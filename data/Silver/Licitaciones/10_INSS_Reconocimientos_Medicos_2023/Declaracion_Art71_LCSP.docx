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1869" w14:textId="6DEC429F" w:rsidR="00716CA2" w:rsidRPr="004346EE" w:rsidRDefault="00716CA2" w:rsidP="003B17EF">
      <w:pPr>
        <w:pStyle w:val="ESTANDAR"/>
        <w:jc w:val="right"/>
        <w:rPr>
          <w:rFonts w:ascii="Arial Black" w:hAnsi="Arial Black" w:cs="Arial Black"/>
          <w:b/>
          <w:bCs/>
          <w:sz w:val="22"/>
          <w:szCs w:val="22"/>
        </w:rPr>
      </w:pPr>
    </w:p>
    <w:p w14:paraId="6D5F3B79" w14:textId="6CEEBF1A" w:rsidR="00716CA2" w:rsidRPr="00814BEB" w:rsidRDefault="00814BEB" w:rsidP="00814BEB">
      <w:pPr>
        <w:pStyle w:val="ESTANDAR"/>
        <w:ind w:left="708" w:right="-711" w:firstLine="708"/>
        <w:jc w:val="right"/>
        <w:rPr>
          <w:rFonts w:ascii="Segoe MDL2 Assets" w:hAnsi="Segoe MDL2 Assets" w:cs="Arial Black"/>
          <w:sz w:val="18"/>
          <w:szCs w:val="18"/>
        </w:rPr>
      </w:pPr>
      <w:r w:rsidRPr="00814BEB">
        <w:rPr>
          <w:rFonts w:ascii="Segoe MDL2 Assets" w:hAnsi="Segoe MDL2 Assets" w:cs="Arial Black"/>
          <w:sz w:val="18"/>
          <w:szCs w:val="18"/>
        </w:rPr>
        <w:t>Direcci</w:t>
      </w:r>
      <w:r>
        <w:rPr>
          <w:rFonts w:ascii="Cambria" w:hAnsi="Cambria" w:cs="Arial Black"/>
          <w:sz w:val="18"/>
          <w:szCs w:val="18"/>
        </w:rPr>
        <w:t>ó</w:t>
      </w:r>
      <w:r w:rsidRPr="00814BEB">
        <w:rPr>
          <w:rFonts w:ascii="Segoe MDL2 Assets" w:hAnsi="Segoe MDL2 Assets" w:cs="Arial Black"/>
          <w:sz w:val="18"/>
          <w:szCs w:val="18"/>
        </w:rPr>
        <w:t>n Provincial de Segovia</w:t>
      </w:r>
    </w:p>
    <w:p w14:paraId="79798E29" w14:textId="77777777" w:rsidR="00716CA2" w:rsidRPr="00814BEB" w:rsidRDefault="00716CA2" w:rsidP="00814BEB">
      <w:pPr>
        <w:pStyle w:val="ESTANDAR"/>
        <w:ind w:right="-711"/>
        <w:rPr>
          <w:rFonts w:ascii="Segoe MDL2 Assets" w:hAnsi="Segoe MDL2 Assets" w:cs="Arial Black"/>
          <w:b/>
          <w:bCs/>
          <w:sz w:val="22"/>
          <w:szCs w:val="22"/>
        </w:rPr>
      </w:pPr>
    </w:p>
    <w:p w14:paraId="0C617478" w14:textId="77777777" w:rsidR="00716CA2" w:rsidRDefault="00716CA2" w:rsidP="00BC219D">
      <w:pPr>
        <w:pStyle w:val="ESTANDAR"/>
        <w:rPr>
          <w:rFonts w:ascii="Arial Black" w:hAnsi="Arial Black" w:cs="Arial Black"/>
          <w:b/>
          <w:bCs/>
          <w:sz w:val="22"/>
          <w:szCs w:val="22"/>
        </w:rPr>
      </w:pPr>
    </w:p>
    <w:p w14:paraId="03030E90" w14:textId="77777777" w:rsidR="00302A85" w:rsidRPr="00AE5727" w:rsidRDefault="00302A85">
      <w:pPr>
        <w:rPr>
          <w:rFonts w:ascii="Arial" w:hAnsi="Arial" w:cs="Arial"/>
          <w:b/>
          <w:sz w:val="22"/>
          <w:szCs w:val="22"/>
          <w:lang w:val="es-ES_tradnl"/>
        </w:rPr>
      </w:pPr>
    </w:p>
    <w:p w14:paraId="3C6029D3" w14:textId="77777777" w:rsidR="002508B9" w:rsidRPr="00AE5727" w:rsidRDefault="002508B9" w:rsidP="002508B9">
      <w:pPr>
        <w:autoSpaceDE w:val="0"/>
        <w:autoSpaceDN w:val="0"/>
        <w:adjustRightInd w:val="0"/>
        <w:rPr>
          <w:rFonts w:ascii="Arial" w:hAnsi="Arial" w:cs="Arial"/>
          <w:b/>
          <w:bCs/>
          <w:sz w:val="22"/>
          <w:szCs w:val="22"/>
        </w:rPr>
      </w:pPr>
      <w:r w:rsidRPr="00AE5727">
        <w:rPr>
          <w:rFonts w:ascii="Arial" w:hAnsi="Arial" w:cs="Arial"/>
          <w:b/>
        </w:rPr>
        <w:t xml:space="preserve">Documento </w:t>
      </w:r>
      <w:proofErr w:type="spellStart"/>
      <w:r w:rsidRPr="00AE5727">
        <w:rPr>
          <w:rFonts w:ascii="Arial" w:hAnsi="Arial" w:cs="Arial"/>
          <w:b/>
        </w:rPr>
        <w:t>nº</w:t>
      </w:r>
      <w:proofErr w:type="spellEnd"/>
      <w:r w:rsidRPr="00AE5727">
        <w:rPr>
          <w:rFonts w:ascii="Arial" w:hAnsi="Arial" w:cs="Arial"/>
          <w:b/>
        </w:rPr>
        <w:t xml:space="preserve"> 2</w:t>
      </w:r>
      <w:r w:rsidRPr="00AE5727">
        <w:rPr>
          <w:rFonts w:ascii="Arial" w:hAnsi="Arial" w:cs="Arial"/>
        </w:rPr>
        <w:tab/>
      </w:r>
    </w:p>
    <w:p w14:paraId="50314656" w14:textId="77777777" w:rsidR="002508B9" w:rsidRPr="00AE5727" w:rsidRDefault="002508B9" w:rsidP="002508B9">
      <w:pPr>
        <w:autoSpaceDE w:val="0"/>
        <w:autoSpaceDN w:val="0"/>
        <w:adjustRightInd w:val="0"/>
        <w:ind w:left="2124" w:firstLine="708"/>
        <w:rPr>
          <w:rFonts w:ascii="Arial" w:hAnsi="Arial" w:cs="Arial"/>
          <w:b/>
          <w:bCs/>
          <w:sz w:val="22"/>
          <w:szCs w:val="22"/>
        </w:rPr>
      </w:pPr>
      <w:r w:rsidRPr="00AE5727">
        <w:rPr>
          <w:rFonts w:ascii="Arial" w:hAnsi="Arial" w:cs="Arial"/>
          <w:b/>
          <w:bCs/>
          <w:sz w:val="22"/>
          <w:szCs w:val="22"/>
        </w:rPr>
        <w:t>DECLARACIÓN ART. 71 LCSP (1)</w:t>
      </w:r>
    </w:p>
    <w:p w14:paraId="0D644469" w14:textId="77777777" w:rsidR="002508B9" w:rsidRPr="00AE5727" w:rsidRDefault="002508B9" w:rsidP="002508B9">
      <w:pPr>
        <w:autoSpaceDE w:val="0"/>
        <w:autoSpaceDN w:val="0"/>
        <w:adjustRightInd w:val="0"/>
        <w:jc w:val="both"/>
        <w:rPr>
          <w:rFonts w:ascii="Arial" w:hAnsi="Arial" w:cs="Arial"/>
          <w:b/>
          <w:bCs/>
          <w:sz w:val="22"/>
          <w:szCs w:val="22"/>
        </w:rPr>
      </w:pPr>
    </w:p>
    <w:p w14:paraId="5AA12A96" w14:textId="77777777" w:rsidR="002508B9" w:rsidRPr="00AE5727" w:rsidRDefault="002508B9" w:rsidP="002508B9">
      <w:pPr>
        <w:autoSpaceDE w:val="0"/>
        <w:autoSpaceDN w:val="0"/>
        <w:adjustRightInd w:val="0"/>
        <w:jc w:val="both"/>
        <w:rPr>
          <w:rFonts w:ascii="Arial" w:hAnsi="Arial" w:cs="Arial"/>
          <w:b/>
        </w:rPr>
      </w:pPr>
      <w:r w:rsidRPr="00AE5727">
        <w:rPr>
          <w:rFonts w:ascii="Arial" w:hAnsi="Arial" w:cs="Arial"/>
          <w:b/>
        </w:rPr>
        <w:t xml:space="preserve">DECLARACIÓN RESPONSABLE DE NO ESTAR INCURSO EN NINGUNA DE LAS PROHIBICIONES PARA CONTRATAR QUE SE ESTABLECEN EN EL ARTÍCULO 71 DE LA LEY DE CONTRATOS DEL SECTOR PÚBLICO </w:t>
      </w:r>
    </w:p>
    <w:p w14:paraId="73EBB067" w14:textId="77777777" w:rsidR="002508B9" w:rsidRPr="00AE5727" w:rsidRDefault="002508B9" w:rsidP="002508B9">
      <w:pPr>
        <w:autoSpaceDE w:val="0"/>
        <w:autoSpaceDN w:val="0"/>
        <w:adjustRightInd w:val="0"/>
        <w:jc w:val="both"/>
        <w:rPr>
          <w:rFonts w:ascii="Arial" w:hAnsi="Arial" w:cs="Arial"/>
        </w:rPr>
      </w:pPr>
    </w:p>
    <w:p w14:paraId="33DB5F8C" w14:textId="77777777" w:rsidR="002508B9" w:rsidRPr="00AE5727" w:rsidRDefault="002508B9" w:rsidP="002508B9">
      <w:pPr>
        <w:pStyle w:val="ESTANDAR"/>
        <w:rPr>
          <w:rFonts w:ascii="Arial" w:hAnsi="Arial" w:cs="Arial"/>
          <w:sz w:val="20"/>
          <w:szCs w:val="20"/>
        </w:rPr>
      </w:pPr>
      <w:r w:rsidRPr="00AE5727">
        <w:rPr>
          <w:rFonts w:ascii="Arial" w:hAnsi="Arial" w:cs="Arial"/>
          <w:sz w:val="20"/>
          <w:szCs w:val="20"/>
        </w:rPr>
        <w:t xml:space="preserve">Don/Dña.____________________________________________________, con DNI. </w:t>
      </w:r>
      <w:proofErr w:type="spellStart"/>
      <w:r w:rsidRPr="00AE5727">
        <w:rPr>
          <w:rFonts w:ascii="Arial" w:hAnsi="Arial" w:cs="Arial"/>
          <w:sz w:val="20"/>
          <w:szCs w:val="20"/>
        </w:rPr>
        <w:t>nº</w:t>
      </w:r>
      <w:proofErr w:type="spellEnd"/>
      <w:r w:rsidRPr="00AE5727">
        <w:rPr>
          <w:rFonts w:ascii="Arial" w:hAnsi="Arial" w:cs="Arial"/>
          <w:sz w:val="20"/>
          <w:szCs w:val="20"/>
        </w:rPr>
        <w:t xml:space="preserve"> ____________, actuando en su propio nombre y derecho, o en representación de la Empresa ______________</w:t>
      </w:r>
      <w:proofErr w:type="gramStart"/>
      <w:r w:rsidRPr="00AE5727">
        <w:rPr>
          <w:rFonts w:ascii="Arial" w:hAnsi="Arial" w:cs="Arial"/>
          <w:sz w:val="20"/>
          <w:szCs w:val="20"/>
        </w:rPr>
        <w:t>_  con</w:t>
      </w:r>
      <w:proofErr w:type="gramEnd"/>
      <w:r w:rsidRPr="00AE5727">
        <w:rPr>
          <w:rFonts w:ascii="Arial" w:hAnsi="Arial" w:cs="Arial"/>
          <w:sz w:val="20"/>
          <w:szCs w:val="20"/>
        </w:rPr>
        <w:t xml:space="preserve"> N.I.F. ________________, a la cual representa por su calidad de ___________________ </w:t>
      </w:r>
    </w:p>
    <w:p w14:paraId="01ED48B8" w14:textId="77777777" w:rsidR="002508B9" w:rsidRPr="00AE5727" w:rsidRDefault="002508B9" w:rsidP="002508B9">
      <w:pPr>
        <w:pStyle w:val="ESTANDAR"/>
        <w:jc w:val="center"/>
        <w:rPr>
          <w:rFonts w:ascii="Arial" w:hAnsi="Arial" w:cs="Arial"/>
          <w:sz w:val="22"/>
          <w:szCs w:val="22"/>
        </w:rPr>
      </w:pPr>
    </w:p>
    <w:p w14:paraId="070B5991" w14:textId="77777777" w:rsidR="002508B9" w:rsidRPr="00AE5727" w:rsidRDefault="002508B9" w:rsidP="002508B9">
      <w:pPr>
        <w:autoSpaceDE w:val="0"/>
        <w:autoSpaceDN w:val="0"/>
        <w:adjustRightInd w:val="0"/>
        <w:jc w:val="both"/>
        <w:rPr>
          <w:rFonts w:ascii="Arial" w:hAnsi="Arial" w:cs="Arial"/>
        </w:rPr>
      </w:pPr>
    </w:p>
    <w:p w14:paraId="5977D549" w14:textId="77777777" w:rsidR="002508B9" w:rsidRPr="00AE5727" w:rsidRDefault="002508B9" w:rsidP="002508B9">
      <w:pPr>
        <w:autoSpaceDE w:val="0"/>
        <w:autoSpaceDN w:val="0"/>
        <w:adjustRightInd w:val="0"/>
        <w:jc w:val="both"/>
        <w:rPr>
          <w:rFonts w:ascii="Arial" w:hAnsi="Arial" w:cs="Arial"/>
        </w:rPr>
      </w:pPr>
      <w:r w:rsidRPr="00AE5727">
        <w:rPr>
          <w:rFonts w:ascii="Arial" w:hAnsi="Arial" w:cs="Arial"/>
        </w:rPr>
        <w:t xml:space="preserve">Ante el Órgano de Contratación del Instituto Nacional de la Seguridad Social competente para la resolución del expediente </w:t>
      </w:r>
      <w:proofErr w:type="spellStart"/>
      <w:r w:rsidRPr="00AE5727">
        <w:rPr>
          <w:rFonts w:ascii="Arial" w:hAnsi="Arial" w:cs="Arial"/>
        </w:rPr>
        <w:t>nº</w:t>
      </w:r>
      <w:proofErr w:type="spellEnd"/>
      <w:r w:rsidRPr="00AE5727">
        <w:rPr>
          <w:rFonts w:ascii="Arial" w:hAnsi="Arial" w:cs="Arial"/>
        </w:rPr>
        <w:t xml:space="preserve"> </w:t>
      </w:r>
      <w:r w:rsidR="007919F5" w:rsidRPr="00AE5727">
        <w:rPr>
          <w:rFonts w:ascii="Arial" w:hAnsi="Arial" w:cs="Arial"/>
        </w:rPr>
        <w:t>____________________</w:t>
      </w:r>
      <w:r w:rsidRPr="00AE5727">
        <w:rPr>
          <w:rFonts w:ascii="Arial" w:hAnsi="Arial" w:cs="Arial"/>
        </w:rPr>
        <w:t xml:space="preserve">, relativo a </w:t>
      </w:r>
      <w:r w:rsidR="007919F5" w:rsidRPr="00AE5727">
        <w:rPr>
          <w:rFonts w:ascii="Arial" w:hAnsi="Arial" w:cs="Arial"/>
        </w:rPr>
        <w:t xml:space="preserve">________________________________________ </w:t>
      </w:r>
    </w:p>
    <w:p w14:paraId="653E3889" w14:textId="77777777" w:rsidR="002508B9" w:rsidRPr="00AE5727" w:rsidRDefault="002508B9" w:rsidP="002508B9">
      <w:pPr>
        <w:autoSpaceDE w:val="0"/>
        <w:autoSpaceDN w:val="0"/>
        <w:adjustRightInd w:val="0"/>
        <w:jc w:val="both"/>
        <w:rPr>
          <w:rFonts w:ascii="Arial" w:hAnsi="Arial" w:cs="Arial"/>
        </w:rPr>
      </w:pPr>
    </w:p>
    <w:p w14:paraId="1F0BC753" w14:textId="77777777" w:rsidR="002508B9" w:rsidRPr="00AE5727" w:rsidRDefault="002508B9" w:rsidP="002508B9">
      <w:pPr>
        <w:autoSpaceDE w:val="0"/>
        <w:autoSpaceDN w:val="0"/>
        <w:adjustRightInd w:val="0"/>
        <w:jc w:val="center"/>
        <w:rPr>
          <w:rFonts w:ascii="Arial" w:hAnsi="Arial" w:cs="Arial"/>
          <w:b/>
          <w:bCs/>
        </w:rPr>
      </w:pPr>
      <w:r w:rsidRPr="00AE5727">
        <w:rPr>
          <w:rFonts w:ascii="Arial" w:hAnsi="Arial" w:cs="Arial"/>
          <w:b/>
          <w:bCs/>
        </w:rPr>
        <w:t>DECLARO RESPONSABLEMENTE</w:t>
      </w:r>
    </w:p>
    <w:p w14:paraId="21EA6FAE" w14:textId="77777777" w:rsidR="002508B9" w:rsidRPr="00AE5727" w:rsidRDefault="002508B9" w:rsidP="002508B9">
      <w:pPr>
        <w:autoSpaceDE w:val="0"/>
        <w:autoSpaceDN w:val="0"/>
        <w:adjustRightInd w:val="0"/>
        <w:jc w:val="center"/>
        <w:rPr>
          <w:rFonts w:ascii="Arial" w:hAnsi="Arial" w:cs="Arial"/>
          <w:b/>
          <w:bCs/>
        </w:rPr>
      </w:pPr>
    </w:p>
    <w:p w14:paraId="39CB265A" w14:textId="77777777" w:rsidR="002508B9" w:rsidRPr="00AE5727" w:rsidRDefault="002508B9" w:rsidP="002508B9">
      <w:pPr>
        <w:autoSpaceDE w:val="0"/>
        <w:autoSpaceDN w:val="0"/>
        <w:adjustRightInd w:val="0"/>
        <w:jc w:val="both"/>
        <w:rPr>
          <w:rFonts w:ascii="Arial" w:hAnsi="Arial" w:cs="Arial"/>
        </w:rPr>
      </w:pPr>
      <w:r w:rsidRPr="00AE5727">
        <w:rPr>
          <w:rFonts w:ascii="Arial" w:hAnsi="Arial" w:cs="Arial"/>
        </w:rPr>
        <w:t>Que ni la persona física/jurídica licitadora de este contrato ni, en su caso, ninguno de sus administradores o representantes, se hallan incursos en ninguna de las prohibiciones para contratar que se definen en el artículo 71 de la ley de Contratos del Sector Público, no concurriendo, en consecuencia, circunstancia alguna de las descritas en la indicada referencia legal.</w:t>
      </w:r>
    </w:p>
    <w:p w14:paraId="418B10C1" w14:textId="77777777" w:rsidR="002508B9" w:rsidRPr="00AE5727" w:rsidRDefault="002508B9" w:rsidP="002508B9">
      <w:pPr>
        <w:autoSpaceDE w:val="0"/>
        <w:autoSpaceDN w:val="0"/>
        <w:adjustRightInd w:val="0"/>
        <w:jc w:val="both"/>
        <w:rPr>
          <w:rFonts w:ascii="Arial" w:hAnsi="Arial" w:cs="Arial"/>
        </w:rPr>
      </w:pPr>
    </w:p>
    <w:p w14:paraId="0F0E8F96" w14:textId="77777777" w:rsidR="002508B9" w:rsidRPr="00AE5727" w:rsidRDefault="002508B9" w:rsidP="002508B9">
      <w:pPr>
        <w:autoSpaceDE w:val="0"/>
        <w:autoSpaceDN w:val="0"/>
        <w:adjustRightInd w:val="0"/>
        <w:jc w:val="both"/>
        <w:rPr>
          <w:rFonts w:ascii="Arial" w:hAnsi="Arial" w:cs="Arial"/>
        </w:rPr>
      </w:pPr>
      <w:r w:rsidRPr="00AE5727">
        <w:rPr>
          <w:rFonts w:ascii="Arial" w:hAnsi="Arial" w:cs="Arial"/>
        </w:rPr>
        <w:t xml:space="preserve">Asimismo, y de forma expresa, se hace constar que la persona física/jurídica licitadora de este contrato se encuentra al corriente en el cumplimiento de las obligaciones tributarias y de Seguridad Social impuestas por las disposiciones vigentes. Y que cumple con el requisito de que al menos el dos por ciento de sus empleados son trabajadores con discapacidad (si la empresa tiene 50 o más trabajadores), de conformidad con el artículo 42 del R.D. Legislativo 1/2013, de 29 de noviembre), y cuenta con un plan de igualdad (si la empresa tiene más de 250 trabajadores), conforme a lo </w:t>
      </w:r>
      <w:proofErr w:type="gramStart"/>
      <w:r w:rsidRPr="00AE5727">
        <w:rPr>
          <w:rFonts w:ascii="Arial" w:hAnsi="Arial" w:cs="Arial"/>
        </w:rPr>
        <w:t>dispuesto  en</w:t>
      </w:r>
      <w:proofErr w:type="gramEnd"/>
      <w:r w:rsidRPr="00AE5727">
        <w:rPr>
          <w:rFonts w:ascii="Arial" w:hAnsi="Arial" w:cs="Arial"/>
        </w:rPr>
        <w:t xml:space="preserve"> el artículo 45 de la ley Orgánica 3/2007, de 22 de marzo.  </w:t>
      </w:r>
    </w:p>
    <w:p w14:paraId="3CA72E4E" w14:textId="77777777" w:rsidR="002508B9" w:rsidRPr="00AE5727" w:rsidRDefault="002508B9" w:rsidP="002508B9">
      <w:pPr>
        <w:autoSpaceDE w:val="0"/>
        <w:autoSpaceDN w:val="0"/>
        <w:adjustRightInd w:val="0"/>
        <w:jc w:val="both"/>
        <w:rPr>
          <w:rFonts w:ascii="Arial" w:hAnsi="Arial" w:cs="Arial"/>
        </w:rPr>
      </w:pPr>
    </w:p>
    <w:p w14:paraId="74A844BE" w14:textId="77777777" w:rsidR="002508B9" w:rsidRPr="00AE5727" w:rsidRDefault="002508B9" w:rsidP="002508B9">
      <w:pPr>
        <w:autoSpaceDE w:val="0"/>
        <w:autoSpaceDN w:val="0"/>
        <w:adjustRightInd w:val="0"/>
        <w:jc w:val="both"/>
        <w:rPr>
          <w:rFonts w:ascii="Arial" w:hAnsi="Arial" w:cs="Arial"/>
        </w:rPr>
      </w:pPr>
    </w:p>
    <w:p w14:paraId="76622821" w14:textId="77777777" w:rsidR="002508B9" w:rsidRPr="00AE5727" w:rsidRDefault="002508B9" w:rsidP="002508B9">
      <w:pPr>
        <w:autoSpaceDE w:val="0"/>
        <w:autoSpaceDN w:val="0"/>
        <w:adjustRightInd w:val="0"/>
        <w:jc w:val="both"/>
        <w:rPr>
          <w:rFonts w:ascii="Arial" w:hAnsi="Arial" w:cs="Arial"/>
        </w:rPr>
      </w:pPr>
      <w:r w:rsidRPr="00AE5727">
        <w:rPr>
          <w:rFonts w:ascii="Arial" w:hAnsi="Arial" w:cs="Arial"/>
        </w:rPr>
        <w:t xml:space="preserve">Y para que conste y surta los efectos oportunos, se expide y firma la presente declaración, </w:t>
      </w:r>
    </w:p>
    <w:p w14:paraId="2EAA649D" w14:textId="77777777" w:rsidR="002508B9" w:rsidRPr="00AE5727" w:rsidRDefault="002508B9" w:rsidP="002508B9">
      <w:pPr>
        <w:autoSpaceDE w:val="0"/>
        <w:autoSpaceDN w:val="0"/>
        <w:adjustRightInd w:val="0"/>
        <w:jc w:val="both"/>
        <w:rPr>
          <w:rFonts w:ascii="Arial" w:hAnsi="Arial" w:cs="Arial"/>
        </w:rPr>
      </w:pPr>
    </w:p>
    <w:p w14:paraId="59E2A0CB" w14:textId="77777777" w:rsidR="002508B9" w:rsidRPr="00AE5727" w:rsidRDefault="002508B9" w:rsidP="002508B9">
      <w:pPr>
        <w:autoSpaceDE w:val="0"/>
        <w:autoSpaceDN w:val="0"/>
        <w:adjustRightInd w:val="0"/>
        <w:ind w:left="1416" w:firstLine="708"/>
        <w:jc w:val="both"/>
        <w:rPr>
          <w:rFonts w:ascii="Arial" w:hAnsi="Arial" w:cs="Arial"/>
        </w:rPr>
      </w:pPr>
    </w:p>
    <w:p w14:paraId="663F69B4" w14:textId="77777777" w:rsidR="002508B9" w:rsidRPr="00AE5727" w:rsidRDefault="002508B9" w:rsidP="002508B9">
      <w:pPr>
        <w:autoSpaceDE w:val="0"/>
        <w:autoSpaceDN w:val="0"/>
        <w:adjustRightInd w:val="0"/>
        <w:jc w:val="both"/>
        <w:rPr>
          <w:rFonts w:ascii="Arial" w:hAnsi="Arial" w:cs="Arial"/>
        </w:rPr>
      </w:pPr>
    </w:p>
    <w:p w14:paraId="29C7160E" w14:textId="77777777" w:rsidR="002508B9" w:rsidRPr="00AE5727" w:rsidRDefault="002508B9" w:rsidP="002508B9">
      <w:pPr>
        <w:autoSpaceDE w:val="0"/>
        <w:autoSpaceDN w:val="0"/>
        <w:adjustRightInd w:val="0"/>
        <w:jc w:val="both"/>
        <w:rPr>
          <w:rFonts w:ascii="Arial" w:hAnsi="Arial" w:cs="Arial"/>
        </w:rPr>
      </w:pPr>
    </w:p>
    <w:p w14:paraId="55A5CDA2" w14:textId="77777777" w:rsidR="002508B9" w:rsidRPr="00AE5727" w:rsidRDefault="002508B9" w:rsidP="00DC27F7">
      <w:pPr>
        <w:pStyle w:val="ESTANDAR"/>
        <w:ind w:left="708" w:firstLine="708"/>
        <w:rPr>
          <w:rFonts w:ascii="Arial" w:hAnsi="Arial" w:cs="Arial"/>
          <w:sz w:val="20"/>
          <w:szCs w:val="20"/>
        </w:rPr>
      </w:pPr>
      <w:r w:rsidRPr="00AE5727">
        <w:rPr>
          <w:rFonts w:ascii="Arial" w:hAnsi="Arial" w:cs="Arial"/>
          <w:sz w:val="20"/>
          <w:szCs w:val="20"/>
        </w:rPr>
        <w:t xml:space="preserve">Firma electrónica </w:t>
      </w:r>
      <w:r w:rsidR="00DC27F7" w:rsidRPr="00AE5727">
        <w:rPr>
          <w:rFonts w:ascii="Arial" w:hAnsi="Arial" w:cs="Arial"/>
          <w:sz w:val="20"/>
          <w:szCs w:val="20"/>
        </w:rPr>
        <w:t>(con indicación de la fecha en que se produce)</w:t>
      </w:r>
    </w:p>
    <w:p w14:paraId="54CEA2AE" w14:textId="77777777" w:rsidR="002508B9" w:rsidRPr="00AE5727" w:rsidRDefault="002508B9" w:rsidP="002508B9">
      <w:pPr>
        <w:autoSpaceDE w:val="0"/>
        <w:autoSpaceDN w:val="0"/>
        <w:adjustRightInd w:val="0"/>
        <w:jc w:val="center"/>
        <w:rPr>
          <w:rFonts w:ascii="Arial" w:hAnsi="Arial" w:cs="Arial"/>
        </w:rPr>
      </w:pPr>
    </w:p>
    <w:p w14:paraId="1643DD75" w14:textId="77777777" w:rsidR="002508B9" w:rsidRPr="00AE5727" w:rsidRDefault="002508B9" w:rsidP="002508B9">
      <w:pPr>
        <w:autoSpaceDE w:val="0"/>
        <w:autoSpaceDN w:val="0"/>
        <w:adjustRightInd w:val="0"/>
        <w:jc w:val="center"/>
        <w:rPr>
          <w:rFonts w:ascii="Arial" w:hAnsi="Arial" w:cs="Arial"/>
          <w:sz w:val="22"/>
          <w:szCs w:val="22"/>
        </w:rPr>
      </w:pPr>
    </w:p>
    <w:p w14:paraId="449388BA" w14:textId="77777777" w:rsidR="002508B9" w:rsidRPr="00AE5727" w:rsidRDefault="002508B9" w:rsidP="002508B9">
      <w:pPr>
        <w:autoSpaceDE w:val="0"/>
        <w:autoSpaceDN w:val="0"/>
        <w:adjustRightInd w:val="0"/>
        <w:jc w:val="center"/>
        <w:rPr>
          <w:rFonts w:ascii="Arial" w:hAnsi="Arial" w:cs="Arial"/>
          <w:sz w:val="22"/>
          <w:szCs w:val="22"/>
        </w:rPr>
      </w:pPr>
    </w:p>
    <w:p w14:paraId="6AF11C63" w14:textId="77777777" w:rsidR="002508B9" w:rsidRPr="00AE5727" w:rsidRDefault="002508B9" w:rsidP="002508B9">
      <w:pPr>
        <w:autoSpaceDE w:val="0"/>
        <w:autoSpaceDN w:val="0"/>
        <w:adjustRightInd w:val="0"/>
        <w:jc w:val="center"/>
        <w:rPr>
          <w:rFonts w:ascii="Arial" w:hAnsi="Arial" w:cs="Arial"/>
          <w:sz w:val="22"/>
          <w:szCs w:val="22"/>
        </w:rPr>
      </w:pPr>
    </w:p>
    <w:p w14:paraId="3EDAF37B" w14:textId="77777777" w:rsidR="002508B9" w:rsidRPr="00AE5727" w:rsidRDefault="002508B9" w:rsidP="002508B9">
      <w:pPr>
        <w:autoSpaceDE w:val="0"/>
        <w:autoSpaceDN w:val="0"/>
        <w:adjustRightInd w:val="0"/>
        <w:jc w:val="center"/>
        <w:rPr>
          <w:rFonts w:ascii="Arial" w:hAnsi="Arial" w:cs="Arial"/>
          <w:sz w:val="22"/>
          <w:szCs w:val="22"/>
        </w:rPr>
      </w:pPr>
    </w:p>
    <w:p w14:paraId="70BB96B7" w14:textId="77777777" w:rsidR="002508B9" w:rsidRPr="00AE5727" w:rsidRDefault="002508B9" w:rsidP="002508B9">
      <w:pPr>
        <w:autoSpaceDE w:val="0"/>
        <w:autoSpaceDN w:val="0"/>
        <w:adjustRightInd w:val="0"/>
        <w:jc w:val="center"/>
        <w:rPr>
          <w:rFonts w:ascii="Arial" w:hAnsi="Arial" w:cs="Arial"/>
          <w:sz w:val="22"/>
          <w:szCs w:val="22"/>
        </w:rPr>
      </w:pPr>
    </w:p>
    <w:p w14:paraId="6791CCEF" w14:textId="77777777" w:rsidR="002508B9" w:rsidRPr="00AE5727" w:rsidRDefault="002508B9" w:rsidP="002508B9">
      <w:pPr>
        <w:autoSpaceDE w:val="0"/>
        <w:autoSpaceDN w:val="0"/>
        <w:adjustRightInd w:val="0"/>
        <w:jc w:val="center"/>
        <w:rPr>
          <w:rFonts w:ascii="Arial" w:hAnsi="Arial" w:cs="Arial"/>
          <w:sz w:val="22"/>
          <w:szCs w:val="22"/>
        </w:rPr>
      </w:pPr>
    </w:p>
    <w:p w14:paraId="5F6FE0BD" w14:textId="77777777" w:rsidR="002508B9" w:rsidRPr="00AE5727" w:rsidRDefault="002508B9" w:rsidP="002508B9">
      <w:pPr>
        <w:autoSpaceDE w:val="0"/>
        <w:autoSpaceDN w:val="0"/>
        <w:adjustRightInd w:val="0"/>
        <w:jc w:val="center"/>
        <w:rPr>
          <w:rFonts w:ascii="Arial" w:hAnsi="Arial" w:cs="Arial"/>
          <w:sz w:val="22"/>
          <w:szCs w:val="22"/>
        </w:rPr>
      </w:pPr>
    </w:p>
    <w:p w14:paraId="620D8C6C" w14:textId="77777777" w:rsidR="002508B9" w:rsidRPr="00493AD5" w:rsidRDefault="002508B9" w:rsidP="00150C94">
      <w:pPr>
        <w:pStyle w:val="ESTANDAR"/>
        <w:numPr>
          <w:ilvl w:val="0"/>
          <w:numId w:val="7"/>
        </w:numPr>
        <w:tabs>
          <w:tab w:val="clear" w:pos="720"/>
        </w:tabs>
        <w:ind w:left="284"/>
        <w:rPr>
          <w:rFonts w:ascii="Arial" w:hAnsi="Arial" w:cs="Arial"/>
          <w:sz w:val="16"/>
          <w:szCs w:val="16"/>
        </w:rPr>
      </w:pPr>
      <w:r w:rsidRPr="00493AD5">
        <w:rPr>
          <w:rFonts w:ascii="Arial" w:hAnsi="Arial" w:cs="Arial"/>
          <w:sz w:val="16"/>
          <w:szCs w:val="16"/>
        </w:rPr>
        <w:t xml:space="preserve">La presente declaración solo podrá estar referida al contrato que se licita, según la referencia de número y la descripción que en él se indica, y deberá suscribirse dentro del plazo que se otorgue para la aportación de la garantía y de la documentación personal, conforme a lo previsto en las cláusulas 8.2 y 8.3 de este pliego. </w:t>
      </w:r>
    </w:p>
    <w:p w14:paraId="3CD0FC4D" w14:textId="77777777" w:rsidR="002508B9" w:rsidRPr="00493AD5" w:rsidRDefault="002508B9" w:rsidP="00150C94">
      <w:pPr>
        <w:pStyle w:val="ESTANDAR"/>
        <w:ind w:left="284"/>
        <w:rPr>
          <w:rFonts w:ascii="Arial" w:hAnsi="Arial" w:cs="Arial"/>
          <w:sz w:val="16"/>
          <w:szCs w:val="16"/>
        </w:rPr>
      </w:pPr>
    </w:p>
    <w:sectPr w:rsidR="002508B9" w:rsidRPr="00493AD5" w:rsidSect="009126F6">
      <w:headerReference w:type="default" r:id="rId8"/>
      <w:footerReference w:type="default" r:id="rId9"/>
      <w:headerReference w:type="first" r:id="rId10"/>
      <w:footerReference w:type="first" r:id="rId11"/>
      <w:pgSz w:w="11906" w:h="16838" w:code="9"/>
      <w:pgMar w:top="578" w:right="1134" w:bottom="1418" w:left="1418" w:header="284" w:footer="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F6C13" w14:textId="77777777" w:rsidR="00C63937" w:rsidRDefault="00C63937">
      <w:r>
        <w:separator/>
      </w:r>
    </w:p>
  </w:endnote>
  <w:endnote w:type="continuationSeparator" w:id="0">
    <w:p w14:paraId="50B2FD01" w14:textId="77777777" w:rsidR="00C63937" w:rsidRDefault="00C63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altName w:val="Gill Sans MT Ext Condensed Bold"/>
    <w:charset w:val="00"/>
    <w:family w:val="swiss"/>
    <w:pitch w:val="variable"/>
    <w:sig w:usb0="00000003" w:usb1="00000000" w:usb2="00000000" w:usb3="00000000" w:csb0="00000001" w:csb1="00000000"/>
  </w:font>
  <w:font w:name="Geometr231 Hv BT">
    <w:altName w:val="Arial"/>
    <w:charset w:val="00"/>
    <w:family w:val="swiss"/>
    <w:pitch w:val="variable"/>
    <w:sig w:usb0="00000001"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Segoe MDL2 Assets">
    <w:panose1 w:val="050A0102010101010101"/>
    <w:charset w:val="00"/>
    <w:family w:val="roman"/>
    <w:pitch w:val="variable"/>
    <w:sig w:usb0="00000003" w:usb1="10000000" w:usb2="00000000" w:usb3="00000000" w:csb0="00000001" w:csb1="00000000"/>
  </w:font>
  <w:font w:name="Arial-SM">
    <w:altName w:val="Arial"/>
    <w:charset w:val="00"/>
    <w:family w:val="swiss"/>
    <w:pitch w:val="variable"/>
    <w:sig w:usb0="00000003" w:usb1="00000000" w:usb2="00000000" w:usb3="00000000" w:csb0="00000001" w:csb1="00000000"/>
  </w:font>
  <w:font w:name="Symbolfuentemap">
    <w:altName w:val="Symbol"/>
    <w:charset w:val="02"/>
    <w:family w:val="roman"/>
    <w:pitch w:val="variable"/>
    <w:sig w:usb0="00000000" w:usb1="10000000" w:usb2="00000000" w:usb3="00000000" w:csb0="80000000" w:csb1="00000000"/>
  </w:font>
  <w:font w:name="Arial Narrow-SM">
    <w:altName w:val="Arial Narrow"/>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424" w:type="dxa"/>
      <w:tblInd w:w="-872" w:type="dxa"/>
      <w:tblLayout w:type="fixed"/>
      <w:tblCellMar>
        <w:left w:w="70" w:type="dxa"/>
        <w:right w:w="70" w:type="dxa"/>
      </w:tblCellMar>
      <w:tblLook w:val="0000" w:firstRow="0" w:lastRow="0" w:firstColumn="0" w:lastColumn="0" w:noHBand="0" w:noVBand="0"/>
    </w:tblPr>
    <w:tblGrid>
      <w:gridCol w:w="8880"/>
      <w:gridCol w:w="1843"/>
      <w:gridCol w:w="1701"/>
    </w:tblGrid>
    <w:tr w:rsidR="000851CC" w14:paraId="7C03C049" w14:textId="77777777" w:rsidTr="000851CC">
      <w:tc>
        <w:tcPr>
          <w:tcW w:w="8880" w:type="dxa"/>
        </w:tcPr>
        <w:p w14:paraId="56272F54" w14:textId="77777777" w:rsidR="000851CC" w:rsidRDefault="000851CC">
          <w:pPr>
            <w:pStyle w:val="Piedepgina"/>
          </w:pPr>
        </w:p>
      </w:tc>
      <w:tc>
        <w:tcPr>
          <w:tcW w:w="1843" w:type="dxa"/>
          <w:tcBorders>
            <w:bottom w:val="single" w:sz="4" w:space="0" w:color="auto"/>
          </w:tcBorders>
        </w:tcPr>
        <w:p w14:paraId="384F957D" w14:textId="77777777" w:rsidR="000851CC" w:rsidRDefault="000851CC" w:rsidP="008A6051">
          <w:pPr>
            <w:pStyle w:val="Piedepgina"/>
            <w:rPr>
              <w:rFonts w:ascii="Gill Sans" w:hAnsi="Gill Sans"/>
              <w:sz w:val="10"/>
              <w:szCs w:val="10"/>
            </w:rPr>
          </w:pPr>
          <w:r>
            <w:rPr>
              <w:rFonts w:ascii="Gill Sans" w:hAnsi="Gill Sans"/>
              <w:sz w:val="10"/>
              <w:szCs w:val="10"/>
            </w:rPr>
            <w:t>MINISTERIO</w:t>
          </w:r>
        </w:p>
        <w:p w14:paraId="6026AC6F" w14:textId="77777777" w:rsidR="000851CC" w:rsidRDefault="000851CC" w:rsidP="008A6051">
          <w:pPr>
            <w:pStyle w:val="Piedepgina"/>
            <w:rPr>
              <w:rFonts w:ascii="Gill Sans" w:hAnsi="Gill Sans"/>
              <w:sz w:val="10"/>
              <w:szCs w:val="10"/>
            </w:rPr>
          </w:pPr>
          <w:r>
            <w:rPr>
              <w:rFonts w:ascii="Gill Sans" w:hAnsi="Gill Sans"/>
              <w:sz w:val="10"/>
              <w:szCs w:val="10"/>
            </w:rPr>
            <w:t>DE INCLUSIÓN, SEGURIDAD SOCIAL</w:t>
          </w:r>
        </w:p>
        <w:p w14:paraId="46B1F7DD" w14:textId="77777777" w:rsidR="000851CC" w:rsidRDefault="000851CC" w:rsidP="008A6051">
          <w:pPr>
            <w:pStyle w:val="Piedepgina"/>
            <w:rPr>
              <w:rFonts w:ascii="Gill Sans" w:hAnsi="Gill Sans"/>
              <w:sz w:val="10"/>
              <w:szCs w:val="10"/>
            </w:rPr>
          </w:pPr>
          <w:r>
            <w:rPr>
              <w:rFonts w:ascii="Gill Sans" w:hAnsi="Gill Sans"/>
              <w:sz w:val="10"/>
              <w:szCs w:val="10"/>
            </w:rPr>
            <w:t>Y MIGRACIONES</w:t>
          </w:r>
        </w:p>
      </w:tc>
      <w:tc>
        <w:tcPr>
          <w:tcW w:w="1701" w:type="dxa"/>
        </w:tcPr>
        <w:p w14:paraId="347EB573" w14:textId="77777777" w:rsidR="000851CC" w:rsidRDefault="000851CC">
          <w:pPr>
            <w:pStyle w:val="Piedepgina"/>
            <w:rPr>
              <w:rFonts w:ascii="Gill Sans" w:hAnsi="Gill Sans"/>
              <w:sz w:val="10"/>
              <w:szCs w:val="10"/>
            </w:rPr>
          </w:pPr>
        </w:p>
      </w:tc>
    </w:tr>
    <w:tr w:rsidR="000851CC" w14:paraId="723C3F47" w14:textId="77777777" w:rsidTr="000851CC">
      <w:trPr>
        <w:trHeight w:hRule="exact" w:val="501"/>
      </w:trPr>
      <w:tc>
        <w:tcPr>
          <w:tcW w:w="8880" w:type="dxa"/>
        </w:tcPr>
        <w:p w14:paraId="36F4A39C" w14:textId="77777777" w:rsidR="000851CC" w:rsidRDefault="000851CC" w:rsidP="009126F6">
          <w:pPr>
            <w:pStyle w:val="Piedepgina"/>
            <w:jc w:val="center"/>
            <w:rPr>
              <w:rStyle w:val="Nmerodepgina"/>
              <w:sz w:val="16"/>
              <w:szCs w:val="16"/>
            </w:rPr>
          </w:pPr>
          <w:r>
            <w:rPr>
              <w:rStyle w:val="Nmerodepgina"/>
            </w:rPr>
            <w:t>-</w:t>
          </w:r>
          <w:r>
            <w:rPr>
              <w:rStyle w:val="Nmerodepgina"/>
            </w:rPr>
            <w:fldChar w:fldCharType="begin"/>
          </w:r>
          <w:r>
            <w:rPr>
              <w:rStyle w:val="Nmerodepgina"/>
            </w:rPr>
            <w:instrText xml:space="preserve"> PAGE </w:instrText>
          </w:r>
          <w:r>
            <w:rPr>
              <w:rStyle w:val="Nmerodepgina"/>
            </w:rPr>
            <w:fldChar w:fldCharType="separate"/>
          </w:r>
          <w:r w:rsidR="00F26C59">
            <w:rPr>
              <w:rStyle w:val="Nmerodepgina"/>
              <w:noProof/>
            </w:rPr>
            <w:t>35</w:t>
          </w:r>
          <w:r>
            <w:rPr>
              <w:rStyle w:val="Nmerodepgina"/>
            </w:rPr>
            <w:fldChar w:fldCharType="end"/>
          </w:r>
          <w:r>
            <w:rPr>
              <w:rStyle w:val="Nmerodepgina"/>
            </w:rPr>
            <w:t xml:space="preserve">-  </w:t>
          </w:r>
        </w:p>
        <w:p w14:paraId="62357182" w14:textId="77777777" w:rsidR="000851CC" w:rsidRDefault="000851CC" w:rsidP="009126F6">
          <w:pPr>
            <w:pStyle w:val="Piedepgina"/>
            <w:jc w:val="center"/>
          </w:pPr>
        </w:p>
      </w:tc>
      <w:tc>
        <w:tcPr>
          <w:tcW w:w="1843" w:type="dxa"/>
          <w:tcBorders>
            <w:top w:val="single" w:sz="4" w:space="0" w:color="auto"/>
          </w:tcBorders>
        </w:tcPr>
        <w:p w14:paraId="37508043" w14:textId="77777777" w:rsidR="000851CC" w:rsidRDefault="000851CC" w:rsidP="008A6051">
          <w:pPr>
            <w:pStyle w:val="Piedepgina"/>
            <w:rPr>
              <w:rFonts w:ascii="Gill Sans" w:hAnsi="Gill Sans"/>
              <w:sz w:val="10"/>
              <w:szCs w:val="10"/>
            </w:rPr>
          </w:pPr>
        </w:p>
        <w:p w14:paraId="265563BB" w14:textId="77777777" w:rsidR="000851CC" w:rsidRDefault="000851CC" w:rsidP="008A6051">
          <w:pPr>
            <w:pStyle w:val="Piedepgina"/>
            <w:rPr>
              <w:rFonts w:ascii="Gill Sans" w:hAnsi="Gill Sans"/>
              <w:sz w:val="10"/>
              <w:szCs w:val="10"/>
            </w:rPr>
          </w:pPr>
          <w:r>
            <w:rPr>
              <w:rFonts w:ascii="Gill Sans" w:hAnsi="Gill Sans"/>
              <w:sz w:val="10"/>
              <w:szCs w:val="10"/>
            </w:rPr>
            <w:t>INSTITUTO NACIONAL</w:t>
          </w:r>
        </w:p>
        <w:p w14:paraId="34DFCB29" w14:textId="77777777" w:rsidR="000851CC" w:rsidRDefault="000851CC" w:rsidP="008A6051">
          <w:pPr>
            <w:pStyle w:val="Piedepgina"/>
            <w:rPr>
              <w:rFonts w:ascii="Gill Sans" w:hAnsi="Gill Sans"/>
              <w:sz w:val="10"/>
              <w:szCs w:val="10"/>
            </w:rPr>
          </w:pPr>
          <w:r>
            <w:rPr>
              <w:rFonts w:ascii="Gill Sans" w:hAnsi="Gill Sans"/>
              <w:sz w:val="10"/>
              <w:szCs w:val="10"/>
            </w:rPr>
            <w:t>DE LA SEGURIDAD SOCIAL</w:t>
          </w:r>
        </w:p>
      </w:tc>
      <w:tc>
        <w:tcPr>
          <w:tcW w:w="1701" w:type="dxa"/>
        </w:tcPr>
        <w:p w14:paraId="0881AFA7" w14:textId="77777777" w:rsidR="000851CC" w:rsidRDefault="000851CC">
          <w:pPr>
            <w:pStyle w:val="Piedepgina"/>
            <w:rPr>
              <w:rFonts w:ascii="Gill Sans" w:hAnsi="Gill Sans"/>
              <w:sz w:val="10"/>
              <w:szCs w:val="10"/>
            </w:rPr>
          </w:pPr>
        </w:p>
      </w:tc>
    </w:tr>
  </w:tbl>
  <w:p w14:paraId="0C548E0B" w14:textId="77777777" w:rsidR="00C63937" w:rsidRDefault="00C639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829" w:type="dxa"/>
      <w:tblInd w:w="-801" w:type="dxa"/>
      <w:tblLayout w:type="fixed"/>
      <w:tblCellMar>
        <w:left w:w="70" w:type="dxa"/>
        <w:right w:w="70" w:type="dxa"/>
      </w:tblCellMar>
      <w:tblLook w:val="0000" w:firstRow="0" w:lastRow="0" w:firstColumn="0" w:lastColumn="0" w:noHBand="0" w:noVBand="0"/>
    </w:tblPr>
    <w:tblGrid>
      <w:gridCol w:w="8575"/>
      <w:gridCol w:w="2127"/>
      <w:gridCol w:w="2127"/>
    </w:tblGrid>
    <w:tr w:rsidR="00C63937" w14:paraId="12CDA9B3" w14:textId="77777777" w:rsidTr="00586303">
      <w:trPr>
        <w:cantSplit/>
        <w:trHeight w:val="851"/>
      </w:trPr>
      <w:tc>
        <w:tcPr>
          <w:tcW w:w="8575" w:type="dxa"/>
          <w:tcBorders>
            <w:right w:val="single" w:sz="4" w:space="0" w:color="auto"/>
          </w:tcBorders>
        </w:tcPr>
        <w:p w14:paraId="49477969" w14:textId="77777777" w:rsidR="00C63937" w:rsidRDefault="00C63937" w:rsidP="003E2C00">
          <w:pPr>
            <w:pStyle w:val="Piedepgina"/>
            <w:rPr>
              <w:rFonts w:ascii="Arial Narrow" w:hAnsi="Arial Narrow"/>
              <w:b/>
            </w:rPr>
          </w:pPr>
        </w:p>
      </w:tc>
      <w:tc>
        <w:tcPr>
          <w:tcW w:w="2127" w:type="dxa"/>
        </w:tcPr>
        <w:p w14:paraId="48C68477" w14:textId="5839D568" w:rsidR="00C43221" w:rsidRDefault="00814BEB" w:rsidP="00814BEB">
          <w:pPr>
            <w:pStyle w:val="Piedepgina"/>
            <w:spacing w:line="144" w:lineRule="exact"/>
            <w:rPr>
              <w:rFonts w:ascii="Gill Sans" w:hAnsi="Gill Sans"/>
              <w:sz w:val="14"/>
              <w:szCs w:val="14"/>
            </w:rPr>
          </w:pPr>
          <w:r>
            <w:rPr>
              <w:rFonts w:ascii="Gill Sans" w:hAnsi="Gill Sans"/>
              <w:sz w:val="14"/>
              <w:szCs w:val="14"/>
            </w:rPr>
            <w:t xml:space="preserve">PINAR DE VALSAIN, </w:t>
          </w:r>
          <w:proofErr w:type="spellStart"/>
          <w:r>
            <w:rPr>
              <w:rFonts w:ascii="Gill Sans" w:hAnsi="Gill Sans"/>
              <w:sz w:val="14"/>
              <w:szCs w:val="14"/>
            </w:rPr>
            <w:t>Nº</w:t>
          </w:r>
          <w:proofErr w:type="spellEnd"/>
          <w:r>
            <w:rPr>
              <w:rFonts w:ascii="Gill Sans" w:hAnsi="Gill Sans"/>
              <w:sz w:val="14"/>
              <w:szCs w:val="14"/>
            </w:rPr>
            <w:t xml:space="preserve"> 1</w:t>
          </w:r>
        </w:p>
        <w:p w14:paraId="3DBCDABD" w14:textId="60A58FF3" w:rsidR="00814BEB" w:rsidRDefault="00814BEB" w:rsidP="00814BEB">
          <w:pPr>
            <w:pStyle w:val="Piedepgina"/>
            <w:spacing w:line="144" w:lineRule="exact"/>
            <w:rPr>
              <w:rFonts w:ascii="Gill Sans" w:hAnsi="Gill Sans"/>
              <w:sz w:val="14"/>
              <w:szCs w:val="14"/>
            </w:rPr>
          </w:pPr>
          <w:r>
            <w:rPr>
              <w:rFonts w:ascii="Gill Sans" w:hAnsi="Gill Sans"/>
              <w:sz w:val="14"/>
              <w:szCs w:val="14"/>
            </w:rPr>
            <w:t>40005 SEGOVIA</w:t>
          </w:r>
        </w:p>
        <w:p w14:paraId="02D4B2E2" w14:textId="1E8EBBF6" w:rsidR="00C43221" w:rsidRDefault="00C43221" w:rsidP="00C43221">
          <w:pPr>
            <w:pStyle w:val="Piedepgina"/>
            <w:spacing w:line="144" w:lineRule="exact"/>
            <w:rPr>
              <w:rFonts w:ascii="Gill Sans" w:hAnsi="Gill Sans"/>
              <w:sz w:val="14"/>
              <w:szCs w:val="14"/>
            </w:rPr>
          </w:pPr>
          <w:r>
            <w:rPr>
              <w:rFonts w:ascii="Gill Sans" w:hAnsi="Gill Sans"/>
              <w:sz w:val="14"/>
              <w:szCs w:val="14"/>
            </w:rPr>
            <w:t>TEL</w:t>
          </w:r>
          <w:r w:rsidR="00814BEB">
            <w:rPr>
              <w:rFonts w:ascii="Gill Sans" w:hAnsi="Gill Sans"/>
              <w:sz w:val="14"/>
              <w:szCs w:val="14"/>
            </w:rPr>
            <w:t>921 41 44 52</w:t>
          </w:r>
        </w:p>
        <w:p w14:paraId="73A426F0" w14:textId="134271A7" w:rsidR="00C63937" w:rsidRPr="00115D50" w:rsidRDefault="00C43221" w:rsidP="00C43221">
          <w:pPr>
            <w:pStyle w:val="Piedepgina"/>
            <w:spacing w:line="144" w:lineRule="exact"/>
            <w:rPr>
              <w:rFonts w:ascii="Arial Narrow" w:hAnsi="Arial Narrow"/>
              <w:b/>
            </w:rPr>
          </w:pPr>
          <w:r>
            <w:rPr>
              <w:rFonts w:ascii="Gill Sans" w:hAnsi="Gill Sans"/>
              <w:sz w:val="14"/>
              <w:szCs w:val="14"/>
            </w:rPr>
            <w:t xml:space="preserve">Código DIR3: </w:t>
          </w:r>
          <w:r w:rsidR="0073496D">
            <w:rPr>
              <w:rFonts w:ascii="Gill Sans" w:hAnsi="Gill Sans"/>
              <w:sz w:val="14"/>
              <w:szCs w:val="14"/>
            </w:rPr>
            <w:t>EA0042</w:t>
          </w:r>
          <w:r w:rsidR="009F437C">
            <w:rPr>
              <w:rFonts w:ascii="Gill Sans" w:hAnsi="Gill Sans"/>
              <w:sz w:val="14"/>
              <w:szCs w:val="14"/>
            </w:rPr>
            <w:t>182</w:t>
          </w:r>
        </w:p>
      </w:tc>
      <w:tc>
        <w:tcPr>
          <w:tcW w:w="2127" w:type="dxa"/>
          <w:tcBorders>
            <w:left w:val="nil"/>
            <w:right w:val="single" w:sz="4" w:space="0" w:color="auto"/>
          </w:tcBorders>
        </w:tcPr>
        <w:p w14:paraId="7B76ACBC" w14:textId="77777777" w:rsidR="00C63937" w:rsidRDefault="00C63937" w:rsidP="00586303">
          <w:pPr>
            <w:pStyle w:val="Piedepgina"/>
            <w:spacing w:line="144" w:lineRule="exact"/>
            <w:rPr>
              <w:rFonts w:ascii="Arial Narrow" w:hAnsi="Arial Narrow"/>
              <w:b/>
            </w:rPr>
          </w:pPr>
        </w:p>
      </w:tc>
    </w:tr>
  </w:tbl>
  <w:p w14:paraId="76F4062D" w14:textId="77777777" w:rsidR="00C63937" w:rsidRDefault="00C639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3174F" w14:textId="77777777" w:rsidR="00C63937" w:rsidRDefault="00C63937">
      <w:r>
        <w:separator/>
      </w:r>
    </w:p>
  </w:footnote>
  <w:footnote w:type="continuationSeparator" w:id="0">
    <w:p w14:paraId="2080B7B6" w14:textId="77777777" w:rsidR="00C63937" w:rsidRDefault="00C63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82" w:type="dxa"/>
      <w:tblInd w:w="-1045" w:type="dxa"/>
      <w:tblLayout w:type="fixed"/>
      <w:tblCellMar>
        <w:left w:w="70" w:type="dxa"/>
        <w:right w:w="70" w:type="dxa"/>
      </w:tblCellMar>
      <w:tblLook w:val="0000" w:firstRow="0" w:lastRow="0" w:firstColumn="0" w:lastColumn="0" w:noHBand="0" w:noVBand="0"/>
    </w:tblPr>
    <w:tblGrid>
      <w:gridCol w:w="9426"/>
      <w:gridCol w:w="160"/>
      <w:gridCol w:w="1116"/>
      <w:gridCol w:w="283"/>
      <w:gridCol w:w="37"/>
      <w:gridCol w:w="160"/>
    </w:tblGrid>
    <w:tr w:rsidR="00C63937" w14:paraId="7ADF0370" w14:textId="77777777">
      <w:trPr>
        <w:gridAfter w:val="2"/>
        <w:wAfter w:w="197" w:type="dxa"/>
        <w:trHeight w:hRule="exact" w:val="1138"/>
      </w:trPr>
      <w:tc>
        <w:tcPr>
          <w:tcW w:w="9426" w:type="dxa"/>
        </w:tcPr>
        <w:p w14:paraId="206FE974" w14:textId="77777777" w:rsidR="00C63937" w:rsidRDefault="00C63937">
          <w:pPr>
            <w:pStyle w:val="Encabezado"/>
          </w:pPr>
          <w:r>
            <w:rPr>
              <w:noProof/>
            </w:rPr>
            <mc:AlternateContent>
              <mc:Choice Requires="wps">
                <w:drawing>
                  <wp:anchor distT="0" distB="0" distL="114300" distR="114300" simplePos="0" relativeHeight="251656192" behindDoc="0" locked="1" layoutInCell="1" allowOverlap="1" wp14:anchorId="7665E50B" wp14:editId="3E10CD29">
                    <wp:simplePos x="0" y="0"/>
                    <wp:positionH relativeFrom="column">
                      <wp:posOffset>2859405</wp:posOffset>
                    </wp:positionH>
                    <wp:positionV relativeFrom="paragraph">
                      <wp:posOffset>332740</wp:posOffset>
                    </wp:positionV>
                    <wp:extent cx="1270" cy="5080"/>
                    <wp:effectExtent l="1905" t="0" r="0" b="0"/>
                    <wp:wrapSquare wrapText="lef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8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63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25DDBA4"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5pt,26.2pt" to="225.2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" stroked="f" strokeweight=".05pt">
                    <w10:wrap type="square" side="left"/>
                    <w10:anchorlock/>
                  </v:line>
                </w:pict>
              </mc:Fallback>
            </mc:AlternateContent>
          </w:r>
          <w:r>
            <w:rPr>
              <w:noProof/>
            </w:rPr>
            <mc:AlternateContent>
              <mc:Choice Requires="wps">
                <w:drawing>
                  <wp:anchor distT="0" distB="0" distL="114300" distR="114300" simplePos="0" relativeHeight="251655168" behindDoc="0" locked="1" layoutInCell="1" allowOverlap="1" wp14:anchorId="259B629B" wp14:editId="55229D70">
                    <wp:simplePos x="0" y="0"/>
                    <wp:positionH relativeFrom="column">
                      <wp:posOffset>1945640</wp:posOffset>
                    </wp:positionH>
                    <wp:positionV relativeFrom="paragraph">
                      <wp:posOffset>223520</wp:posOffset>
                    </wp:positionV>
                    <wp:extent cx="113665" cy="113665"/>
                    <wp:effectExtent l="2540" t="4445" r="0" b="0"/>
                    <wp:wrapSquare wrapText="left"/>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 cy="11366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1CBF08D" w14:textId="77777777" w:rsidR="00C63937" w:rsidRDefault="00C63937">
                                <w:pPr>
                                  <w:rPr>
                                    <w:rFonts w:ascii="Arial-SM" w:hAnsi="Arial-SM"/>
                                    <w:sz w:val="144"/>
                                  </w:rPr>
                                </w:pPr>
                              </w:p>
                            </w:txbxContent>
                          </wps:txbx>
                          <wps:bodyPr rot="0" vert="horz" wrap="square" lIns="91440" tIns="0" rIns="91440" bIns="118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9B629B" id="_x0000_t202" coordsize="21600,21600" o:spt="202" path="m,l,21600r21600,l21600,xe">
                    <v:stroke joinstyle="miter"/>
                    <v:path gradientshapeok="t" o:connecttype="rect"/>
                  </v:shapetype>
                  <v:shape id="Text Box 1" o:spid="_x0000_s1026" type="#_x0000_t202" style="position:absolute;margin-left:153.2pt;margin-top:17.6pt;width:8.95pt;height: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" stroked="f" strokeweight="0">
                    <v:textbox inset=",0,,3.3mm">
                      <w:txbxContent>
                        <w:p w14:paraId="21CBF08D" w14:textId="77777777" w:rsidR="00C63937" w:rsidRDefault="00C63937">
                          <w:pPr>
                            <w:rPr>
                              <w:rFonts w:ascii="Arial-SM" w:hAnsi="Arial-SM"/>
                              <w:sz w:val="144"/>
                            </w:rPr>
                          </w:pPr>
                        </w:p>
                      </w:txbxContent>
                    </v:textbox>
                    <w10:wrap type="square" side="left"/>
                    <w10:anchorlock/>
                  </v:shape>
                </w:pict>
              </mc:Fallback>
            </mc:AlternateContent>
          </w:r>
        </w:p>
      </w:tc>
      <w:tc>
        <w:tcPr>
          <w:tcW w:w="1276" w:type="dxa"/>
          <w:gridSpan w:val="2"/>
        </w:tcPr>
        <w:p w14:paraId="005BCF73" w14:textId="77777777" w:rsidR="00C63937" w:rsidRDefault="00C63937">
          <w:pPr>
            <w:pStyle w:val="Encabezado"/>
          </w:pPr>
          <w:r>
            <w:rPr>
              <w:noProof/>
            </w:rPr>
            <w:drawing>
              <wp:anchor distT="0" distB="0" distL="114300" distR="114300" simplePos="0" relativeHeight="251659264" behindDoc="0" locked="1" layoutInCell="1" allowOverlap="1" wp14:anchorId="2BFEB651" wp14:editId="65A51917">
                <wp:simplePos x="0" y="0"/>
                <wp:positionH relativeFrom="column">
                  <wp:posOffset>76835</wp:posOffset>
                </wp:positionH>
                <wp:positionV relativeFrom="paragraph">
                  <wp:posOffset>-654050</wp:posOffset>
                </wp:positionV>
                <wp:extent cx="579755" cy="622300"/>
                <wp:effectExtent l="19050" t="0" r="0" b="0"/>
                <wp:wrapSquare wrapText="lef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579755" cy="622300"/>
                        </a:xfrm>
                        <a:prstGeom prst="rect">
                          <a:avLst/>
                        </a:prstGeom>
                        <a:noFill/>
                        <a:ln w="9525">
                          <a:noFill/>
                          <a:miter lim="800000"/>
                          <a:headEnd/>
                          <a:tailEnd/>
                        </a:ln>
                      </pic:spPr>
                    </pic:pic>
                  </a:graphicData>
                </a:graphic>
              </wp:anchor>
            </w:drawing>
          </w:r>
        </w:p>
        <w:p w14:paraId="5D322D1E" w14:textId="77777777" w:rsidR="00C63937" w:rsidRDefault="00C63937"/>
        <w:p w14:paraId="68F9B688" w14:textId="77777777" w:rsidR="00C63937" w:rsidRDefault="00C63937">
          <w:pPr>
            <w:jc w:val="center"/>
          </w:pPr>
        </w:p>
      </w:tc>
      <w:tc>
        <w:tcPr>
          <w:tcW w:w="283" w:type="dxa"/>
        </w:tcPr>
        <w:p w14:paraId="4EDC7771" w14:textId="77777777" w:rsidR="00C63937" w:rsidRDefault="00C63937">
          <w:pPr>
            <w:pStyle w:val="Encabezado"/>
          </w:pPr>
        </w:p>
      </w:tc>
    </w:tr>
    <w:tr w:rsidR="00C63937" w14:paraId="3B406DA5" w14:textId="77777777">
      <w:trPr>
        <w:trHeight w:val="137"/>
      </w:trPr>
      <w:tc>
        <w:tcPr>
          <w:tcW w:w="9426" w:type="dxa"/>
        </w:tcPr>
        <w:p w14:paraId="5893D446" w14:textId="77777777" w:rsidR="00C63937" w:rsidRDefault="00C63937">
          <w:pPr>
            <w:pStyle w:val="Encabezado"/>
          </w:pPr>
        </w:p>
      </w:tc>
      <w:tc>
        <w:tcPr>
          <w:tcW w:w="160" w:type="dxa"/>
        </w:tcPr>
        <w:p w14:paraId="3A43738C" w14:textId="77777777" w:rsidR="00C63937" w:rsidRDefault="00C63937">
          <w:pPr>
            <w:pStyle w:val="Encabezado"/>
          </w:pPr>
        </w:p>
      </w:tc>
      <w:tc>
        <w:tcPr>
          <w:tcW w:w="1436" w:type="dxa"/>
          <w:gridSpan w:val="3"/>
          <w:tcBorders>
            <w:top w:val="single" w:sz="4" w:space="0" w:color="auto"/>
          </w:tcBorders>
        </w:tcPr>
        <w:p w14:paraId="48B48DD6" w14:textId="77777777" w:rsidR="00C63937" w:rsidRDefault="00C63937">
          <w:pPr>
            <w:pStyle w:val="Encabezado"/>
          </w:pPr>
        </w:p>
      </w:tc>
      <w:tc>
        <w:tcPr>
          <w:tcW w:w="160" w:type="dxa"/>
          <w:tcBorders>
            <w:top w:val="single" w:sz="4" w:space="0" w:color="auto"/>
          </w:tcBorders>
        </w:tcPr>
        <w:p w14:paraId="51B22BA0" w14:textId="77777777" w:rsidR="00C63937" w:rsidRDefault="00C63937">
          <w:pPr>
            <w:pStyle w:val="Encabezado"/>
          </w:pPr>
        </w:p>
      </w:tc>
    </w:tr>
    <w:tr w:rsidR="00C63937" w14:paraId="19F7D03B" w14:textId="77777777">
      <w:trPr>
        <w:gridAfter w:val="2"/>
        <w:wAfter w:w="197" w:type="dxa"/>
        <w:trHeight w:val="760"/>
      </w:trPr>
      <w:tc>
        <w:tcPr>
          <w:tcW w:w="9426" w:type="dxa"/>
        </w:tcPr>
        <w:p w14:paraId="31BB2896" w14:textId="77777777" w:rsidR="00C63937" w:rsidRDefault="00C63937">
          <w:pPr>
            <w:pStyle w:val="Encabezado"/>
          </w:pPr>
        </w:p>
      </w:tc>
      <w:tc>
        <w:tcPr>
          <w:tcW w:w="1276" w:type="dxa"/>
          <w:gridSpan w:val="2"/>
        </w:tcPr>
        <w:p w14:paraId="7410CD91" w14:textId="77777777" w:rsidR="00C63937" w:rsidRDefault="00C63937">
          <w:pPr>
            <w:pStyle w:val="Encabezado"/>
          </w:pPr>
          <w:r>
            <w:rPr>
              <w:noProof/>
            </w:rPr>
            <w:drawing>
              <wp:anchor distT="0" distB="0" distL="114300" distR="114300" simplePos="0" relativeHeight="251660288" behindDoc="0" locked="1" layoutInCell="1" allowOverlap="1" wp14:anchorId="09C07521" wp14:editId="375A2A70">
                <wp:simplePos x="0" y="0"/>
                <wp:positionH relativeFrom="column">
                  <wp:posOffset>135890</wp:posOffset>
                </wp:positionH>
                <wp:positionV relativeFrom="paragraph">
                  <wp:posOffset>0</wp:posOffset>
                </wp:positionV>
                <wp:extent cx="370840" cy="475615"/>
                <wp:effectExtent l="19050" t="0" r="0" b="0"/>
                <wp:wrapSquare wrapText="lef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srcRect/>
                        <a:stretch>
                          <a:fillRect/>
                        </a:stretch>
                      </pic:blipFill>
                      <pic:spPr bwMode="auto">
                        <a:xfrm>
                          <a:off x="0" y="0"/>
                          <a:ext cx="370840" cy="475615"/>
                        </a:xfrm>
                        <a:prstGeom prst="rect">
                          <a:avLst/>
                        </a:prstGeom>
                        <a:noFill/>
                        <a:ln w="9525">
                          <a:noFill/>
                          <a:miter lim="800000"/>
                          <a:headEnd/>
                          <a:tailEnd/>
                        </a:ln>
                      </pic:spPr>
                    </pic:pic>
                  </a:graphicData>
                </a:graphic>
              </wp:anchor>
            </w:drawing>
          </w:r>
        </w:p>
      </w:tc>
      <w:tc>
        <w:tcPr>
          <w:tcW w:w="283" w:type="dxa"/>
        </w:tcPr>
        <w:p w14:paraId="43AB3407" w14:textId="77777777" w:rsidR="00C63937" w:rsidRDefault="00C63937">
          <w:pPr>
            <w:pStyle w:val="Encabezado"/>
          </w:pPr>
        </w:p>
      </w:tc>
    </w:tr>
  </w:tbl>
  <w:p w14:paraId="52FC192F" w14:textId="77777777" w:rsidR="00C63937" w:rsidRDefault="00C639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71" w:type="dxa"/>
      <w:tblInd w:w="-840" w:type="dxa"/>
      <w:tblLayout w:type="fixed"/>
      <w:tblCellMar>
        <w:left w:w="0" w:type="dxa"/>
        <w:right w:w="0" w:type="dxa"/>
      </w:tblCellMar>
      <w:tblLook w:val="0000" w:firstRow="0" w:lastRow="0" w:firstColumn="0" w:lastColumn="0" w:noHBand="0" w:noVBand="0"/>
    </w:tblPr>
    <w:tblGrid>
      <w:gridCol w:w="1560"/>
      <w:gridCol w:w="4100"/>
      <w:gridCol w:w="1134"/>
      <w:gridCol w:w="2268"/>
      <w:gridCol w:w="20"/>
      <w:gridCol w:w="2389"/>
    </w:tblGrid>
    <w:tr w:rsidR="00C63937" w14:paraId="518D9F67" w14:textId="77777777" w:rsidTr="006E3661">
      <w:trPr>
        <w:cantSplit/>
        <w:trHeight w:val="563"/>
      </w:trPr>
      <w:tc>
        <w:tcPr>
          <w:tcW w:w="1560" w:type="dxa"/>
          <w:vMerge w:val="restart"/>
          <w:vAlign w:val="bottom"/>
        </w:tcPr>
        <w:p w14:paraId="1CFB8FAF" w14:textId="77777777" w:rsidR="00C63937" w:rsidRDefault="00C63937">
          <w:pPr>
            <w:pStyle w:val="Encabezado"/>
            <w:spacing w:line="120" w:lineRule="atLeast"/>
            <w:rPr>
              <w:rFonts w:ascii="Symbolfuentemap" w:hAnsi="Symbolfuentemap"/>
              <w:position w:val="12"/>
              <w:sz w:val="40"/>
            </w:rPr>
          </w:pPr>
        </w:p>
        <w:p w14:paraId="79C3F387" w14:textId="77777777" w:rsidR="00C63937" w:rsidRDefault="00C63937">
          <w:r>
            <w:rPr>
              <w:rFonts w:ascii="Symbolfuentemap" w:hAnsi="Symbolfuentemap"/>
              <w:noProof/>
              <w:position w:val="12"/>
              <w:sz w:val="40"/>
            </w:rPr>
            <mc:AlternateContent>
              <mc:Choice Requires="wps">
                <w:drawing>
                  <wp:anchor distT="0" distB="0" distL="114300" distR="114300" simplePos="0" relativeHeight="251657216" behindDoc="0" locked="0" layoutInCell="1" allowOverlap="1" wp14:anchorId="191ACE0D" wp14:editId="345F8783">
                    <wp:simplePos x="0" y="0"/>
                    <wp:positionH relativeFrom="column">
                      <wp:posOffset>4445</wp:posOffset>
                    </wp:positionH>
                    <wp:positionV relativeFrom="paragraph">
                      <wp:posOffset>6350</wp:posOffset>
                    </wp:positionV>
                    <wp:extent cx="1010920" cy="960120"/>
                    <wp:effectExtent l="4445" t="0" r="381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920" cy="96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973F9" w14:textId="77777777" w:rsidR="00C63937" w:rsidRDefault="00C63937">
                                <w:r>
                                  <w:object w:dxaOrig="1290" w:dyaOrig="1380" w14:anchorId="23E31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69pt" fillcolor="window">
                                      <v:imagedata r:id="rId1" o:title=""/>
                                    </v:shape>
                                    <o:OLEObject Type="Embed" ProgID="Word.Picture.8" ShapeID="_x0000_i1026" DrawAspect="Content" ObjectID="_1743583384" r:id="rId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ACE0D" id="_x0000_t202" coordsize="21600,21600" o:spt="202" path="m,l,21600r21600,l21600,xe">
                    <v:stroke joinstyle="miter"/>
                    <v:path gradientshapeok="t" o:connecttype="rect"/>
                  </v:shapetype>
                  <v:shape id="Text Box 3" o:spid="_x0000_s1027" type="#_x0000_t202" style="position:absolute;margin-left:.35pt;margin-top:.5pt;width:79.6pt;height:7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" filled="f" stroked="f">
                    <v:textbox>
                      <w:txbxContent>
                        <w:p w14:paraId="286973F9" w14:textId="77777777" w:rsidR="00C63937" w:rsidRDefault="00C63937">
                          <w:r>
                            <w:object w:dxaOrig="1296" w:dyaOrig="1380" w14:anchorId="23E316A2">
                              <v:shape id="_x0000_i1026" type="#_x0000_t75" style="width:64.8pt;height:69pt" fillcolor="window">
                                <v:imagedata r:id="rId3" o:title=""/>
                              </v:shape>
                              <o:OLEObject Type="Embed" ProgID="Word.Picture.8" ShapeID="_x0000_i1026" DrawAspect="Content" ObjectID="_1741759022" r:id="rId4"/>
                            </w:object>
                          </w:r>
                        </w:p>
                      </w:txbxContent>
                    </v:textbox>
                  </v:shape>
                </w:pict>
              </mc:Fallback>
            </mc:AlternateContent>
          </w:r>
        </w:p>
        <w:p w14:paraId="6D6282C4" w14:textId="77777777" w:rsidR="00C63937" w:rsidRDefault="00C63937"/>
        <w:p w14:paraId="773F9BCD" w14:textId="77777777" w:rsidR="00C63937" w:rsidRDefault="00C63937"/>
        <w:p w14:paraId="5E48F863" w14:textId="77777777" w:rsidR="00C63937" w:rsidRDefault="00C63937"/>
        <w:p w14:paraId="306DE3FA" w14:textId="77777777" w:rsidR="00C63937" w:rsidRDefault="00C63937"/>
        <w:p w14:paraId="02CFCAE3" w14:textId="77777777" w:rsidR="00C63937" w:rsidRDefault="00C63937"/>
      </w:tc>
      <w:tc>
        <w:tcPr>
          <w:tcW w:w="4100" w:type="dxa"/>
          <w:vMerge w:val="restart"/>
          <w:vAlign w:val="center"/>
        </w:tcPr>
        <w:p w14:paraId="78A70A81" w14:textId="77777777" w:rsidR="00C63937" w:rsidRDefault="00C63937">
          <w:pPr>
            <w:pStyle w:val="Encabezado"/>
            <w:spacing w:line="120" w:lineRule="atLeast"/>
            <w:rPr>
              <w:rFonts w:ascii="Gill Sans" w:hAnsi="Gill Sans"/>
              <w:kern w:val="18"/>
              <w:position w:val="-12"/>
            </w:rPr>
          </w:pPr>
        </w:p>
        <w:p w14:paraId="3B4ADEDE" w14:textId="77777777" w:rsidR="00C63937" w:rsidRDefault="00C63937">
          <w:pPr>
            <w:pStyle w:val="Encabezado"/>
            <w:spacing w:line="120" w:lineRule="atLeast"/>
            <w:rPr>
              <w:rFonts w:ascii="Gill Sans" w:hAnsi="Gill Sans"/>
              <w:kern w:val="18"/>
              <w:position w:val="-12"/>
            </w:rPr>
          </w:pPr>
        </w:p>
        <w:p w14:paraId="4254B9B3" w14:textId="77777777" w:rsidR="00C63937" w:rsidRDefault="00C63937">
          <w:pPr>
            <w:pStyle w:val="Encabezado"/>
            <w:spacing w:line="120" w:lineRule="atLeast"/>
            <w:rPr>
              <w:rFonts w:ascii="Gill Sans" w:hAnsi="Gill Sans"/>
              <w:kern w:val="18"/>
              <w:position w:val="-12"/>
            </w:rPr>
          </w:pPr>
        </w:p>
        <w:p w14:paraId="4764D3B4" w14:textId="77777777" w:rsidR="00C63937" w:rsidRDefault="00C63937">
          <w:pPr>
            <w:pStyle w:val="Encabezado"/>
            <w:spacing w:line="120" w:lineRule="atLeast"/>
            <w:rPr>
              <w:rFonts w:ascii="Gill Sans" w:hAnsi="Gill Sans"/>
              <w:kern w:val="18"/>
              <w:position w:val="-12"/>
              <w:sz w:val="22"/>
              <w:szCs w:val="22"/>
            </w:rPr>
          </w:pPr>
        </w:p>
        <w:p w14:paraId="021A8BC4" w14:textId="77777777" w:rsidR="006E3661" w:rsidRPr="004C4740"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MINISTERIO</w:t>
          </w:r>
        </w:p>
        <w:p w14:paraId="4F709CD8" w14:textId="77777777" w:rsidR="006E3661"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 xml:space="preserve">DE </w:t>
          </w:r>
          <w:r>
            <w:rPr>
              <w:rFonts w:ascii="Arial" w:hAnsi="Arial" w:cs="Arial"/>
              <w:b/>
              <w:kern w:val="18"/>
              <w:position w:val="-12"/>
              <w:sz w:val="22"/>
              <w:szCs w:val="22"/>
            </w:rPr>
            <w:t xml:space="preserve">INCLUSIÓN, SEGURIDAD SOCIAL </w:t>
          </w:r>
        </w:p>
        <w:p w14:paraId="2E3DDE9E" w14:textId="77777777" w:rsidR="00C63937" w:rsidRDefault="006E3661" w:rsidP="006E3661">
          <w:pPr>
            <w:pStyle w:val="Encabezado"/>
            <w:spacing w:line="120" w:lineRule="atLeast"/>
            <w:rPr>
              <w:rFonts w:ascii="Arial" w:hAnsi="Arial"/>
              <w:position w:val="12"/>
              <w:sz w:val="36"/>
            </w:rPr>
          </w:pPr>
          <w:r>
            <w:rPr>
              <w:rFonts w:ascii="Arial" w:hAnsi="Arial" w:cs="Arial"/>
              <w:b/>
              <w:kern w:val="18"/>
              <w:position w:val="-12"/>
              <w:sz w:val="22"/>
              <w:szCs w:val="22"/>
            </w:rPr>
            <w:t>Y MIGRACIONES</w:t>
          </w:r>
          <w:r>
            <w:rPr>
              <w:rFonts w:ascii="Arial" w:hAnsi="Arial"/>
              <w:position w:val="12"/>
              <w:sz w:val="36"/>
            </w:rPr>
            <w:t xml:space="preserve"> </w:t>
          </w:r>
        </w:p>
      </w:tc>
      <w:tc>
        <w:tcPr>
          <w:tcW w:w="1134" w:type="dxa"/>
          <w:vMerge w:val="restart"/>
          <w:vAlign w:val="center"/>
        </w:tcPr>
        <w:p w14:paraId="16921D35" w14:textId="77777777" w:rsidR="00C63937" w:rsidRDefault="00C63937">
          <w:pPr>
            <w:pStyle w:val="Encabezado"/>
            <w:spacing w:line="120" w:lineRule="atLeast"/>
            <w:rPr>
              <w:rFonts w:ascii="Arial" w:hAnsi="Arial"/>
              <w:position w:val="12"/>
              <w:sz w:val="36"/>
            </w:rPr>
          </w:pPr>
        </w:p>
      </w:tc>
      <w:tc>
        <w:tcPr>
          <w:tcW w:w="2268" w:type="dxa"/>
        </w:tcPr>
        <w:p w14:paraId="7E772A81" w14:textId="77777777" w:rsidR="00C63937" w:rsidRDefault="00C63937">
          <w:pPr>
            <w:pStyle w:val="Encabezado"/>
            <w:spacing w:line="120" w:lineRule="atLeast"/>
            <w:jc w:val="right"/>
            <w:rPr>
              <w:rFonts w:ascii="Arial" w:hAnsi="Arial"/>
              <w:sz w:val="14"/>
            </w:rPr>
          </w:pPr>
        </w:p>
      </w:tc>
      <w:tc>
        <w:tcPr>
          <w:tcW w:w="20" w:type="dxa"/>
        </w:tcPr>
        <w:p w14:paraId="3CA6962B" w14:textId="77777777" w:rsidR="00C63937" w:rsidRDefault="00C63937">
          <w:pPr>
            <w:pStyle w:val="Encabezado"/>
            <w:rPr>
              <w:rFonts w:ascii="Arial" w:hAnsi="Arial"/>
              <w:sz w:val="14"/>
            </w:rPr>
          </w:pPr>
        </w:p>
      </w:tc>
      <w:tc>
        <w:tcPr>
          <w:tcW w:w="2389" w:type="dxa"/>
        </w:tcPr>
        <w:p w14:paraId="5DDBBA79" w14:textId="77777777" w:rsidR="00C63937" w:rsidRDefault="00C63937">
          <w:pPr>
            <w:pStyle w:val="Encabezado"/>
            <w:spacing w:line="160" w:lineRule="exact"/>
            <w:rPr>
              <w:rFonts w:ascii="Arial" w:hAnsi="Arial"/>
              <w:sz w:val="14"/>
            </w:rPr>
          </w:pPr>
        </w:p>
      </w:tc>
    </w:tr>
    <w:tr w:rsidR="00C63937" w14:paraId="0F4233CD" w14:textId="77777777" w:rsidTr="006E3661">
      <w:trPr>
        <w:cantSplit/>
        <w:trHeight w:val="1277"/>
      </w:trPr>
      <w:tc>
        <w:tcPr>
          <w:tcW w:w="1560" w:type="dxa"/>
          <w:vMerge/>
        </w:tcPr>
        <w:p w14:paraId="41291E64" w14:textId="77777777" w:rsidR="00C63937" w:rsidRDefault="00C63937">
          <w:pPr>
            <w:pStyle w:val="Encabezado"/>
            <w:spacing w:line="120" w:lineRule="atLeast"/>
            <w:rPr>
              <w:rFonts w:ascii="Arial Narrow-SM" w:hAnsi="Arial Narrow-SM"/>
              <w:position w:val="12"/>
              <w:sz w:val="230"/>
            </w:rPr>
          </w:pPr>
        </w:p>
      </w:tc>
      <w:tc>
        <w:tcPr>
          <w:tcW w:w="4100" w:type="dxa"/>
          <w:vMerge/>
        </w:tcPr>
        <w:p w14:paraId="617FB25A" w14:textId="77777777" w:rsidR="00C63937" w:rsidRDefault="00C63937">
          <w:pPr>
            <w:pStyle w:val="Encabezado"/>
            <w:spacing w:line="120" w:lineRule="atLeast"/>
            <w:rPr>
              <w:rFonts w:ascii="Arial Narrow-SM" w:hAnsi="Arial Narrow-SM"/>
              <w:position w:val="12"/>
              <w:sz w:val="230"/>
            </w:rPr>
          </w:pPr>
        </w:p>
      </w:tc>
      <w:tc>
        <w:tcPr>
          <w:tcW w:w="1134" w:type="dxa"/>
          <w:vMerge/>
        </w:tcPr>
        <w:p w14:paraId="7AEA003B" w14:textId="77777777" w:rsidR="00C63937" w:rsidRDefault="00C63937">
          <w:pPr>
            <w:pStyle w:val="Encabezado"/>
            <w:spacing w:line="120" w:lineRule="atLeast"/>
            <w:rPr>
              <w:rFonts w:ascii="Arial Narrow-SM" w:hAnsi="Arial Narrow-SM"/>
              <w:position w:val="12"/>
              <w:sz w:val="230"/>
            </w:rPr>
          </w:pPr>
        </w:p>
      </w:tc>
      <w:tc>
        <w:tcPr>
          <w:tcW w:w="2268" w:type="dxa"/>
        </w:tcPr>
        <w:p w14:paraId="7E17D9F5" w14:textId="77777777" w:rsidR="00C63937" w:rsidRDefault="000C114F">
          <w:pPr>
            <w:pStyle w:val="Encabezado"/>
            <w:spacing w:line="120" w:lineRule="atLeast"/>
            <w:jc w:val="right"/>
            <w:rPr>
              <w:rFonts w:ascii="Arial" w:hAnsi="Arial"/>
              <w:sz w:val="14"/>
            </w:rPr>
          </w:pPr>
          <w:r w:rsidRPr="00C71344">
            <w:rPr>
              <w:noProof/>
              <w:sz w:val="12"/>
              <w:szCs w:val="12"/>
            </w:rPr>
            <w:drawing>
              <wp:anchor distT="0" distB="0" distL="114300" distR="114300" simplePos="0" relativeHeight="251662336" behindDoc="0" locked="0" layoutInCell="1" allowOverlap="1" wp14:anchorId="4FDE8EAC" wp14:editId="28142D69">
                <wp:simplePos x="0" y="0"/>
                <wp:positionH relativeFrom="column">
                  <wp:posOffset>1255395</wp:posOffset>
                </wp:positionH>
                <wp:positionV relativeFrom="paragraph">
                  <wp:posOffset>35451</wp:posOffset>
                </wp:positionV>
                <wp:extent cx="1388745" cy="910590"/>
                <wp:effectExtent l="0" t="0" r="1905" b="3810"/>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 estado y SS_b_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8745" cy="910590"/>
                        </a:xfrm>
                        <a:prstGeom prst="rect">
                          <a:avLst/>
                        </a:prstGeom>
                      </pic:spPr>
                    </pic:pic>
                  </a:graphicData>
                </a:graphic>
                <wp14:sizeRelH relativeFrom="page">
                  <wp14:pctWidth>0</wp14:pctWidth>
                </wp14:sizeRelH>
                <wp14:sizeRelV relativeFrom="page">
                  <wp14:pctHeight>0</wp14:pctHeight>
                </wp14:sizeRelV>
              </wp:anchor>
            </w:drawing>
          </w:r>
        </w:p>
      </w:tc>
      <w:tc>
        <w:tcPr>
          <w:tcW w:w="20" w:type="dxa"/>
        </w:tcPr>
        <w:p w14:paraId="74117606" w14:textId="77777777" w:rsidR="00C63937" w:rsidRDefault="00C63937">
          <w:pPr>
            <w:pStyle w:val="Encabezado"/>
            <w:rPr>
              <w:rFonts w:ascii="Arial" w:hAnsi="Arial"/>
              <w:sz w:val="14"/>
            </w:rPr>
          </w:pPr>
        </w:p>
      </w:tc>
      <w:tc>
        <w:tcPr>
          <w:tcW w:w="2389" w:type="dxa"/>
        </w:tcPr>
        <w:p w14:paraId="5CE9C548" w14:textId="77777777" w:rsidR="00C63937" w:rsidRDefault="00C63937">
          <w:pPr>
            <w:pStyle w:val="Encabezado"/>
            <w:spacing w:line="160" w:lineRule="exact"/>
            <w:rPr>
              <w:rFonts w:ascii="Arial" w:hAnsi="Arial"/>
              <w:sz w:val="14"/>
            </w:rPr>
          </w:pPr>
        </w:p>
      </w:tc>
    </w:tr>
  </w:tbl>
  <w:p w14:paraId="79C9EE60" w14:textId="77777777" w:rsidR="00C63937" w:rsidRDefault="00C63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5066CA5"/>
    <w:multiLevelType w:val="multilevel"/>
    <w:tmpl w:val="6DE2D4B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b w:val="0"/>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071F185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E165AA"/>
    <w:multiLevelType w:val="hybridMultilevel"/>
    <w:tmpl w:val="1B92107E"/>
    <w:lvl w:ilvl="0" w:tplc="08D88FCA">
      <w:start w:val="4"/>
      <w:numFmt w:val="lowerLetter"/>
      <w:lvlText w:val="%1)"/>
      <w:lvlJc w:val="left"/>
      <w:pPr>
        <w:ind w:left="2982" w:hanging="360"/>
      </w:pPr>
      <w:rPr>
        <w:rFonts w:hint="default"/>
        <w:b w:val="0"/>
        <w:sz w:val="20"/>
        <w:szCs w:val="20"/>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4" w15:restartNumberingAfterBreak="0">
    <w:nsid w:val="11371248"/>
    <w:multiLevelType w:val="hybridMultilevel"/>
    <w:tmpl w:val="43C8CD64"/>
    <w:lvl w:ilvl="0" w:tplc="A8FE8E52">
      <w:start w:val="6"/>
      <w:numFmt w:val="bullet"/>
      <w:lvlText w:val="-"/>
      <w:lvlJc w:val="left"/>
      <w:pPr>
        <w:ind w:left="927" w:hanging="360"/>
      </w:pPr>
      <w:rPr>
        <w:rFonts w:ascii="Calibri" w:eastAsia="Calibri" w:hAnsi="Calibri"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start w:val="1"/>
      <w:numFmt w:val="bullet"/>
      <w:lvlText w:val="o"/>
      <w:lvlJc w:val="left"/>
      <w:pPr>
        <w:ind w:left="3807" w:hanging="360"/>
      </w:pPr>
      <w:rPr>
        <w:rFonts w:ascii="Courier New" w:hAnsi="Courier New" w:cs="Courier New" w:hint="default"/>
      </w:rPr>
    </w:lvl>
    <w:lvl w:ilvl="5" w:tplc="0C0A0005">
      <w:start w:val="1"/>
      <w:numFmt w:val="bullet"/>
      <w:lvlText w:val=""/>
      <w:lvlJc w:val="left"/>
      <w:pPr>
        <w:ind w:left="4527" w:hanging="360"/>
      </w:pPr>
      <w:rPr>
        <w:rFonts w:ascii="Wingdings" w:hAnsi="Wingdings" w:hint="default"/>
      </w:rPr>
    </w:lvl>
    <w:lvl w:ilvl="6" w:tplc="0C0A0001">
      <w:start w:val="1"/>
      <w:numFmt w:val="bullet"/>
      <w:lvlText w:val=""/>
      <w:lvlJc w:val="left"/>
      <w:pPr>
        <w:ind w:left="5247" w:hanging="360"/>
      </w:pPr>
      <w:rPr>
        <w:rFonts w:ascii="Symbol" w:hAnsi="Symbol" w:hint="default"/>
      </w:rPr>
    </w:lvl>
    <w:lvl w:ilvl="7" w:tplc="0C0A0003">
      <w:start w:val="1"/>
      <w:numFmt w:val="bullet"/>
      <w:lvlText w:val="o"/>
      <w:lvlJc w:val="left"/>
      <w:pPr>
        <w:ind w:left="5967" w:hanging="360"/>
      </w:pPr>
      <w:rPr>
        <w:rFonts w:ascii="Courier New" w:hAnsi="Courier New" w:cs="Courier New" w:hint="default"/>
      </w:rPr>
    </w:lvl>
    <w:lvl w:ilvl="8" w:tplc="0C0A0005">
      <w:start w:val="1"/>
      <w:numFmt w:val="bullet"/>
      <w:lvlText w:val=""/>
      <w:lvlJc w:val="left"/>
      <w:pPr>
        <w:ind w:left="6687" w:hanging="360"/>
      </w:pPr>
      <w:rPr>
        <w:rFonts w:ascii="Wingdings" w:hAnsi="Wingdings" w:hint="default"/>
      </w:rPr>
    </w:lvl>
  </w:abstractNum>
  <w:abstractNum w:abstractNumId="5" w15:restartNumberingAfterBreak="0">
    <w:nsid w:val="127700DC"/>
    <w:multiLevelType w:val="hybridMultilevel"/>
    <w:tmpl w:val="4080DF3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6C4B8B"/>
    <w:multiLevelType w:val="multilevel"/>
    <w:tmpl w:val="A97C99EC"/>
    <w:lvl w:ilvl="0">
      <w:start w:val="8"/>
      <w:numFmt w:val="decimal"/>
      <w:lvlText w:val="%1"/>
      <w:lvlJc w:val="left"/>
      <w:pPr>
        <w:ind w:left="360" w:hanging="360"/>
      </w:pPr>
      <w:rPr>
        <w:rFonts w:hint="default"/>
        <w:b w:val="0"/>
      </w:rPr>
    </w:lvl>
    <w:lvl w:ilvl="1">
      <w:start w:val="7"/>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3915" w:hanging="108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409" w:hanging="1440"/>
      </w:pPr>
      <w:rPr>
        <w:rFonts w:hint="default"/>
        <w:b w:val="0"/>
      </w:rPr>
    </w:lvl>
    <w:lvl w:ilvl="8">
      <w:start w:val="1"/>
      <w:numFmt w:val="decimal"/>
      <w:lvlText w:val="%1.%2.%3.%4.%5.%6.%7.%8.%9"/>
      <w:lvlJc w:val="left"/>
      <w:pPr>
        <w:ind w:left="6336" w:hanging="1800"/>
      </w:pPr>
      <w:rPr>
        <w:rFonts w:hint="default"/>
        <w:b w:val="0"/>
      </w:rPr>
    </w:lvl>
  </w:abstractNum>
  <w:abstractNum w:abstractNumId="7" w15:restartNumberingAfterBreak="0">
    <w:nsid w:val="189B162F"/>
    <w:multiLevelType w:val="hybridMultilevel"/>
    <w:tmpl w:val="30CA40A8"/>
    <w:lvl w:ilvl="0" w:tplc="70FE3150">
      <w:start w:val="1"/>
      <w:numFmt w:val="lowerLetter"/>
      <w:lvlText w:val="%1)"/>
      <w:lvlJc w:val="left"/>
      <w:pPr>
        <w:tabs>
          <w:tab w:val="num" w:pos="2622"/>
        </w:tabs>
        <w:ind w:left="2622" w:hanging="360"/>
      </w:pPr>
      <w:rPr>
        <w:rFonts w:hint="default"/>
      </w:rPr>
    </w:lvl>
    <w:lvl w:ilvl="1" w:tplc="0C0A0019" w:tentative="1">
      <w:start w:val="1"/>
      <w:numFmt w:val="lowerLetter"/>
      <w:lvlText w:val="%2."/>
      <w:lvlJc w:val="left"/>
      <w:pPr>
        <w:tabs>
          <w:tab w:val="num" w:pos="3342"/>
        </w:tabs>
        <w:ind w:left="3342" w:hanging="360"/>
      </w:pPr>
    </w:lvl>
    <w:lvl w:ilvl="2" w:tplc="0C0A001B" w:tentative="1">
      <w:start w:val="1"/>
      <w:numFmt w:val="lowerRoman"/>
      <w:lvlText w:val="%3."/>
      <w:lvlJc w:val="right"/>
      <w:pPr>
        <w:tabs>
          <w:tab w:val="num" w:pos="4062"/>
        </w:tabs>
        <w:ind w:left="4062" w:hanging="180"/>
      </w:pPr>
    </w:lvl>
    <w:lvl w:ilvl="3" w:tplc="0C0A000F" w:tentative="1">
      <w:start w:val="1"/>
      <w:numFmt w:val="decimal"/>
      <w:lvlText w:val="%4."/>
      <w:lvlJc w:val="left"/>
      <w:pPr>
        <w:tabs>
          <w:tab w:val="num" w:pos="4782"/>
        </w:tabs>
        <w:ind w:left="4782" w:hanging="360"/>
      </w:pPr>
    </w:lvl>
    <w:lvl w:ilvl="4" w:tplc="0C0A0019" w:tentative="1">
      <w:start w:val="1"/>
      <w:numFmt w:val="lowerLetter"/>
      <w:lvlText w:val="%5."/>
      <w:lvlJc w:val="left"/>
      <w:pPr>
        <w:tabs>
          <w:tab w:val="num" w:pos="5502"/>
        </w:tabs>
        <w:ind w:left="5502" w:hanging="360"/>
      </w:pPr>
    </w:lvl>
    <w:lvl w:ilvl="5" w:tplc="0C0A001B" w:tentative="1">
      <w:start w:val="1"/>
      <w:numFmt w:val="lowerRoman"/>
      <w:lvlText w:val="%6."/>
      <w:lvlJc w:val="right"/>
      <w:pPr>
        <w:tabs>
          <w:tab w:val="num" w:pos="6222"/>
        </w:tabs>
        <w:ind w:left="6222" w:hanging="180"/>
      </w:pPr>
    </w:lvl>
    <w:lvl w:ilvl="6" w:tplc="0C0A000F" w:tentative="1">
      <w:start w:val="1"/>
      <w:numFmt w:val="decimal"/>
      <w:lvlText w:val="%7."/>
      <w:lvlJc w:val="left"/>
      <w:pPr>
        <w:tabs>
          <w:tab w:val="num" w:pos="6942"/>
        </w:tabs>
        <w:ind w:left="6942" w:hanging="360"/>
      </w:pPr>
    </w:lvl>
    <w:lvl w:ilvl="7" w:tplc="0C0A0019" w:tentative="1">
      <w:start w:val="1"/>
      <w:numFmt w:val="lowerLetter"/>
      <w:lvlText w:val="%8."/>
      <w:lvlJc w:val="left"/>
      <w:pPr>
        <w:tabs>
          <w:tab w:val="num" w:pos="7662"/>
        </w:tabs>
        <w:ind w:left="7662" w:hanging="360"/>
      </w:pPr>
    </w:lvl>
    <w:lvl w:ilvl="8" w:tplc="0C0A001B" w:tentative="1">
      <w:start w:val="1"/>
      <w:numFmt w:val="lowerRoman"/>
      <w:lvlText w:val="%9."/>
      <w:lvlJc w:val="right"/>
      <w:pPr>
        <w:tabs>
          <w:tab w:val="num" w:pos="8382"/>
        </w:tabs>
        <w:ind w:left="8382" w:hanging="180"/>
      </w:pPr>
    </w:lvl>
  </w:abstractNum>
  <w:abstractNum w:abstractNumId="8" w15:restartNumberingAfterBreak="0">
    <w:nsid w:val="1BC50016"/>
    <w:multiLevelType w:val="hybridMultilevel"/>
    <w:tmpl w:val="D8EC83A0"/>
    <w:lvl w:ilvl="0" w:tplc="F0BAC1D8">
      <w:start w:val="1"/>
      <w:numFmt w:val="lowerLetter"/>
      <w:lvlText w:val="%1)"/>
      <w:lvlJc w:val="left"/>
      <w:pPr>
        <w:ind w:left="1776" w:hanging="360"/>
      </w:pPr>
      <w:rPr>
        <w:rFonts w:hint="default"/>
        <w:b w:val="0"/>
        <w:i w:val="0"/>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9" w15:restartNumberingAfterBreak="0">
    <w:nsid w:val="20227DB8"/>
    <w:multiLevelType w:val="hybridMultilevel"/>
    <w:tmpl w:val="A3AED37E"/>
    <w:lvl w:ilvl="0" w:tplc="516C07C0">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10" w15:restartNumberingAfterBreak="0">
    <w:nsid w:val="31FB375D"/>
    <w:multiLevelType w:val="multilevel"/>
    <w:tmpl w:val="671E74FC"/>
    <w:lvl w:ilvl="0">
      <w:start w:val="6"/>
      <w:numFmt w:val="decimal"/>
      <w:lvlText w:val="%1"/>
      <w:lvlJc w:val="left"/>
      <w:pPr>
        <w:ind w:left="480" w:hanging="480"/>
      </w:pPr>
      <w:rPr>
        <w:rFonts w:hint="default"/>
      </w:rPr>
    </w:lvl>
    <w:lvl w:ilvl="1">
      <w:start w:val="5"/>
      <w:numFmt w:val="decimal"/>
      <w:lvlText w:val="%1.%2"/>
      <w:lvlJc w:val="left"/>
      <w:pPr>
        <w:ind w:left="1047" w:hanging="480"/>
      </w:pPr>
      <w:rPr>
        <w:rFonts w:hint="default"/>
      </w:rPr>
    </w:lvl>
    <w:lvl w:ilvl="2">
      <w:start w:val="5"/>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2AA65A5"/>
    <w:multiLevelType w:val="hybridMultilevel"/>
    <w:tmpl w:val="2CCAB2A8"/>
    <w:lvl w:ilvl="0" w:tplc="517A2F76">
      <w:start w:val="1"/>
      <w:numFmt w:val="decimal"/>
      <w:lvlText w:val="%1)"/>
      <w:lvlJc w:val="left"/>
      <w:pPr>
        <w:tabs>
          <w:tab w:val="num" w:pos="1497"/>
        </w:tabs>
        <w:ind w:left="1497" w:hanging="360"/>
      </w:pPr>
      <w:rPr>
        <w:rFonts w:hint="default"/>
        <w:b w:val="0"/>
      </w:rPr>
    </w:lvl>
    <w:lvl w:ilvl="1" w:tplc="0C0A0019">
      <w:start w:val="1"/>
      <w:numFmt w:val="lowerLetter"/>
      <w:lvlText w:val="%2."/>
      <w:lvlJc w:val="left"/>
      <w:pPr>
        <w:tabs>
          <w:tab w:val="num" w:pos="2217"/>
        </w:tabs>
        <w:ind w:left="2217" w:hanging="360"/>
      </w:pPr>
    </w:lvl>
    <w:lvl w:ilvl="2" w:tplc="0C0A001B" w:tentative="1">
      <w:start w:val="1"/>
      <w:numFmt w:val="lowerRoman"/>
      <w:lvlText w:val="%3."/>
      <w:lvlJc w:val="right"/>
      <w:pPr>
        <w:tabs>
          <w:tab w:val="num" w:pos="2937"/>
        </w:tabs>
        <w:ind w:left="2937" w:hanging="180"/>
      </w:pPr>
    </w:lvl>
    <w:lvl w:ilvl="3" w:tplc="0C0A000F" w:tentative="1">
      <w:start w:val="1"/>
      <w:numFmt w:val="decimal"/>
      <w:lvlText w:val="%4."/>
      <w:lvlJc w:val="left"/>
      <w:pPr>
        <w:tabs>
          <w:tab w:val="num" w:pos="3657"/>
        </w:tabs>
        <w:ind w:left="3657" w:hanging="360"/>
      </w:pPr>
    </w:lvl>
    <w:lvl w:ilvl="4" w:tplc="0C0A0019" w:tentative="1">
      <w:start w:val="1"/>
      <w:numFmt w:val="lowerLetter"/>
      <w:lvlText w:val="%5."/>
      <w:lvlJc w:val="left"/>
      <w:pPr>
        <w:tabs>
          <w:tab w:val="num" w:pos="4377"/>
        </w:tabs>
        <w:ind w:left="4377" w:hanging="360"/>
      </w:pPr>
    </w:lvl>
    <w:lvl w:ilvl="5" w:tplc="0C0A001B" w:tentative="1">
      <w:start w:val="1"/>
      <w:numFmt w:val="lowerRoman"/>
      <w:lvlText w:val="%6."/>
      <w:lvlJc w:val="right"/>
      <w:pPr>
        <w:tabs>
          <w:tab w:val="num" w:pos="5097"/>
        </w:tabs>
        <w:ind w:left="5097" w:hanging="180"/>
      </w:pPr>
    </w:lvl>
    <w:lvl w:ilvl="6" w:tplc="0C0A000F" w:tentative="1">
      <w:start w:val="1"/>
      <w:numFmt w:val="decimal"/>
      <w:lvlText w:val="%7."/>
      <w:lvlJc w:val="left"/>
      <w:pPr>
        <w:tabs>
          <w:tab w:val="num" w:pos="5817"/>
        </w:tabs>
        <w:ind w:left="5817" w:hanging="360"/>
      </w:pPr>
    </w:lvl>
    <w:lvl w:ilvl="7" w:tplc="0C0A0019" w:tentative="1">
      <w:start w:val="1"/>
      <w:numFmt w:val="lowerLetter"/>
      <w:lvlText w:val="%8."/>
      <w:lvlJc w:val="left"/>
      <w:pPr>
        <w:tabs>
          <w:tab w:val="num" w:pos="6537"/>
        </w:tabs>
        <w:ind w:left="6537" w:hanging="360"/>
      </w:pPr>
    </w:lvl>
    <w:lvl w:ilvl="8" w:tplc="0C0A001B" w:tentative="1">
      <w:start w:val="1"/>
      <w:numFmt w:val="lowerRoman"/>
      <w:lvlText w:val="%9."/>
      <w:lvlJc w:val="right"/>
      <w:pPr>
        <w:tabs>
          <w:tab w:val="num" w:pos="7257"/>
        </w:tabs>
        <w:ind w:left="7257" w:hanging="180"/>
      </w:pPr>
    </w:lvl>
  </w:abstractNum>
  <w:abstractNum w:abstractNumId="12" w15:restartNumberingAfterBreak="0">
    <w:nsid w:val="33770FF5"/>
    <w:multiLevelType w:val="hybridMultilevel"/>
    <w:tmpl w:val="D57EE68A"/>
    <w:lvl w:ilvl="0" w:tplc="2D9C3B78">
      <w:start w:val="1"/>
      <w:numFmt w:val="bullet"/>
      <w:lvlText w:val=""/>
      <w:lvlJc w:val="left"/>
      <w:pPr>
        <w:tabs>
          <w:tab w:val="num" w:pos="2043"/>
        </w:tabs>
        <w:ind w:left="1702" w:firstLine="0"/>
      </w:pPr>
      <w:rPr>
        <w:rFonts w:ascii="Wingdings" w:hAnsi="Wingdings" w:hint="default"/>
      </w:rPr>
    </w:lvl>
    <w:lvl w:ilvl="1" w:tplc="0C0A0003" w:tentative="1">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398157E5"/>
    <w:multiLevelType w:val="hybridMultilevel"/>
    <w:tmpl w:val="D8BA036C"/>
    <w:lvl w:ilvl="0" w:tplc="5ADE5B58">
      <w:start w:val="1"/>
      <w:numFmt w:val="lowerLetter"/>
      <w:lvlText w:val="%1)"/>
      <w:lvlJc w:val="left"/>
      <w:pPr>
        <w:ind w:left="1772" w:hanging="360"/>
      </w:pPr>
      <w:rPr>
        <w:rFonts w:hint="default"/>
      </w:rPr>
    </w:lvl>
    <w:lvl w:ilvl="1" w:tplc="0C0A0019" w:tentative="1">
      <w:start w:val="1"/>
      <w:numFmt w:val="lowerLetter"/>
      <w:lvlText w:val="%2."/>
      <w:lvlJc w:val="left"/>
      <w:pPr>
        <w:ind w:left="2492" w:hanging="360"/>
      </w:pPr>
    </w:lvl>
    <w:lvl w:ilvl="2" w:tplc="0C0A001B" w:tentative="1">
      <w:start w:val="1"/>
      <w:numFmt w:val="lowerRoman"/>
      <w:lvlText w:val="%3."/>
      <w:lvlJc w:val="right"/>
      <w:pPr>
        <w:ind w:left="3212" w:hanging="180"/>
      </w:pPr>
    </w:lvl>
    <w:lvl w:ilvl="3" w:tplc="0C0A000F" w:tentative="1">
      <w:start w:val="1"/>
      <w:numFmt w:val="decimal"/>
      <w:lvlText w:val="%4."/>
      <w:lvlJc w:val="left"/>
      <w:pPr>
        <w:ind w:left="3932" w:hanging="360"/>
      </w:pPr>
    </w:lvl>
    <w:lvl w:ilvl="4" w:tplc="0C0A0019" w:tentative="1">
      <w:start w:val="1"/>
      <w:numFmt w:val="lowerLetter"/>
      <w:lvlText w:val="%5."/>
      <w:lvlJc w:val="left"/>
      <w:pPr>
        <w:ind w:left="4652" w:hanging="360"/>
      </w:pPr>
    </w:lvl>
    <w:lvl w:ilvl="5" w:tplc="0C0A001B" w:tentative="1">
      <w:start w:val="1"/>
      <w:numFmt w:val="lowerRoman"/>
      <w:lvlText w:val="%6."/>
      <w:lvlJc w:val="right"/>
      <w:pPr>
        <w:ind w:left="5372" w:hanging="180"/>
      </w:pPr>
    </w:lvl>
    <w:lvl w:ilvl="6" w:tplc="0C0A000F" w:tentative="1">
      <w:start w:val="1"/>
      <w:numFmt w:val="decimal"/>
      <w:lvlText w:val="%7."/>
      <w:lvlJc w:val="left"/>
      <w:pPr>
        <w:ind w:left="6092" w:hanging="360"/>
      </w:pPr>
    </w:lvl>
    <w:lvl w:ilvl="7" w:tplc="0C0A0019" w:tentative="1">
      <w:start w:val="1"/>
      <w:numFmt w:val="lowerLetter"/>
      <w:lvlText w:val="%8."/>
      <w:lvlJc w:val="left"/>
      <w:pPr>
        <w:ind w:left="6812" w:hanging="360"/>
      </w:pPr>
    </w:lvl>
    <w:lvl w:ilvl="8" w:tplc="0C0A001B" w:tentative="1">
      <w:start w:val="1"/>
      <w:numFmt w:val="lowerRoman"/>
      <w:lvlText w:val="%9."/>
      <w:lvlJc w:val="right"/>
      <w:pPr>
        <w:ind w:left="7532" w:hanging="180"/>
      </w:pPr>
    </w:lvl>
  </w:abstractNum>
  <w:abstractNum w:abstractNumId="14" w15:restartNumberingAfterBreak="0">
    <w:nsid w:val="3DCC7FDC"/>
    <w:multiLevelType w:val="hybridMultilevel"/>
    <w:tmpl w:val="CD0264E2"/>
    <w:lvl w:ilvl="0" w:tplc="3CB417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F0B4598"/>
    <w:multiLevelType w:val="multilevel"/>
    <w:tmpl w:val="83A24BA6"/>
    <w:lvl w:ilvl="0">
      <w:start w:val="16"/>
      <w:numFmt w:val="decimal"/>
      <w:lvlText w:val="%1"/>
      <w:lvlJc w:val="left"/>
      <w:pPr>
        <w:ind w:left="570" w:hanging="570"/>
      </w:pPr>
      <w:rPr>
        <w:rFonts w:ascii="Arial Black" w:hAnsi="Arial Black" w:cs="Arial Black" w:hint="default"/>
        <w:b w:val="0"/>
        <w:i w:val="0"/>
      </w:rPr>
    </w:lvl>
    <w:lvl w:ilvl="1">
      <w:start w:val="1"/>
      <w:numFmt w:val="decimal"/>
      <w:lvlText w:val="%1.%2"/>
      <w:lvlJc w:val="left"/>
      <w:pPr>
        <w:ind w:left="1704" w:hanging="570"/>
      </w:pPr>
      <w:rPr>
        <w:rFonts w:ascii="Arial" w:hAnsi="Arial" w:cs="Arial" w:hint="default"/>
        <w:b w:val="0"/>
        <w:i w:val="0"/>
        <w:sz w:val="22"/>
        <w:szCs w:val="22"/>
      </w:rPr>
    </w:lvl>
    <w:lvl w:ilvl="2">
      <w:start w:val="1"/>
      <w:numFmt w:val="decimal"/>
      <w:lvlText w:val="%1.%2.%3"/>
      <w:lvlJc w:val="left"/>
      <w:pPr>
        <w:ind w:left="2988" w:hanging="720"/>
      </w:pPr>
      <w:rPr>
        <w:rFonts w:ascii="Arial Black" w:hAnsi="Arial Black" w:cs="Arial Black" w:hint="default"/>
        <w:b w:val="0"/>
        <w:i w:val="0"/>
      </w:rPr>
    </w:lvl>
    <w:lvl w:ilvl="3">
      <w:start w:val="1"/>
      <w:numFmt w:val="decimal"/>
      <w:lvlText w:val="%1.%2.%3.%4"/>
      <w:lvlJc w:val="left"/>
      <w:pPr>
        <w:ind w:left="4482" w:hanging="1080"/>
      </w:pPr>
      <w:rPr>
        <w:rFonts w:ascii="Arial Black" w:hAnsi="Arial Black" w:cs="Arial Black" w:hint="default"/>
        <w:b w:val="0"/>
        <w:i w:val="0"/>
      </w:rPr>
    </w:lvl>
    <w:lvl w:ilvl="4">
      <w:start w:val="1"/>
      <w:numFmt w:val="decimal"/>
      <w:lvlText w:val="%1.%2.%3.%4.%5"/>
      <w:lvlJc w:val="left"/>
      <w:pPr>
        <w:ind w:left="5616" w:hanging="1080"/>
      </w:pPr>
      <w:rPr>
        <w:rFonts w:ascii="Arial Black" w:hAnsi="Arial Black" w:cs="Arial Black" w:hint="default"/>
        <w:b w:val="0"/>
        <w:i w:val="0"/>
      </w:rPr>
    </w:lvl>
    <w:lvl w:ilvl="5">
      <w:start w:val="1"/>
      <w:numFmt w:val="decimal"/>
      <w:lvlText w:val="%1.%2.%3.%4.%5.%6"/>
      <w:lvlJc w:val="left"/>
      <w:pPr>
        <w:ind w:left="7110" w:hanging="1440"/>
      </w:pPr>
      <w:rPr>
        <w:rFonts w:ascii="Arial Black" w:hAnsi="Arial Black" w:cs="Arial Black" w:hint="default"/>
        <w:b w:val="0"/>
        <w:i w:val="0"/>
      </w:rPr>
    </w:lvl>
    <w:lvl w:ilvl="6">
      <w:start w:val="1"/>
      <w:numFmt w:val="decimal"/>
      <w:lvlText w:val="%1.%2.%3.%4.%5.%6.%7"/>
      <w:lvlJc w:val="left"/>
      <w:pPr>
        <w:ind w:left="8244" w:hanging="1440"/>
      </w:pPr>
      <w:rPr>
        <w:rFonts w:ascii="Arial Black" w:hAnsi="Arial Black" w:cs="Arial Black" w:hint="default"/>
        <w:b w:val="0"/>
        <w:i w:val="0"/>
      </w:rPr>
    </w:lvl>
    <w:lvl w:ilvl="7">
      <w:start w:val="1"/>
      <w:numFmt w:val="decimal"/>
      <w:lvlText w:val="%1.%2.%3.%4.%5.%6.%7.%8"/>
      <w:lvlJc w:val="left"/>
      <w:pPr>
        <w:ind w:left="9738" w:hanging="1800"/>
      </w:pPr>
      <w:rPr>
        <w:rFonts w:ascii="Arial Black" w:hAnsi="Arial Black" w:cs="Arial Black" w:hint="default"/>
        <w:b w:val="0"/>
        <w:i w:val="0"/>
      </w:rPr>
    </w:lvl>
    <w:lvl w:ilvl="8">
      <w:start w:val="1"/>
      <w:numFmt w:val="decimal"/>
      <w:lvlText w:val="%1.%2.%3.%4.%5.%6.%7.%8.%9"/>
      <w:lvlJc w:val="left"/>
      <w:pPr>
        <w:ind w:left="10872" w:hanging="1800"/>
      </w:pPr>
      <w:rPr>
        <w:rFonts w:ascii="Arial Black" w:hAnsi="Arial Black" w:cs="Arial Black" w:hint="default"/>
        <w:b w:val="0"/>
        <w:i w:val="0"/>
      </w:rPr>
    </w:lvl>
  </w:abstractNum>
  <w:abstractNum w:abstractNumId="16"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17569D5"/>
    <w:multiLevelType w:val="hybridMultilevel"/>
    <w:tmpl w:val="8D0ECE92"/>
    <w:lvl w:ilvl="0" w:tplc="7488F13A">
      <w:start w:val="1"/>
      <w:numFmt w:val="lowerLetter"/>
      <w:lvlText w:val="%1)"/>
      <w:lvlJc w:val="left"/>
      <w:pPr>
        <w:ind w:left="644" w:hanging="360"/>
      </w:pPr>
      <w:rPr>
        <w:rFonts w:ascii="Arial" w:hAnsi="Arial" w:cs="Arial"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8" w15:restartNumberingAfterBreak="0">
    <w:nsid w:val="442207B7"/>
    <w:multiLevelType w:val="multilevel"/>
    <w:tmpl w:val="41FE324C"/>
    <w:lvl w:ilvl="0">
      <w:start w:val="13"/>
      <w:numFmt w:val="decimal"/>
      <w:lvlText w:val="%1"/>
      <w:lvlJc w:val="left"/>
      <w:pPr>
        <w:ind w:left="420" w:hanging="420"/>
      </w:pPr>
      <w:rPr>
        <w:rFonts w:hint="default"/>
      </w:rPr>
    </w:lvl>
    <w:lvl w:ilvl="1">
      <w:start w:val="7"/>
      <w:numFmt w:val="decimal"/>
      <w:lvlText w:val="%1.%2"/>
      <w:lvlJc w:val="left"/>
      <w:pPr>
        <w:ind w:left="1554" w:hanging="4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9" w15:restartNumberingAfterBreak="0">
    <w:nsid w:val="47C16EF4"/>
    <w:multiLevelType w:val="multilevel"/>
    <w:tmpl w:val="8D94CD16"/>
    <w:lvl w:ilvl="0">
      <w:start w:val="5"/>
      <w:numFmt w:val="decimal"/>
      <w:lvlText w:val="%1"/>
      <w:lvlJc w:val="left"/>
      <w:pPr>
        <w:tabs>
          <w:tab w:val="num" w:pos="570"/>
        </w:tabs>
        <w:ind w:left="570" w:hanging="570"/>
      </w:pPr>
      <w:rPr>
        <w:rFonts w:hint="default"/>
      </w:rPr>
    </w:lvl>
    <w:lvl w:ilvl="1">
      <w:start w:val="2"/>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0" w15:restartNumberingAfterBreak="0">
    <w:nsid w:val="48A05C9F"/>
    <w:multiLevelType w:val="hybridMultilevel"/>
    <w:tmpl w:val="F36ABC78"/>
    <w:lvl w:ilvl="0" w:tplc="CF22C798">
      <w:start w:val="5"/>
      <w:numFmt w:val="bullet"/>
      <w:lvlText w:val="-"/>
      <w:lvlJc w:val="left"/>
      <w:pPr>
        <w:ind w:left="4656" w:hanging="360"/>
      </w:pPr>
      <w:rPr>
        <w:rFonts w:ascii="Calibri" w:eastAsia="Calibri" w:hAnsi="Calibri" w:cs="Times New Roman" w:hint="default"/>
      </w:rPr>
    </w:lvl>
    <w:lvl w:ilvl="1" w:tplc="0C0A0003">
      <w:start w:val="1"/>
      <w:numFmt w:val="bullet"/>
      <w:lvlText w:val="o"/>
      <w:lvlJc w:val="left"/>
      <w:pPr>
        <w:ind w:left="5376" w:hanging="360"/>
      </w:pPr>
      <w:rPr>
        <w:rFonts w:ascii="Courier New" w:hAnsi="Courier New" w:cs="Courier New" w:hint="default"/>
      </w:rPr>
    </w:lvl>
    <w:lvl w:ilvl="2" w:tplc="0C0A0005" w:tentative="1">
      <w:start w:val="1"/>
      <w:numFmt w:val="bullet"/>
      <w:lvlText w:val=""/>
      <w:lvlJc w:val="left"/>
      <w:pPr>
        <w:ind w:left="6096" w:hanging="360"/>
      </w:pPr>
      <w:rPr>
        <w:rFonts w:ascii="Wingdings" w:hAnsi="Wingdings" w:hint="default"/>
      </w:rPr>
    </w:lvl>
    <w:lvl w:ilvl="3" w:tplc="0C0A0001" w:tentative="1">
      <w:start w:val="1"/>
      <w:numFmt w:val="bullet"/>
      <w:lvlText w:val=""/>
      <w:lvlJc w:val="left"/>
      <w:pPr>
        <w:ind w:left="6816" w:hanging="360"/>
      </w:pPr>
      <w:rPr>
        <w:rFonts w:ascii="Symbol" w:hAnsi="Symbol" w:hint="default"/>
      </w:rPr>
    </w:lvl>
    <w:lvl w:ilvl="4" w:tplc="0C0A0003" w:tentative="1">
      <w:start w:val="1"/>
      <w:numFmt w:val="bullet"/>
      <w:lvlText w:val="o"/>
      <w:lvlJc w:val="left"/>
      <w:pPr>
        <w:ind w:left="7536" w:hanging="360"/>
      </w:pPr>
      <w:rPr>
        <w:rFonts w:ascii="Courier New" w:hAnsi="Courier New" w:cs="Courier New" w:hint="default"/>
      </w:rPr>
    </w:lvl>
    <w:lvl w:ilvl="5" w:tplc="0C0A0005" w:tentative="1">
      <w:start w:val="1"/>
      <w:numFmt w:val="bullet"/>
      <w:lvlText w:val=""/>
      <w:lvlJc w:val="left"/>
      <w:pPr>
        <w:ind w:left="8256" w:hanging="360"/>
      </w:pPr>
      <w:rPr>
        <w:rFonts w:ascii="Wingdings" w:hAnsi="Wingdings" w:hint="default"/>
      </w:rPr>
    </w:lvl>
    <w:lvl w:ilvl="6" w:tplc="0C0A0001" w:tentative="1">
      <w:start w:val="1"/>
      <w:numFmt w:val="bullet"/>
      <w:lvlText w:val=""/>
      <w:lvlJc w:val="left"/>
      <w:pPr>
        <w:ind w:left="8976" w:hanging="360"/>
      </w:pPr>
      <w:rPr>
        <w:rFonts w:ascii="Symbol" w:hAnsi="Symbol" w:hint="default"/>
      </w:rPr>
    </w:lvl>
    <w:lvl w:ilvl="7" w:tplc="0C0A0003" w:tentative="1">
      <w:start w:val="1"/>
      <w:numFmt w:val="bullet"/>
      <w:lvlText w:val="o"/>
      <w:lvlJc w:val="left"/>
      <w:pPr>
        <w:ind w:left="9696" w:hanging="360"/>
      </w:pPr>
      <w:rPr>
        <w:rFonts w:ascii="Courier New" w:hAnsi="Courier New" w:cs="Courier New" w:hint="default"/>
      </w:rPr>
    </w:lvl>
    <w:lvl w:ilvl="8" w:tplc="0C0A0005" w:tentative="1">
      <w:start w:val="1"/>
      <w:numFmt w:val="bullet"/>
      <w:lvlText w:val=""/>
      <w:lvlJc w:val="left"/>
      <w:pPr>
        <w:ind w:left="10416" w:hanging="360"/>
      </w:pPr>
      <w:rPr>
        <w:rFonts w:ascii="Wingdings" w:hAnsi="Wingdings" w:hint="default"/>
      </w:rPr>
    </w:lvl>
  </w:abstractNum>
  <w:abstractNum w:abstractNumId="21" w15:restartNumberingAfterBreak="0">
    <w:nsid w:val="4B8862B6"/>
    <w:multiLevelType w:val="hybridMultilevel"/>
    <w:tmpl w:val="4B486974"/>
    <w:lvl w:ilvl="0" w:tplc="0C0A000B">
      <w:start w:val="1"/>
      <w:numFmt w:val="bullet"/>
      <w:lvlText w:val=""/>
      <w:lvlJc w:val="left"/>
      <w:pPr>
        <w:ind w:left="3192" w:hanging="360"/>
      </w:pPr>
      <w:rPr>
        <w:rFonts w:ascii="Wingdings" w:hAnsi="Wingdings"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22" w15:restartNumberingAfterBreak="0">
    <w:nsid w:val="4BCA42FB"/>
    <w:multiLevelType w:val="hybridMultilevel"/>
    <w:tmpl w:val="132A9F88"/>
    <w:lvl w:ilvl="0" w:tplc="D5A2203E">
      <w:start w:val="1"/>
      <w:numFmt w:val="lowerLetter"/>
      <w:lvlText w:val="%1)"/>
      <w:lvlJc w:val="left"/>
      <w:pPr>
        <w:ind w:left="1497" w:hanging="360"/>
      </w:pPr>
      <w:rPr>
        <w:rFonts w:hint="default"/>
        <w:color w:val="FF0000"/>
      </w:rPr>
    </w:lvl>
    <w:lvl w:ilvl="1" w:tplc="0C0A0019" w:tentative="1">
      <w:start w:val="1"/>
      <w:numFmt w:val="lowerLetter"/>
      <w:lvlText w:val="%2."/>
      <w:lvlJc w:val="left"/>
      <w:pPr>
        <w:ind w:left="2217" w:hanging="360"/>
      </w:pPr>
    </w:lvl>
    <w:lvl w:ilvl="2" w:tplc="0C0A001B" w:tentative="1">
      <w:start w:val="1"/>
      <w:numFmt w:val="lowerRoman"/>
      <w:lvlText w:val="%3."/>
      <w:lvlJc w:val="right"/>
      <w:pPr>
        <w:ind w:left="2937" w:hanging="180"/>
      </w:pPr>
    </w:lvl>
    <w:lvl w:ilvl="3" w:tplc="0C0A000F" w:tentative="1">
      <w:start w:val="1"/>
      <w:numFmt w:val="decimal"/>
      <w:lvlText w:val="%4."/>
      <w:lvlJc w:val="left"/>
      <w:pPr>
        <w:ind w:left="3657" w:hanging="360"/>
      </w:pPr>
    </w:lvl>
    <w:lvl w:ilvl="4" w:tplc="0C0A0019" w:tentative="1">
      <w:start w:val="1"/>
      <w:numFmt w:val="lowerLetter"/>
      <w:lvlText w:val="%5."/>
      <w:lvlJc w:val="left"/>
      <w:pPr>
        <w:ind w:left="4377" w:hanging="360"/>
      </w:pPr>
    </w:lvl>
    <w:lvl w:ilvl="5" w:tplc="0C0A001B" w:tentative="1">
      <w:start w:val="1"/>
      <w:numFmt w:val="lowerRoman"/>
      <w:lvlText w:val="%6."/>
      <w:lvlJc w:val="right"/>
      <w:pPr>
        <w:ind w:left="5097" w:hanging="180"/>
      </w:pPr>
    </w:lvl>
    <w:lvl w:ilvl="6" w:tplc="0C0A000F" w:tentative="1">
      <w:start w:val="1"/>
      <w:numFmt w:val="decimal"/>
      <w:lvlText w:val="%7."/>
      <w:lvlJc w:val="left"/>
      <w:pPr>
        <w:ind w:left="5817" w:hanging="360"/>
      </w:pPr>
    </w:lvl>
    <w:lvl w:ilvl="7" w:tplc="0C0A0019" w:tentative="1">
      <w:start w:val="1"/>
      <w:numFmt w:val="lowerLetter"/>
      <w:lvlText w:val="%8."/>
      <w:lvlJc w:val="left"/>
      <w:pPr>
        <w:ind w:left="6537" w:hanging="360"/>
      </w:pPr>
    </w:lvl>
    <w:lvl w:ilvl="8" w:tplc="0C0A001B" w:tentative="1">
      <w:start w:val="1"/>
      <w:numFmt w:val="lowerRoman"/>
      <w:lvlText w:val="%9."/>
      <w:lvlJc w:val="right"/>
      <w:pPr>
        <w:ind w:left="7257" w:hanging="180"/>
      </w:pPr>
    </w:lvl>
  </w:abstractNum>
  <w:abstractNum w:abstractNumId="23"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4A1D4A"/>
    <w:multiLevelType w:val="hybridMultilevel"/>
    <w:tmpl w:val="9558FDAC"/>
    <w:lvl w:ilvl="0" w:tplc="3E02621C">
      <w:start w:val="1"/>
      <w:numFmt w:val="upperLetter"/>
      <w:lvlText w:val="%1)"/>
      <w:lvlJc w:val="left"/>
      <w:pPr>
        <w:ind w:left="1070" w:hanging="360"/>
      </w:pPr>
      <w:rPr>
        <w:rFonts w:hint="default"/>
        <w:i/>
        <w:sz w:val="20"/>
        <w:szCs w:val="20"/>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5" w15:restartNumberingAfterBreak="0">
    <w:nsid w:val="511C6CFF"/>
    <w:multiLevelType w:val="hybridMultilevel"/>
    <w:tmpl w:val="703AD1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D925B0"/>
    <w:multiLevelType w:val="multilevel"/>
    <w:tmpl w:val="EF20663C"/>
    <w:lvl w:ilvl="0">
      <w:start w:val="5"/>
      <w:numFmt w:val="decimal"/>
      <w:lvlText w:val="%1"/>
      <w:lvlJc w:val="left"/>
      <w:pPr>
        <w:ind w:left="720" w:hanging="720"/>
      </w:pPr>
      <w:rPr>
        <w:rFonts w:hint="default"/>
      </w:rPr>
    </w:lvl>
    <w:lvl w:ilvl="1">
      <w:start w:val="8"/>
      <w:numFmt w:val="decimal"/>
      <w:lvlText w:val="%1.%2"/>
      <w:lvlJc w:val="left"/>
      <w:pPr>
        <w:ind w:left="1458" w:hanging="720"/>
      </w:pPr>
      <w:rPr>
        <w:rFonts w:hint="default"/>
      </w:rPr>
    </w:lvl>
    <w:lvl w:ilvl="2">
      <w:start w:val="5"/>
      <w:numFmt w:val="decimal"/>
      <w:lvlText w:val="%1.%2.%3"/>
      <w:lvlJc w:val="left"/>
      <w:pPr>
        <w:ind w:left="2196" w:hanging="720"/>
      </w:pPr>
      <w:rPr>
        <w:rFonts w:hint="default"/>
      </w:rPr>
    </w:lvl>
    <w:lvl w:ilvl="3">
      <w:start w:val="3"/>
      <w:numFmt w:val="decimal"/>
      <w:lvlText w:val="%1.%2.%3.%4"/>
      <w:lvlJc w:val="left"/>
      <w:pPr>
        <w:ind w:left="3294" w:hanging="108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5130" w:hanging="144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966" w:hanging="1800"/>
      </w:pPr>
      <w:rPr>
        <w:rFonts w:hint="default"/>
      </w:rPr>
    </w:lvl>
    <w:lvl w:ilvl="8">
      <w:start w:val="1"/>
      <w:numFmt w:val="decimal"/>
      <w:lvlText w:val="%1.%2.%3.%4.%5.%6.%7.%8.%9"/>
      <w:lvlJc w:val="left"/>
      <w:pPr>
        <w:ind w:left="7704" w:hanging="1800"/>
      </w:pPr>
      <w:rPr>
        <w:rFonts w:hint="default"/>
      </w:rPr>
    </w:lvl>
  </w:abstractNum>
  <w:abstractNum w:abstractNumId="27" w15:restartNumberingAfterBreak="0">
    <w:nsid w:val="524747A7"/>
    <w:multiLevelType w:val="hybridMultilevel"/>
    <w:tmpl w:val="DC320C18"/>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8574BF9"/>
    <w:multiLevelType w:val="hybridMultilevel"/>
    <w:tmpl w:val="776CD10A"/>
    <w:lvl w:ilvl="0" w:tplc="E5E42190">
      <w:start w:val="13"/>
      <w:numFmt w:val="bullet"/>
      <w:lvlText w:val="-"/>
      <w:lvlJc w:val="left"/>
      <w:pPr>
        <w:ind w:left="1497" w:hanging="360"/>
      </w:pPr>
      <w:rPr>
        <w:rFonts w:ascii="Arial" w:eastAsia="Times New Roman" w:hAnsi="Arial" w:cs="Arial" w:hint="default"/>
        <w:b w:val="0"/>
        <w:color w:val="auto"/>
        <w:u w:val="none"/>
      </w:rPr>
    </w:lvl>
    <w:lvl w:ilvl="1" w:tplc="0C0A0003" w:tentative="1">
      <w:start w:val="1"/>
      <w:numFmt w:val="bullet"/>
      <w:lvlText w:val="o"/>
      <w:lvlJc w:val="left"/>
      <w:pPr>
        <w:ind w:left="2217" w:hanging="360"/>
      </w:pPr>
      <w:rPr>
        <w:rFonts w:ascii="Courier New" w:hAnsi="Courier New" w:cs="Courier New" w:hint="default"/>
      </w:rPr>
    </w:lvl>
    <w:lvl w:ilvl="2" w:tplc="0C0A0005" w:tentative="1">
      <w:start w:val="1"/>
      <w:numFmt w:val="bullet"/>
      <w:lvlText w:val=""/>
      <w:lvlJc w:val="left"/>
      <w:pPr>
        <w:ind w:left="2937" w:hanging="360"/>
      </w:pPr>
      <w:rPr>
        <w:rFonts w:ascii="Wingdings" w:hAnsi="Wingdings" w:hint="default"/>
      </w:rPr>
    </w:lvl>
    <w:lvl w:ilvl="3" w:tplc="0C0A0001" w:tentative="1">
      <w:start w:val="1"/>
      <w:numFmt w:val="bullet"/>
      <w:lvlText w:val=""/>
      <w:lvlJc w:val="left"/>
      <w:pPr>
        <w:ind w:left="3657" w:hanging="360"/>
      </w:pPr>
      <w:rPr>
        <w:rFonts w:ascii="Symbol" w:hAnsi="Symbol" w:hint="default"/>
      </w:rPr>
    </w:lvl>
    <w:lvl w:ilvl="4" w:tplc="0C0A0003" w:tentative="1">
      <w:start w:val="1"/>
      <w:numFmt w:val="bullet"/>
      <w:lvlText w:val="o"/>
      <w:lvlJc w:val="left"/>
      <w:pPr>
        <w:ind w:left="4377" w:hanging="360"/>
      </w:pPr>
      <w:rPr>
        <w:rFonts w:ascii="Courier New" w:hAnsi="Courier New" w:cs="Courier New" w:hint="default"/>
      </w:rPr>
    </w:lvl>
    <w:lvl w:ilvl="5" w:tplc="0C0A0005" w:tentative="1">
      <w:start w:val="1"/>
      <w:numFmt w:val="bullet"/>
      <w:lvlText w:val=""/>
      <w:lvlJc w:val="left"/>
      <w:pPr>
        <w:ind w:left="5097" w:hanging="360"/>
      </w:pPr>
      <w:rPr>
        <w:rFonts w:ascii="Wingdings" w:hAnsi="Wingdings" w:hint="default"/>
      </w:rPr>
    </w:lvl>
    <w:lvl w:ilvl="6" w:tplc="0C0A0001" w:tentative="1">
      <w:start w:val="1"/>
      <w:numFmt w:val="bullet"/>
      <w:lvlText w:val=""/>
      <w:lvlJc w:val="left"/>
      <w:pPr>
        <w:ind w:left="5817" w:hanging="360"/>
      </w:pPr>
      <w:rPr>
        <w:rFonts w:ascii="Symbol" w:hAnsi="Symbol" w:hint="default"/>
      </w:rPr>
    </w:lvl>
    <w:lvl w:ilvl="7" w:tplc="0C0A0003" w:tentative="1">
      <w:start w:val="1"/>
      <w:numFmt w:val="bullet"/>
      <w:lvlText w:val="o"/>
      <w:lvlJc w:val="left"/>
      <w:pPr>
        <w:ind w:left="6537" w:hanging="360"/>
      </w:pPr>
      <w:rPr>
        <w:rFonts w:ascii="Courier New" w:hAnsi="Courier New" w:cs="Courier New" w:hint="default"/>
      </w:rPr>
    </w:lvl>
    <w:lvl w:ilvl="8" w:tplc="0C0A0005" w:tentative="1">
      <w:start w:val="1"/>
      <w:numFmt w:val="bullet"/>
      <w:lvlText w:val=""/>
      <w:lvlJc w:val="left"/>
      <w:pPr>
        <w:ind w:left="7257" w:hanging="360"/>
      </w:pPr>
      <w:rPr>
        <w:rFonts w:ascii="Wingdings" w:hAnsi="Wingdings" w:hint="default"/>
      </w:rPr>
    </w:lvl>
  </w:abstractNum>
  <w:abstractNum w:abstractNumId="29" w15:restartNumberingAfterBreak="0">
    <w:nsid w:val="5C224C39"/>
    <w:multiLevelType w:val="hybridMultilevel"/>
    <w:tmpl w:val="1D4A0FBE"/>
    <w:lvl w:ilvl="0" w:tplc="92845BB2">
      <w:start w:val="1"/>
      <w:numFmt w:val="lowerLetter"/>
      <w:lvlText w:val="%1)"/>
      <w:lvlJc w:val="left"/>
      <w:pPr>
        <w:ind w:left="3408" w:hanging="570"/>
      </w:pPr>
      <w:rPr>
        <w:rFonts w:hint="default"/>
      </w:rPr>
    </w:lvl>
    <w:lvl w:ilvl="1" w:tplc="0C0A0019" w:tentative="1">
      <w:start w:val="1"/>
      <w:numFmt w:val="lowerLetter"/>
      <w:lvlText w:val="%2."/>
      <w:lvlJc w:val="left"/>
      <w:pPr>
        <w:ind w:left="3918" w:hanging="360"/>
      </w:pPr>
    </w:lvl>
    <w:lvl w:ilvl="2" w:tplc="0C0A001B" w:tentative="1">
      <w:start w:val="1"/>
      <w:numFmt w:val="lowerRoman"/>
      <w:lvlText w:val="%3."/>
      <w:lvlJc w:val="right"/>
      <w:pPr>
        <w:ind w:left="4638" w:hanging="180"/>
      </w:pPr>
    </w:lvl>
    <w:lvl w:ilvl="3" w:tplc="0C0A000F" w:tentative="1">
      <w:start w:val="1"/>
      <w:numFmt w:val="decimal"/>
      <w:lvlText w:val="%4."/>
      <w:lvlJc w:val="left"/>
      <w:pPr>
        <w:ind w:left="5358" w:hanging="360"/>
      </w:pPr>
    </w:lvl>
    <w:lvl w:ilvl="4" w:tplc="0C0A0019" w:tentative="1">
      <w:start w:val="1"/>
      <w:numFmt w:val="lowerLetter"/>
      <w:lvlText w:val="%5."/>
      <w:lvlJc w:val="left"/>
      <w:pPr>
        <w:ind w:left="6078" w:hanging="360"/>
      </w:pPr>
    </w:lvl>
    <w:lvl w:ilvl="5" w:tplc="0C0A001B" w:tentative="1">
      <w:start w:val="1"/>
      <w:numFmt w:val="lowerRoman"/>
      <w:lvlText w:val="%6."/>
      <w:lvlJc w:val="right"/>
      <w:pPr>
        <w:ind w:left="6798" w:hanging="180"/>
      </w:pPr>
    </w:lvl>
    <w:lvl w:ilvl="6" w:tplc="0C0A000F" w:tentative="1">
      <w:start w:val="1"/>
      <w:numFmt w:val="decimal"/>
      <w:lvlText w:val="%7."/>
      <w:lvlJc w:val="left"/>
      <w:pPr>
        <w:ind w:left="7518" w:hanging="360"/>
      </w:pPr>
    </w:lvl>
    <w:lvl w:ilvl="7" w:tplc="0C0A0019" w:tentative="1">
      <w:start w:val="1"/>
      <w:numFmt w:val="lowerLetter"/>
      <w:lvlText w:val="%8."/>
      <w:lvlJc w:val="left"/>
      <w:pPr>
        <w:ind w:left="8238" w:hanging="360"/>
      </w:pPr>
    </w:lvl>
    <w:lvl w:ilvl="8" w:tplc="0C0A001B" w:tentative="1">
      <w:start w:val="1"/>
      <w:numFmt w:val="lowerRoman"/>
      <w:lvlText w:val="%9."/>
      <w:lvlJc w:val="right"/>
      <w:pPr>
        <w:ind w:left="8958" w:hanging="180"/>
      </w:pPr>
    </w:lvl>
  </w:abstractNum>
  <w:abstractNum w:abstractNumId="30" w15:restartNumberingAfterBreak="0">
    <w:nsid w:val="5CCD6D62"/>
    <w:multiLevelType w:val="hybridMultilevel"/>
    <w:tmpl w:val="1CF68C40"/>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DC33E64"/>
    <w:multiLevelType w:val="multilevel"/>
    <w:tmpl w:val="A6521F00"/>
    <w:lvl w:ilvl="0">
      <w:start w:val="6"/>
      <w:numFmt w:val="decimal"/>
      <w:lvlText w:val="%1."/>
      <w:lvlJc w:val="left"/>
      <w:pPr>
        <w:ind w:left="555" w:hanging="555"/>
      </w:pPr>
      <w:rPr>
        <w:rFonts w:hint="default"/>
      </w:rPr>
    </w:lvl>
    <w:lvl w:ilvl="1">
      <w:start w:val="5"/>
      <w:numFmt w:val="decimal"/>
      <w:lvlText w:val="%1.%2."/>
      <w:lvlJc w:val="left"/>
      <w:pPr>
        <w:ind w:left="1145" w:hanging="72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2" w15:restartNumberingAfterBreak="0">
    <w:nsid w:val="5FB20282"/>
    <w:multiLevelType w:val="hybridMultilevel"/>
    <w:tmpl w:val="A896FC2A"/>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33"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34" w15:restartNumberingAfterBreak="0">
    <w:nsid w:val="61414E7E"/>
    <w:multiLevelType w:val="hybridMultilevel"/>
    <w:tmpl w:val="0422F3CC"/>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20B7B9B"/>
    <w:multiLevelType w:val="hybridMultilevel"/>
    <w:tmpl w:val="6EAC5AFE"/>
    <w:lvl w:ilvl="0" w:tplc="341C72D2">
      <w:start w:val="1"/>
      <w:numFmt w:val="upperLetter"/>
      <w:lvlText w:val="%1)"/>
      <w:lvlJc w:val="left"/>
      <w:pPr>
        <w:ind w:left="930" w:hanging="57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6BF7E1B"/>
    <w:multiLevelType w:val="multilevel"/>
    <w:tmpl w:val="43F8E8E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9135C17"/>
    <w:multiLevelType w:val="hybridMultilevel"/>
    <w:tmpl w:val="C928995C"/>
    <w:lvl w:ilvl="0" w:tplc="C6008450">
      <w:start w:val="2"/>
      <w:numFmt w:val="lowerLetter"/>
      <w:lvlText w:val="%1)"/>
      <w:lvlJc w:val="left"/>
      <w:pPr>
        <w:tabs>
          <w:tab w:val="num" w:pos="3702"/>
        </w:tabs>
        <w:ind w:left="3702" w:hanging="360"/>
      </w:pPr>
      <w:rPr>
        <w:rFonts w:hint="default"/>
        <w:i w:val="0"/>
      </w:rPr>
    </w:lvl>
    <w:lvl w:ilvl="1" w:tplc="0C0A0019" w:tentative="1">
      <w:start w:val="1"/>
      <w:numFmt w:val="lowerLetter"/>
      <w:lvlText w:val="%2."/>
      <w:lvlJc w:val="left"/>
      <w:pPr>
        <w:tabs>
          <w:tab w:val="num" w:pos="4422"/>
        </w:tabs>
        <w:ind w:left="4422" w:hanging="360"/>
      </w:pPr>
    </w:lvl>
    <w:lvl w:ilvl="2" w:tplc="0C0A001B" w:tentative="1">
      <w:start w:val="1"/>
      <w:numFmt w:val="lowerRoman"/>
      <w:lvlText w:val="%3."/>
      <w:lvlJc w:val="right"/>
      <w:pPr>
        <w:tabs>
          <w:tab w:val="num" w:pos="5142"/>
        </w:tabs>
        <w:ind w:left="5142" w:hanging="180"/>
      </w:pPr>
    </w:lvl>
    <w:lvl w:ilvl="3" w:tplc="0C0A000F" w:tentative="1">
      <w:start w:val="1"/>
      <w:numFmt w:val="decimal"/>
      <w:lvlText w:val="%4."/>
      <w:lvlJc w:val="left"/>
      <w:pPr>
        <w:tabs>
          <w:tab w:val="num" w:pos="5862"/>
        </w:tabs>
        <w:ind w:left="5862" w:hanging="360"/>
      </w:pPr>
    </w:lvl>
    <w:lvl w:ilvl="4" w:tplc="0C0A0019" w:tentative="1">
      <w:start w:val="1"/>
      <w:numFmt w:val="lowerLetter"/>
      <w:lvlText w:val="%5."/>
      <w:lvlJc w:val="left"/>
      <w:pPr>
        <w:tabs>
          <w:tab w:val="num" w:pos="6582"/>
        </w:tabs>
        <w:ind w:left="6582" w:hanging="360"/>
      </w:pPr>
    </w:lvl>
    <w:lvl w:ilvl="5" w:tplc="0C0A001B" w:tentative="1">
      <w:start w:val="1"/>
      <w:numFmt w:val="lowerRoman"/>
      <w:lvlText w:val="%6."/>
      <w:lvlJc w:val="right"/>
      <w:pPr>
        <w:tabs>
          <w:tab w:val="num" w:pos="7302"/>
        </w:tabs>
        <w:ind w:left="7302" w:hanging="180"/>
      </w:pPr>
    </w:lvl>
    <w:lvl w:ilvl="6" w:tplc="0C0A000F" w:tentative="1">
      <w:start w:val="1"/>
      <w:numFmt w:val="decimal"/>
      <w:lvlText w:val="%7."/>
      <w:lvlJc w:val="left"/>
      <w:pPr>
        <w:tabs>
          <w:tab w:val="num" w:pos="8022"/>
        </w:tabs>
        <w:ind w:left="8022" w:hanging="360"/>
      </w:pPr>
    </w:lvl>
    <w:lvl w:ilvl="7" w:tplc="0C0A0019" w:tentative="1">
      <w:start w:val="1"/>
      <w:numFmt w:val="lowerLetter"/>
      <w:lvlText w:val="%8."/>
      <w:lvlJc w:val="left"/>
      <w:pPr>
        <w:tabs>
          <w:tab w:val="num" w:pos="8742"/>
        </w:tabs>
        <w:ind w:left="8742" w:hanging="360"/>
      </w:pPr>
    </w:lvl>
    <w:lvl w:ilvl="8" w:tplc="0C0A001B" w:tentative="1">
      <w:start w:val="1"/>
      <w:numFmt w:val="lowerRoman"/>
      <w:lvlText w:val="%9."/>
      <w:lvlJc w:val="right"/>
      <w:pPr>
        <w:tabs>
          <w:tab w:val="num" w:pos="9462"/>
        </w:tabs>
        <w:ind w:left="9462" w:hanging="180"/>
      </w:pPr>
    </w:lvl>
  </w:abstractNum>
  <w:abstractNum w:abstractNumId="38" w15:restartNumberingAfterBreak="0">
    <w:nsid w:val="69A64602"/>
    <w:multiLevelType w:val="hybridMultilevel"/>
    <w:tmpl w:val="835CCC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BED3FEB"/>
    <w:multiLevelType w:val="multilevel"/>
    <w:tmpl w:val="CB088732"/>
    <w:lvl w:ilvl="0">
      <w:start w:val="5"/>
      <w:numFmt w:val="decimal"/>
      <w:lvlText w:val="%1"/>
      <w:lvlJc w:val="left"/>
      <w:pPr>
        <w:ind w:left="720" w:hanging="720"/>
      </w:pPr>
      <w:rPr>
        <w:rFonts w:hint="default"/>
      </w:rPr>
    </w:lvl>
    <w:lvl w:ilvl="1">
      <w:start w:val="8"/>
      <w:numFmt w:val="decimal"/>
      <w:lvlText w:val="%1.%2"/>
      <w:lvlJc w:val="left"/>
      <w:pPr>
        <w:ind w:left="1478" w:hanging="720"/>
      </w:pPr>
      <w:rPr>
        <w:rFonts w:hint="default"/>
      </w:rPr>
    </w:lvl>
    <w:lvl w:ilvl="2">
      <w:start w:val="5"/>
      <w:numFmt w:val="decimal"/>
      <w:lvlText w:val="%1.%2.%3"/>
      <w:lvlJc w:val="left"/>
      <w:pPr>
        <w:ind w:left="2236" w:hanging="720"/>
      </w:pPr>
      <w:rPr>
        <w:rFonts w:hint="default"/>
      </w:rPr>
    </w:lvl>
    <w:lvl w:ilvl="3">
      <w:start w:val="1"/>
      <w:numFmt w:val="decimal"/>
      <w:lvlText w:val="%1.%2.%3.%4"/>
      <w:lvlJc w:val="left"/>
      <w:pPr>
        <w:ind w:left="3354" w:hanging="1080"/>
      </w:pPr>
      <w:rPr>
        <w:rFonts w:hint="default"/>
      </w:rPr>
    </w:lvl>
    <w:lvl w:ilvl="4">
      <w:start w:val="1"/>
      <w:numFmt w:val="decimal"/>
      <w:lvlText w:val="%1.%2.%3.%4.%5"/>
      <w:lvlJc w:val="left"/>
      <w:pPr>
        <w:ind w:left="4112" w:hanging="1080"/>
      </w:pPr>
      <w:rPr>
        <w:rFonts w:hint="default"/>
      </w:rPr>
    </w:lvl>
    <w:lvl w:ilvl="5">
      <w:start w:val="1"/>
      <w:numFmt w:val="decimal"/>
      <w:lvlText w:val="%1.%2.%3.%4.%5.%6"/>
      <w:lvlJc w:val="left"/>
      <w:pPr>
        <w:ind w:left="5230" w:hanging="1440"/>
      </w:pPr>
      <w:rPr>
        <w:rFonts w:hint="default"/>
      </w:rPr>
    </w:lvl>
    <w:lvl w:ilvl="6">
      <w:start w:val="1"/>
      <w:numFmt w:val="decimal"/>
      <w:lvlText w:val="%1.%2.%3.%4.%5.%6.%7"/>
      <w:lvlJc w:val="left"/>
      <w:pPr>
        <w:ind w:left="5988" w:hanging="1440"/>
      </w:pPr>
      <w:rPr>
        <w:rFonts w:hint="default"/>
      </w:rPr>
    </w:lvl>
    <w:lvl w:ilvl="7">
      <w:start w:val="1"/>
      <w:numFmt w:val="decimal"/>
      <w:lvlText w:val="%1.%2.%3.%4.%5.%6.%7.%8"/>
      <w:lvlJc w:val="left"/>
      <w:pPr>
        <w:ind w:left="7106" w:hanging="1800"/>
      </w:pPr>
      <w:rPr>
        <w:rFonts w:hint="default"/>
      </w:rPr>
    </w:lvl>
    <w:lvl w:ilvl="8">
      <w:start w:val="1"/>
      <w:numFmt w:val="decimal"/>
      <w:lvlText w:val="%1.%2.%3.%4.%5.%6.%7.%8.%9"/>
      <w:lvlJc w:val="left"/>
      <w:pPr>
        <w:ind w:left="7864" w:hanging="1800"/>
      </w:pPr>
      <w:rPr>
        <w:rFonts w:hint="default"/>
      </w:rPr>
    </w:lvl>
  </w:abstractNum>
  <w:abstractNum w:abstractNumId="40" w15:restartNumberingAfterBreak="0">
    <w:nsid w:val="73722A49"/>
    <w:multiLevelType w:val="hybridMultilevel"/>
    <w:tmpl w:val="D1D696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4635054"/>
    <w:multiLevelType w:val="hybridMultilevel"/>
    <w:tmpl w:val="99889E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56A3B97"/>
    <w:multiLevelType w:val="hybridMultilevel"/>
    <w:tmpl w:val="8BA8410E"/>
    <w:lvl w:ilvl="0" w:tplc="22B857B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B275A16"/>
    <w:multiLevelType w:val="hybridMultilevel"/>
    <w:tmpl w:val="50F42368"/>
    <w:lvl w:ilvl="0" w:tplc="E75C6294">
      <w:start w:val="6"/>
      <w:numFmt w:val="bullet"/>
      <w:lvlText w:val="-"/>
      <w:lvlJc w:val="left"/>
      <w:pPr>
        <w:ind w:left="2052" w:hanging="360"/>
      </w:pPr>
      <w:rPr>
        <w:rFonts w:ascii="Arial" w:eastAsia="Times New Roman" w:hAnsi="Arial" w:cs="Arial" w:hint="default"/>
      </w:rPr>
    </w:lvl>
    <w:lvl w:ilvl="1" w:tplc="0C0A0003" w:tentative="1">
      <w:start w:val="1"/>
      <w:numFmt w:val="bullet"/>
      <w:lvlText w:val="o"/>
      <w:lvlJc w:val="left"/>
      <w:pPr>
        <w:ind w:left="2772" w:hanging="360"/>
      </w:pPr>
      <w:rPr>
        <w:rFonts w:ascii="Courier New" w:hAnsi="Courier New" w:cs="Courier New" w:hint="default"/>
      </w:rPr>
    </w:lvl>
    <w:lvl w:ilvl="2" w:tplc="0C0A0005" w:tentative="1">
      <w:start w:val="1"/>
      <w:numFmt w:val="bullet"/>
      <w:lvlText w:val=""/>
      <w:lvlJc w:val="left"/>
      <w:pPr>
        <w:ind w:left="3492" w:hanging="360"/>
      </w:pPr>
      <w:rPr>
        <w:rFonts w:ascii="Wingdings" w:hAnsi="Wingdings" w:hint="default"/>
      </w:rPr>
    </w:lvl>
    <w:lvl w:ilvl="3" w:tplc="0C0A0001" w:tentative="1">
      <w:start w:val="1"/>
      <w:numFmt w:val="bullet"/>
      <w:lvlText w:val=""/>
      <w:lvlJc w:val="left"/>
      <w:pPr>
        <w:ind w:left="4212" w:hanging="360"/>
      </w:pPr>
      <w:rPr>
        <w:rFonts w:ascii="Symbol" w:hAnsi="Symbol" w:hint="default"/>
      </w:rPr>
    </w:lvl>
    <w:lvl w:ilvl="4" w:tplc="0C0A0003" w:tentative="1">
      <w:start w:val="1"/>
      <w:numFmt w:val="bullet"/>
      <w:lvlText w:val="o"/>
      <w:lvlJc w:val="left"/>
      <w:pPr>
        <w:ind w:left="4932" w:hanging="360"/>
      </w:pPr>
      <w:rPr>
        <w:rFonts w:ascii="Courier New" w:hAnsi="Courier New" w:cs="Courier New" w:hint="default"/>
      </w:rPr>
    </w:lvl>
    <w:lvl w:ilvl="5" w:tplc="0C0A0005" w:tentative="1">
      <w:start w:val="1"/>
      <w:numFmt w:val="bullet"/>
      <w:lvlText w:val=""/>
      <w:lvlJc w:val="left"/>
      <w:pPr>
        <w:ind w:left="5652" w:hanging="360"/>
      </w:pPr>
      <w:rPr>
        <w:rFonts w:ascii="Wingdings" w:hAnsi="Wingdings" w:hint="default"/>
      </w:rPr>
    </w:lvl>
    <w:lvl w:ilvl="6" w:tplc="0C0A0001" w:tentative="1">
      <w:start w:val="1"/>
      <w:numFmt w:val="bullet"/>
      <w:lvlText w:val=""/>
      <w:lvlJc w:val="left"/>
      <w:pPr>
        <w:ind w:left="6372" w:hanging="360"/>
      </w:pPr>
      <w:rPr>
        <w:rFonts w:ascii="Symbol" w:hAnsi="Symbol" w:hint="default"/>
      </w:rPr>
    </w:lvl>
    <w:lvl w:ilvl="7" w:tplc="0C0A0003" w:tentative="1">
      <w:start w:val="1"/>
      <w:numFmt w:val="bullet"/>
      <w:lvlText w:val="o"/>
      <w:lvlJc w:val="left"/>
      <w:pPr>
        <w:ind w:left="7092" w:hanging="360"/>
      </w:pPr>
      <w:rPr>
        <w:rFonts w:ascii="Courier New" w:hAnsi="Courier New" w:cs="Courier New" w:hint="default"/>
      </w:rPr>
    </w:lvl>
    <w:lvl w:ilvl="8" w:tplc="0C0A0005" w:tentative="1">
      <w:start w:val="1"/>
      <w:numFmt w:val="bullet"/>
      <w:lvlText w:val=""/>
      <w:lvlJc w:val="left"/>
      <w:pPr>
        <w:ind w:left="7812" w:hanging="360"/>
      </w:pPr>
      <w:rPr>
        <w:rFonts w:ascii="Wingdings" w:hAnsi="Wingdings" w:hint="default"/>
      </w:rPr>
    </w:lvl>
  </w:abstractNum>
  <w:abstractNum w:abstractNumId="44" w15:restartNumberingAfterBreak="0">
    <w:nsid w:val="7EAF51AE"/>
    <w:multiLevelType w:val="hybridMultilevel"/>
    <w:tmpl w:val="9C70E99E"/>
    <w:lvl w:ilvl="0" w:tplc="0C0A0001">
      <w:start w:val="1"/>
      <w:numFmt w:val="bullet"/>
      <w:lvlText w:val=""/>
      <w:lvlJc w:val="left"/>
      <w:pPr>
        <w:ind w:left="1848" w:hanging="360"/>
      </w:pPr>
      <w:rPr>
        <w:rFonts w:ascii="Symbol" w:hAnsi="Symbol" w:hint="default"/>
      </w:rPr>
    </w:lvl>
    <w:lvl w:ilvl="1" w:tplc="0C0A0003" w:tentative="1">
      <w:start w:val="1"/>
      <w:numFmt w:val="bullet"/>
      <w:lvlText w:val="o"/>
      <w:lvlJc w:val="left"/>
      <w:pPr>
        <w:ind w:left="2568" w:hanging="360"/>
      </w:pPr>
      <w:rPr>
        <w:rFonts w:ascii="Courier New" w:hAnsi="Courier New" w:cs="Courier New" w:hint="default"/>
      </w:rPr>
    </w:lvl>
    <w:lvl w:ilvl="2" w:tplc="0C0A0005" w:tentative="1">
      <w:start w:val="1"/>
      <w:numFmt w:val="bullet"/>
      <w:lvlText w:val=""/>
      <w:lvlJc w:val="left"/>
      <w:pPr>
        <w:ind w:left="3288" w:hanging="360"/>
      </w:pPr>
      <w:rPr>
        <w:rFonts w:ascii="Wingdings" w:hAnsi="Wingdings" w:hint="default"/>
      </w:rPr>
    </w:lvl>
    <w:lvl w:ilvl="3" w:tplc="0C0A0001" w:tentative="1">
      <w:start w:val="1"/>
      <w:numFmt w:val="bullet"/>
      <w:lvlText w:val=""/>
      <w:lvlJc w:val="left"/>
      <w:pPr>
        <w:ind w:left="4008" w:hanging="360"/>
      </w:pPr>
      <w:rPr>
        <w:rFonts w:ascii="Symbol" w:hAnsi="Symbol" w:hint="default"/>
      </w:rPr>
    </w:lvl>
    <w:lvl w:ilvl="4" w:tplc="0C0A0003" w:tentative="1">
      <w:start w:val="1"/>
      <w:numFmt w:val="bullet"/>
      <w:lvlText w:val="o"/>
      <w:lvlJc w:val="left"/>
      <w:pPr>
        <w:ind w:left="4728" w:hanging="360"/>
      </w:pPr>
      <w:rPr>
        <w:rFonts w:ascii="Courier New" w:hAnsi="Courier New" w:cs="Courier New" w:hint="default"/>
      </w:rPr>
    </w:lvl>
    <w:lvl w:ilvl="5" w:tplc="0C0A0005" w:tentative="1">
      <w:start w:val="1"/>
      <w:numFmt w:val="bullet"/>
      <w:lvlText w:val=""/>
      <w:lvlJc w:val="left"/>
      <w:pPr>
        <w:ind w:left="5448" w:hanging="360"/>
      </w:pPr>
      <w:rPr>
        <w:rFonts w:ascii="Wingdings" w:hAnsi="Wingdings" w:hint="default"/>
      </w:rPr>
    </w:lvl>
    <w:lvl w:ilvl="6" w:tplc="0C0A0001" w:tentative="1">
      <w:start w:val="1"/>
      <w:numFmt w:val="bullet"/>
      <w:lvlText w:val=""/>
      <w:lvlJc w:val="left"/>
      <w:pPr>
        <w:ind w:left="6168" w:hanging="360"/>
      </w:pPr>
      <w:rPr>
        <w:rFonts w:ascii="Symbol" w:hAnsi="Symbol" w:hint="default"/>
      </w:rPr>
    </w:lvl>
    <w:lvl w:ilvl="7" w:tplc="0C0A0003" w:tentative="1">
      <w:start w:val="1"/>
      <w:numFmt w:val="bullet"/>
      <w:lvlText w:val="o"/>
      <w:lvlJc w:val="left"/>
      <w:pPr>
        <w:ind w:left="6888" w:hanging="360"/>
      </w:pPr>
      <w:rPr>
        <w:rFonts w:ascii="Courier New" w:hAnsi="Courier New" w:cs="Courier New" w:hint="default"/>
      </w:rPr>
    </w:lvl>
    <w:lvl w:ilvl="8" w:tplc="0C0A0005" w:tentative="1">
      <w:start w:val="1"/>
      <w:numFmt w:val="bullet"/>
      <w:lvlText w:val=""/>
      <w:lvlJc w:val="left"/>
      <w:pPr>
        <w:ind w:left="7608" w:hanging="360"/>
      </w:pPr>
      <w:rPr>
        <w:rFonts w:ascii="Wingdings" w:hAnsi="Wingdings" w:hint="default"/>
      </w:rPr>
    </w:lvl>
  </w:abstractNum>
  <w:abstractNum w:abstractNumId="45" w15:restartNumberingAfterBreak="0">
    <w:nsid w:val="7ED21A2D"/>
    <w:multiLevelType w:val="hybridMultilevel"/>
    <w:tmpl w:val="4C7CBC1A"/>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FFD6B09"/>
    <w:multiLevelType w:val="hybridMultilevel"/>
    <w:tmpl w:val="C67E8596"/>
    <w:lvl w:ilvl="0" w:tplc="AF0AB008">
      <w:start w:val="2"/>
      <w:numFmt w:val="upp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num w:numId="1" w16cid:durableId="842477884">
    <w:abstractNumId w:val="0"/>
  </w:num>
  <w:num w:numId="2" w16cid:durableId="1099985937">
    <w:abstractNumId w:val="7"/>
  </w:num>
  <w:num w:numId="3" w16cid:durableId="366570866">
    <w:abstractNumId w:val="12"/>
  </w:num>
  <w:num w:numId="4" w16cid:durableId="1065488093">
    <w:abstractNumId w:val="9"/>
  </w:num>
  <w:num w:numId="5" w16cid:durableId="1013342045">
    <w:abstractNumId w:val="37"/>
  </w:num>
  <w:num w:numId="6" w16cid:durableId="831139906">
    <w:abstractNumId w:val="19"/>
  </w:num>
  <w:num w:numId="7" w16cid:durableId="1222596712">
    <w:abstractNumId w:val="42"/>
  </w:num>
  <w:num w:numId="8" w16cid:durableId="1703750154">
    <w:abstractNumId w:val="1"/>
  </w:num>
  <w:num w:numId="9" w16cid:durableId="487289973">
    <w:abstractNumId w:val="35"/>
  </w:num>
  <w:num w:numId="10" w16cid:durableId="823545806">
    <w:abstractNumId w:val="11"/>
  </w:num>
  <w:num w:numId="11" w16cid:durableId="1609118729">
    <w:abstractNumId w:val="25"/>
  </w:num>
  <w:num w:numId="12" w16cid:durableId="1233539310">
    <w:abstractNumId w:val="13"/>
  </w:num>
  <w:num w:numId="13" w16cid:durableId="692152129">
    <w:abstractNumId w:val="32"/>
  </w:num>
  <w:num w:numId="14" w16cid:durableId="935675257">
    <w:abstractNumId w:val="28"/>
  </w:num>
  <w:num w:numId="15" w16cid:durableId="601693783">
    <w:abstractNumId w:val="26"/>
  </w:num>
  <w:num w:numId="16" w16cid:durableId="371392965">
    <w:abstractNumId w:val="39"/>
  </w:num>
  <w:num w:numId="17" w16cid:durableId="1005549206">
    <w:abstractNumId w:val="29"/>
  </w:num>
  <w:num w:numId="18" w16cid:durableId="1159465289">
    <w:abstractNumId w:val="5"/>
  </w:num>
  <w:num w:numId="19" w16cid:durableId="326326282">
    <w:abstractNumId w:val="36"/>
  </w:num>
  <w:num w:numId="20" w16cid:durableId="1155879638">
    <w:abstractNumId w:val="40"/>
  </w:num>
  <w:num w:numId="21" w16cid:durableId="486433949">
    <w:abstractNumId w:val="43"/>
  </w:num>
  <w:num w:numId="22" w16cid:durableId="1841384733">
    <w:abstractNumId w:val="18"/>
  </w:num>
  <w:num w:numId="23" w16cid:durableId="1136072329">
    <w:abstractNumId w:val="15"/>
  </w:num>
  <w:num w:numId="24" w16cid:durableId="1388606039">
    <w:abstractNumId w:val="4"/>
  </w:num>
  <w:num w:numId="25" w16cid:durableId="236862572">
    <w:abstractNumId w:val="20"/>
  </w:num>
  <w:num w:numId="26" w16cid:durableId="1283070636">
    <w:abstractNumId w:val="8"/>
  </w:num>
  <w:num w:numId="27" w16cid:durableId="933441475">
    <w:abstractNumId w:val="21"/>
  </w:num>
  <w:num w:numId="28" w16cid:durableId="1287272661">
    <w:abstractNumId w:val="30"/>
  </w:num>
  <w:num w:numId="29" w16cid:durableId="1505433988">
    <w:abstractNumId w:val="41"/>
  </w:num>
  <w:num w:numId="30" w16cid:durableId="92477450">
    <w:abstractNumId w:val="17"/>
  </w:num>
  <w:num w:numId="31" w16cid:durableId="2143501469">
    <w:abstractNumId w:val="31"/>
  </w:num>
  <w:num w:numId="32" w16cid:durableId="1459176951">
    <w:abstractNumId w:val="10"/>
  </w:num>
  <w:num w:numId="33" w16cid:durableId="715392132">
    <w:abstractNumId w:val="3"/>
  </w:num>
  <w:num w:numId="34" w16cid:durableId="1881891299">
    <w:abstractNumId w:val="33"/>
  </w:num>
  <w:num w:numId="35" w16cid:durableId="1240334717">
    <w:abstractNumId w:val="16"/>
  </w:num>
  <w:num w:numId="36" w16cid:durableId="886645813">
    <w:abstractNumId w:val="24"/>
  </w:num>
  <w:num w:numId="37" w16cid:durableId="1909148229">
    <w:abstractNumId w:val="46"/>
  </w:num>
  <w:num w:numId="38" w16cid:durableId="81999402">
    <w:abstractNumId w:val="6"/>
  </w:num>
  <w:num w:numId="39" w16cid:durableId="893590467">
    <w:abstractNumId w:val="22"/>
  </w:num>
  <w:num w:numId="40" w16cid:durableId="1690522997">
    <w:abstractNumId w:val="38"/>
  </w:num>
  <w:num w:numId="41" w16cid:durableId="1583299718">
    <w:abstractNumId w:val="23"/>
  </w:num>
  <w:num w:numId="42" w16cid:durableId="1419473930">
    <w:abstractNumId w:val="44"/>
  </w:num>
  <w:num w:numId="43" w16cid:durableId="1751538615">
    <w:abstractNumId w:val="2"/>
  </w:num>
  <w:num w:numId="44" w16cid:durableId="1456294328">
    <w:abstractNumId w:val="27"/>
  </w:num>
  <w:num w:numId="45" w16cid:durableId="517475319">
    <w:abstractNumId w:val="45"/>
  </w:num>
  <w:num w:numId="46" w16cid:durableId="1084642432">
    <w:abstractNumId w:val="34"/>
  </w:num>
  <w:num w:numId="47" w16cid:durableId="399520087">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7853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75"/>
    <w:rsid w:val="00000BE0"/>
    <w:rsid w:val="0000313F"/>
    <w:rsid w:val="00003553"/>
    <w:rsid w:val="0000379C"/>
    <w:rsid w:val="00003811"/>
    <w:rsid w:val="00005A8F"/>
    <w:rsid w:val="00010975"/>
    <w:rsid w:val="00011997"/>
    <w:rsid w:val="0001348A"/>
    <w:rsid w:val="00013829"/>
    <w:rsid w:val="000144AE"/>
    <w:rsid w:val="00014535"/>
    <w:rsid w:val="0001464D"/>
    <w:rsid w:val="00014983"/>
    <w:rsid w:val="0001598D"/>
    <w:rsid w:val="00016348"/>
    <w:rsid w:val="00017395"/>
    <w:rsid w:val="00017956"/>
    <w:rsid w:val="0002039B"/>
    <w:rsid w:val="0002145E"/>
    <w:rsid w:val="00031439"/>
    <w:rsid w:val="00031CBB"/>
    <w:rsid w:val="00032185"/>
    <w:rsid w:val="00032B82"/>
    <w:rsid w:val="000410EC"/>
    <w:rsid w:val="00041729"/>
    <w:rsid w:val="000433B1"/>
    <w:rsid w:val="000443B8"/>
    <w:rsid w:val="00044DC9"/>
    <w:rsid w:val="000457CC"/>
    <w:rsid w:val="00046791"/>
    <w:rsid w:val="000467AB"/>
    <w:rsid w:val="00050CA8"/>
    <w:rsid w:val="00050E46"/>
    <w:rsid w:val="0005149C"/>
    <w:rsid w:val="00056AB2"/>
    <w:rsid w:val="00056F53"/>
    <w:rsid w:val="000578B0"/>
    <w:rsid w:val="00060BF8"/>
    <w:rsid w:val="00060EF8"/>
    <w:rsid w:val="00061046"/>
    <w:rsid w:val="0006418D"/>
    <w:rsid w:val="00065332"/>
    <w:rsid w:val="00065710"/>
    <w:rsid w:val="00066059"/>
    <w:rsid w:val="00066AC3"/>
    <w:rsid w:val="0007015E"/>
    <w:rsid w:val="000701BF"/>
    <w:rsid w:val="00071A5B"/>
    <w:rsid w:val="00072AED"/>
    <w:rsid w:val="00073203"/>
    <w:rsid w:val="000739AA"/>
    <w:rsid w:val="00073AE1"/>
    <w:rsid w:val="00073D34"/>
    <w:rsid w:val="00074B0A"/>
    <w:rsid w:val="00075587"/>
    <w:rsid w:val="00075D9F"/>
    <w:rsid w:val="00076A0A"/>
    <w:rsid w:val="00076B37"/>
    <w:rsid w:val="000826E5"/>
    <w:rsid w:val="00082B2C"/>
    <w:rsid w:val="00083052"/>
    <w:rsid w:val="00084E42"/>
    <w:rsid w:val="000851CC"/>
    <w:rsid w:val="00086962"/>
    <w:rsid w:val="00086EA5"/>
    <w:rsid w:val="00092004"/>
    <w:rsid w:val="00094533"/>
    <w:rsid w:val="00094B9A"/>
    <w:rsid w:val="00095D3F"/>
    <w:rsid w:val="0009669A"/>
    <w:rsid w:val="00096FFC"/>
    <w:rsid w:val="00097E7F"/>
    <w:rsid w:val="00097F92"/>
    <w:rsid w:val="000A0F82"/>
    <w:rsid w:val="000A118D"/>
    <w:rsid w:val="000A1BA3"/>
    <w:rsid w:val="000A1BB1"/>
    <w:rsid w:val="000A1CEE"/>
    <w:rsid w:val="000A223C"/>
    <w:rsid w:val="000A2B07"/>
    <w:rsid w:val="000A2C82"/>
    <w:rsid w:val="000A3833"/>
    <w:rsid w:val="000A460D"/>
    <w:rsid w:val="000A55ED"/>
    <w:rsid w:val="000A5F05"/>
    <w:rsid w:val="000B0240"/>
    <w:rsid w:val="000B2576"/>
    <w:rsid w:val="000B4E79"/>
    <w:rsid w:val="000B5DDB"/>
    <w:rsid w:val="000B7FB6"/>
    <w:rsid w:val="000C0233"/>
    <w:rsid w:val="000C0C3B"/>
    <w:rsid w:val="000C114F"/>
    <w:rsid w:val="000C3BC2"/>
    <w:rsid w:val="000C5CDE"/>
    <w:rsid w:val="000C6FE2"/>
    <w:rsid w:val="000C715B"/>
    <w:rsid w:val="000C75DE"/>
    <w:rsid w:val="000D0BC6"/>
    <w:rsid w:val="000D1013"/>
    <w:rsid w:val="000D1CE5"/>
    <w:rsid w:val="000D2601"/>
    <w:rsid w:val="000D357C"/>
    <w:rsid w:val="000D38B0"/>
    <w:rsid w:val="000D4365"/>
    <w:rsid w:val="000D5702"/>
    <w:rsid w:val="000D6280"/>
    <w:rsid w:val="000D705B"/>
    <w:rsid w:val="000D7EF0"/>
    <w:rsid w:val="000E09C1"/>
    <w:rsid w:val="000E0AA0"/>
    <w:rsid w:val="000E1A4A"/>
    <w:rsid w:val="000E3087"/>
    <w:rsid w:val="000E35A0"/>
    <w:rsid w:val="000E3ADD"/>
    <w:rsid w:val="000E45D3"/>
    <w:rsid w:val="000F1452"/>
    <w:rsid w:val="000F2985"/>
    <w:rsid w:val="000F2A52"/>
    <w:rsid w:val="000F3BCA"/>
    <w:rsid w:val="000F4D24"/>
    <w:rsid w:val="000F671A"/>
    <w:rsid w:val="00100661"/>
    <w:rsid w:val="00102A93"/>
    <w:rsid w:val="00103702"/>
    <w:rsid w:val="00104975"/>
    <w:rsid w:val="00105BA0"/>
    <w:rsid w:val="001111C4"/>
    <w:rsid w:val="001121B0"/>
    <w:rsid w:val="0011603D"/>
    <w:rsid w:val="00117675"/>
    <w:rsid w:val="0012155F"/>
    <w:rsid w:val="00121AF2"/>
    <w:rsid w:val="00121CB2"/>
    <w:rsid w:val="00122384"/>
    <w:rsid w:val="00123241"/>
    <w:rsid w:val="00123320"/>
    <w:rsid w:val="001239A3"/>
    <w:rsid w:val="00123A5D"/>
    <w:rsid w:val="0012752B"/>
    <w:rsid w:val="00130587"/>
    <w:rsid w:val="0013099E"/>
    <w:rsid w:val="00131016"/>
    <w:rsid w:val="00132232"/>
    <w:rsid w:val="0013300A"/>
    <w:rsid w:val="00133E63"/>
    <w:rsid w:val="001341F6"/>
    <w:rsid w:val="00134203"/>
    <w:rsid w:val="00134EB1"/>
    <w:rsid w:val="001363BD"/>
    <w:rsid w:val="00136B9F"/>
    <w:rsid w:val="00136DC9"/>
    <w:rsid w:val="00140CAA"/>
    <w:rsid w:val="00140CD9"/>
    <w:rsid w:val="001419C9"/>
    <w:rsid w:val="00143182"/>
    <w:rsid w:val="001432C9"/>
    <w:rsid w:val="001438C2"/>
    <w:rsid w:val="0014534A"/>
    <w:rsid w:val="00145E0B"/>
    <w:rsid w:val="001471C6"/>
    <w:rsid w:val="00147316"/>
    <w:rsid w:val="0015007F"/>
    <w:rsid w:val="00150A06"/>
    <w:rsid w:val="00150C94"/>
    <w:rsid w:val="001519A6"/>
    <w:rsid w:val="001524A5"/>
    <w:rsid w:val="0015356C"/>
    <w:rsid w:val="001542A4"/>
    <w:rsid w:val="00154AFE"/>
    <w:rsid w:val="00154CF0"/>
    <w:rsid w:val="00154D71"/>
    <w:rsid w:val="0015532D"/>
    <w:rsid w:val="00156534"/>
    <w:rsid w:val="00156B38"/>
    <w:rsid w:val="00160331"/>
    <w:rsid w:val="001607D6"/>
    <w:rsid w:val="00160A1C"/>
    <w:rsid w:val="0016140C"/>
    <w:rsid w:val="00162879"/>
    <w:rsid w:val="001635B6"/>
    <w:rsid w:val="00163930"/>
    <w:rsid w:val="00163B11"/>
    <w:rsid w:val="0016568A"/>
    <w:rsid w:val="00166630"/>
    <w:rsid w:val="00167919"/>
    <w:rsid w:val="00172591"/>
    <w:rsid w:val="001737A0"/>
    <w:rsid w:val="00173D9E"/>
    <w:rsid w:val="001748E6"/>
    <w:rsid w:val="00175E47"/>
    <w:rsid w:val="001761D7"/>
    <w:rsid w:val="00176298"/>
    <w:rsid w:val="00176322"/>
    <w:rsid w:val="00176AA3"/>
    <w:rsid w:val="00176F9F"/>
    <w:rsid w:val="0017716F"/>
    <w:rsid w:val="00177C42"/>
    <w:rsid w:val="00177EA4"/>
    <w:rsid w:val="00181266"/>
    <w:rsid w:val="00181C06"/>
    <w:rsid w:val="00182A97"/>
    <w:rsid w:val="00182DC8"/>
    <w:rsid w:val="00183CED"/>
    <w:rsid w:val="00187847"/>
    <w:rsid w:val="00191134"/>
    <w:rsid w:val="0019194D"/>
    <w:rsid w:val="00192B15"/>
    <w:rsid w:val="00192F99"/>
    <w:rsid w:val="00194B4D"/>
    <w:rsid w:val="001A0502"/>
    <w:rsid w:val="001A1657"/>
    <w:rsid w:val="001A1815"/>
    <w:rsid w:val="001A187B"/>
    <w:rsid w:val="001A1A22"/>
    <w:rsid w:val="001A1F5B"/>
    <w:rsid w:val="001A2DB2"/>
    <w:rsid w:val="001A30B1"/>
    <w:rsid w:val="001A4497"/>
    <w:rsid w:val="001A4980"/>
    <w:rsid w:val="001A4B99"/>
    <w:rsid w:val="001A566E"/>
    <w:rsid w:val="001A60A1"/>
    <w:rsid w:val="001A6AE2"/>
    <w:rsid w:val="001B2658"/>
    <w:rsid w:val="001B34F9"/>
    <w:rsid w:val="001B69C8"/>
    <w:rsid w:val="001B6AF4"/>
    <w:rsid w:val="001C3736"/>
    <w:rsid w:val="001C39A4"/>
    <w:rsid w:val="001C4AD8"/>
    <w:rsid w:val="001C4B1F"/>
    <w:rsid w:val="001C5164"/>
    <w:rsid w:val="001C543B"/>
    <w:rsid w:val="001C64AC"/>
    <w:rsid w:val="001C7DAD"/>
    <w:rsid w:val="001D0682"/>
    <w:rsid w:val="001D0B7F"/>
    <w:rsid w:val="001D1158"/>
    <w:rsid w:val="001D2F85"/>
    <w:rsid w:val="001D2FFA"/>
    <w:rsid w:val="001D6819"/>
    <w:rsid w:val="001D6ED4"/>
    <w:rsid w:val="001D7512"/>
    <w:rsid w:val="001D7FB7"/>
    <w:rsid w:val="001E17BA"/>
    <w:rsid w:val="001E2FB7"/>
    <w:rsid w:val="001E59DA"/>
    <w:rsid w:val="001E625A"/>
    <w:rsid w:val="001E6569"/>
    <w:rsid w:val="001F1452"/>
    <w:rsid w:val="001F250C"/>
    <w:rsid w:val="001F2E76"/>
    <w:rsid w:val="001F2E91"/>
    <w:rsid w:val="001F3016"/>
    <w:rsid w:val="001F3FE4"/>
    <w:rsid w:val="001F43EB"/>
    <w:rsid w:val="001F478F"/>
    <w:rsid w:val="001F525C"/>
    <w:rsid w:val="001F67A4"/>
    <w:rsid w:val="0020153D"/>
    <w:rsid w:val="00201714"/>
    <w:rsid w:val="00201BD3"/>
    <w:rsid w:val="00201E5B"/>
    <w:rsid w:val="00201F00"/>
    <w:rsid w:val="00203DA2"/>
    <w:rsid w:val="00204F3D"/>
    <w:rsid w:val="0020599E"/>
    <w:rsid w:val="00205A4B"/>
    <w:rsid w:val="00205DF1"/>
    <w:rsid w:val="00206DCD"/>
    <w:rsid w:val="002078E2"/>
    <w:rsid w:val="00207F3B"/>
    <w:rsid w:val="00211EBF"/>
    <w:rsid w:val="00212B1A"/>
    <w:rsid w:val="002147CD"/>
    <w:rsid w:val="002163D1"/>
    <w:rsid w:val="00216734"/>
    <w:rsid w:val="0021744D"/>
    <w:rsid w:val="002174EE"/>
    <w:rsid w:val="00217F53"/>
    <w:rsid w:val="00221223"/>
    <w:rsid w:val="002255B9"/>
    <w:rsid w:val="00225763"/>
    <w:rsid w:val="002303A9"/>
    <w:rsid w:val="002315B1"/>
    <w:rsid w:val="002317F1"/>
    <w:rsid w:val="00234C1B"/>
    <w:rsid w:val="00234D35"/>
    <w:rsid w:val="0023746F"/>
    <w:rsid w:val="00237886"/>
    <w:rsid w:val="0024017F"/>
    <w:rsid w:val="00240F49"/>
    <w:rsid w:val="00241372"/>
    <w:rsid w:val="00241BD7"/>
    <w:rsid w:val="0024214D"/>
    <w:rsid w:val="002441EE"/>
    <w:rsid w:val="00245678"/>
    <w:rsid w:val="00246074"/>
    <w:rsid w:val="00246CC2"/>
    <w:rsid w:val="00247663"/>
    <w:rsid w:val="002507E1"/>
    <w:rsid w:val="002508B9"/>
    <w:rsid w:val="002512D3"/>
    <w:rsid w:val="002515B0"/>
    <w:rsid w:val="00252105"/>
    <w:rsid w:val="00252351"/>
    <w:rsid w:val="0025271F"/>
    <w:rsid w:val="00257365"/>
    <w:rsid w:val="00257E5B"/>
    <w:rsid w:val="00261035"/>
    <w:rsid w:val="00261B12"/>
    <w:rsid w:val="00261E2D"/>
    <w:rsid w:val="002631EF"/>
    <w:rsid w:val="002644AE"/>
    <w:rsid w:val="00264859"/>
    <w:rsid w:val="00264BF2"/>
    <w:rsid w:val="00264C08"/>
    <w:rsid w:val="00265CB5"/>
    <w:rsid w:val="00265CCE"/>
    <w:rsid w:val="00265CEF"/>
    <w:rsid w:val="00266ADC"/>
    <w:rsid w:val="00266E5E"/>
    <w:rsid w:val="00267DFB"/>
    <w:rsid w:val="0027010D"/>
    <w:rsid w:val="00271118"/>
    <w:rsid w:val="00272B80"/>
    <w:rsid w:val="00272FF1"/>
    <w:rsid w:val="002730CB"/>
    <w:rsid w:val="00273F3B"/>
    <w:rsid w:val="0027547D"/>
    <w:rsid w:val="00276CCE"/>
    <w:rsid w:val="00277B1A"/>
    <w:rsid w:val="00281787"/>
    <w:rsid w:val="002821FC"/>
    <w:rsid w:val="002839AC"/>
    <w:rsid w:val="00285597"/>
    <w:rsid w:val="00285DF3"/>
    <w:rsid w:val="00286CBA"/>
    <w:rsid w:val="00290C08"/>
    <w:rsid w:val="002918C9"/>
    <w:rsid w:val="00292239"/>
    <w:rsid w:val="0029630D"/>
    <w:rsid w:val="002A00B9"/>
    <w:rsid w:val="002A0110"/>
    <w:rsid w:val="002A08F9"/>
    <w:rsid w:val="002A10AA"/>
    <w:rsid w:val="002A1BAD"/>
    <w:rsid w:val="002A3E11"/>
    <w:rsid w:val="002A4693"/>
    <w:rsid w:val="002A56DC"/>
    <w:rsid w:val="002A5FEE"/>
    <w:rsid w:val="002A7B7A"/>
    <w:rsid w:val="002B0075"/>
    <w:rsid w:val="002B0167"/>
    <w:rsid w:val="002B0F8F"/>
    <w:rsid w:val="002B16C0"/>
    <w:rsid w:val="002B4307"/>
    <w:rsid w:val="002B4E26"/>
    <w:rsid w:val="002B7153"/>
    <w:rsid w:val="002B7602"/>
    <w:rsid w:val="002B79F2"/>
    <w:rsid w:val="002B7A5E"/>
    <w:rsid w:val="002C06C2"/>
    <w:rsid w:val="002C074E"/>
    <w:rsid w:val="002C3E2A"/>
    <w:rsid w:val="002C3FA2"/>
    <w:rsid w:val="002C512B"/>
    <w:rsid w:val="002D0EF4"/>
    <w:rsid w:val="002D1285"/>
    <w:rsid w:val="002D147A"/>
    <w:rsid w:val="002D205C"/>
    <w:rsid w:val="002D2AC9"/>
    <w:rsid w:val="002D43CA"/>
    <w:rsid w:val="002D5E36"/>
    <w:rsid w:val="002D687A"/>
    <w:rsid w:val="002D731C"/>
    <w:rsid w:val="002E0B9B"/>
    <w:rsid w:val="002E22B9"/>
    <w:rsid w:val="002E502A"/>
    <w:rsid w:val="002F17E4"/>
    <w:rsid w:val="002F191A"/>
    <w:rsid w:val="002F398D"/>
    <w:rsid w:val="002F3C15"/>
    <w:rsid w:val="002F4CC7"/>
    <w:rsid w:val="002F6B04"/>
    <w:rsid w:val="002F6C07"/>
    <w:rsid w:val="002F6D1C"/>
    <w:rsid w:val="002F6E5F"/>
    <w:rsid w:val="00301C24"/>
    <w:rsid w:val="00302A85"/>
    <w:rsid w:val="0030314E"/>
    <w:rsid w:val="003033F7"/>
    <w:rsid w:val="00303F82"/>
    <w:rsid w:val="003059D9"/>
    <w:rsid w:val="00305C64"/>
    <w:rsid w:val="0030612C"/>
    <w:rsid w:val="00312CAF"/>
    <w:rsid w:val="003136D5"/>
    <w:rsid w:val="00313A01"/>
    <w:rsid w:val="00313AEA"/>
    <w:rsid w:val="00314F06"/>
    <w:rsid w:val="003151AD"/>
    <w:rsid w:val="003155DC"/>
    <w:rsid w:val="00316D93"/>
    <w:rsid w:val="003201E9"/>
    <w:rsid w:val="00321406"/>
    <w:rsid w:val="003222C1"/>
    <w:rsid w:val="00323491"/>
    <w:rsid w:val="003240A2"/>
    <w:rsid w:val="00325DBA"/>
    <w:rsid w:val="00325F51"/>
    <w:rsid w:val="00326921"/>
    <w:rsid w:val="003312A6"/>
    <w:rsid w:val="00331313"/>
    <w:rsid w:val="0033186E"/>
    <w:rsid w:val="00331F74"/>
    <w:rsid w:val="00332CF4"/>
    <w:rsid w:val="00333CE1"/>
    <w:rsid w:val="00335A60"/>
    <w:rsid w:val="00336D82"/>
    <w:rsid w:val="003372D6"/>
    <w:rsid w:val="00337AF3"/>
    <w:rsid w:val="003405C3"/>
    <w:rsid w:val="00343B3F"/>
    <w:rsid w:val="00346901"/>
    <w:rsid w:val="00347198"/>
    <w:rsid w:val="0034729E"/>
    <w:rsid w:val="00351785"/>
    <w:rsid w:val="00352712"/>
    <w:rsid w:val="00353811"/>
    <w:rsid w:val="00354873"/>
    <w:rsid w:val="00361791"/>
    <w:rsid w:val="003617CF"/>
    <w:rsid w:val="003619FA"/>
    <w:rsid w:val="003622B6"/>
    <w:rsid w:val="003637D4"/>
    <w:rsid w:val="00366093"/>
    <w:rsid w:val="003668B2"/>
    <w:rsid w:val="00367637"/>
    <w:rsid w:val="00367981"/>
    <w:rsid w:val="00367BC4"/>
    <w:rsid w:val="00371791"/>
    <w:rsid w:val="00373BE6"/>
    <w:rsid w:val="00374BD2"/>
    <w:rsid w:val="00374F60"/>
    <w:rsid w:val="00376E7F"/>
    <w:rsid w:val="00376ED9"/>
    <w:rsid w:val="003806CA"/>
    <w:rsid w:val="00381240"/>
    <w:rsid w:val="003812B2"/>
    <w:rsid w:val="00381464"/>
    <w:rsid w:val="003834E4"/>
    <w:rsid w:val="00383503"/>
    <w:rsid w:val="003843CF"/>
    <w:rsid w:val="00385F4C"/>
    <w:rsid w:val="00386155"/>
    <w:rsid w:val="00386F0F"/>
    <w:rsid w:val="0039233B"/>
    <w:rsid w:val="00392E52"/>
    <w:rsid w:val="003A04EB"/>
    <w:rsid w:val="003A0BC1"/>
    <w:rsid w:val="003A4826"/>
    <w:rsid w:val="003A5269"/>
    <w:rsid w:val="003A5300"/>
    <w:rsid w:val="003A622F"/>
    <w:rsid w:val="003A7CA9"/>
    <w:rsid w:val="003B017B"/>
    <w:rsid w:val="003B17EF"/>
    <w:rsid w:val="003B3F50"/>
    <w:rsid w:val="003B4897"/>
    <w:rsid w:val="003B5621"/>
    <w:rsid w:val="003B610E"/>
    <w:rsid w:val="003B71C4"/>
    <w:rsid w:val="003C070B"/>
    <w:rsid w:val="003C1596"/>
    <w:rsid w:val="003C176D"/>
    <w:rsid w:val="003C1DE9"/>
    <w:rsid w:val="003C279F"/>
    <w:rsid w:val="003C44D4"/>
    <w:rsid w:val="003C4B80"/>
    <w:rsid w:val="003C54B3"/>
    <w:rsid w:val="003C55F7"/>
    <w:rsid w:val="003C6D58"/>
    <w:rsid w:val="003D0888"/>
    <w:rsid w:val="003D18B4"/>
    <w:rsid w:val="003D2A75"/>
    <w:rsid w:val="003D399B"/>
    <w:rsid w:val="003D4A64"/>
    <w:rsid w:val="003D6E7D"/>
    <w:rsid w:val="003D74A0"/>
    <w:rsid w:val="003E0614"/>
    <w:rsid w:val="003E112D"/>
    <w:rsid w:val="003E291D"/>
    <w:rsid w:val="003E2C00"/>
    <w:rsid w:val="003E3AFF"/>
    <w:rsid w:val="003E5875"/>
    <w:rsid w:val="003E5AF2"/>
    <w:rsid w:val="003E6212"/>
    <w:rsid w:val="003E6E94"/>
    <w:rsid w:val="003F0927"/>
    <w:rsid w:val="003F1E6A"/>
    <w:rsid w:val="003F21B4"/>
    <w:rsid w:val="003F3EA4"/>
    <w:rsid w:val="003F727C"/>
    <w:rsid w:val="00400186"/>
    <w:rsid w:val="00401048"/>
    <w:rsid w:val="00401637"/>
    <w:rsid w:val="00402CC3"/>
    <w:rsid w:val="004037D2"/>
    <w:rsid w:val="0040433A"/>
    <w:rsid w:val="00404C54"/>
    <w:rsid w:val="00404D9E"/>
    <w:rsid w:val="00404E93"/>
    <w:rsid w:val="0041217A"/>
    <w:rsid w:val="00413815"/>
    <w:rsid w:val="00416798"/>
    <w:rsid w:val="00416B99"/>
    <w:rsid w:val="00416F9E"/>
    <w:rsid w:val="00417433"/>
    <w:rsid w:val="004202C2"/>
    <w:rsid w:val="004206F8"/>
    <w:rsid w:val="00421B91"/>
    <w:rsid w:val="0042277D"/>
    <w:rsid w:val="004228DD"/>
    <w:rsid w:val="004235D5"/>
    <w:rsid w:val="00423BD2"/>
    <w:rsid w:val="00424690"/>
    <w:rsid w:val="004246DE"/>
    <w:rsid w:val="00424F84"/>
    <w:rsid w:val="004251D5"/>
    <w:rsid w:val="00426274"/>
    <w:rsid w:val="00430F27"/>
    <w:rsid w:val="0043140F"/>
    <w:rsid w:val="0043196C"/>
    <w:rsid w:val="00431E88"/>
    <w:rsid w:val="004330F1"/>
    <w:rsid w:val="00433F6F"/>
    <w:rsid w:val="004346EE"/>
    <w:rsid w:val="00442B42"/>
    <w:rsid w:val="00447026"/>
    <w:rsid w:val="004509F6"/>
    <w:rsid w:val="00450F5A"/>
    <w:rsid w:val="0045141C"/>
    <w:rsid w:val="004521DC"/>
    <w:rsid w:val="0045275F"/>
    <w:rsid w:val="00455820"/>
    <w:rsid w:val="00456A9B"/>
    <w:rsid w:val="004574F8"/>
    <w:rsid w:val="00460381"/>
    <w:rsid w:val="0046117A"/>
    <w:rsid w:val="00461777"/>
    <w:rsid w:val="00461CF5"/>
    <w:rsid w:val="00461D4E"/>
    <w:rsid w:val="00463965"/>
    <w:rsid w:val="0046542A"/>
    <w:rsid w:val="004656FA"/>
    <w:rsid w:val="00472292"/>
    <w:rsid w:val="00472AF3"/>
    <w:rsid w:val="00474501"/>
    <w:rsid w:val="00475B54"/>
    <w:rsid w:val="0048001B"/>
    <w:rsid w:val="00480982"/>
    <w:rsid w:val="00480AAB"/>
    <w:rsid w:val="00480DC5"/>
    <w:rsid w:val="004817DB"/>
    <w:rsid w:val="004833C4"/>
    <w:rsid w:val="004847A2"/>
    <w:rsid w:val="004857C4"/>
    <w:rsid w:val="00485BFB"/>
    <w:rsid w:val="0048650B"/>
    <w:rsid w:val="00487052"/>
    <w:rsid w:val="00487440"/>
    <w:rsid w:val="0049037C"/>
    <w:rsid w:val="0049084A"/>
    <w:rsid w:val="00491912"/>
    <w:rsid w:val="00493AD5"/>
    <w:rsid w:val="00493D93"/>
    <w:rsid w:val="004A0033"/>
    <w:rsid w:val="004A1D4E"/>
    <w:rsid w:val="004A2B0B"/>
    <w:rsid w:val="004A5D03"/>
    <w:rsid w:val="004A6101"/>
    <w:rsid w:val="004A7389"/>
    <w:rsid w:val="004A7D2C"/>
    <w:rsid w:val="004B1602"/>
    <w:rsid w:val="004B2EF1"/>
    <w:rsid w:val="004B5833"/>
    <w:rsid w:val="004B5D10"/>
    <w:rsid w:val="004B5ED7"/>
    <w:rsid w:val="004B6B0D"/>
    <w:rsid w:val="004C1080"/>
    <w:rsid w:val="004C108D"/>
    <w:rsid w:val="004C2219"/>
    <w:rsid w:val="004C2B90"/>
    <w:rsid w:val="004C3180"/>
    <w:rsid w:val="004C3FB9"/>
    <w:rsid w:val="004C4740"/>
    <w:rsid w:val="004C68B3"/>
    <w:rsid w:val="004C717B"/>
    <w:rsid w:val="004D0A18"/>
    <w:rsid w:val="004D154C"/>
    <w:rsid w:val="004D175A"/>
    <w:rsid w:val="004D201C"/>
    <w:rsid w:val="004D58B5"/>
    <w:rsid w:val="004D60CF"/>
    <w:rsid w:val="004D6BE5"/>
    <w:rsid w:val="004E1C27"/>
    <w:rsid w:val="004E2777"/>
    <w:rsid w:val="004E37AA"/>
    <w:rsid w:val="004E3A5B"/>
    <w:rsid w:val="004E3D5D"/>
    <w:rsid w:val="004E40B8"/>
    <w:rsid w:val="004E6840"/>
    <w:rsid w:val="004E6E50"/>
    <w:rsid w:val="004F157F"/>
    <w:rsid w:val="004F4C2D"/>
    <w:rsid w:val="004F53EF"/>
    <w:rsid w:val="004F5A60"/>
    <w:rsid w:val="004F68C9"/>
    <w:rsid w:val="00500655"/>
    <w:rsid w:val="00503802"/>
    <w:rsid w:val="00503D4E"/>
    <w:rsid w:val="00504881"/>
    <w:rsid w:val="00504F5B"/>
    <w:rsid w:val="0050557E"/>
    <w:rsid w:val="00505E97"/>
    <w:rsid w:val="00506322"/>
    <w:rsid w:val="00506577"/>
    <w:rsid w:val="005066C6"/>
    <w:rsid w:val="00511637"/>
    <w:rsid w:val="005125A6"/>
    <w:rsid w:val="0051387F"/>
    <w:rsid w:val="00514275"/>
    <w:rsid w:val="005144A5"/>
    <w:rsid w:val="00515F4D"/>
    <w:rsid w:val="005165E7"/>
    <w:rsid w:val="00516E84"/>
    <w:rsid w:val="005173DB"/>
    <w:rsid w:val="005202A5"/>
    <w:rsid w:val="0052299C"/>
    <w:rsid w:val="00523B8F"/>
    <w:rsid w:val="005252BC"/>
    <w:rsid w:val="00526CFC"/>
    <w:rsid w:val="00527130"/>
    <w:rsid w:val="00527A10"/>
    <w:rsid w:val="00531BAF"/>
    <w:rsid w:val="0053215D"/>
    <w:rsid w:val="00532240"/>
    <w:rsid w:val="0053272D"/>
    <w:rsid w:val="0053301A"/>
    <w:rsid w:val="00533A86"/>
    <w:rsid w:val="0053589C"/>
    <w:rsid w:val="00536E1E"/>
    <w:rsid w:val="0053764F"/>
    <w:rsid w:val="00540ADD"/>
    <w:rsid w:val="00540CE5"/>
    <w:rsid w:val="00541629"/>
    <w:rsid w:val="005430B8"/>
    <w:rsid w:val="00543FA6"/>
    <w:rsid w:val="005458D4"/>
    <w:rsid w:val="00545EBB"/>
    <w:rsid w:val="0054621E"/>
    <w:rsid w:val="00546402"/>
    <w:rsid w:val="00547E12"/>
    <w:rsid w:val="00550676"/>
    <w:rsid w:val="00551C96"/>
    <w:rsid w:val="00552259"/>
    <w:rsid w:val="0055261E"/>
    <w:rsid w:val="00552D32"/>
    <w:rsid w:val="0055379E"/>
    <w:rsid w:val="00554377"/>
    <w:rsid w:val="005546F2"/>
    <w:rsid w:val="00554CE2"/>
    <w:rsid w:val="005562A8"/>
    <w:rsid w:val="0055695B"/>
    <w:rsid w:val="00560A08"/>
    <w:rsid w:val="00560FD4"/>
    <w:rsid w:val="005611BF"/>
    <w:rsid w:val="00564132"/>
    <w:rsid w:val="005641D8"/>
    <w:rsid w:val="005651B2"/>
    <w:rsid w:val="00567998"/>
    <w:rsid w:val="00571019"/>
    <w:rsid w:val="00571AAE"/>
    <w:rsid w:val="005726E9"/>
    <w:rsid w:val="00581E83"/>
    <w:rsid w:val="0058392B"/>
    <w:rsid w:val="00586303"/>
    <w:rsid w:val="00587135"/>
    <w:rsid w:val="00590F26"/>
    <w:rsid w:val="00591242"/>
    <w:rsid w:val="00591C27"/>
    <w:rsid w:val="00592527"/>
    <w:rsid w:val="0059417B"/>
    <w:rsid w:val="00594637"/>
    <w:rsid w:val="0059534F"/>
    <w:rsid w:val="00595479"/>
    <w:rsid w:val="00595E3A"/>
    <w:rsid w:val="00596471"/>
    <w:rsid w:val="0059647A"/>
    <w:rsid w:val="00596E6C"/>
    <w:rsid w:val="00597757"/>
    <w:rsid w:val="0059780A"/>
    <w:rsid w:val="00597A7E"/>
    <w:rsid w:val="00597C7C"/>
    <w:rsid w:val="00597D44"/>
    <w:rsid w:val="005A0AF6"/>
    <w:rsid w:val="005A456A"/>
    <w:rsid w:val="005A6B44"/>
    <w:rsid w:val="005B0178"/>
    <w:rsid w:val="005B083B"/>
    <w:rsid w:val="005B157A"/>
    <w:rsid w:val="005B2F22"/>
    <w:rsid w:val="005B316A"/>
    <w:rsid w:val="005B3CEF"/>
    <w:rsid w:val="005B4254"/>
    <w:rsid w:val="005B554E"/>
    <w:rsid w:val="005B58B6"/>
    <w:rsid w:val="005B612F"/>
    <w:rsid w:val="005B71D6"/>
    <w:rsid w:val="005B7F96"/>
    <w:rsid w:val="005C0230"/>
    <w:rsid w:val="005C05E6"/>
    <w:rsid w:val="005C2D40"/>
    <w:rsid w:val="005C376C"/>
    <w:rsid w:val="005C4C64"/>
    <w:rsid w:val="005C6851"/>
    <w:rsid w:val="005C72FD"/>
    <w:rsid w:val="005C759D"/>
    <w:rsid w:val="005D086D"/>
    <w:rsid w:val="005D0DC9"/>
    <w:rsid w:val="005D10CC"/>
    <w:rsid w:val="005D2482"/>
    <w:rsid w:val="005D31FA"/>
    <w:rsid w:val="005D3662"/>
    <w:rsid w:val="005D4B3C"/>
    <w:rsid w:val="005D506E"/>
    <w:rsid w:val="005D593C"/>
    <w:rsid w:val="005D5D31"/>
    <w:rsid w:val="005D7058"/>
    <w:rsid w:val="005D7EC6"/>
    <w:rsid w:val="005E32FB"/>
    <w:rsid w:val="005E7277"/>
    <w:rsid w:val="005F16B5"/>
    <w:rsid w:val="005F318D"/>
    <w:rsid w:val="005F351B"/>
    <w:rsid w:val="005F39F3"/>
    <w:rsid w:val="005F3A05"/>
    <w:rsid w:val="005F4A68"/>
    <w:rsid w:val="005F547A"/>
    <w:rsid w:val="005F5E6A"/>
    <w:rsid w:val="005F6951"/>
    <w:rsid w:val="005F7C8B"/>
    <w:rsid w:val="005F7DAE"/>
    <w:rsid w:val="006016A1"/>
    <w:rsid w:val="00602440"/>
    <w:rsid w:val="00602FC8"/>
    <w:rsid w:val="006031AF"/>
    <w:rsid w:val="00603674"/>
    <w:rsid w:val="00603B9D"/>
    <w:rsid w:val="00604282"/>
    <w:rsid w:val="0060472B"/>
    <w:rsid w:val="00604DA0"/>
    <w:rsid w:val="006055CC"/>
    <w:rsid w:val="00605A92"/>
    <w:rsid w:val="00606C93"/>
    <w:rsid w:val="006078D9"/>
    <w:rsid w:val="00607F30"/>
    <w:rsid w:val="00611143"/>
    <w:rsid w:val="00611CF6"/>
    <w:rsid w:val="0061344F"/>
    <w:rsid w:val="00615134"/>
    <w:rsid w:val="00615B79"/>
    <w:rsid w:val="0061609B"/>
    <w:rsid w:val="006168D5"/>
    <w:rsid w:val="0061690F"/>
    <w:rsid w:val="00617028"/>
    <w:rsid w:val="00620570"/>
    <w:rsid w:val="0062092F"/>
    <w:rsid w:val="006229E4"/>
    <w:rsid w:val="0062363A"/>
    <w:rsid w:val="00624D7D"/>
    <w:rsid w:val="006255AD"/>
    <w:rsid w:val="00627CBD"/>
    <w:rsid w:val="0063179C"/>
    <w:rsid w:val="00632113"/>
    <w:rsid w:val="00633029"/>
    <w:rsid w:val="00633BFC"/>
    <w:rsid w:val="00634744"/>
    <w:rsid w:val="006348AB"/>
    <w:rsid w:val="00634AAB"/>
    <w:rsid w:val="00636E60"/>
    <w:rsid w:val="00637457"/>
    <w:rsid w:val="006403E2"/>
    <w:rsid w:val="00640825"/>
    <w:rsid w:val="00640B88"/>
    <w:rsid w:val="006449D2"/>
    <w:rsid w:val="0064500E"/>
    <w:rsid w:val="006451EB"/>
    <w:rsid w:val="006479B0"/>
    <w:rsid w:val="00647F4F"/>
    <w:rsid w:val="00650E8A"/>
    <w:rsid w:val="00651798"/>
    <w:rsid w:val="0065471A"/>
    <w:rsid w:val="00655177"/>
    <w:rsid w:val="00661D2B"/>
    <w:rsid w:val="00662D3B"/>
    <w:rsid w:val="006645D6"/>
    <w:rsid w:val="00665705"/>
    <w:rsid w:val="00666ABE"/>
    <w:rsid w:val="006675B7"/>
    <w:rsid w:val="006704E8"/>
    <w:rsid w:val="00670AD4"/>
    <w:rsid w:val="0067101C"/>
    <w:rsid w:val="0067143D"/>
    <w:rsid w:val="00672813"/>
    <w:rsid w:val="006742BA"/>
    <w:rsid w:val="006754E5"/>
    <w:rsid w:val="00675CE4"/>
    <w:rsid w:val="00676995"/>
    <w:rsid w:val="00677465"/>
    <w:rsid w:val="006813E8"/>
    <w:rsid w:val="00683C0E"/>
    <w:rsid w:val="00684248"/>
    <w:rsid w:val="00685FA7"/>
    <w:rsid w:val="00686104"/>
    <w:rsid w:val="0068722C"/>
    <w:rsid w:val="006879A6"/>
    <w:rsid w:val="00687C84"/>
    <w:rsid w:val="0069084D"/>
    <w:rsid w:val="00691F5C"/>
    <w:rsid w:val="00692109"/>
    <w:rsid w:val="006938B4"/>
    <w:rsid w:val="00693C88"/>
    <w:rsid w:val="006944BE"/>
    <w:rsid w:val="00694A09"/>
    <w:rsid w:val="00694C81"/>
    <w:rsid w:val="00694E36"/>
    <w:rsid w:val="006A1647"/>
    <w:rsid w:val="006A1793"/>
    <w:rsid w:val="006A2CE3"/>
    <w:rsid w:val="006A2ECD"/>
    <w:rsid w:val="006A3EAE"/>
    <w:rsid w:val="006A3EF7"/>
    <w:rsid w:val="006A5D5C"/>
    <w:rsid w:val="006A6BAD"/>
    <w:rsid w:val="006A6F40"/>
    <w:rsid w:val="006A7FDE"/>
    <w:rsid w:val="006B1042"/>
    <w:rsid w:val="006B1959"/>
    <w:rsid w:val="006B2D6C"/>
    <w:rsid w:val="006B335E"/>
    <w:rsid w:val="006B45FC"/>
    <w:rsid w:val="006B527A"/>
    <w:rsid w:val="006B58E3"/>
    <w:rsid w:val="006B5C2C"/>
    <w:rsid w:val="006B7974"/>
    <w:rsid w:val="006B7A5E"/>
    <w:rsid w:val="006C17F3"/>
    <w:rsid w:val="006C2469"/>
    <w:rsid w:val="006C2699"/>
    <w:rsid w:val="006C3812"/>
    <w:rsid w:val="006C3D3F"/>
    <w:rsid w:val="006C4E19"/>
    <w:rsid w:val="006C5564"/>
    <w:rsid w:val="006D05A8"/>
    <w:rsid w:val="006D05FB"/>
    <w:rsid w:val="006D2448"/>
    <w:rsid w:val="006D2AB4"/>
    <w:rsid w:val="006D3656"/>
    <w:rsid w:val="006D3D2A"/>
    <w:rsid w:val="006D4410"/>
    <w:rsid w:val="006D45F7"/>
    <w:rsid w:val="006D4732"/>
    <w:rsid w:val="006D48DD"/>
    <w:rsid w:val="006D502C"/>
    <w:rsid w:val="006D5FA2"/>
    <w:rsid w:val="006D62BB"/>
    <w:rsid w:val="006D6991"/>
    <w:rsid w:val="006D7B3C"/>
    <w:rsid w:val="006E058D"/>
    <w:rsid w:val="006E0715"/>
    <w:rsid w:val="006E3661"/>
    <w:rsid w:val="006E3E18"/>
    <w:rsid w:val="006E54AA"/>
    <w:rsid w:val="006F05D4"/>
    <w:rsid w:val="006F1E01"/>
    <w:rsid w:val="006F3F74"/>
    <w:rsid w:val="006F7240"/>
    <w:rsid w:val="006F7D10"/>
    <w:rsid w:val="0070139B"/>
    <w:rsid w:val="00701402"/>
    <w:rsid w:val="00701883"/>
    <w:rsid w:val="00702D0B"/>
    <w:rsid w:val="00703960"/>
    <w:rsid w:val="00703CF1"/>
    <w:rsid w:val="00704806"/>
    <w:rsid w:val="007050C4"/>
    <w:rsid w:val="00705E8F"/>
    <w:rsid w:val="00706DD1"/>
    <w:rsid w:val="007105EF"/>
    <w:rsid w:val="00711F6F"/>
    <w:rsid w:val="0071433E"/>
    <w:rsid w:val="0071480B"/>
    <w:rsid w:val="00714C34"/>
    <w:rsid w:val="00715B7E"/>
    <w:rsid w:val="00716C5B"/>
    <w:rsid w:val="00716CA2"/>
    <w:rsid w:val="007170D4"/>
    <w:rsid w:val="007204B9"/>
    <w:rsid w:val="007207B5"/>
    <w:rsid w:val="00721608"/>
    <w:rsid w:val="0072258F"/>
    <w:rsid w:val="007225AB"/>
    <w:rsid w:val="00723C98"/>
    <w:rsid w:val="00724433"/>
    <w:rsid w:val="00725272"/>
    <w:rsid w:val="00726946"/>
    <w:rsid w:val="00727B43"/>
    <w:rsid w:val="00730403"/>
    <w:rsid w:val="00730AD9"/>
    <w:rsid w:val="00731FD6"/>
    <w:rsid w:val="0073233C"/>
    <w:rsid w:val="00732A39"/>
    <w:rsid w:val="0073307A"/>
    <w:rsid w:val="007339FC"/>
    <w:rsid w:val="00733CD1"/>
    <w:rsid w:val="0073496D"/>
    <w:rsid w:val="00735B6C"/>
    <w:rsid w:val="00736863"/>
    <w:rsid w:val="007406F0"/>
    <w:rsid w:val="00740CBF"/>
    <w:rsid w:val="0074211B"/>
    <w:rsid w:val="00743B93"/>
    <w:rsid w:val="00745C02"/>
    <w:rsid w:val="00746239"/>
    <w:rsid w:val="007463AA"/>
    <w:rsid w:val="00747A88"/>
    <w:rsid w:val="007507C0"/>
    <w:rsid w:val="0075143D"/>
    <w:rsid w:val="00751994"/>
    <w:rsid w:val="00751CEE"/>
    <w:rsid w:val="00753B38"/>
    <w:rsid w:val="00753DC5"/>
    <w:rsid w:val="00754816"/>
    <w:rsid w:val="007568C3"/>
    <w:rsid w:val="00756E5E"/>
    <w:rsid w:val="0075754E"/>
    <w:rsid w:val="00757779"/>
    <w:rsid w:val="007579AF"/>
    <w:rsid w:val="00762F18"/>
    <w:rsid w:val="007632D4"/>
    <w:rsid w:val="007709DC"/>
    <w:rsid w:val="00770BB3"/>
    <w:rsid w:val="00770EE3"/>
    <w:rsid w:val="00770F39"/>
    <w:rsid w:val="00771375"/>
    <w:rsid w:val="00771698"/>
    <w:rsid w:val="00772E28"/>
    <w:rsid w:val="00772F4C"/>
    <w:rsid w:val="0077344B"/>
    <w:rsid w:val="007762B9"/>
    <w:rsid w:val="00776B87"/>
    <w:rsid w:val="00776C0E"/>
    <w:rsid w:val="00776DD6"/>
    <w:rsid w:val="007771CA"/>
    <w:rsid w:val="00777628"/>
    <w:rsid w:val="007802ED"/>
    <w:rsid w:val="007817D2"/>
    <w:rsid w:val="00790B3F"/>
    <w:rsid w:val="00790C97"/>
    <w:rsid w:val="007919F5"/>
    <w:rsid w:val="00791BCD"/>
    <w:rsid w:val="00791F79"/>
    <w:rsid w:val="00792411"/>
    <w:rsid w:val="00792876"/>
    <w:rsid w:val="007928BE"/>
    <w:rsid w:val="007944E4"/>
    <w:rsid w:val="007952CD"/>
    <w:rsid w:val="00795FF4"/>
    <w:rsid w:val="00796734"/>
    <w:rsid w:val="00796F5A"/>
    <w:rsid w:val="0079788D"/>
    <w:rsid w:val="00797E01"/>
    <w:rsid w:val="007A081F"/>
    <w:rsid w:val="007A1AA5"/>
    <w:rsid w:val="007A271D"/>
    <w:rsid w:val="007A2D24"/>
    <w:rsid w:val="007A34F4"/>
    <w:rsid w:val="007A4535"/>
    <w:rsid w:val="007A533C"/>
    <w:rsid w:val="007A638F"/>
    <w:rsid w:val="007A7403"/>
    <w:rsid w:val="007B02BB"/>
    <w:rsid w:val="007B0539"/>
    <w:rsid w:val="007B0E3D"/>
    <w:rsid w:val="007B1763"/>
    <w:rsid w:val="007B3816"/>
    <w:rsid w:val="007B773B"/>
    <w:rsid w:val="007B7BA0"/>
    <w:rsid w:val="007C0C68"/>
    <w:rsid w:val="007C1561"/>
    <w:rsid w:val="007C1E19"/>
    <w:rsid w:val="007C2685"/>
    <w:rsid w:val="007C2849"/>
    <w:rsid w:val="007C29CF"/>
    <w:rsid w:val="007C2AB6"/>
    <w:rsid w:val="007C45EE"/>
    <w:rsid w:val="007D06B0"/>
    <w:rsid w:val="007D23B8"/>
    <w:rsid w:val="007D2BC0"/>
    <w:rsid w:val="007D3C01"/>
    <w:rsid w:val="007D4DCA"/>
    <w:rsid w:val="007D4DFE"/>
    <w:rsid w:val="007D56A3"/>
    <w:rsid w:val="007E01C4"/>
    <w:rsid w:val="007E446A"/>
    <w:rsid w:val="007E5C66"/>
    <w:rsid w:val="007E613D"/>
    <w:rsid w:val="007E6E11"/>
    <w:rsid w:val="007E732B"/>
    <w:rsid w:val="007E7E45"/>
    <w:rsid w:val="007F0C4E"/>
    <w:rsid w:val="007F2344"/>
    <w:rsid w:val="007F2B8E"/>
    <w:rsid w:val="007F2BA1"/>
    <w:rsid w:val="007F3BAF"/>
    <w:rsid w:val="007F3DD7"/>
    <w:rsid w:val="007F495A"/>
    <w:rsid w:val="007F64E9"/>
    <w:rsid w:val="00803198"/>
    <w:rsid w:val="00803D0F"/>
    <w:rsid w:val="0080462E"/>
    <w:rsid w:val="00807E88"/>
    <w:rsid w:val="00810412"/>
    <w:rsid w:val="0081047E"/>
    <w:rsid w:val="00813F36"/>
    <w:rsid w:val="00814BEB"/>
    <w:rsid w:val="008165CA"/>
    <w:rsid w:val="008207F3"/>
    <w:rsid w:val="00821549"/>
    <w:rsid w:val="00822437"/>
    <w:rsid w:val="00822CA8"/>
    <w:rsid w:val="00822FA3"/>
    <w:rsid w:val="008240E3"/>
    <w:rsid w:val="0082458A"/>
    <w:rsid w:val="0082485B"/>
    <w:rsid w:val="008249BB"/>
    <w:rsid w:val="008254D4"/>
    <w:rsid w:val="00826908"/>
    <w:rsid w:val="008273A4"/>
    <w:rsid w:val="00827708"/>
    <w:rsid w:val="00827C3E"/>
    <w:rsid w:val="00830738"/>
    <w:rsid w:val="00832460"/>
    <w:rsid w:val="008325B5"/>
    <w:rsid w:val="00832ADC"/>
    <w:rsid w:val="00833469"/>
    <w:rsid w:val="00833539"/>
    <w:rsid w:val="008338FC"/>
    <w:rsid w:val="008343A9"/>
    <w:rsid w:val="008354AB"/>
    <w:rsid w:val="0083780B"/>
    <w:rsid w:val="00837CC1"/>
    <w:rsid w:val="00841B75"/>
    <w:rsid w:val="00843032"/>
    <w:rsid w:val="008447C7"/>
    <w:rsid w:val="00844A9A"/>
    <w:rsid w:val="00844D6E"/>
    <w:rsid w:val="0084635F"/>
    <w:rsid w:val="00846BA3"/>
    <w:rsid w:val="00846BE6"/>
    <w:rsid w:val="00851334"/>
    <w:rsid w:val="0085402A"/>
    <w:rsid w:val="00854884"/>
    <w:rsid w:val="00854892"/>
    <w:rsid w:val="00854F06"/>
    <w:rsid w:val="00855DC0"/>
    <w:rsid w:val="00856CDC"/>
    <w:rsid w:val="00857FE5"/>
    <w:rsid w:val="008659F2"/>
    <w:rsid w:val="0087494B"/>
    <w:rsid w:val="00874CDA"/>
    <w:rsid w:val="00874FE7"/>
    <w:rsid w:val="00877C0B"/>
    <w:rsid w:val="008803D7"/>
    <w:rsid w:val="00880FEA"/>
    <w:rsid w:val="00882CA9"/>
    <w:rsid w:val="00883016"/>
    <w:rsid w:val="0088377B"/>
    <w:rsid w:val="008841CC"/>
    <w:rsid w:val="00886DBC"/>
    <w:rsid w:val="00887415"/>
    <w:rsid w:val="00890868"/>
    <w:rsid w:val="0089086A"/>
    <w:rsid w:val="008927EA"/>
    <w:rsid w:val="008929B7"/>
    <w:rsid w:val="00892C7D"/>
    <w:rsid w:val="00893F38"/>
    <w:rsid w:val="00896235"/>
    <w:rsid w:val="00897D42"/>
    <w:rsid w:val="008A0EBB"/>
    <w:rsid w:val="008A18CE"/>
    <w:rsid w:val="008A18E6"/>
    <w:rsid w:val="008A3B09"/>
    <w:rsid w:val="008A4081"/>
    <w:rsid w:val="008A4385"/>
    <w:rsid w:val="008A4BB0"/>
    <w:rsid w:val="008A5188"/>
    <w:rsid w:val="008A6A15"/>
    <w:rsid w:val="008B209D"/>
    <w:rsid w:val="008B316C"/>
    <w:rsid w:val="008B438A"/>
    <w:rsid w:val="008C0376"/>
    <w:rsid w:val="008C0D26"/>
    <w:rsid w:val="008C200C"/>
    <w:rsid w:val="008C20A5"/>
    <w:rsid w:val="008C2CD5"/>
    <w:rsid w:val="008C3C2C"/>
    <w:rsid w:val="008C4EC7"/>
    <w:rsid w:val="008C55C6"/>
    <w:rsid w:val="008C6679"/>
    <w:rsid w:val="008C6948"/>
    <w:rsid w:val="008D05DF"/>
    <w:rsid w:val="008D09DD"/>
    <w:rsid w:val="008D30A4"/>
    <w:rsid w:val="008D3DCA"/>
    <w:rsid w:val="008D578A"/>
    <w:rsid w:val="008D5D52"/>
    <w:rsid w:val="008D5F43"/>
    <w:rsid w:val="008D7010"/>
    <w:rsid w:val="008D7129"/>
    <w:rsid w:val="008D74EA"/>
    <w:rsid w:val="008E29D4"/>
    <w:rsid w:val="008E4339"/>
    <w:rsid w:val="008E482B"/>
    <w:rsid w:val="008E66CB"/>
    <w:rsid w:val="008E70C5"/>
    <w:rsid w:val="008E7189"/>
    <w:rsid w:val="008F08FA"/>
    <w:rsid w:val="008F0A72"/>
    <w:rsid w:val="008F2FB2"/>
    <w:rsid w:val="008F3545"/>
    <w:rsid w:val="008F386F"/>
    <w:rsid w:val="008F3AAE"/>
    <w:rsid w:val="008F74B4"/>
    <w:rsid w:val="00901A12"/>
    <w:rsid w:val="00902608"/>
    <w:rsid w:val="00902BA2"/>
    <w:rsid w:val="00902D90"/>
    <w:rsid w:val="009037DF"/>
    <w:rsid w:val="00903E5E"/>
    <w:rsid w:val="00905A46"/>
    <w:rsid w:val="00905F6B"/>
    <w:rsid w:val="00907437"/>
    <w:rsid w:val="009104DB"/>
    <w:rsid w:val="0091087B"/>
    <w:rsid w:val="009108BF"/>
    <w:rsid w:val="00910B11"/>
    <w:rsid w:val="009118E2"/>
    <w:rsid w:val="0091193E"/>
    <w:rsid w:val="00911E5B"/>
    <w:rsid w:val="0091263E"/>
    <w:rsid w:val="009126F6"/>
    <w:rsid w:val="00914DCE"/>
    <w:rsid w:val="00915E7B"/>
    <w:rsid w:val="00916B29"/>
    <w:rsid w:val="009177E0"/>
    <w:rsid w:val="00923BB4"/>
    <w:rsid w:val="00927311"/>
    <w:rsid w:val="0093188A"/>
    <w:rsid w:val="009318BB"/>
    <w:rsid w:val="00931C75"/>
    <w:rsid w:val="00932316"/>
    <w:rsid w:val="009324D8"/>
    <w:rsid w:val="009354A6"/>
    <w:rsid w:val="009354B4"/>
    <w:rsid w:val="00935771"/>
    <w:rsid w:val="00935C64"/>
    <w:rsid w:val="00937168"/>
    <w:rsid w:val="0093724F"/>
    <w:rsid w:val="009417D4"/>
    <w:rsid w:val="009418A0"/>
    <w:rsid w:val="009437E8"/>
    <w:rsid w:val="00943E3E"/>
    <w:rsid w:val="00943FF4"/>
    <w:rsid w:val="009444C3"/>
    <w:rsid w:val="00944E76"/>
    <w:rsid w:val="009458FB"/>
    <w:rsid w:val="00946402"/>
    <w:rsid w:val="0094777F"/>
    <w:rsid w:val="00950B99"/>
    <w:rsid w:val="00953CAD"/>
    <w:rsid w:val="00954917"/>
    <w:rsid w:val="009555AC"/>
    <w:rsid w:val="00956601"/>
    <w:rsid w:val="0095691B"/>
    <w:rsid w:val="00961063"/>
    <w:rsid w:val="009610E7"/>
    <w:rsid w:val="00961927"/>
    <w:rsid w:val="00962B33"/>
    <w:rsid w:val="009642DD"/>
    <w:rsid w:val="0096532A"/>
    <w:rsid w:val="009675C5"/>
    <w:rsid w:val="00967F48"/>
    <w:rsid w:val="00970D0D"/>
    <w:rsid w:val="00972336"/>
    <w:rsid w:val="009733CA"/>
    <w:rsid w:val="00973B14"/>
    <w:rsid w:val="00973E14"/>
    <w:rsid w:val="00974F71"/>
    <w:rsid w:val="00975DF1"/>
    <w:rsid w:val="00976436"/>
    <w:rsid w:val="009773A4"/>
    <w:rsid w:val="009774B8"/>
    <w:rsid w:val="00977E5F"/>
    <w:rsid w:val="00981B4B"/>
    <w:rsid w:val="0098263F"/>
    <w:rsid w:val="00984A99"/>
    <w:rsid w:val="00985BCC"/>
    <w:rsid w:val="0098658D"/>
    <w:rsid w:val="00986E52"/>
    <w:rsid w:val="00987252"/>
    <w:rsid w:val="0098785F"/>
    <w:rsid w:val="00987E2A"/>
    <w:rsid w:val="00990627"/>
    <w:rsid w:val="00990F64"/>
    <w:rsid w:val="009919E2"/>
    <w:rsid w:val="00991C7A"/>
    <w:rsid w:val="00993265"/>
    <w:rsid w:val="0099482D"/>
    <w:rsid w:val="009950C3"/>
    <w:rsid w:val="00995C37"/>
    <w:rsid w:val="009974F2"/>
    <w:rsid w:val="00997CD1"/>
    <w:rsid w:val="009A0DC4"/>
    <w:rsid w:val="009A13C7"/>
    <w:rsid w:val="009A22DD"/>
    <w:rsid w:val="009A3B9A"/>
    <w:rsid w:val="009A4995"/>
    <w:rsid w:val="009A622D"/>
    <w:rsid w:val="009A6DC0"/>
    <w:rsid w:val="009B1E56"/>
    <w:rsid w:val="009B1EC7"/>
    <w:rsid w:val="009B27FB"/>
    <w:rsid w:val="009B2FA6"/>
    <w:rsid w:val="009B361B"/>
    <w:rsid w:val="009B3CE7"/>
    <w:rsid w:val="009B533D"/>
    <w:rsid w:val="009B70DB"/>
    <w:rsid w:val="009B73AF"/>
    <w:rsid w:val="009C100C"/>
    <w:rsid w:val="009C49A5"/>
    <w:rsid w:val="009C5212"/>
    <w:rsid w:val="009C5794"/>
    <w:rsid w:val="009C5BB5"/>
    <w:rsid w:val="009C7B2D"/>
    <w:rsid w:val="009D00C2"/>
    <w:rsid w:val="009D3CE1"/>
    <w:rsid w:val="009D408B"/>
    <w:rsid w:val="009E0074"/>
    <w:rsid w:val="009E00FA"/>
    <w:rsid w:val="009E0121"/>
    <w:rsid w:val="009E04DB"/>
    <w:rsid w:val="009E232B"/>
    <w:rsid w:val="009E41DD"/>
    <w:rsid w:val="009E43FD"/>
    <w:rsid w:val="009E4A49"/>
    <w:rsid w:val="009E6CEF"/>
    <w:rsid w:val="009F00D4"/>
    <w:rsid w:val="009F24B6"/>
    <w:rsid w:val="009F2B16"/>
    <w:rsid w:val="009F2CE1"/>
    <w:rsid w:val="009F32B5"/>
    <w:rsid w:val="009F34CE"/>
    <w:rsid w:val="009F34D7"/>
    <w:rsid w:val="009F4068"/>
    <w:rsid w:val="009F437C"/>
    <w:rsid w:val="009F50DC"/>
    <w:rsid w:val="009F7A00"/>
    <w:rsid w:val="009F7E9A"/>
    <w:rsid w:val="00A001E4"/>
    <w:rsid w:val="00A00D29"/>
    <w:rsid w:val="00A017F2"/>
    <w:rsid w:val="00A02093"/>
    <w:rsid w:val="00A02CDF"/>
    <w:rsid w:val="00A035F2"/>
    <w:rsid w:val="00A04FCF"/>
    <w:rsid w:val="00A05BF0"/>
    <w:rsid w:val="00A05F88"/>
    <w:rsid w:val="00A06904"/>
    <w:rsid w:val="00A0778F"/>
    <w:rsid w:val="00A1047A"/>
    <w:rsid w:val="00A106C6"/>
    <w:rsid w:val="00A11289"/>
    <w:rsid w:val="00A135C5"/>
    <w:rsid w:val="00A138EC"/>
    <w:rsid w:val="00A14A91"/>
    <w:rsid w:val="00A16229"/>
    <w:rsid w:val="00A17504"/>
    <w:rsid w:val="00A21417"/>
    <w:rsid w:val="00A218EB"/>
    <w:rsid w:val="00A2207E"/>
    <w:rsid w:val="00A231AD"/>
    <w:rsid w:val="00A23831"/>
    <w:rsid w:val="00A23F8E"/>
    <w:rsid w:val="00A25269"/>
    <w:rsid w:val="00A25C12"/>
    <w:rsid w:val="00A25F80"/>
    <w:rsid w:val="00A26390"/>
    <w:rsid w:val="00A2640C"/>
    <w:rsid w:val="00A3011E"/>
    <w:rsid w:val="00A33DA6"/>
    <w:rsid w:val="00A34093"/>
    <w:rsid w:val="00A35009"/>
    <w:rsid w:val="00A3630C"/>
    <w:rsid w:val="00A37C64"/>
    <w:rsid w:val="00A408B5"/>
    <w:rsid w:val="00A42238"/>
    <w:rsid w:val="00A42F69"/>
    <w:rsid w:val="00A4325D"/>
    <w:rsid w:val="00A44422"/>
    <w:rsid w:val="00A45B20"/>
    <w:rsid w:val="00A4789E"/>
    <w:rsid w:val="00A47C97"/>
    <w:rsid w:val="00A50A72"/>
    <w:rsid w:val="00A5181B"/>
    <w:rsid w:val="00A53215"/>
    <w:rsid w:val="00A5337E"/>
    <w:rsid w:val="00A54DB5"/>
    <w:rsid w:val="00A5508F"/>
    <w:rsid w:val="00A56022"/>
    <w:rsid w:val="00A56272"/>
    <w:rsid w:val="00A56C42"/>
    <w:rsid w:val="00A57B29"/>
    <w:rsid w:val="00A57C9A"/>
    <w:rsid w:val="00A60B36"/>
    <w:rsid w:val="00A61595"/>
    <w:rsid w:val="00A640C6"/>
    <w:rsid w:val="00A65F70"/>
    <w:rsid w:val="00A678C3"/>
    <w:rsid w:val="00A707B1"/>
    <w:rsid w:val="00A70A88"/>
    <w:rsid w:val="00A70C8A"/>
    <w:rsid w:val="00A711F6"/>
    <w:rsid w:val="00A71380"/>
    <w:rsid w:val="00A723FD"/>
    <w:rsid w:val="00A72BEA"/>
    <w:rsid w:val="00A73400"/>
    <w:rsid w:val="00A75683"/>
    <w:rsid w:val="00A7587E"/>
    <w:rsid w:val="00A76304"/>
    <w:rsid w:val="00A8055F"/>
    <w:rsid w:val="00A8067B"/>
    <w:rsid w:val="00A832F5"/>
    <w:rsid w:val="00A83461"/>
    <w:rsid w:val="00A844C6"/>
    <w:rsid w:val="00A84693"/>
    <w:rsid w:val="00A84788"/>
    <w:rsid w:val="00A847BC"/>
    <w:rsid w:val="00A85090"/>
    <w:rsid w:val="00A8578C"/>
    <w:rsid w:val="00A8612E"/>
    <w:rsid w:val="00A86746"/>
    <w:rsid w:val="00A86986"/>
    <w:rsid w:val="00A87B1E"/>
    <w:rsid w:val="00A90ACF"/>
    <w:rsid w:val="00A9133F"/>
    <w:rsid w:val="00A9497D"/>
    <w:rsid w:val="00A95457"/>
    <w:rsid w:val="00A962E1"/>
    <w:rsid w:val="00A96713"/>
    <w:rsid w:val="00A967B7"/>
    <w:rsid w:val="00A96D77"/>
    <w:rsid w:val="00AA0E7B"/>
    <w:rsid w:val="00AA1B93"/>
    <w:rsid w:val="00AA41BC"/>
    <w:rsid w:val="00AA4B6B"/>
    <w:rsid w:val="00AA4F64"/>
    <w:rsid w:val="00AA5D7D"/>
    <w:rsid w:val="00AA7BEF"/>
    <w:rsid w:val="00AB140F"/>
    <w:rsid w:val="00AB23C8"/>
    <w:rsid w:val="00AB3549"/>
    <w:rsid w:val="00AB4457"/>
    <w:rsid w:val="00AB5119"/>
    <w:rsid w:val="00AB59FF"/>
    <w:rsid w:val="00AB603F"/>
    <w:rsid w:val="00AB694E"/>
    <w:rsid w:val="00AC28A1"/>
    <w:rsid w:val="00AC2F89"/>
    <w:rsid w:val="00AC3FC2"/>
    <w:rsid w:val="00AC6003"/>
    <w:rsid w:val="00AC6210"/>
    <w:rsid w:val="00AC6789"/>
    <w:rsid w:val="00AC6888"/>
    <w:rsid w:val="00AC7019"/>
    <w:rsid w:val="00AC74A4"/>
    <w:rsid w:val="00AC7A28"/>
    <w:rsid w:val="00AD0816"/>
    <w:rsid w:val="00AD0AD0"/>
    <w:rsid w:val="00AD14BC"/>
    <w:rsid w:val="00AD1D17"/>
    <w:rsid w:val="00AD1DFC"/>
    <w:rsid w:val="00AD2ED5"/>
    <w:rsid w:val="00AD6AFD"/>
    <w:rsid w:val="00AD7700"/>
    <w:rsid w:val="00AE0CE9"/>
    <w:rsid w:val="00AE1AA9"/>
    <w:rsid w:val="00AE21A2"/>
    <w:rsid w:val="00AE2446"/>
    <w:rsid w:val="00AE328D"/>
    <w:rsid w:val="00AE34FC"/>
    <w:rsid w:val="00AE3F0E"/>
    <w:rsid w:val="00AE3FB7"/>
    <w:rsid w:val="00AE437F"/>
    <w:rsid w:val="00AE4A1E"/>
    <w:rsid w:val="00AE5727"/>
    <w:rsid w:val="00AE5AC5"/>
    <w:rsid w:val="00AE5B3F"/>
    <w:rsid w:val="00AE5F25"/>
    <w:rsid w:val="00AE6EFD"/>
    <w:rsid w:val="00AE7954"/>
    <w:rsid w:val="00AF0C4F"/>
    <w:rsid w:val="00AF1C4F"/>
    <w:rsid w:val="00AF3609"/>
    <w:rsid w:val="00AF3C8B"/>
    <w:rsid w:val="00B0023A"/>
    <w:rsid w:val="00B025C5"/>
    <w:rsid w:val="00B03705"/>
    <w:rsid w:val="00B067AE"/>
    <w:rsid w:val="00B07235"/>
    <w:rsid w:val="00B07FD1"/>
    <w:rsid w:val="00B110C9"/>
    <w:rsid w:val="00B12268"/>
    <w:rsid w:val="00B124F7"/>
    <w:rsid w:val="00B12B4C"/>
    <w:rsid w:val="00B137BE"/>
    <w:rsid w:val="00B14022"/>
    <w:rsid w:val="00B159F5"/>
    <w:rsid w:val="00B15ED2"/>
    <w:rsid w:val="00B164D1"/>
    <w:rsid w:val="00B17161"/>
    <w:rsid w:val="00B21B19"/>
    <w:rsid w:val="00B22159"/>
    <w:rsid w:val="00B223A4"/>
    <w:rsid w:val="00B23B37"/>
    <w:rsid w:val="00B23F44"/>
    <w:rsid w:val="00B240B8"/>
    <w:rsid w:val="00B245C1"/>
    <w:rsid w:val="00B24CAB"/>
    <w:rsid w:val="00B25665"/>
    <w:rsid w:val="00B25950"/>
    <w:rsid w:val="00B3039F"/>
    <w:rsid w:val="00B30F4A"/>
    <w:rsid w:val="00B31AA6"/>
    <w:rsid w:val="00B31FD8"/>
    <w:rsid w:val="00B32B8E"/>
    <w:rsid w:val="00B33F67"/>
    <w:rsid w:val="00B36951"/>
    <w:rsid w:val="00B36B6D"/>
    <w:rsid w:val="00B36F8C"/>
    <w:rsid w:val="00B37786"/>
    <w:rsid w:val="00B416CF"/>
    <w:rsid w:val="00B438F9"/>
    <w:rsid w:val="00B44588"/>
    <w:rsid w:val="00B449E5"/>
    <w:rsid w:val="00B45BC9"/>
    <w:rsid w:val="00B45E9B"/>
    <w:rsid w:val="00B473F2"/>
    <w:rsid w:val="00B47984"/>
    <w:rsid w:val="00B5012B"/>
    <w:rsid w:val="00B510D2"/>
    <w:rsid w:val="00B533E3"/>
    <w:rsid w:val="00B53A55"/>
    <w:rsid w:val="00B55D95"/>
    <w:rsid w:val="00B56576"/>
    <w:rsid w:val="00B56EAF"/>
    <w:rsid w:val="00B576F7"/>
    <w:rsid w:val="00B57B5E"/>
    <w:rsid w:val="00B61B0A"/>
    <w:rsid w:val="00B62409"/>
    <w:rsid w:val="00B62DC8"/>
    <w:rsid w:val="00B630C1"/>
    <w:rsid w:val="00B6333E"/>
    <w:rsid w:val="00B64F33"/>
    <w:rsid w:val="00B656DE"/>
    <w:rsid w:val="00B65B41"/>
    <w:rsid w:val="00B670F6"/>
    <w:rsid w:val="00B708A7"/>
    <w:rsid w:val="00B70EA2"/>
    <w:rsid w:val="00B710FA"/>
    <w:rsid w:val="00B71CE6"/>
    <w:rsid w:val="00B725D0"/>
    <w:rsid w:val="00B72C16"/>
    <w:rsid w:val="00B73069"/>
    <w:rsid w:val="00B7439E"/>
    <w:rsid w:val="00B74470"/>
    <w:rsid w:val="00B75A10"/>
    <w:rsid w:val="00B76B36"/>
    <w:rsid w:val="00B7769F"/>
    <w:rsid w:val="00B77C9C"/>
    <w:rsid w:val="00B8080A"/>
    <w:rsid w:val="00B80C5D"/>
    <w:rsid w:val="00B835FB"/>
    <w:rsid w:val="00B837FA"/>
    <w:rsid w:val="00B84908"/>
    <w:rsid w:val="00B852CD"/>
    <w:rsid w:val="00B85F59"/>
    <w:rsid w:val="00B90132"/>
    <w:rsid w:val="00B90295"/>
    <w:rsid w:val="00B90D0F"/>
    <w:rsid w:val="00B91082"/>
    <w:rsid w:val="00B928BE"/>
    <w:rsid w:val="00B93765"/>
    <w:rsid w:val="00B93B28"/>
    <w:rsid w:val="00B93EDB"/>
    <w:rsid w:val="00B94B24"/>
    <w:rsid w:val="00B94B46"/>
    <w:rsid w:val="00B95844"/>
    <w:rsid w:val="00B972E7"/>
    <w:rsid w:val="00BA168B"/>
    <w:rsid w:val="00BA1F06"/>
    <w:rsid w:val="00BA1F92"/>
    <w:rsid w:val="00BA2831"/>
    <w:rsid w:val="00BA38B1"/>
    <w:rsid w:val="00BA4E46"/>
    <w:rsid w:val="00BA6705"/>
    <w:rsid w:val="00BA6A75"/>
    <w:rsid w:val="00BB0B7F"/>
    <w:rsid w:val="00BB23DB"/>
    <w:rsid w:val="00BB26A7"/>
    <w:rsid w:val="00BB287D"/>
    <w:rsid w:val="00BB3B30"/>
    <w:rsid w:val="00BB3CB5"/>
    <w:rsid w:val="00BB4415"/>
    <w:rsid w:val="00BB61CE"/>
    <w:rsid w:val="00BB6CE8"/>
    <w:rsid w:val="00BC16DE"/>
    <w:rsid w:val="00BC219D"/>
    <w:rsid w:val="00BC28FA"/>
    <w:rsid w:val="00BC3107"/>
    <w:rsid w:val="00BC36BA"/>
    <w:rsid w:val="00BC36F4"/>
    <w:rsid w:val="00BC3C0A"/>
    <w:rsid w:val="00BC3EAF"/>
    <w:rsid w:val="00BC402C"/>
    <w:rsid w:val="00BC4B6E"/>
    <w:rsid w:val="00BC4BA6"/>
    <w:rsid w:val="00BC71C8"/>
    <w:rsid w:val="00BD1E86"/>
    <w:rsid w:val="00BD28F4"/>
    <w:rsid w:val="00BD33D6"/>
    <w:rsid w:val="00BD561E"/>
    <w:rsid w:val="00BD574F"/>
    <w:rsid w:val="00BD6733"/>
    <w:rsid w:val="00BD6C7B"/>
    <w:rsid w:val="00BD6CF6"/>
    <w:rsid w:val="00BE27AD"/>
    <w:rsid w:val="00BE4ACD"/>
    <w:rsid w:val="00BE5C91"/>
    <w:rsid w:val="00BE5EAA"/>
    <w:rsid w:val="00BE69A9"/>
    <w:rsid w:val="00BE6C6A"/>
    <w:rsid w:val="00BE78A0"/>
    <w:rsid w:val="00BF1634"/>
    <w:rsid w:val="00BF1D64"/>
    <w:rsid w:val="00BF220C"/>
    <w:rsid w:val="00BF5637"/>
    <w:rsid w:val="00BF6332"/>
    <w:rsid w:val="00BF69A0"/>
    <w:rsid w:val="00BF769A"/>
    <w:rsid w:val="00C001E6"/>
    <w:rsid w:val="00C01175"/>
    <w:rsid w:val="00C01C38"/>
    <w:rsid w:val="00C0348D"/>
    <w:rsid w:val="00C0357A"/>
    <w:rsid w:val="00C0445E"/>
    <w:rsid w:val="00C04B0C"/>
    <w:rsid w:val="00C058E3"/>
    <w:rsid w:val="00C077E5"/>
    <w:rsid w:val="00C1014C"/>
    <w:rsid w:val="00C11F3F"/>
    <w:rsid w:val="00C14C3F"/>
    <w:rsid w:val="00C156A7"/>
    <w:rsid w:val="00C164F1"/>
    <w:rsid w:val="00C169CF"/>
    <w:rsid w:val="00C2030F"/>
    <w:rsid w:val="00C21578"/>
    <w:rsid w:val="00C217DA"/>
    <w:rsid w:val="00C21BC0"/>
    <w:rsid w:val="00C22944"/>
    <w:rsid w:val="00C23FAA"/>
    <w:rsid w:val="00C2414E"/>
    <w:rsid w:val="00C2507B"/>
    <w:rsid w:val="00C2553A"/>
    <w:rsid w:val="00C25E36"/>
    <w:rsid w:val="00C3084D"/>
    <w:rsid w:val="00C30A6B"/>
    <w:rsid w:val="00C30CCD"/>
    <w:rsid w:val="00C3102C"/>
    <w:rsid w:val="00C311B2"/>
    <w:rsid w:val="00C31A28"/>
    <w:rsid w:val="00C322D9"/>
    <w:rsid w:val="00C32F3B"/>
    <w:rsid w:val="00C37FD3"/>
    <w:rsid w:val="00C40A2D"/>
    <w:rsid w:val="00C416D2"/>
    <w:rsid w:val="00C4234D"/>
    <w:rsid w:val="00C428D6"/>
    <w:rsid w:val="00C42DAA"/>
    <w:rsid w:val="00C43221"/>
    <w:rsid w:val="00C45C20"/>
    <w:rsid w:val="00C465E1"/>
    <w:rsid w:val="00C47312"/>
    <w:rsid w:val="00C51EFE"/>
    <w:rsid w:val="00C5266C"/>
    <w:rsid w:val="00C53EB0"/>
    <w:rsid w:val="00C561C2"/>
    <w:rsid w:val="00C56489"/>
    <w:rsid w:val="00C57B38"/>
    <w:rsid w:val="00C57E22"/>
    <w:rsid w:val="00C627BF"/>
    <w:rsid w:val="00C6286E"/>
    <w:rsid w:val="00C62E58"/>
    <w:rsid w:val="00C63937"/>
    <w:rsid w:val="00C6472D"/>
    <w:rsid w:val="00C64E50"/>
    <w:rsid w:val="00C65620"/>
    <w:rsid w:val="00C66E1C"/>
    <w:rsid w:val="00C704B8"/>
    <w:rsid w:val="00C7088F"/>
    <w:rsid w:val="00C71360"/>
    <w:rsid w:val="00C717B2"/>
    <w:rsid w:val="00C7219A"/>
    <w:rsid w:val="00C739BA"/>
    <w:rsid w:val="00C73FB7"/>
    <w:rsid w:val="00C74A54"/>
    <w:rsid w:val="00C750E5"/>
    <w:rsid w:val="00C75F9B"/>
    <w:rsid w:val="00C76B51"/>
    <w:rsid w:val="00C76E6B"/>
    <w:rsid w:val="00C7752F"/>
    <w:rsid w:val="00C802B7"/>
    <w:rsid w:val="00C81F88"/>
    <w:rsid w:val="00C82955"/>
    <w:rsid w:val="00C83CC5"/>
    <w:rsid w:val="00C848BA"/>
    <w:rsid w:val="00C87D81"/>
    <w:rsid w:val="00C90263"/>
    <w:rsid w:val="00C911EE"/>
    <w:rsid w:val="00C92301"/>
    <w:rsid w:val="00C92538"/>
    <w:rsid w:val="00C9362A"/>
    <w:rsid w:val="00C938E5"/>
    <w:rsid w:val="00C93913"/>
    <w:rsid w:val="00C93A56"/>
    <w:rsid w:val="00C966E4"/>
    <w:rsid w:val="00C96E5C"/>
    <w:rsid w:val="00C9765F"/>
    <w:rsid w:val="00CA0D43"/>
    <w:rsid w:val="00CA1DD7"/>
    <w:rsid w:val="00CA30CF"/>
    <w:rsid w:val="00CA4B34"/>
    <w:rsid w:val="00CA4EF9"/>
    <w:rsid w:val="00CA55D5"/>
    <w:rsid w:val="00CA5AB1"/>
    <w:rsid w:val="00CA5F0C"/>
    <w:rsid w:val="00CA6928"/>
    <w:rsid w:val="00CA6F6F"/>
    <w:rsid w:val="00CB0122"/>
    <w:rsid w:val="00CB0F3C"/>
    <w:rsid w:val="00CB25EF"/>
    <w:rsid w:val="00CB399C"/>
    <w:rsid w:val="00CB4834"/>
    <w:rsid w:val="00CB6AB2"/>
    <w:rsid w:val="00CC16B5"/>
    <w:rsid w:val="00CC2731"/>
    <w:rsid w:val="00CC4651"/>
    <w:rsid w:val="00CC5BEF"/>
    <w:rsid w:val="00CC5FA7"/>
    <w:rsid w:val="00CD10F7"/>
    <w:rsid w:val="00CD16F0"/>
    <w:rsid w:val="00CD2A5B"/>
    <w:rsid w:val="00CD3F06"/>
    <w:rsid w:val="00CD5716"/>
    <w:rsid w:val="00CD7BB0"/>
    <w:rsid w:val="00CE05DE"/>
    <w:rsid w:val="00CE37BD"/>
    <w:rsid w:val="00CE4A37"/>
    <w:rsid w:val="00CE5B9B"/>
    <w:rsid w:val="00CE6A71"/>
    <w:rsid w:val="00CF3333"/>
    <w:rsid w:val="00CF6BD7"/>
    <w:rsid w:val="00CF7079"/>
    <w:rsid w:val="00D0246E"/>
    <w:rsid w:val="00D027E9"/>
    <w:rsid w:val="00D02C38"/>
    <w:rsid w:val="00D02CA8"/>
    <w:rsid w:val="00D031C9"/>
    <w:rsid w:val="00D03A81"/>
    <w:rsid w:val="00D04988"/>
    <w:rsid w:val="00D04D4F"/>
    <w:rsid w:val="00D07D6D"/>
    <w:rsid w:val="00D1246C"/>
    <w:rsid w:val="00D14424"/>
    <w:rsid w:val="00D14EBA"/>
    <w:rsid w:val="00D152B9"/>
    <w:rsid w:val="00D157D4"/>
    <w:rsid w:val="00D15D98"/>
    <w:rsid w:val="00D1630F"/>
    <w:rsid w:val="00D167FF"/>
    <w:rsid w:val="00D16D41"/>
    <w:rsid w:val="00D16F1F"/>
    <w:rsid w:val="00D20059"/>
    <w:rsid w:val="00D207F5"/>
    <w:rsid w:val="00D216C8"/>
    <w:rsid w:val="00D217DE"/>
    <w:rsid w:val="00D22090"/>
    <w:rsid w:val="00D22A5D"/>
    <w:rsid w:val="00D23C5D"/>
    <w:rsid w:val="00D26912"/>
    <w:rsid w:val="00D30082"/>
    <w:rsid w:val="00D30148"/>
    <w:rsid w:val="00D30773"/>
    <w:rsid w:val="00D308A9"/>
    <w:rsid w:val="00D308E2"/>
    <w:rsid w:val="00D32FAD"/>
    <w:rsid w:val="00D33103"/>
    <w:rsid w:val="00D332B4"/>
    <w:rsid w:val="00D335D7"/>
    <w:rsid w:val="00D35BEE"/>
    <w:rsid w:val="00D37F16"/>
    <w:rsid w:val="00D402ED"/>
    <w:rsid w:val="00D42413"/>
    <w:rsid w:val="00D45C25"/>
    <w:rsid w:val="00D46126"/>
    <w:rsid w:val="00D47058"/>
    <w:rsid w:val="00D5120B"/>
    <w:rsid w:val="00D5152A"/>
    <w:rsid w:val="00D53A51"/>
    <w:rsid w:val="00D53AF4"/>
    <w:rsid w:val="00D53FF6"/>
    <w:rsid w:val="00D5455C"/>
    <w:rsid w:val="00D54711"/>
    <w:rsid w:val="00D55049"/>
    <w:rsid w:val="00D6081E"/>
    <w:rsid w:val="00D608DB"/>
    <w:rsid w:val="00D6237D"/>
    <w:rsid w:val="00D6549C"/>
    <w:rsid w:val="00D659AB"/>
    <w:rsid w:val="00D662A2"/>
    <w:rsid w:val="00D67B13"/>
    <w:rsid w:val="00D67CAB"/>
    <w:rsid w:val="00D7579D"/>
    <w:rsid w:val="00D77171"/>
    <w:rsid w:val="00D804D3"/>
    <w:rsid w:val="00D811D5"/>
    <w:rsid w:val="00D817A0"/>
    <w:rsid w:val="00D826A6"/>
    <w:rsid w:val="00D850CA"/>
    <w:rsid w:val="00D85EB7"/>
    <w:rsid w:val="00D94476"/>
    <w:rsid w:val="00D95219"/>
    <w:rsid w:val="00D95BC0"/>
    <w:rsid w:val="00D96FBF"/>
    <w:rsid w:val="00D97A95"/>
    <w:rsid w:val="00DA16D6"/>
    <w:rsid w:val="00DA2A7A"/>
    <w:rsid w:val="00DA3492"/>
    <w:rsid w:val="00DB0634"/>
    <w:rsid w:val="00DB1E83"/>
    <w:rsid w:val="00DB5A8F"/>
    <w:rsid w:val="00DB61F9"/>
    <w:rsid w:val="00DB6C79"/>
    <w:rsid w:val="00DB6F96"/>
    <w:rsid w:val="00DB7251"/>
    <w:rsid w:val="00DC05DE"/>
    <w:rsid w:val="00DC198A"/>
    <w:rsid w:val="00DC1E12"/>
    <w:rsid w:val="00DC27F7"/>
    <w:rsid w:val="00DC4EAF"/>
    <w:rsid w:val="00DC7931"/>
    <w:rsid w:val="00DC7F84"/>
    <w:rsid w:val="00DD0CF5"/>
    <w:rsid w:val="00DD3283"/>
    <w:rsid w:val="00DD34A7"/>
    <w:rsid w:val="00DD3917"/>
    <w:rsid w:val="00DD465F"/>
    <w:rsid w:val="00DD4AE4"/>
    <w:rsid w:val="00DD7AE0"/>
    <w:rsid w:val="00DE0594"/>
    <w:rsid w:val="00DE513E"/>
    <w:rsid w:val="00DE53B1"/>
    <w:rsid w:val="00DE6245"/>
    <w:rsid w:val="00DE7689"/>
    <w:rsid w:val="00DF0244"/>
    <w:rsid w:val="00DF0458"/>
    <w:rsid w:val="00DF1227"/>
    <w:rsid w:val="00DF26F5"/>
    <w:rsid w:val="00DF3828"/>
    <w:rsid w:val="00DF3FA8"/>
    <w:rsid w:val="00DF5874"/>
    <w:rsid w:val="00E0040F"/>
    <w:rsid w:val="00E00AD2"/>
    <w:rsid w:val="00E00F1C"/>
    <w:rsid w:val="00E01824"/>
    <w:rsid w:val="00E01E36"/>
    <w:rsid w:val="00E032D9"/>
    <w:rsid w:val="00E03B1A"/>
    <w:rsid w:val="00E04E88"/>
    <w:rsid w:val="00E05480"/>
    <w:rsid w:val="00E05686"/>
    <w:rsid w:val="00E106CA"/>
    <w:rsid w:val="00E10BFB"/>
    <w:rsid w:val="00E11D28"/>
    <w:rsid w:val="00E13016"/>
    <w:rsid w:val="00E13B22"/>
    <w:rsid w:val="00E143A1"/>
    <w:rsid w:val="00E145B1"/>
    <w:rsid w:val="00E159CF"/>
    <w:rsid w:val="00E16C2E"/>
    <w:rsid w:val="00E17F52"/>
    <w:rsid w:val="00E20E60"/>
    <w:rsid w:val="00E21CE5"/>
    <w:rsid w:val="00E2279A"/>
    <w:rsid w:val="00E25053"/>
    <w:rsid w:val="00E25708"/>
    <w:rsid w:val="00E25A25"/>
    <w:rsid w:val="00E2616E"/>
    <w:rsid w:val="00E265F5"/>
    <w:rsid w:val="00E27963"/>
    <w:rsid w:val="00E27D14"/>
    <w:rsid w:val="00E30137"/>
    <w:rsid w:val="00E30478"/>
    <w:rsid w:val="00E3145C"/>
    <w:rsid w:val="00E31747"/>
    <w:rsid w:val="00E320C6"/>
    <w:rsid w:val="00E33F4C"/>
    <w:rsid w:val="00E34661"/>
    <w:rsid w:val="00E35452"/>
    <w:rsid w:val="00E35B99"/>
    <w:rsid w:val="00E35C5E"/>
    <w:rsid w:val="00E36A21"/>
    <w:rsid w:val="00E36C4F"/>
    <w:rsid w:val="00E402EC"/>
    <w:rsid w:val="00E40D14"/>
    <w:rsid w:val="00E40E5F"/>
    <w:rsid w:val="00E411ED"/>
    <w:rsid w:val="00E41D2F"/>
    <w:rsid w:val="00E41E46"/>
    <w:rsid w:val="00E42DAE"/>
    <w:rsid w:val="00E43808"/>
    <w:rsid w:val="00E43D1A"/>
    <w:rsid w:val="00E45774"/>
    <w:rsid w:val="00E45AD8"/>
    <w:rsid w:val="00E46E98"/>
    <w:rsid w:val="00E5091E"/>
    <w:rsid w:val="00E51227"/>
    <w:rsid w:val="00E5153A"/>
    <w:rsid w:val="00E5289D"/>
    <w:rsid w:val="00E54921"/>
    <w:rsid w:val="00E562ED"/>
    <w:rsid w:val="00E6120E"/>
    <w:rsid w:val="00E62508"/>
    <w:rsid w:val="00E639BA"/>
    <w:rsid w:val="00E70F6A"/>
    <w:rsid w:val="00E7107A"/>
    <w:rsid w:val="00E71FB6"/>
    <w:rsid w:val="00E7607E"/>
    <w:rsid w:val="00E762A5"/>
    <w:rsid w:val="00E82945"/>
    <w:rsid w:val="00E82DA3"/>
    <w:rsid w:val="00E8382C"/>
    <w:rsid w:val="00E8512E"/>
    <w:rsid w:val="00E8514F"/>
    <w:rsid w:val="00E8635C"/>
    <w:rsid w:val="00E86362"/>
    <w:rsid w:val="00E86914"/>
    <w:rsid w:val="00E86C7E"/>
    <w:rsid w:val="00E86EC4"/>
    <w:rsid w:val="00E87265"/>
    <w:rsid w:val="00E934D7"/>
    <w:rsid w:val="00E9352A"/>
    <w:rsid w:val="00E963FC"/>
    <w:rsid w:val="00E96718"/>
    <w:rsid w:val="00E97172"/>
    <w:rsid w:val="00E977D2"/>
    <w:rsid w:val="00E97BD0"/>
    <w:rsid w:val="00EA0195"/>
    <w:rsid w:val="00EA1675"/>
    <w:rsid w:val="00EA1D28"/>
    <w:rsid w:val="00EA2DBB"/>
    <w:rsid w:val="00EA45EE"/>
    <w:rsid w:val="00EA671E"/>
    <w:rsid w:val="00EA686A"/>
    <w:rsid w:val="00EA6DB2"/>
    <w:rsid w:val="00EA7A22"/>
    <w:rsid w:val="00EB1DCD"/>
    <w:rsid w:val="00EB24D1"/>
    <w:rsid w:val="00EB2C27"/>
    <w:rsid w:val="00EB2E3B"/>
    <w:rsid w:val="00EB3D41"/>
    <w:rsid w:val="00EB6C4E"/>
    <w:rsid w:val="00EB7F72"/>
    <w:rsid w:val="00EC09DF"/>
    <w:rsid w:val="00EC1513"/>
    <w:rsid w:val="00EC4C38"/>
    <w:rsid w:val="00EC6604"/>
    <w:rsid w:val="00EC78D8"/>
    <w:rsid w:val="00EC7B64"/>
    <w:rsid w:val="00ED2006"/>
    <w:rsid w:val="00ED2635"/>
    <w:rsid w:val="00ED66B5"/>
    <w:rsid w:val="00ED7ACF"/>
    <w:rsid w:val="00EE0EB5"/>
    <w:rsid w:val="00EE0F3F"/>
    <w:rsid w:val="00EE3502"/>
    <w:rsid w:val="00EE3F9D"/>
    <w:rsid w:val="00EE464F"/>
    <w:rsid w:val="00EE57F0"/>
    <w:rsid w:val="00EE630A"/>
    <w:rsid w:val="00EE720D"/>
    <w:rsid w:val="00EF072E"/>
    <w:rsid w:val="00EF0843"/>
    <w:rsid w:val="00EF218D"/>
    <w:rsid w:val="00EF2DEE"/>
    <w:rsid w:val="00EF4D40"/>
    <w:rsid w:val="00EF6C29"/>
    <w:rsid w:val="00EF6CE6"/>
    <w:rsid w:val="00EF7EAD"/>
    <w:rsid w:val="00F00053"/>
    <w:rsid w:val="00F00642"/>
    <w:rsid w:val="00F006D0"/>
    <w:rsid w:val="00F01F24"/>
    <w:rsid w:val="00F02B32"/>
    <w:rsid w:val="00F07E8D"/>
    <w:rsid w:val="00F13090"/>
    <w:rsid w:val="00F14363"/>
    <w:rsid w:val="00F165B0"/>
    <w:rsid w:val="00F16C25"/>
    <w:rsid w:val="00F20103"/>
    <w:rsid w:val="00F22E0B"/>
    <w:rsid w:val="00F241A6"/>
    <w:rsid w:val="00F24AFF"/>
    <w:rsid w:val="00F25349"/>
    <w:rsid w:val="00F25E1A"/>
    <w:rsid w:val="00F263AC"/>
    <w:rsid w:val="00F26401"/>
    <w:rsid w:val="00F26C59"/>
    <w:rsid w:val="00F30063"/>
    <w:rsid w:val="00F30088"/>
    <w:rsid w:val="00F31B4C"/>
    <w:rsid w:val="00F32997"/>
    <w:rsid w:val="00F3368A"/>
    <w:rsid w:val="00F34F87"/>
    <w:rsid w:val="00F36518"/>
    <w:rsid w:val="00F36666"/>
    <w:rsid w:val="00F40754"/>
    <w:rsid w:val="00F435D8"/>
    <w:rsid w:val="00F43AF7"/>
    <w:rsid w:val="00F44EE9"/>
    <w:rsid w:val="00F4752E"/>
    <w:rsid w:val="00F47656"/>
    <w:rsid w:val="00F477C1"/>
    <w:rsid w:val="00F501C4"/>
    <w:rsid w:val="00F51BA1"/>
    <w:rsid w:val="00F52E0C"/>
    <w:rsid w:val="00F52E98"/>
    <w:rsid w:val="00F53EE5"/>
    <w:rsid w:val="00F55859"/>
    <w:rsid w:val="00F55BED"/>
    <w:rsid w:val="00F5696F"/>
    <w:rsid w:val="00F57947"/>
    <w:rsid w:val="00F603D3"/>
    <w:rsid w:val="00F60B13"/>
    <w:rsid w:val="00F61898"/>
    <w:rsid w:val="00F618C0"/>
    <w:rsid w:val="00F65DA9"/>
    <w:rsid w:val="00F6667D"/>
    <w:rsid w:val="00F66D2D"/>
    <w:rsid w:val="00F67080"/>
    <w:rsid w:val="00F6710D"/>
    <w:rsid w:val="00F677C9"/>
    <w:rsid w:val="00F67F9D"/>
    <w:rsid w:val="00F707BC"/>
    <w:rsid w:val="00F719D9"/>
    <w:rsid w:val="00F71EAF"/>
    <w:rsid w:val="00F74241"/>
    <w:rsid w:val="00F749DE"/>
    <w:rsid w:val="00F74D58"/>
    <w:rsid w:val="00F775CB"/>
    <w:rsid w:val="00F7764D"/>
    <w:rsid w:val="00F82A66"/>
    <w:rsid w:val="00F83FC1"/>
    <w:rsid w:val="00F84787"/>
    <w:rsid w:val="00F85B5E"/>
    <w:rsid w:val="00F86ABE"/>
    <w:rsid w:val="00F87E31"/>
    <w:rsid w:val="00F911B1"/>
    <w:rsid w:val="00F92677"/>
    <w:rsid w:val="00F93480"/>
    <w:rsid w:val="00F935B8"/>
    <w:rsid w:val="00F94D3B"/>
    <w:rsid w:val="00F94E92"/>
    <w:rsid w:val="00FA1A15"/>
    <w:rsid w:val="00FA1B9E"/>
    <w:rsid w:val="00FA1FC9"/>
    <w:rsid w:val="00FA2DE8"/>
    <w:rsid w:val="00FA3880"/>
    <w:rsid w:val="00FA452B"/>
    <w:rsid w:val="00FA4728"/>
    <w:rsid w:val="00FA4ECA"/>
    <w:rsid w:val="00FA6115"/>
    <w:rsid w:val="00FA7701"/>
    <w:rsid w:val="00FB0692"/>
    <w:rsid w:val="00FB0E5A"/>
    <w:rsid w:val="00FB138C"/>
    <w:rsid w:val="00FB18BD"/>
    <w:rsid w:val="00FB2813"/>
    <w:rsid w:val="00FB3B7D"/>
    <w:rsid w:val="00FB42A2"/>
    <w:rsid w:val="00FB58C2"/>
    <w:rsid w:val="00FB6346"/>
    <w:rsid w:val="00FB66D6"/>
    <w:rsid w:val="00FB6D8A"/>
    <w:rsid w:val="00FC009C"/>
    <w:rsid w:val="00FC0F32"/>
    <w:rsid w:val="00FC10F1"/>
    <w:rsid w:val="00FC1D6A"/>
    <w:rsid w:val="00FC21B1"/>
    <w:rsid w:val="00FC4E1C"/>
    <w:rsid w:val="00FC58B2"/>
    <w:rsid w:val="00FC5C66"/>
    <w:rsid w:val="00FC65A5"/>
    <w:rsid w:val="00FC7C6A"/>
    <w:rsid w:val="00FD1298"/>
    <w:rsid w:val="00FD1725"/>
    <w:rsid w:val="00FD2291"/>
    <w:rsid w:val="00FD3815"/>
    <w:rsid w:val="00FD5B6F"/>
    <w:rsid w:val="00FD5ED1"/>
    <w:rsid w:val="00FD69BC"/>
    <w:rsid w:val="00FD76ED"/>
    <w:rsid w:val="00FD7AA7"/>
    <w:rsid w:val="00FE0E26"/>
    <w:rsid w:val="00FE17BD"/>
    <w:rsid w:val="00FE1C7F"/>
    <w:rsid w:val="00FE4498"/>
    <w:rsid w:val="00FF03B0"/>
    <w:rsid w:val="00FF35DE"/>
    <w:rsid w:val="00FF5EF0"/>
    <w:rsid w:val="00FF723A"/>
    <w:rsid w:val="00FF74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8530"/>
    <o:shapelayout v:ext="edit">
      <o:idmap v:ext="edit" data="1"/>
    </o:shapelayout>
  </w:shapeDefaults>
  <w:decimalSymbol w:val=","/>
  <w:listSeparator w:val=";"/>
  <w14:docId w14:val="33C11998"/>
  <w15:docId w15:val="{94B71A97-872F-4B16-B25E-7F1EA050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4897"/>
  </w:style>
  <w:style w:type="paragraph" w:styleId="Ttulo1">
    <w:name w:val="heading 1"/>
    <w:basedOn w:val="Normal"/>
    <w:next w:val="Normal"/>
    <w:link w:val="Ttulo1Car"/>
    <w:qFormat/>
    <w:rsid w:val="009A22DD"/>
    <w:pPr>
      <w:keepNext/>
      <w:spacing w:before="240" w:after="60"/>
      <w:outlineLvl w:val="0"/>
    </w:pPr>
    <w:rPr>
      <w:rFonts w:ascii="Cambria" w:hAnsi="Cambria"/>
      <w:b/>
      <w:bCs/>
      <w:kern w:val="32"/>
      <w:sz w:val="32"/>
      <w:szCs w:val="32"/>
    </w:rPr>
  </w:style>
  <w:style w:type="paragraph" w:styleId="Ttulo5">
    <w:name w:val="heading 5"/>
    <w:basedOn w:val="Normal"/>
    <w:qFormat/>
    <w:rsid w:val="00E402EC"/>
    <w:pPr>
      <w:keepLines/>
      <w:autoSpaceDE w:val="0"/>
      <w:autoSpaceDN w:val="0"/>
      <w:adjustRightInd w:val="0"/>
      <w:jc w:val="both"/>
      <w:outlineLvl w:val="4"/>
    </w:pPr>
    <w:rPr>
      <w:rFonts w:ascii="Book Antiqua" w:hAnsi="Book Antiqua" w:cs="Book Antiqua"/>
      <w:b/>
      <w:bCs/>
      <w:sz w:val="22"/>
      <w:szCs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B4897"/>
    <w:pPr>
      <w:tabs>
        <w:tab w:val="center" w:pos="4252"/>
        <w:tab w:val="right" w:pos="8504"/>
      </w:tabs>
    </w:pPr>
  </w:style>
  <w:style w:type="paragraph" w:styleId="Piedepgina">
    <w:name w:val="footer"/>
    <w:basedOn w:val="Normal"/>
    <w:link w:val="PiedepginaCar"/>
    <w:rsid w:val="003B4897"/>
    <w:pPr>
      <w:tabs>
        <w:tab w:val="center" w:pos="4252"/>
        <w:tab w:val="right" w:pos="8504"/>
      </w:tabs>
    </w:pPr>
  </w:style>
  <w:style w:type="paragraph" w:styleId="Textodeglobo">
    <w:name w:val="Balloon Text"/>
    <w:basedOn w:val="Normal"/>
    <w:link w:val="TextodegloboCar"/>
    <w:uiPriority w:val="99"/>
    <w:semiHidden/>
    <w:rsid w:val="003B4897"/>
    <w:rPr>
      <w:rFonts w:ascii="Tahoma" w:hAnsi="Tahoma" w:cs="Tahoma"/>
      <w:sz w:val="16"/>
      <w:szCs w:val="16"/>
    </w:rPr>
  </w:style>
  <w:style w:type="paragraph" w:customStyle="1" w:styleId="ESTANDAR">
    <w:name w:val="ESTANDAR"/>
    <w:basedOn w:val="Normal"/>
    <w:link w:val="ESTANDARCar"/>
    <w:qFormat/>
    <w:rsid w:val="003B4897"/>
    <w:pPr>
      <w:jc w:val="both"/>
    </w:pPr>
    <w:rPr>
      <w:rFonts w:ascii="Gill Sans" w:hAnsi="Gill Sans"/>
      <w:sz w:val="26"/>
      <w:szCs w:val="24"/>
    </w:rPr>
  </w:style>
  <w:style w:type="paragraph" w:styleId="Sangradetextonormal">
    <w:name w:val="Body Text Indent"/>
    <w:basedOn w:val="Normal"/>
    <w:rsid w:val="00E402EC"/>
    <w:pPr>
      <w:autoSpaceDE w:val="0"/>
      <w:autoSpaceDN w:val="0"/>
      <w:adjustRightInd w:val="0"/>
      <w:ind w:left="720"/>
      <w:jc w:val="both"/>
    </w:pPr>
    <w:rPr>
      <w:rFonts w:ascii="Book Antiqua" w:hAnsi="Book Antiqua" w:cs="Book Antiqua"/>
      <w:sz w:val="22"/>
      <w:szCs w:val="22"/>
      <w:lang w:val="es-ES_tradnl"/>
    </w:rPr>
  </w:style>
  <w:style w:type="paragraph" w:customStyle="1" w:styleId="textologo">
    <w:name w:val="texto logo"/>
    <w:basedOn w:val="Normal"/>
    <w:rsid w:val="003B4897"/>
    <w:pPr>
      <w:autoSpaceDE w:val="0"/>
      <w:autoSpaceDN w:val="0"/>
      <w:adjustRightInd w:val="0"/>
      <w:spacing w:line="113" w:lineRule="exact"/>
      <w:ind w:right="6"/>
    </w:pPr>
    <w:rPr>
      <w:rFonts w:ascii="Geometr231 Hv BT" w:hAnsi="Geometr231 Hv BT" w:cs="Geometr231 Hv BT"/>
      <w:sz w:val="16"/>
      <w:szCs w:val="16"/>
      <w:lang w:val="es-ES_tradnl"/>
    </w:rPr>
  </w:style>
  <w:style w:type="paragraph" w:customStyle="1" w:styleId="SANGRADO-2">
    <w:name w:val="SANGRADO-2"/>
    <w:basedOn w:val="Normal"/>
    <w:link w:val="SANGRADO-2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rPr>
  </w:style>
  <w:style w:type="paragraph" w:customStyle="1" w:styleId="SANGRADO-1">
    <w:name w:val="SANGRADO-1"/>
    <w:basedOn w:val="Normal"/>
    <w:link w:val="SANGRADO-1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ascii="Arial" w:hAnsi="Arial" w:cs="Arial"/>
      <w:sz w:val="24"/>
      <w:szCs w:val="24"/>
    </w:rPr>
  </w:style>
  <w:style w:type="paragraph" w:customStyle="1" w:styleId="Textopredeterminado">
    <w:name w:val="Texto predeterminado"/>
    <w:basedOn w:val="Normal"/>
    <w:rsid w:val="006A1647"/>
    <w:pPr>
      <w:autoSpaceDE w:val="0"/>
      <w:autoSpaceDN w:val="0"/>
      <w:adjustRightInd w:val="0"/>
    </w:pPr>
    <w:rPr>
      <w:sz w:val="24"/>
      <w:szCs w:val="24"/>
    </w:rPr>
  </w:style>
  <w:style w:type="character" w:customStyle="1" w:styleId="InitialStyle">
    <w:name w:val="InitialStyle"/>
    <w:uiPriority w:val="99"/>
    <w:rsid w:val="006A1647"/>
    <w:rPr>
      <w:rFonts w:ascii="Arial" w:hAnsi="Arial" w:cs="Arial"/>
    </w:rPr>
  </w:style>
  <w:style w:type="paragraph" w:customStyle="1" w:styleId="SANGRADO-3-2">
    <w:name w:val="SANGRADO-3-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134"/>
      <w:jc w:val="both"/>
    </w:pPr>
    <w:rPr>
      <w:rFonts w:ascii="Arial" w:hAnsi="Arial" w:cs="Arial"/>
      <w:sz w:val="24"/>
      <w:szCs w:val="24"/>
    </w:rPr>
  </w:style>
  <w:style w:type="paragraph" w:customStyle="1" w:styleId="SANGRADO-5">
    <w:name w:val="SANGRADO-5"/>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567"/>
      <w:jc w:val="both"/>
    </w:pPr>
    <w:rPr>
      <w:rFonts w:ascii="Arial" w:hAnsi="Arial" w:cs="Arial"/>
      <w:sz w:val="24"/>
      <w:szCs w:val="24"/>
    </w:rPr>
  </w:style>
  <w:style w:type="paragraph" w:customStyle="1" w:styleId="SANGRADO-2-2">
    <w:name w:val="SANGRADO-2-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rPr>
  </w:style>
  <w:style w:type="paragraph" w:customStyle="1" w:styleId="SANGRADO-4">
    <w:name w:val="SANGRADO-4"/>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rPr>
  </w:style>
  <w:style w:type="paragraph" w:customStyle="1" w:styleId="SANGRADO-3">
    <w:name w:val="SANGRADO-3"/>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rPr>
  </w:style>
  <w:style w:type="paragraph" w:customStyle="1" w:styleId="Textopredeterminado1">
    <w:name w:val="Texto predeterminado:1"/>
    <w:basedOn w:val="Normal"/>
    <w:rsid w:val="00D16D41"/>
    <w:pPr>
      <w:autoSpaceDE w:val="0"/>
      <w:autoSpaceDN w:val="0"/>
      <w:adjustRightInd w:val="0"/>
    </w:pPr>
    <w:rPr>
      <w:sz w:val="24"/>
      <w:szCs w:val="24"/>
    </w:rPr>
  </w:style>
  <w:style w:type="character" w:styleId="Nmerodepgina">
    <w:name w:val="page number"/>
    <w:basedOn w:val="Fuentedeprrafopredeter"/>
    <w:rsid w:val="003E2C00"/>
  </w:style>
  <w:style w:type="paragraph" w:customStyle="1" w:styleId="Textodetabla">
    <w:name w:val="Texto de tabla"/>
    <w:basedOn w:val="Normal"/>
    <w:rsid w:val="0053272D"/>
    <w:pPr>
      <w:autoSpaceDE w:val="0"/>
      <w:autoSpaceDN w:val="0"/>
      <w:adjustRightInd w:val="0"/>
      <w:jc w:val="right"/>
    </w:pPr>
    <w:rPr>
      <w:sz w:val="24"/>
      <w:szCs w:val="24"/>
    </w:rPr>
  </w:style>
  <w:style w:type="paragraph" w:customStyle="1" w:styleId="1">
    <w:name w:val="1"/>
    <w:aliases w:val="27"/>
    <w:basedOn w:val="Normal"/>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9" w:lineRule="exact"/>
      <w:ind w:left="720" w:hanging="720"/>
      <w:jc w:val="both"/>
    </w:pPr>
    <w:rPr>
      <w:rFonts w:ascii="Arial" w:hAnsi="Arial" w:cs="Arial"/>
      <w:sz w:val="22"/>
      <w:szCs w:val="22"/>
    </w:rPr>
  </w:style>
  <w:style w:type="paragraph" w:customStyle="1" w:styleId="Estndar">
    <w:name w:val="Estándar"/>
    <w:basedOn w:val="Normal"/>
    <w:link w:val="EstndarCar"/>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ascii="Arial" w:hAnsi="Arial" w:cs="Arial"/>
      <w:sz w:val="22"/>
      <w:szCs w:val="22"/>
    </w:rPr>
  </w:style>
  <w:style w:type="paragraph" w:customStyle="1" w:styleId="SANGRADO-1-1">
    <w:name w:val="SANGRADO-1-1"/>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1134"/>
      <w:jc w:val="both"/>
    </w:pPr>
    <w:rPr>
      <w:rFonts w:ascii="Arial" w:hAnsi="Arial" w:cs="Arial"/>
      <w:sz w:val="24"/>
      <w:szCs w:val="24"/>
    </w:rPr>
  </w:style>
  <w:style w:type="paragraph" w:customStyle="1" w:styleId="SANGRADO2-2-3">
    <w:name w:val="SANGRADO2-2-3"/>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701"/>
      <w:jc w:val="both"/>
    </w:pPr>
    <w:rPr>
      <w:rFonts w:ascii="Arial" w:hAnsi="Arial" w:cs="Arial"/>
      <w:sz w:val="24"/>
      <w:szCs w:val="24"/>
    </w:rPr>
  </w:style>
  <w:style w:type="character" w:customStyle="1" w:styleId="EstndarCar">
    <w:name w:val="Estándar Car"/>
    <w:basedOn w:val="Fuentedeprrafopredeter"/>
    <w:link w:val="Estndar"/>
    <w:rsid w:val="00381240"/>
    <w:rPr>
      <w:rFonts w:ascii="Arial" w:hAnsi="Arial" w:cs="Arial"/>
      <w:sz w:val="22"/>
      <w:szCs w:val="22"/>
      <w:lang w:val="es-ES" w:eastAsia="es-ES" w:bidi="ar-SA"/>
    </w:rPr>
  </w:style>
  <w:style w:type="table" w:styleId="Tablaconcuadrcula">
    <w:name w:val="Table Grid"/>
    <w:basedOn w:val="Tablanormal"/>
    <w:uiPriority w:val="59"/>
    <w:rsid w:val="004A00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A3011E"/>
    <w:rPr>
      <w:color w:val="0000FF"/>
      <w:u w:val="single"/>
    </w:rPr>
  </w:style>
  <w:style w:type="character" w:customStyle="1" w:styleId="SANGRADO-2Car">
    <w:name w:val="SANGRADO-2 Car"/>
    <w:basedOn w:val="Fuentedeprrafopredeter"/>
    <w:link w:val="SANGRADO-2"/>
    <w:rsid w:val="008249BB"/>
    <w:rPr>
      <w:rFonts w:ascii="Arial" w:hAnsi="Arial" w:cs="Arial"/>
      <w:sz w:val="24"/>
      <w:szCs w:val="24"/>
      <w:lang w:val="es-ES" w:eastAsia="es-ES" w:bidi="ar-SA"/>
    </w:rPr>
  </w:style>
  <w:style w:type="paragraph" w:styleId="Prrafodelista">
    <w:name w:val="List Paragraph"/>
    <w:aliases w:val="Párrafo1_viñeta"/>
    <w:basedOn w:val="Normal"/>
    <w:link w:val="PrrafodelistaCar"/>
    <w:uiPriority w:val="34"/>
    <w:qFormat/>
    <w:rsid w:val="00E86362"/>
    <w:pPr>
      <w:ind w:left="708"/>
    </w:pPr>
  </w:style>
  <w:style w:type="character" w:customStyle="1" w:styleId="Ttulo1Car">
    <w:name w:val="Título 1 Car"/>
    <w:basedOn w:val="Fuentedeprrafopredeter"/>
    <w:link w:val="Ttulo1"/>
    <w:rsid w:val="009A22DD"/>
    <w:rPr>
      <w:rFonts w:ascii="Cambria" w:eastAsia="Times New Roman" w:hAnsi="Cambria" w:cs="Times New Roman"/>
      <w:b/>
      <w:bCs/>
      <w:kern w:val="32"/>
      <w:sz w:val="32"/>
      <w:szCs w:val="32"/>
    </w:rPr>
  </w:style>
  <w:style w:type="character" w:styleId="Refdecomentario">
    <w:name w:val="annotation reference"/>
    <w:basedOn w:val="Fuentedeprrafopredeter"/>
    <w:rsid w:val="004656FA"/>
    <w:rPr>
      <w:sz w:val="16"/>
      <w:szCs w:val="16"/>
    </w:rPr>
  </w:style>
  <w:style w:type="paragraph" w:styleId="Textocomentario">
    <w:name w:val="annotation text"/>
    <w:basedOn w:val="Normal"/>
    <w:link w:val="TextocomentarioCar"/>
    <w:rsid w:val="004656FA"/>
  </w:style>
  <w:style w:type="character" w:customStyle="1" w:styleId="TextocomentarioCar">
    <w:name w:val="Texto comentario Car"/>
    <w:basedOn w:val="Fuentedeprrafopredeter"/>
    <w:link w:val="Textocomentario"/>
    <w:rsid w:val="004656FA"/>
  </w:style>
  <w:style w:type="paragraph" w:styleId="Asuntodelcomentario">
    <w:name w:val="annotation subject"/>
    <w:basedOn w:val="Textocomentario"/>
    <w:next w:val="Textocomentario"/>
    <w:link w:val="AsuntodelcomentarioCar"/>
    <w:rsid w:val="004656FA"/>
    <w:rPr>
      <w:b/>
      <w:bCs/>
    </w:rPr>
  </w:style>
  <w:style w:type="character" w:customStyle="1" w:styleId="AsuntodelcomentarioCar">
    <w:name w:val="Asunto del comentario Car"/>
    <w:basedOn w:val="TextocomentarioCar"/>
    <w:link w:val="Asuntodelcomentario"/>
    <w:rsid w:val="004656FA"/>
    <w:rPr>
      <w:b/>
      <w:bCs/>
    </w:rPr>
  </w:style>
  <w:style w:type="character" w:customStyle="1" w:styleId="TextodegloboCar">
    <w:name w:val="Texto de globo Car"/>
    <w:basedOn w:val="Fuentedeprrafopredeter"/>
    <w:link w:val="Textodeglobo"/>
    <w:uiPriority w:val="99"/>
    <w:semiHidden/>
    <w:rsid w:val="00B75A10"/>
    <w:rPr>
      <w:rFonts w:ascii="Tahoma" w:hAnsi="Tahoma" w:cs="Tahoma"/>
      <w:sz w:val="16"/>
      <w:szCs w:val="16"/>
    </w:rPr>
  </w:style>
  <w:style w:type="character" w:customStyle="1" w:styleId="SANGRADO-1Car">
    <w:name w:val="SANGRADO-1 Car"/>
    <w:basedOn w:val="Fuentedeprrafopredeter"/>
    <w:link w:val="SANGRADO-1"/>
    <w:locked/>
    <w:rsid w:val="00B75A10"/>
    <w:rPr>
      <w:rFonts w:ascii="Arial" w:hAnsi="Arial" w:cs="Arial"/>
      <w:sz w:val="24"/>
      <w:szCs w:val="24"/>
    </w:rPr>
  </w:style>
  <w:style w:type="character" w:styleId="Hipervnculovisitado">
    <w:name w:val="FollowedHyperlink"/>
    <w:basedOn w:val="Fuentedeprrafopredeter"/>
    <w:rsid w:val="00967F48"/>
    <w:rPr>
      <w:color w:val="800080" w:themeColor="followedHyperlink"/>
      <w:u w:val="single"/>
    </w:rPr>
  </w:style>
  <w:style w:type="paragraph" w:customStyle="1" w:styleId="Default">
    <w:name w:val="Default"/>
    <w:rsid w:val="00527A10"/>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B7769F"/>
    <w:rPr>
      <w:rFonts w:ascii="Gill Sans" w:hAnsi="Gill Sans"/>
      <w:sz w:val="26"/>
      <w:szCs w:val="24"/>
    </w:rPr>
  </w:style>
  <w:style w:type="character" w:customStyle="1" w:styleId="PiedepginaCar">
    <w:name w:val="Pie de página Car"/>
    <w:basedOn w:val="Fuentedeprrafopredeter"/>
    <w:link w:val="Piedepgina"/>
    <w:uiPriority w:val="99"/>
    <w:rsid w:val="006E3661"/>
  </w:style>
  <w:style w:type="character" w:customStyle="1" w:styleId="PrrafodelistaCar">
    <w:name w:val="Párrafo de lista Car"/>
    <w:aliases w:val="Párrafo1_viñeta Car"/>
    <w:basedOn w:val="Fuentedeprrafopredeter"/>
    <w:link w:val="Prrafodelista"/>
    <w:uiPriority w:val="34"/>
    <w:rsid w:val="007204B9"/>
  </w:style>
  <w:style w:type="character" w:styleId="Textoennegrita">
    <w:name w:val="Strong"/>
    <w:basedOn w:val="Fuentedeprrafopredeter"/>
    <w:uiPriority w:val="22"/>
    <w:qFormat/>
    <w:rsid w:val="00723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198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0.wmf"/><Relationship Id="rId2" Type="http://schemas.openxmlformats.org/officeDocument/2006/relationships/oleObject" Target="embeddings/oleObject1.bin"/><Relationship Id="rId1" Type="http://schemas.openxmlformats.org/officeDocument/2006/relationships/image" Target="media/image3.wmf"/><Relationship Id="rId5" Type="http://schemas.openxmlformats.org/officeDocument/2006/relationships/image" Target="media/image4.jpg"/><Relationship Id="rId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Trabajos_WORD\Modelos_WORD\Hoja_de_trabajo_PERSONALIZAD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E6175B-8D44-449A-9CFE-7239341DAE76}">
  <ds:schemaRefs>
    <ds:schemaRef ds:uri="http://schemas.openxmlformats.org/officeDocument/2006/bibliography"/>
  </ds:schemaRefs>
</ds:datastoreItem>
</file>

<file path=customXml/itemProps2.xml><?xml version="1.0" encoding="utf-8"?>
<ds:datastoreItem xmlns:ds="http://schemas.openxmlformats.org/officeDocument/2006/customXml" ds:itemID="{746D687E-1CB4-453E-9BC7-B54D77953757}"/>
</file>

<file path=customXml/itemProps3.xml><?xml version="1.0" encoding="utf-8"?>
<ds:datastoreItem xmlns:ds="http://schemas.openxmlformats.org/officeDocument/2006/customXml" ds:itemID="{1D389218-1C6D-474F-AAC1-D260EC37C207}"/>
</file>

<file path=customXml/itemProps4.xml><?xml version="1.0" encoding="utf-8"?>
<ds:datastoreItem xmlns:ds="http://schemas.openxmlformats.org/officeDocument/2006/customXml" ds:itemID="{E0DB7A13-145C-4B81-AE39-FE6774D4DEA9}"/>
</file>

<file path=docProps/app.xml><?xml version="1.0" encoding="utf-8"?>
<Properties xmlns="http://schemas.openxmlformats.org/officeDocument/2006/extended-properties" xmlns:vt="http://schemas.openxmlformats.org/officeDocument/2006/docPropsVTypes">
  <Template>Hoja_de_trabajo_PERSONALIZADA.dot</Template>
  <TotalTime>0</TotalTime>
  <Pages>1</Pages>
  <Words>351</Words>
  <Characters>1936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D</vt:lpstr>
    </vt:vector>
  </TitlesOfParts>
  <Company>M.A.P.</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INSS</dc:creator>
  <cp:lastModifiedBy>SANCHO SANZ, ELENA</cp:lastModifiedBy>
  <cp:revision>2</cp:revision>
  <cp:lastPrinted>2023-03-30T08:35:00Z</cp:lastPrinted>
  <dcterms:created xsi:type="dcterms:W3CDTF">2023-04-21T09:56:00Z</dcterms:created>
  <dcterms:modified xsi:type="dcterms:W3CDTF">2023-04-21T09:56:00Z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-1879434356</vt:i4>
  </property>
  <property fmtid="{D5CDD505-2E9C-101B-9397-08002B2CF9AE}" pid="3" name="ContentTypeId">
    <vt:lpwstr>0x010100EFC9CAA0835FA74491AB6686E1E5FDBA</vt:lpwstr>
  </property>
</Properties>
</file>