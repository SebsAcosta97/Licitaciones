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21869" w14:textId="6DEC429F" w:rsidR="00716CA2" w:rsidRPr="004346EE" w:rsidRDefault="00716CA2" w:rsidP="003B17EF">
      <w:pPr>
        <w:pStyle w:val="ESTANDAR"/>
        <w:jc w:val="right"/>
        <w:rPr>
          <w:rFonts w:ascii="Arial Black" w:hAnsi="Arial Black" w:cs="Arial Black"/>
          <w:b/>
          <w:bCs/>
          <w:sz w:val="22"/>
          <w:szCs w:val="22"/>
        </w:rPr>
      </w:pPr>
    </w:p>
    <w:p w14:paraId="6D5F3B79" w14:textId="6CEEBF1A" w:rsidR="00716CA2" w:rsidRPr="00814BEB" w:rsidRDefault="00814BEB" w:rsidP="00814BEB">
      <w:pPr>
        <w:pStyle w:val="ESTANDAR"/>
        <w:ind w:left="708" w:right="-711" w:firstLine="708"/>
        <w:jc w:val="right"/>
        <w:rPr>
          <w:rFonts w:ascii="Segoe MDL2 Assets" w:hAnsi="Segoe MDL2 Assets" w:cs="Arial Black"/>
          <w:sz w:val="18"/>
          <w:szCs w:val="18"/>
        </w:rPr>
      </w:pPr>
      <w:r w:rsidRPr="00814BEB">
        <w:rPr>
          <w:rFonts w:ascii="Segoe MDL2 Assets" w:hAnsi="Segoe MDL2 Assets" w:cs="Arial Black"/>
          <w:sz w:val="18"/>
          <w:szCs w:val="18"/>
        </w:rPr>
        <w:t>Direcci</w:t>
      </w:r>
      <w:r>
        <w:rPr>
          <w:rFonts w:ascii="Cambria" w:hAnsi="Cambria" w:cs="Arial Black"/>
          <w:sz w:val="18"/>
          <w:szCs w:val="18"/>
        </w:rPr>
        <w:t>ó</w:t>
      </w:r>
      <w:r w:rsidRPr="00814BEB">
        <w:rPr>
          <w:rFonts w:ascii="Segoe MDL2 Assets" w:hAnsi="Segoe MDL2 Assets" w:cs="Arial Black"/>
          <w:sz w:val="18"/>
          <w:szCs w:val="18"/>
        </w:rPr>
        <w:t>n Provincial de Segovia</w:t>
      </w:r>
    </w:p>
    <w:p w14:paraId="0C617478" w14:textId="77777777" w:rsidR="00716CA2" w:rsidRDefault="00716CA2" w:rsidP="00BC219D">
      <w:pPr>
        <w:pStyle w:val="ESTANDAR"/>
        <w:rPr>
          <w:rFonts w:ascii="Arial Black" w:hAnsi="Arial Black" w:cs="Arial Black"/>
          <w:b/>
          <w:bCs/>
          <w:sz w:val="22"/>
          <w:szCs w:val="22"/>
        </w:rPr>
      </w:pPr>
    </w:p>
    <w:p w14:paraId="6B1691C4" w14:textId="77777777" w:rsidR="00302A85" w:rsidRPr="00CB6AB2" w:rsidRDefault="00302A85" w:rsidP="00302A85">
      <w:pPr>
        <w:pStyle w:val="ESTANDAR"/>
        <w:rPr>
          <w:rFonts w:ascii="Arial" w:hAnsi="Arial" w:cs="Arial"/>
          <w:sz w:val="20"/>
          <w:szCs w:val="20"/>
        </w:rPr>
      </w:pPr>
      <w:r w:rsidRPr="00CB6AB2">
        <w:rPr>
          <w:rFonts w:ascii="Arial" w:hAnsi="Arial" w:cs="Arial"/>
          <w:b/>
          <w:sz w:val="20"/>
          <w:szCs w:val="20"/>
        </w:rPr>
        <w:t xml:space="preserve">Documento </w:t>
      </w:r>
      <w:proofErr w:type="spellStart"/>
      <w:r w:rsidRPr="00CB6AB2">
        <w:rPr>
          <w:rFonts w:ascii="Arial" w:hAnsi="Arial" w:cs="Arial"/>
          <w:b/>
          <w:sz w:val="20"/>
          <w:szCs w:val="20"/>
        </w:rPr>
        <w:t>nº</w:t>
      </w:r>
      <w:proofErr w:type="spellEnd"/>
      <w:r w:rsidRPr="00CB6AB2">
        <w:rPr>
          <w:rFonts w:ascii="Arial" w:hAnsi="Arial" w:cs="Arial"/>
          <w:b/>
          <w:sz w:val="20"/>
          <w:szCs w:val="20"/>
        </w:rPr>
        <w:t xml:space="preserve"> 1</w:t>
      </w:r>
      <w:r w:rsidRPr="00CB6AB2">
        <w:rPr>
          <w:rFonts w:ascii="Arial" w:hAnsi="Arial" w:cs="Arial"/>
          <w:sz w:val="20"/>
          <w:szCs w:val="20"/>
        </w:rPr>
        <w:tab/>
      </w:r>
      <w:r w:rsidRPr="00CB6AB2">
        <w:rPr>
          <w:rFonts w:ascii="Arial" w:hAnsi="Arial" w:cs="Arial"/>
          <w:sz w:val="20"/>
          <w:szCs w:val="20"/>
        </w:rPr>
        <w:tab/>
      </w:r>
      <w:r w:rsidRPr="00CB6AB2">
        <w:rPr>
          <w:rFonts w:ascii="Arial" w:hAnsi="Arial" w:cs="Arial"/>
          <w:sz w:val="20"/>
          <w:szCs w:val="20"/>
        </w:rPr>
        <w:tab/>
      </w:r>
      <w:r w:rsidRPr="00CB6AB2">
        <w:rPr>
          <w:rFonts w:ascii="Arial" w:hAnsi="Arial" w:cs="Arial"/>
          <w:sz w:val="20"/>
          <w:szCs w:val="20"/>
        </w:rPr>
        <w:tab/>
      </w:r>
    </w:p>
    <w:p w14:paraId="5BE30C54" w14:textId="310962E6" w:rsidR="00302A85" w:rsidRPr="00CB6AB2" w:rsidRDefault="00302A85" w:rsidP="00302A85">
      <w:pPr>
        <w:pStyle w:val="ESTANDAR"/>
        <w:jc w:val="center"/>
        <w:rPr>
          <w:rFonts w:ascii="Arial" w:hAnsi="Arial" w:cs="Arial"/>
          <w:b/>
          <w:sz w:val="20"/>
          <w:szCs w:val="20"/>
        </w:rPr>
      </w:pPr>
      <w:r w:rsidRPr="00CB6AB2">
        <w:rPr>
          <w:rFonts w:ascii="Arial" w:hAnsi="Arial" w:cs="Arial"/>
          <w:b/>
          <w:sz w:val="20"/>
          <w:szCs w:val="20"/>
        </w:rPr>
        <w:t xml:space="preserve">DECLARACIÓN Y </w:t>
      </w:r>
      <w:proofErr w:type="gramStart"/>
      <w:r w:rsidRPr="00CB6AB2">
        <w:rPr>
          <w:rFonts w:ascii="Arial" w:hAnsi="Arial" w:cs="Arial"/>
          <w:b/>
          <w:sz w:val="20"/>
          <w:szCs w:val="20"/>
        </w:rPr>
        <w:t>OFERTA .</w:t>
      </w:r>
      <w:proofErr w:type="gramEnd"/>
      <w:r w:rsidRPr="00CB6AB2">
        <w:rPr>
          <w:rFonts w:ascii="Arial" w:hAnsi="Arial" w:cs="Arial"/>
          <w:b/>
          <w:sz w:val="20"/>
          <w:szCs w:val="20"/>
        </w:rPr>
        <w:t xml:space="preserve"> LOTE 2</w:t>
      </w:r>
    </w:p>
    <w:p w14:paraId="305CE3BC" w14:textId="77777777" w:rsidR="00302A85" w:rsidRPr="00CB6AB2" w:rsidRDefault="00302A85" w:rsidP="00302A85">
      <w:pPr>
        <w:pStyle w:val="ESTANDAR"/>
        <w:rPr>
          <w:rFonts w:ascii="Arial" w:hAnsi="Arial" w:cs="Arial"/>
          <w:sz w:val="20"/>
          <w:szCs w:val="20"/>
        </w:rPr>
      </w:pPr>
    </w:p>
    <w:p w14:paraId="76996861" w14:textId="77777777" w:rsidR="00302A85" w:rsidRPr="00CB6AB2" w:rsidRDefault="00302A85" w:rsidP="00302A85">
      <w:pPr>
        <w:pStyle w:val="ESTANDAR"/>
        <w:rPr>
          <w:rFonts w:ascii="Arial" w:hAnsi="Arial" w:cs="Arial"/>
          <w:sz w:val="20"/>
          <w:szCs w:val="20"/>
        </w:rPr>
      </w:pPr>
    </w:p>
    <w:p w14:paraId="76463D35" w14:textId="77777777" w:rsidR="00302A85" w:rsidRPr="00CB6AB2" w:rsidRDefault="00302A85" w:rsidP="00302A85">
      <w:pPr>
        <w:pStyle w:val="ESTANDAR"/>
        <w:rPr>
          <w:rFonts w:ascii="Arial" w:hAnsi="Arial" w:cs="Arial"/>
          <w:sz w:val="20"/>
          <w:szCs w:val="20"/>
        </w:rPr>
      </w:pPr>
      <w:r w:rsidRPr="00CB6AB2">
        <w:rPr>
          <w:rFonts w:ascii="Arial" w:hAnsi="Arial" w:cs="Arial"/>
          <w:sz w:val="20"/>
          <w:szCs w:val="20"/>
        </w:rPr>
        <w:t xml:space="preserve">Don/Dña. ___________________________________, con D.N.I. </w:t>
      </w:r>
      <w:proofErr w:type="spellStart"/>
      <w:r w:rsidRPr="00CB6AB2">
        <w:rPr>
          <w:rFonts w:ascii="Arial" w:hAnsi="Arial" w:cs="Arial"/>
          <w:sz w:val="20"/>
          <w:szCs w:val="20"/>
        </w:rPr>
        <w:t>nº</w:t>
      </w:r>
      <w:proofErr w:type="spellEnd"/>
      <w:r w:rsidRPr="00CB6AB2">
        <w:rPr>
          <w:rFonts w:ascii="Arial" w:hAnsi="Arial" w:cs="Arial"/>
          <w:sz w:val="20"/>
          <w:szCs w:val="20"/>
        </w:rPr>
        <w:t xml:space="preserve"> ____________________, y actuando en su propio nombre y derecho, o en representación de la Empresa  (razón social)  _____________________ con NIF: ________________, domicilio en ____________________ c/ ___________________________ </w:t>
      </w:r>
      <w:proofErr w:type="spellStart"/>
      <w:r w:rsidRPr="00CB6AB2">
        <w:rPr>
          <w:rFonts w:ascii="Arial" w:hAnsi="Arial" w:cs="Arial"/>
          <w:sz w:val="20"/>
          <w:szCs w:val="20"/>
        </w:rPr>
        <w:t>nº</w:t>
      </w:r>
      <w:proofErr w:type="spellEnd"/>
      <w:r w:rsidRPr="00CB6AB2">
        <w:rPr>
          <w:rFonts w:ascii="Arial" w:hAnsi="Arial" w:cs="Arial"/>
          <w:sz w:val="20"/>
          <w:szCs w:val="20"/>
        </w:rPr>
        <w:t xml:space="preserve"> ______,  a la cual representa por su calidad de _________________; Teléfono: _______________ </w:t>
      </w:r>
    </w:p>
    <w:p w14:paraId="7FA710B6" w14:textId="77777777" w:rsidR="00302A85" w:rsidRPr="00CB6AB2" w:rsidRDefault="00302A85" w:rsidP="00302A85">
      <w:pPr>
        <w:pStyle w:val="ESTANDAR"/>
        <w:rPr>
          <w:rFonts w:ascii="Arial" w:hAnsi="Arial" w:cs="Arial"/>
          <w:sz w:val="20"/>
          <w:szCs w:val="20"/>
        </w:rPr>
      </w:pPr>
    </w:p>
    <w:p w14:paraId="751CCDE5" w14:textId="77777777" w:rsidR="00302A85" w:rsidRPr="00CB6AB2" w:rsidRDefault="00302A85" w:rsidP="00302A85">
      <w:pPr>
        <w:pStyle w:val="ESTANDAR"/>
        <w:jc w:val="center"/>
        <w:rPr>
          <w:rFonts w:ascii="Arial" w:hAnsi="Arial" w:cs="Arial"/>
          <w:sz w:val="20"/>
          <w:szCs w:val="20"/>
        </w:rPr>
      </w:pPr>
      <w:r w:rsidRPr="00CB6AB2">
        <w:rPr>
          <w:rFonts w:ascii="Arial" w:hAnsi="Arial" w:cs="Arial"/>
          <w:b/>
          <w:bCs/>
          <w:sz w:val="20"/>
          <w:szCs w:val="20"/>
        </w:rPr>
        <w:t>E X P O N E:</w:t>
      </w:r>
    </w:p>
    <w:p w14:paraId="6D13B749" w14:textId="77777777" w:rsidR="00302A85" w:rsidRPr="00CB6AB2" w:rsidRDefault="00302A85" w:rsidP="00302A85">
      <w:pPr>
        <w:pStyle w:val="ESTANDAR"/>
        <w:rPr>
          <w:rFonts w:ascii="Arial" w:hAnsi="Arial" w:cs="Arial"/>
          <w:sz w:val="20"/>
          <w:szCs w:val="20"/>
        </w:rPr>
      </w:pPr>
    </w:p>
    <w:p w14:paraId="286B5758" w14:textId="5E6F2703" w:rsidR="00302A85" w:rsidRPr="00CB6AB2" w:rsidRDefault="00302A85" w:rsidP="00302A85">
      <w:pPr>
        <w:pStyle w:val="ESTANDAR"/>
        <w:rPr>
          <w:rFonts w:ascii="Arial" w:hAnsi="Arial" w:cs="Arial"/>
          <w:sz w:val="20"/>
          <w:szCs w:val="20"/>
        </w:rPr>
      </w:pPr>
      <w:r w:rsidRPr="00CB6AB2">
        <w:rPr>
          <w:rFonts w:ascii="Arial" w:hAnsi="Arial" w:cs="Arial"/>
          <w:sz w:val="20"/>
          <w:szCs w:val="20"/>
        </w:rPr>
        <w:t xml:space="preserve">Que, estando interesado en participar en la licitación de los servicios de </w:t>
      </w:r>
      <w:r w:rsidR="00A00D29">
        <w:rPr>
          <w:rFonts w:ascii="Arial" w:hAnsi="Arial" w:cs="Arial"/>
          <w:sz w:val="20"/>
          <w:szCs w:val="20"/>
        </w:rPr>
        <w:t>Reconocimiento médico Otorrino-</w:t>
      </w:r>
      <w:proofErr w:type="spellStart"/>
      <w:r w:rsidR="00A00D29">
        <w:rPr>
          <w:rFonts w:ascii="Arial" w:hAnsi="Arial" w:cs="Arial"/>
          <w:sz w:val="20"/>
          <w:szCs w:val="20"/>
        </w:rPr>
        <w:t>larongológico</w:t>
      </w:r>
      <w:proofErr w:type="spellEnd"/>
      <w:r w:rsidR="00A00D29">
        <w:rPr>
          <w:rFonts w:ascii="Arial" w:hAnsi="Arial" w:cs="Arial"/>
          <w:sz w:val="20"/>
          <w:szCs w:val="20"/>
        </w:rPr>
        <w:t xml:space="preserve">, </w:t>
      </w:r>
      <w:r w:rsidRPr="00CB6AB2">
        <w:rPr>
          <w:rFonts w:ascii="Arial" w:hAnsi="Arial" w:cs="Arial"/>
          <w:sz w:val="20"/>
          <w:szCs w:val="20"/>
        </w:rPr>
        <w:t xml:space="preserve">según expediente </w:t>
      </w:r>
      <w:proofErr w:type="spellStart"/>
      <w:r w:rsidRPr="00CB6AB2">
        <w:rPr>
          <w:rFonts w:ascii="Arial" w:hAnsi="Arial" w:cs="Arial"/>
          <w:sz w:val="20"/>
          <w:szCs w:val="20"/>
        </w:rPr>
        <w:t>nº</w:t>
      </w:r>
      <w:proofErr w:type="spellEnd"/>
      <w:r w:rsidRPr="00CB6AB2">
        <w:rPr>
          <w:rFonts w:ascii="Arial" w:hAnsi="Arial" w:cs="Arial"/>
          <w:sz w:val="20"/>
          <w:szCs w:val="20"/>
        </w:rPr>
        <w:t xml:space="preserve"> </w:t>
      </w:r>
      <w:r w:rsidR="00A00D29">
        <w:rPr>
          <w:rFonts w:ascii="Arial" w:hAnsi="Arial" w:cs="Arial"/>
          <w:sz w:val="20"/>
          <w:szCs w:val="20"/>
        </w:rPr>
        <w:t>40/VC.224/23</w:t>
      </w:r>
      <w:r w:rsidRPr="00CB6AB2">
        <w:rPr>
          <w:rFonts w:ascii="Arial" w:hAnsi="Arial" w:cs="Arial"/>
          <w:sz w:val="20"/>
          <w:szCs w:val="20"/>
        </w:rPr>
        <w:t xml:space="preserve">, y en la formulación de oferta para </w:t>
      </w:r>
      <w:r w:rsidRPr="00CB6AB2">
        <w:rPr>
          <w:rFonts w:ascii="Arial" w:hAnsi="Arial" w:cs="Arial"/>
          <w:b/>
          <w:bCs/>
          <w:sz w:val="20"/>
          <w:szCs w:val="20"/>
        </w:rPr>
        <w:t>(1)</w:t>
      </w:r>
      <w:r w:rsidRPr="00CB6AB2">
        <w:rPr>
          <w:rFonts w:ascii="Arial" w:hAnsi="Arial" w:cs="Arial"/>
          <w:sz w:val="20"/>
          <w:szCs w:val="20"/>
        </w:rPr>
        <w:t xml:space="preserve"> _________________________,</w:t>
      </w:r>
    </w:p>
    <w:p w14:paraId="39028D22" w14:textId="77777777" w:rsidR="00302A85" w:rsidRPr="00CB6AB2" w:rsidRDefault="00302A85" w:rsidP="00302A85">
      <w:pPr>
        <w:pStyle w:val="ESTANDAR"/>
        <w:rPr>
          <w:rFonts w:ascii="Arial" w:hAnsi="Arial" w:cs="Arial"/>
          <w:sz w:val="20"/>
          <w:szCs w:val="20"/>
          <w:lang w:val="pt-BR"/>
        </w:rPr>
      </w:pPr>
    </w:p>
    <w:p w14:paraId="6F1B10F3" w14:textId="77777777" w:rsidR="00302A85" w:rsidRPr="00CB6AB2" w:rsidRDefault="00302A85" w:rsidP="00302A85">
      <w:pPr>
        <w:pStyle w:val="ESTANDAR"/>
        <w:jc w:val="center"/>
        <w:rPr>
          <w:rFonts w:ascii="Arial" w:hAnsi="Arial" w:cs="Arial"/>
          <w:sz w:val="20"/>
          <w:szCs w:val="20"/>
          <w:lang w:val="pt-BR"/>
        </w:rPr>
      </w:pPr>
      <w:r w:rsidRPr="00CB6AB2">
        <w:rPr>
          <w:rFonts w:ascii="Arial" w:hAnsi="Arial" w:cs="Arial"/>
          <w:b/>
          <w:bCs/>
          <w:sz w:val="20"/>
          <w:szCs w:val="20"/>
          <w:lang w:val="pt-BR"/>
        </w:rPr>
        <w:t>D E C L A R A:</w:t>
      </w:r>
    </w:p>
    <w:p w14:paraId="7C662B91" w14:textId="77777777" w:rsidR="00302A85" w:rsidRPr="00CB6AB2" w:rsidRDefault="00302A85" w:rsidP="00302A85">
      <w:pPr>
        <w:pStyle w:val="ESTANDAR"/>
        <w:jc w:val="center"/>
        <w:rPr>
          <w:rFonts w:ascii="Arial" w:hAnsi="Arial" w:cs="Arial"/>
          <w:sz w:val="20"/>
          <w:szCs w:val="20"/>
          <w:lang w:val="pt-BR"/>
        </w:rPr>
      </w:pPr>
    </w:p>
    <w:p w14:paraId="76A24C17" w14:textId="77777777" w:rsidR="00302A85" w:rsidRPr="00CB6AB2" w:rsidRDefault="00302A85" w:rsidP="00302A85">
      <w:pPr>
        <w:pStyle w:val="ESTANDAR"/>
        <w:rPr>
          <w:rFonts w:ascii="Arial" w:hAnsi="Arial" w:cs="Arial"/>
          <w:sz w:val="20"/>
          <w:szCs w:val="20"/>
        </w:rPr>
      </w:pPr>
      <w:r w:rsidRPr="00CB6AB2">
        <w:rPr>
          <w:rFonts w:ascii="Arial" w:hAnsi="Arial" w:cs="Arial"/>
          <w:sz w:val="20"/>
          <w:szCs w:val="20"/>
        </w:rPr>
        <w:t>a) Que acepta incondicionalmente la totalidad de las cláusulas del Pliego de cláusulas administrativas particulares y del Pliego de prescripciones técnicas que rigen esta licitación, sin salvedad ni reserva alguna.</w:t>
      </w:r>
    </w:p>
    <w:p w14:paraId="08EDFF9A" w14:textId="77777777" w:rsidR="00302A85" w:rsidRPr="00CB6AB2" w:rsidRDefault="00302A85" w:rsidP="00302A85">
      <w:pPr>
        <w:pStyle w:val="ESTANDAR"/>
        <w:rPr>
          <w:rFonts w:ascii="Arial" w:hAnsi="Arial" w:cs="Arial"/>
          <w:sz w:val="20"/>
          <w:szCs w:val="20"/>
        </w:rPr>
      </w:pPr>
    </w:p>
    <w:p w14:paraId="2D736973" w14:textId="361A8372" w:rsidR="00302A85" w:rsidRPr="00CB6AB2" w:rsidRDefault="00302A85" w:rsidP="00846BE6">
      <w:pPr>
        <w:pStyle w:val="ESTANDAR"/>
        <w:numPr>
          <w:ilvl w:val="0"/>
          <w:numId w:val="44"/>
        </w:numPr>
        <w:tabs>
          <w:tab w:val="left" w:pos="426"/>
        </w:tabs>
        <w:ind w:left="0" w:firstLine="0"/>
        <w:rPr>
          <w:rFonts w:ascii="Arial" w:hAnsi="Arial" w:cs="Arial"/>
          <w:sz w:val="20"/>
          <w:szCs w:val="20"/>
        </w:rPr>
      </w:pPr>
      <w:r w:rsidRPr="00CB6AB2">
        <w:rPr>
          <w:rFonts w:ascii="Arial" w:hAnsi="Arial" w:cs="Arial"/>
          <w:sz w:val="20"/>
          <w:szCs w:val="20"/>
        </w:rPr>
        <w:t xml:space="preserve">Que acepta la notificación y comunicación de cuantas actuaciones se deriven del expediente de referencia por medios electrónicos, a través del sistema de comunicaciones por comparecencia electrónica de la Plataforma de Contratación del Sector Público, y en la dirección de correo electrónico asociada a los servicios de licitación electrónica que se indican en el epígrafe de autorizaciones integrado </w:t>
      </w:r>
      <w:proofErr w:type="spellStart"/>
      <w:r w:rsidRPr="00CB6AB2">
        <w:rPr>
          <w:rFonts w:ascii="Arial" w:hAnsi="Arial" w:cs="Arial"/>
          <w:sz w:val="20"/>
          <w:szCs w:val="20"/>
        </w:rPr>
        <w:t>enl</w:t>
      </w:r>
      <w:proofErr w:type="spellEnd"/>
      <w:r w:rsidRPr="00CB6AB2">
        <w:rPr>
          <w:rFonts w:ascii="Arial" w:hAnsi="Arial" w:cs="Arial"/>
          <w:sz w:val="20"/>
          <w:szCs w:val="20"/>
        </w:rPr>
        <w:t xml:space="preserve"> la documentación que se envía. </w:t>
      </w:r>
    </w:p>
    <w:p w14:paraId="3FA12496" w14:textId="77777777" w:rsidR="00302A85" w:rsidRPr="00CB6AB2" w:rsidRDefault="00302A85" w:rsidP="00302A85">
      <w:pPr>
        <w:pStyle w:val="ESTANDAR"/>
        <w:tabs>
          <w:tab w:val="left" w:pos="426"/>
        </w:tabs>
        <w:rPr>
          <w:rFonts w:ascii="Arial" w:hAnsi="Arial" w:cs="Arial"/>
          <w:sz w:val="20"/>
          <w:szCs w:val="20"/>
        </w:rPr>
      </w:pPr>
    </w:p>
    <w:p w14:paraId="24057718" w14:textId="77777777" w:rsidR="00302A85" w:rsidRPr="00CB6AB2" w:rsidRDefault="00302A85" w:rsidP="00302A85">
      <w:pPr>
        <w:pStyle w:val="SANGRADO-3"/>
        <w:keepLines w:val="0"/>
        <w:tabs>
          <w:tab w:val="clear" w:pos="1701"/>
          <w:tab w:val="left" w:pos="1843"/>
        </w:tabs>
        <w:ind w:left="0" w:firstLine="0"/>
        <w:rPr>
          <w:sz w:val="20"/>
          <w:szCs w:val="20"/>
        </w:rPr>
      </w:pPr>
      <w:proofErr w:type="gramStart"/>
      <w:r w:rsidRPr="00CB6AB2">
        <w:rPr>
          <w:sz w:val="20"/>
          <w:szCs w:val="20"/>
        </w:rPr>
        <w:t>Asimismo</w:t>
      </w:r>
      <w:proofErr w:type="gramEnd"/>
      <w:r w:rsidRPr="00CB6AB2">
        <w:rPr>
          <w:sz w:val="20"/>
          <w:szCs w:val="20"/>
        </w:rPr>
        <w:t xml:space="preserve"> declara que las circunstancias que, en su caso, se reflejan en el certificado del Registro Oficial de Licitadores y Empresas Clasificadas del Sector Público (ROLECE) no han experimentado variación. </w:t>
      </w:r>
    </w:p>
    <w:p w14:paraId="78B4B512" w14:textId="77777777" w:rsidR="00302A85" w:rsidRPr="00CB6AB2" w:rsidRDefault="00302A85" w:rsidP="00302A85">
      <w:pPr>
        <w:pStyle w:val="ESTANDAR"/>
        <w:tabs>
          <w:tab w:val="left" w:pos="1134"/>
        </w:tabs>
        <w:rPr>
          <w:rFonts w:ascii="Arial" w:hAnsi="Arial" w:cs="Arial"/>
          <w:sz w:val="20"/>
          <w:szCs w:val="20"/>
        </w:rPr>
      </w:pPr>
    </w:p>
    <w:p w14:paraId="7C9E7665" w14:textId="4CD2D529" w:rsidR="00302A85" w:rsidRPr="00A00D29" w:rsidRDefault="00302A85" w:rsidP="00BC0C3C">
      <w:pPr>
        <w:pStyle w:val="ESTANDAR"/>
        <w:numPr>
          <w:ilvl w:val="0"/>
          <w:numId w:val="44"/>
        </w:numPr>
        <w:tabs>
          <w:tab w:val="left" w:pos="426"/>
        </w:tabs>
        <w:ind w:left="0" w:firstLine="0"/>
        <w:rPr>
          <w:rFonts w:ascii="Arial" w:hAnsi="Arial" w:cs="Arial"/>
          <w:sz w:val="20"/>
          <w:szCs w:val="20"/>
          <w:lang w:val="pt-BR"/>
        </w:rPr>
      </w:pPr>
      <w:r w:rsidRPr="00A00D29">
        <w:rPr>
          <w:rFonts w:ascii="Arial" w:hAnsi="Arial" w:cs="Arial"/>
          <w:sz w:val="20"/>
          <w:szCs w:val="20"/>
        </w:rPr>
        <w:t xml:space="preserve">Que la persona física/jurídica licitadora de este contrato cumple con las condiciones establecidas legalmente para contratar con la Administración, y reúne a la fecha de finalización del plazo de presentación de proposiciones la capacidad de obrar y el resto de </w:t>
      </w:r>
      <w:proofErr w:type="gramStart"/>
      <w:r w:rsidRPr="00A00D29">
        <w:rPr>
          <w:rFonts w:ascii="Arial" w:hAnsi="Arial" w:cs="Arial"/>
          <w:sz w:val="20"/>
          <w:szCs w:val="20"/>
        </w:rPr>
        <w:t>requisitos</w:t>
      </w:r>
      <w:proofErr w:type="gramEnd"/>
      <w:r w:rsidRPr="00A00D29">
        <w:rPr>
          <w:rFonts w:ascii="Arial" w:hAnsi="Arial" w:cs="Arial"/>
          <w:sz w:val="20"/>
          <w:szCs w:val="20"/>
        </w:rPr>
        <w:t xml:space="preserve"> necesarios para participar en la licitación de este contrato.</w:t>
      </w:r>
    </w:p>
    <w:p w14:paraId="00E2442E" w14:textId="77777777" w:rsidR="00302A85" w:rsidRPr="00CB6AB2" w:rsidRDefault="00302A85" w:rsidP="00302A85">
      <w:pPr>
        <w:pStyle w:val="Prrafodelista"/>
        <w:tabs>
          <w:tab w:val="left" w:pos="284"/>
        </w:tabs>
        <w:autoSpaceDE w:val="0"/>
        <w:autoSpaceDN w:val="0"/>
        <w:adjustRightInd w:val="0"/>
        <w:ind w:left="0"/>
        <w:jc w:val="right"/>
        <w:rPr>
          <w:rFonts w:ascii="Arial" w:hAnsi="Arial" w:cs="Arial"/>
        </w:rPr>
      </w:pPr>
    </w:p>
    <w:p w14:paraId="035E5867" w14:textId="79566DA2" w:rsidR="00302A85" w:rsidRPr="00CB6AB2" w:rsidRDefault="00302A85" w:rsidP="00846BE6">
      <w:pPr>
        <w:pStyle w:val="Prrafodelista"/>
        <w:numPr>
          <w:ilvl w:val="0"/>
          <w:numId w:val="44"/>
        </w:numPr>
        <w:tabs>
          <w:tab w:val="left" w:pos="284"/>
        </w:tabs>
        <w:autoSpaceDE w:val="0"/>
        <w:autoSpaceDN w:val="0"/>
        <w:adjustRightInd w:val="0"/>
        <w:ind w:left="0" w:firstLine="0"/>
        <w:jc w:val="both"/>
        <w:rPr>
          <w:rFonts w:ascii="Arial" w:hAnsi="Arial" w:cs="Arial"/>
        </w:rPr>
      </w:pPr>
      <w:r w:rsidRPr="00CB6AB2">
        <w:rPr>
          <w:rFonts w:ascii="Arial" w:hAnsi="Arial" w:cs="Arial"/>
        </w:rPr>
        <w:t>Que ni la persona física/jurídica licitadora de este contrato ni, en su caso, ninguno de sus administradores o representantes, se hallan incursos en ninguna de las prohibiciones para contratar que se definen en el artículo 71 de la LCSP, no concurriendo, en consecuencia, circunstancia alguna de las descritas en la indicada referencia legal.</w:t>
      </w:r>
    </w:p>
    <w:p w14:paraId="03B8DF3C" w14:textId="69EC562C" w:rsidR="00FD69BC" w:rsidRPr="00CB6AB2" w:rsidRDefault="00FD69BC" w:rsidP="00FD69BC">
      <w:pPr>
        <w:pStyle w:val="Prrafodelista"/>
        <w:tabs>
          <w:tab w:val="left" w:pos="284"/>
        </w:tabs>
        <w:autoSpaceDE w:val="0"/>
        <w:autoSpaceDN w:val="0"/>
        <w:adjustRightInd w:val="0"/>
        <w:ind w:left="0"/>
        <w:jc w:val="both"/>
        <w:rPr>
          <w:rFonts w:ascii="Arial" w:hAnsi="Arial" w:cs="Arial"/>
        </w:rPr>
      </w:pPr>
    </w:p>
    <w:p w14:paraId="6524ECE6" w14:textId="77777777" w:rsidR="00846BE6" w:rsidRPr="00CB6AB2" w:rsidRDefault="00846BE6" w:rsidP="00846BE6">
      <w:pPr>
        <w:jc w:val="both"/>
        <w:rPr>
          <w:rFonts w:ascii="Arial" w:hAnsi="Arial" w:cs="Arial"/>
        </w:rPr>
      </w:pPr>
      <w:r w:rsidRPr="00CB6AB2">
        <w:rPr>
          <w:rFonts w:ascii="Arial" w:hAnsi="Arial" w:cs="Arial"/>
        </w:rPr>
        <w:t>Asimismo, y de forma expresa, se hace constar que la persona física/jurídica licitadora de este contrato se encuentra al corriente en el cumplimiento de las obligaciones tributarias y de Seguridad Social impuestas por las disposiciones vigentes.</w:t>
      </w:r>
    </w:p>
    <w:p w14:paraId="54A11EC7" w14:textId="5D170EC3" w:rsidR="00846BE6" w:rsidRPr="00CB6AB2" w:rsidRDefault="00846BE6" w:rsidP="00846BE6">
      <w:pPr>
        <w:jc w:val="both"/>
        <w:rPr>
          <w:rFonts w:ascii="Arial" w:hAnsi="Arial" w:cs="Arial"/>
        </w:rPr>
      </w:pPr>
    </w:p>
    <w:p w14:paraId="46B68AF1" w14:textId="77777777" w:rsidR="00846BE6" w:rsidRPr="00CB6AB2" w:rsidRDefault="00846BE6" w:rsidP="00846BE6">
      <w:pPr>
        <w:pStyle w:val="Prrafodelista"/>
        <w:numPr>
          <w:ilvl w:val="0"/>
          <w:numId w:val="44"/>
        </w:numPr>
        <w:autoSpaceDE w:val="0"/>
        <w:autoSpaceDN w:val="0"/>
        <w:adjustRightInd w:val="0"/>
        <w:ind w:left="0" w:firstLine="0"/>
        <w:jc w:val="both"/>
        <w:rPr>
          <w:rFonts w:ascii="Arial" w:hAnsi="Arial" w:cs="Arial"/>
        </w:rPr>
      </w:pPr>
      <w:r w:rsidRPr="00CB6AB2">
        <w:rPr>
          <w:rFonts w:ascii="Arial" w:hAnsi="Arial" w:cs="Arial"/>
        </w:rPr>
        <w:t xml:space="preserve">Que, de conformidad con lo dispuesto en la cláusula 8.3 del pliego de cláusulas administrativas particulares que rige esta licitación, la persona física/jurídica licitadora de este contrato se compromete a aportar en los plazos que en las mismas se indica, la documentación acreditativa de la personalidad y resto de circunstancias que se describen en la cláusula 5.8 de dicho pliego, entendiendo que de no cumplimentar adecuadamente dicho requerimiento, la proposición que se presenta se considerará retirada de esta licitación.  </w:t>
      </w:r>
    </w:p>
    <w:p w14:paraId="40651244" w14:textId="4F486700" w:rsidR="00854892" w:rsidRDefault="00854892" w:rsidP="00302A85">
      <w:pPr>
        <w:pStyle w:val="Prrafodelista"/>
        <w:tabs>
          <w:tab w:val="left" w:pos="284"/>
        </w:tabs>
        <w:autoSpaceDE w:val="0"/>
        <w:autoSpaceDN w:val="0"/>
        <w:adjustRightInd w:val="0"/>
        <w:ind w:left="0"/>
        <w:jc w:val="right"/>
        <w:rPr>
          <w:rFonts w:ascii="Arial" w:hAnsi="Arial" w:cs="Arial"/>
          <w:i/>
        </w:rPr>
      </w:pPr>
    </w:p>
    <w:p w14:paraId="27A4546D" w14:textId="57832F6F" w:rsidR="00A00D29" w:rsidRPr="00A00D29" w:rsidRDefault="00A00D29" w:rsidP="00A00D29">
      <w:pPr>
        <w:pStyle w:val="Prrafodelista"/>
        <w:numPr>
          <w:ilvl w:val="0"/>
          <w:numId w:val="47"/>
        </w:numPr>
        <w:tabs>
          <w:tab w:val="left" w:pos="284"/>
        </w:tabs>
        <w:autoSpaceDE w:val="0"/>
        <w:autoSpaceDN w:val="0"/>
        <w:adjustRightInd w:val="0"/>
        <w:ind w:left="284"/>
        <w:rPr>
          <w:rFonts w:ascii="Arial" w:hAnsi="Arial" w:cs="Arial"/>
          <w:i/>
          <w:sz w:val="16"/>
          <w:szCs w:val="16"/>
        </w:rPr>
      </w:pPr>
      <w:r>
        <w:rPr>
          <w:rFonts w:ascii="Arial" w:hAnsi="Arial" w:cs="Arial"/>
          <w:i/>
          <w:sz w:val="16"/>
          <w:szCs w:val="16"/>
        </w:rPr>
        <w:t>La totalidad del servicio, o siempre que el Pliego lo permita, los lotes que expresamente deben hacerse constar (número y denominación)</w:t>
      </w:r>
    </w:p>
    <w:p w14:paraId="049B2787" w14:textId="77777777" w:rsidR="00A00D29" w:rsidRDefault="00A00D29" w:rsidP="00302A85">
      <w:pPr>
        <w:pStyle w:val="Prrafodelista"/>
        <w:tabs>
          <w:tab w:val="left" w:pos="284"/>
        </w:tabs>
        <w:autoSpaceDE w:val="0"/>
        <w:autoSpaceDN w:val="0"/>
        <w:adjustRightInd w:val="0"/>
        <w:ind w:left="0"/>
        <w:jc w:val="right"/>
        <w:rPr>
          <w:rFonts w:ascii="Arial" w:hAnsi="Arial" w:cs="Arial"/>
          <w:i/>
        </w:rPr>
      </w:pPr>
    </w:p>
    <w:p w14:paraId="3FB5F097" w14:textId="56DA0268" w:rsidR="00302A85" w:rsidRPr="00CB6AB2" w:rsidRDefault="00302A85" w:rsidP="00302A85">
      <w:pPr>
        <w:pStyle w:val="Prrafodelista"/>
        <w:tabs>
          <w:tab w:val="left" w:pos="284"/>
        </w:tabs>
        <w:autoSpaceDE w:val="0"/>
        <w:autoSpaceDN w:val="0"/>
        <w:adjustRightInd w:val="0"/>
        <w:ind w:left="0"/>
        <w:jc w:val="right"/>
        <w:rPr>
          <w:rFonts w:ascii="Arial" w:hAnsi="Arial" w:cs="Arial"/>
          <w:i/>
        </w:rPr>
      </w:pPr>
      <w:r w:rsidRPr="00CB6AB2">
        <w:rPr>
          <w:rFonts w:ascii="Arial" w:hAnsi="Arial" w:cs="Arial"/>
          <w:i/>
        </w:rPr>
        <w:t xml:space="preserve">Documento </w:t>
      </w:r>
      <w:proofErr w:type="spellStart"/>
      <w:r w:rsidRPr="00CB6AB2">
        <w:rPr>
          <w:rFonts w:ascii="Arial" w:hAnsi="Arial" w:cs="Arial"/>
          <w:i/>
        </w:rPr>
        <w:t>nº</w:t>
      </w:r>
      <w:proofErr w:type="spellEnd"/>
      <w:r w:rsidRPr="00CB6AB2">
        <w:rPr>
          <w:rFonts w:ascii="Arial" w:hAnsi="Arial" w:cs="Arial"/>
          <w:i/>
        </w:rPr>
        <w:t xml:space="preserve"> 1/página 2</w:t>
      </w:r>
    </w:p>
    <w:p w14:paraId="2324C0DB" w14:textId="77777777" w:rsidR="00302A85" w:rsidRPr="00CB6AB2" w:rsidRDefault="00302A85" w:rsidP="00302A85">
      <w:pPr>
        <w:autoSpaceDE w:val="0"/>
        <w:autoSpaceDN w:val="0"/>
        <w:adjustRightInd w:val="0"/>
        <w:jc w:val="both"/>
        <w:rPr>
          <w:rFonts w:ascii="Arial" w:hAnsi="Arial" w:cs="Arial"/>
        </w:rPr>
      </w:pPr>
    </w:p>
    <w:p w14:paraId="39636851" w14:textId="77777777" w:rsidR="00302A85" w:rsidRPr="00CB6AB2" w:rsidRDefault="00302A85" w:rsidP="00302A85">
      <w:pPr>
        <w:pStyle w:val="Prrafodelista"/>
        <w:tabs>
          <w:tab w:val="left" w:pos="284"/>
        </w:tabs>
        <w:autoSpaceDE w:val="0"/>
        <w:autoSpaceDN w:val="0"/>
        <w:adjustRightInd w:val="0"/>
        <w:ind w:left="0"/>
        <w:jc w:val="right"/>
        <w:rPr>
          <w:rFonts w:ascii="Arial" w:hAnsi="Arial" w:cs="Arial"/>
        </w:rPr>
      </w:pPr>
    </w:p>
    <w:p w14:paraId="35A5B72E" w14:textId="77777777" w:rsidR="00302A85" w:rsidRPr="00CB6AB2" w:rsidRDefault="00302A85" w:rsidP="00846BE6">
      <w:pPr>
        <w:pStyle w:val="ESTANDAR"/>
        <w:numPr>
          <w:ilvl w:val="0"/>
          <w:numId w:val="44"/>
        </w:numPr>
        <w:tabs>
          <w:tab w:val="left" w:pos="284"/>
        </w:tabs>
        <w:ind w:left="0" w:firstLine="0"/>
        <w:rPr>
          <w:rFonts w:ascii="Arial" w:hAnsi="Arial" w:cs="Arial"/>
          <w:sz w:val="20"/>
          <w:szCs w:val="20"/>
        </w:rPr>
      </w:pPr>
      <w:r w:rsidRPr="00CB6AB2">
        <w:rPr>
          <w:rFonts w:ascii="Arial" w:hAnsi="Arial" w:cs="Arial"/>
          <w:sz w:val="20"/>
          <w:szCs w:val="20"/>
        </w:rPr>
        <w:t>Que, en el caso de la persona física/jurídica licitadora de este contrato sea extranjera, expresamente acepta el sometimiento a la jurisdicción de los Juzgados y Tribunales españoles de cualquier orden, para todas las incidencias que de modo directo o indirecto pudieran surgir del contrato, con renuncia, en su caso, al fuero jurisdiccional extranjero que pudiera corresponder al licitante.</w:t>
      </w:r>
    </w:p>
    <w:p w14:paraId="31712BB0" w14:textId="77777777" w:rsidR="00302A85" w:rsidRPr="00CB6AB2" w:rsidRDefault="00302A85" w:rsidP="00302A85">
      <w:pPr>
        <w:pStyle w:val="ESTANDAR"/>
        <w:rPr>
          <w:rFonts w:ascii="Arial" w:hAnsi="Arial" w:cs="Arial"/>
          <w:sz w:val="20"/>
          <w:szCs w:val="20"/>
        </w:rPr>
      </w:pPr>
    </w:p>
    <w:p w14:paraId="3F884FCF" w14:textId="4C78F955" w:rsidR="00302A85" w:rsidRPr="00CB6AB2" w:rsidRDefault="00CB6AB2" w:rsidP="00302A85">
      <w:pPr>
        <w:pStyle w:val="ESTANDAR"/>
        <w:rPr>
          <w:rFonts w:ascii="Arial" w:hAnsi="Arial" w:cs="Arial"/>
          <w:sz w:val="20"/>
          <w:szCs w:val="20"/>
        </w:rPr>
      </w:pPr>
      <w:r>
        <w:rPr>
          <w:rFonts w:ascii="Arial" w:hAnsi="Arial" w:cs="Arial"/>
          <w:sz w:val="20"/>
          <w:szCs w:val="20"/>
        </w:rPr>
        <w:t>g</w:t>
      </w:r>
      <w:r w:rsidR="00302A85" w:rsidRPr="00CB6AB2">
        <w:rPr>
          <w:rFonts w:ascii="Arial" w:hAnsi="Arial" w:cs="Arial"/>
          <w:sz w:val="20"/>
          <w:szCs w:val="20"/>
        </w:rPr>
        <w:t>) Que, a los efectos previstos en los artículos 149.3 de la LCSP y 86 del RGLCAP, y en orden a aplicar el régimen de identificación de las ofertas incursas en presunción de anormalidad: (márquese lo que proceda)</w:t>
      </w:r>
    </w:p>
    <w:p w14:paraId="6B6A8DD7" w14:textId="77777777" w:rsidR="00302A85" w:rsidRPr="00CB6AB2" w:rsidRDefault="00302A85" w:rsidP="00302A85">
      <w:pPr>
        <w:pStyle w:val="ESTANDAR"/>
        <w:rPr>
          <w:rFonts w:ascii="Arial" w:hAnsi="Arial" w:cs="Arial"/>
          <w:sz w:val="20"/>
          <w:szCs w:val="20"/>
        </w:rPr>
      </w:pPr>
    </w:p>
    <w:p w14:paraId="71D0628B" w14:textId="77777777" w:rsidR="00302A85" w:rsidRPr="00CB6AB2" w:rsidRDefault="00302A85" w:rsidP="00302A85">
      <w:pPr>
        <w:pStyle w:val="ESTANDAR"/>
        <w:rPr>
          <w:rFonts w:ascii="Arial" w:hAnsi="Arial" w:cs="Arial"/>
          <w:sz w:val="20"/>
          <w:szCs w:val="20"/>
        </w:rPr>
      </w:pPr>
      <w:r w:rsidRPr="00CB6AB2">
        <w:rPr>
          <w:rFonts w:ascii="Arial" w:hAnsi="Arial" w:cs="Arial"/>
          <w:sz w:val="20"/>
          <w:szCs w:val="20"/>
        </w:rPr>
        <w:sym w:font="Wingdings 2" w:char="F0A3"/>
      </w:r>
      <w:r w:rsidRPr="00CB6AB2">
        <w:rPr>
          <w:rFonts w:ascii="Arial" w:hAnsi="Arial" w:cs="Arial"/>
          <w:sz w:val="20"/>
          <w:szCs w:val="20"/>
        </w:rPr>
        <w:t xml:space="preserve"> </w:t>
      </w:r>
      <w:r w:rsidRPr="00CB6AB2">
        <w:rPr>
          <w:rFonts w:ascii="Arial" w:hAnsi="Arial" w:cs="Arial"/>
          <w:b/>
          <w:sz w:val="20"/>
          <w:szCs w:val="20"/>
        </w:rPr>
        <w:t>Se tiene conocimiento de la presentación a esta licitación</w:t>
      </w:r>
      <w:r w:rsidRPr="00CB6AB2">
        <w:rPr>
          <w:rFonts w:ascii="Arial" w:hAnsi="Arial" w:cs="Arial"/>
          <w:sz w:val="20"/>
          <w:szCs w:val="20"/>
        </w:rPr>
        <w:t xml:space="preserve"> de proposiciones de empresas vinculadas a un grupo, aportando a tal efecto en el sobre </w:t>
      </w:r>
      <w:proofErr w:type="spellStart"/>
      <w:r w:rsidRPr="00CB6AB2">
        <w:rPr>
          <w:rFonts w:ascii="Arial" w:hAnsi="Arial" w:cs="Arial"/>
          <w:sz w:val="20"/>
          <w:szCs w:val="20"/>
        </w:rPr>
        <w:t>nº</w:t>
      </w:r>
      <w:proofErr w:type="spellEnd"/>
      <w:r w:rsidRPr="00CB6AB2">
        <w:rPr>
          <w:rFonts w:ascii="Arial" w:hAnsi="Arial" w:cs="Arial"/>
          <w:sz w:val="20"/>
          <w:szCs w:val="20"/>
        </w:rPr>
        <w:t xml:space="preserve"> 1 la declaración prevista en la cláusula 6.4.4 del Pliego de cláusulas administrativas particulares (se entenderá que hay grupo de empresas cuando se de alguno de los supuestos del artículo 42.1 del Código de Comercio).</w:t>
      </w:r>
    </w:p>
    <w:p w14:paraId="62616EFF" w14:textId="77777777" w:rsidR="00302A85" w:rsidRPr="00CB6AB2" w:rsidRDefault="00302A85" w:rsidP="00302A85">
      <w:pPr>
        <w:pStyle w:val="ESTANDAR"/>
        <w:rPr>
          <w:rFonts w:ascii="Arial" w:hAnsi="Arial" w:cs="Arial"/>
          <w:sz w:val="20"/>
          <w:szCs w:val="20"/>
        </w:rPr>
      </w:pPr>
    </w:p>
    <w:p w14:paraId="4EEC1A42" w14:textId="77777777" w:rsidR="00302A85" w:rsidRPr="00CB6AB2" w:rsidRDefault="00302A85" w:rsidP="00302A85">
      <w:pPr>
        <w:pStyle w:val="ESTANDAR"/>
        <w:rPr>
          <w:rFonts w:ascii="Arial" w:hAnsi="Arial" w:cs="Arial"/>
          <w:sz w:val="20"/>
          <w:szCs w:val="20"/>
        </w:rPr>
      </w:pPr>
      <w:r w:rsidRPr="00CB6AB2">
        <w:rPr>
          <w:rFonts w:ascii="Arial" w:hAnsi="Arial" w:cs="Arial"/>
          <w:sz w:val="20"/>
          <w:szCs w:val="20"/>
        </w:rPr>
        <w:sym w:font="Wingdings 2" w:char="F0A3"/>
      </w:r>
      <w:r w:rsidRPr="00CB6AB2">
        <w:rPr>
          <w:rFonts w:ascii="Arial" w:hAnsi="Arial" w:cs="Arial"/>
          <w:sz w:val="20"/>
          <w:szCs w:val="20"/>
        </w:rPr>
        <w:t xml:space="preserve"> </w:t>
      </w:r>
      <w:r w:rsidRPr="00CB6AB2">
        <w:rPr>
          <w:rFonts w:ascii="Arial" w:hAnsi="Arial" w:cs="Arial"/>
          <w:b/>
          <w:sz w:val="20"/>
          <w:szCs w:val="20"/>
        </w:rPr>
        <w:t>No</w:t>
      </w:r>
      <w:r w:rsidRPr="00CB6AB2">
        <w:rPr>
          <w:rFonts w:ascii="Arial" w:hAnsi="Arial" w:cs="Arial"/>
          <w:sz w:val="20"/>
          <w:szCs w:val="20"/>
        </w:rPr>
        <w:t xml:space="preserve"> </w:t>
      </w:r>
      <w:r w:rsidRPr="00CB6AB2">
        <w:rPr>
          <w:rFonts w:ascii="Arial" w:hAnsi="Arial" w:cs="Arial"/>
          <w:b/>
          <w:sz w:val="20"/>
          <w:szCs w:val="20"/>
        </w:rPr>
        <w:t>se tiene conocimiento de la presentación a esta licitación</w:t>
      </w:r>
      <w:r w:rsidRPr="00CB6AB2">
        <w:rPr>
          <w:rFonts w:ascii="Arial" w:hAnsi="Arial" w:cs="Arial"/>
          <w:sz w:val="20"/>
          <w:szCs w:val="20"/>
        </w:rPr>
        <w:t xml:space="preserve"> de proposiciones de empresas vinculadas a un grupo (se entenderá que hay grupo de empresas cuando se de alguno de los supuestos del artículo 42.1 del Código de Comercio). </w:t>
      </w:r>
    </w:p>
    <w:p w14:paraId="52B825D9" w14:textId="77777777" w:rsidR="00302A85" w:rsidRPr="00CB6AB2" w:rsidRDefault="00302A85" w:rsidP="00302A85">
      <w:pPr>
        <w:pStyle w:val="ESTANDAR"/>
        <w:rPr>
          <w:rFonts w:ascii="Arial" w:hAnsi="Arial" w:cs="Arial"/>
          <w:sz w:val="20"/>
          <w:szCs w:val="20"/>
        </w:rPr>
      </w:pPr>
    </w:p>
    <w:p w14:paraId="3B196184" w14:textId="648DA0BA" w:rsidR="00302A85" w:rsidRPr="00CB6AB2" w:rsidRDefault="00CB6AB2" w:rsidP="00302A85">
      <w:pPr>
        <w:pStyle w:val="ESTANDAR"/>
        <w:rPr>
          <w:rFonts w:ascii="Arial" w:hAnsi="Arial" w:cs="Arial"/>
          <w:sz w:val="20"/>
          <w:szCs w:val="20"/>
        </w:rPr>
      </w:pPr>
      <w:r>
        <w:rPr>
          <w:rFonts w:ascii="Arial" w:hAnsi="Arial" w:cs="Arial"/>
          <w:sz w:val="20"/>
          <w:szCs w:val="20"/>
        </w:rPr>
        <w:t>h</w:t>
      </w:r>
      <w:r w:rsidR="00302A85" w:rsidRPr="00CB6AB2">
        <w:rPr>
          <w:rFonts w:ascii="Arial" w:hAnsi="Arial" w:cs="Arial"/>
          <w:sz w:val="20"/>
          <w:szCs w:val="20"/>
        </w:rPr>
        <w:t xml:space="preserve">) Que, conforme se deriva de lo previsto en la cláusula 1.3 del PCAP, en la elaboración de la oferta que se formula se han tenido en consideración las obligaciones derivadas de las disposiciones vigentes de carácter social y laboral. </w:t>
      </w:r>
    </w:p>
    <w:p w14:paraId="4D008B40" w14:textId="77777777" w:rsidR="00302A85" w:rsidRPr="00CB6AB2" w:rsidRDefault="00302A85" w:rsidP="00302A85">
      <w:pPr>
        <w:pStyle w:val="ESTANDAR"/>
        <w:rPr>
          <w:rFonts w:ascii="Arial" w:hAnsi="Arial" w:cs="Arial"/>
          <w:sz w:val="20"/>
          <w:szCs w:val="20"/>
        </w:rPr>
      </w:pPr>
    </w:p>
    <w:p w14:paraId="28EAF2F0" w14:textId="67377CBC" w:rsidR="00302A85" w:rsidRPr="00CB6AB2" w:rsidRDefault="00CB6AB2" w:rsidP="00302A85">
      <w:pPr>
        <w:pStyle w:val="ESTANDAR"/>
        <w:rPr>
          <w:rFonts w:ascii="Arial" w:hAnsi="Arial" w:cs="Arial"/>
          <w:sz w:val="20"/>
          <w:szCs w:val="20"/>
        </w:rPr>
      </w:pPr>
      <w:r>
        <w:rPr>
          <w:rFonts w:ascii="Arial" w:hAnsi="Arial" w:cs="Arial"/>
          <w:sz w:val="20"/>
          <w:szCs w:val="20"/>
        </w:rPr>
        <w:t>i</w:t>
      </w:r>
      <w:r w:rsidR="00302A85" w:rsidRPr="00CB6AB2">
        <w:rPr>
          <w:rFonts w:ascii="Arial" w:hAnsi="Arial" w:cs="Arial"/>
          <w:sz w:val="20"/>
          <w:szCs w:val="20"/>
        </w:rPr>
        <w:t xml:space="preserve">) Que, a efectos de cumplimentar la referencia a reflejar en la Plataforma de Contratación del Sector Público, el licitador tiene la consideración de </w:t>
      </w:r>
      <w:r w:rsidR="00302A85" w:rsidRPr="00CB6AB2">
        <w:rPr>
          <w:rFonts w:ascii="Arial" w:hAnsi="Arial" w:cs="Arial"/>
          <w:i/>
          <w:sz w:val="20"/>
          <w:szCs w:val="20"/>
        </w:rPr>
        <w:t>(márquese lo que proceda)</w:t>
      </w:r>
    </w:p>
    <w:p w14:paraId="5876AF1D" w14:textId="77777777" w:rsidR="00302A85" w:rsidRPr="00CB6AB2" w:rsidRDefault="00302A85" w:rsidP="00302A85">
      <w:pPr>
        <w:pStyle w:val="ESTANDAR"/>
        <w:rPr>
          <w:rFonts w:ascii="Arial" w:hAnsi="Arial" w:cs="Arial"/>
          <w:sz w:val="20"/>
          <w:szCs w:val="20"/>
        </w:rPr>
      </w:pPr>
    </w:p>
    <w:p w14:paraId="5C28C1C7" w14:textId="77777777" w:rsidR="00302A85" w:rsidRPr="00CB6AB2" w:rsidRDefault="00302A85" w:rsidP="00302A85">
      <w:pPr>
        <w:pStyle w:val="ESTANDAR"/>
        <w:rPr>
          <w:rFonts w:ascii="Arial" w:hAnsi="Arial" w:cs="Arial"/>
          <w:sz w:val="20"/>
          <w:szCs w:val="20"/>
        </w:rPr>
      </w:pPr>
      <w:r w:rsidRPr="00CB6AB2">
        <w:rPr>
          <w:rFonts w:ascii="Arial" w:hAnsi="Arial" w:cs="Arial"/>
          <w:sz w:val="20"/>
          <w:szCs w:val="20"/>
        </w:rPr>
        <w:sym w:font="Wingdings 2" w:char="F0A3"/>
      </w:r>
      <w:r w:rsidRPr="00CB6AB2">
        <w:rPr>
          <w:rFonts w:ascii="Arial" w:hAnsi="Arial" w:cs="Arial"/>
          <w:sz w:val="20"/>
          <w:szCs w:val="20"/>
        </w:rPr>
        <w:t xml:space="preserve"> PYME</w:t>
      </w:r>
    </w:p>
    <w:p w14:paraId="229ECBC2" w14:textId="77777777" w:rsidR="00302A85" w:rsidRPr="00CB6AB2" w:rsidRDefault="00302A85" w:rsidP="00302A85">
      <w:pPr>
        <w:pStyle w:val="ESTANDAR"/>
        <w:rPr>
          <w:rFonts w:ascii="Arial" w:hAnsi="Arial" w:cs="Arial"/>
          <w:sz w:val="20"/>
          <w:szCs w:val="20"/>
        </w:rPr>
      </w:pPr>
      <w:r w:rsidRPr="00CB6AB2">
        <w:rPr>
          <w:rFonts w:ascii="Arial" w:hAnsi="Arial" w:cs="Arial"/>
          <w:sz w:val="20"/>
          <w:szCs w:val="20"/>
        </w:rPr>
        <w:sym w:font="Wingdings 2" w:char="F0A3"/>
      </w:r>
      <w:r w:rsidRPr="00CB6AB2">
        <w:rPr>
          <w:rFonts w:ascii="Arial" w:hAnsi="Arial" w:cs="Arial"/>
          <w:sz w:val="20"/>
          <w:szCs w:val="20"/>
        </w:rPr>
        <w:t xml:space="preserve"> Gran empresa </w:t>
      </w:r>
    </w:p>
    <w:p w14:paraId="0CFD0CBF" w14:textId="77777777" w:rsidR="00302A85" w:rsidRPr="00CB6AB2" w:rsidRDefault="00302A85" w:rsidP="00302A85">
      <w:pPr>
        <w:pStyle w:val="ESTANDAR"/>
        <w:rPr>
          <w:rFonts w:ascii="Arial" w:hAnsi="Arial" w:cs="Arial"/>
          <w:sz w:val="20"/>
          <w:szCs w:val="20"/>
        </w:rPr>
      </w:pPr>
    </w:p>
    <w:p w14:paraId="62DEB05C" w14:textId="77777777" w:rsidR="00302A85" w:rsidRPr="00CB6AB2" w:rsidRDefault="00302A85" w:rsidP="00302A85">
      <w:pPr>
        <w:pStyle w:val="ESTANDAR"/>
        <w:rPr>
          <w:rFonts w:ascii="Arial" w:hAnsi="Arial" w:cs="Arial"/>
          <w:sz w:val="20"/>
          <w:szCs w:val="20"/>
        </w:rPr>
      </w:pPr>
      <w:r w:rsidRPr="00CB6AB2">
        <w:rPr>
          <w:rFonts w:ascii="Arial" w:hAnsi="Arial" w:cs="Arial"/>
          <w:sz w:val="20"/>
          <w:szCs w:val="20"/>
        </w:rPr>
        <w:t xml:space="preserve">Y, en base a todo lo cual, presenta la siguiente </w:t>
      </w:r>
      <w:r w:rsidRPr="00CB6AB2">
        <w:rPr>
          <w:rFonts w:ascii="Arial" w:hAnsi="Arial" w:cs="Arial"/>
          <w:sz w:val="20"/>
          <w:szCs w:val="20"/>
        </w:rPr>
        <w:tab/>
      </w:r>
      <w:r w:rsidRPr="00CB6AB2">
        <w:rPr>
          <w:rFonts w:ascii="Arial" w:hAnsi="Arial" w:cs="Arial"/>
          <w:sz w:val="20"/>
          <w:szCs w:val="20"/>
        </w:rPr>
        <w:tab/>
      </w:r>
      <w:r w:rsidRPr="00CB6AB2">
        <w:rPr>
          <w:rFonts w:ascii="Arial" w:hAnsi="Arial" w:cs="Arial"/>
          <w:sz w:val="20"/>
          <w:szCs w:val="20"/>
        </w:rPr>
        <w:tab/>
      </w:r>
    </w:p>
    <w:p w14:paraId="7B4091F8" w14:textId="77777777" w:rsidR="00302A85" w:rsidRPr="00CB6AB2" w:rsidRDefault="00302A85" w:rsidP="00302A85">
      <w:pPr>
        <w:pStyle w:val="ESTANDAR"/>
        <w:rPr>
          <w:rFonts w:ascii="Arial" w:hAnsi="Arial" w:cs="Arial"/>
          <w:sz w:val="20"/>
          <w:szCs w:val="20"/>
        </w:rPr>
      </w:pPr>
    </w:p>
    <w:p w14:paraId="772CCF80" w14:textId="77777777" w:rsidR="00302A85" w:rsidRPr="00CB6AB2" w:rsidRDefault="00302A85" w:rsidP="00302A85">
      <w:pPr>
        <w:pStyle w:val="ESTANDAR"/>
        <w:ind w:left="2832" w:firstLine="708"/>
        <w:rPr>
          <w:rFonts w:ascii="Arial" w:hAnsi="Arial" w:cs="Arial"/>
          <w:sz w:val="20"/>
          <w:szCs w:val="20"/>
        </w:rPr>
      </w:pPr>
      <w:r w:rsidRPr="00CB6AB2">
        <w:rPr>
          <w:rFonts w:ascii="Arial" w:hAnsi="Arial" w:cs="Arial"/>
          <w:b/>
          <w:bCs/>
          <w:sz w:val="20"/>
          <w:szCs w:val="20"/>
        </w:rPr>
        <w:t>OFERTA ECONÓMICA</w:t>
      </w:r>
      <w:r w:rsidRPr="00CB6AB2">
        <w:rPr>
          <w:rFonts w:ascii="Arial" w:hAnsi="Arial" w:cs="Arial"/>
          <w:sz w:val="20"/>
          <w:szCs w:val="20"/>
        </w:rPr>
        <w:t xml:space="preserve"> </w:t>
      </w:r>
    </w:p>
    <w:p w14:paraId="0D215DCF" w14:textId="77777777" w:rsidR="00302A85" w:rsidRPr="00CB6AB2" w:rsidRDefault="00302A85" w:rsidP="00302A85">
      <w:pPr>
        <w:pStyle w:val="ESTANDAR"/>
        <w:jc w:val="center"/>
        <w:rPr>
          <w:rFonts w:ascii="Arial" w:hAnsi="Arial" w:cs="Arial"/>
          <w:sz w:val="20"/>
          <w:szCs w:val="20"/>
        </w:rPr>
      </w:pPr>
    </w:p>
    <w:p w14:paraId="54188EDD" w14:textId="77777777" w:rsidR="00302A85" w:rsidRPr="00CB6AB2" w:rsidRDefault="00302A85" w:rsidP="00302A85">
      <w:pPr>
        <w:pStyle w:val="ESTANDAR"/>
        <w:rPr>
          <w:rFonts w:ascii="Arial" w:hAnsi="Arial" w:cs="Arial"/>
          <w:sz w:val="20"/>
          <w:szCs w:val="20"/>
        </w:rPr>
      </w:pPr>
      <w:r w:rsidRPr="00CB6AB2">
        <w:rPr>
          <w:rFonts w:ascii="Arial" w:hAnsi="Arial" w:cs="Arial"/>
          <w:b/>
          <w:bCs/>
          <w:sz w:val="20"/>
          <w:szCs w:val="20"/>
        </w:rPr>
        <w:t>PRIMERO:</w:t>
      </w:r>
      <w:r w:rsidRPr="00CB6AB2">
        <w:rPr>
          <w:rFonts w:ascii="Arial" w:hAnsi="Arial" w:cs="Arial"/>
          <w:sz w:val="20"/>
          <w:szCs w:val="20"/>
        </w:rPr>
        <w:t xml:space="preserve"> Se compromete a tomar a su cargo la ejecución del contrato, con estricta sujeción al pliego de Cláusulas administrativas particulares y de prescripciones técnicas que los definen, por la cantidad total, IVA excluido, de</w:t>
      </w:r>
      <w:r w:rsidRPr="00CB6AB2">
        <w:rPr>
          <w:rFonts w:ascii="Arial" w:hAnsi="Arial" w:cs="Arial"/>
          <w:b/>
          <w:bCs/>
          <w:sz w:val="20"/>
          <w:szCs w:val="20"/>
        </w:rPr>
        <w:t xml:space="preserve"> (1) ……………………(A)……………………………</w:t>
      </w:r>
      <w:r w:rsidRPr="00CB6AB2">
        <w:rPr>
          <w:rFonts w:ascii="Arial" w:hAnsi="Arial" w:cs="Arial"/>
          <w:sz w:val="20"/>
          <w:szCs w:val="20"/>
        </w:rPr>
        <w:t xml:space="preserve"> resultando de aplicación el detalle que a continuación se refleja a efectos de la determinación del importe máximo del gasto a comprometer: </w:t>
      </w:r>
    </w:p>
    <w:p w14:paraId="4D2D84C2" w14:textId="77777777" w:rsidR="00302A85" w:rsidRPr="00CB6AB2" w:rsidRDefault="00302A85" w:rsidP="00302A85">
      <w:pPr>
        <w:pStyle w:val="ESTANDAR"/>
        <w:ind w:left="2777"/>
        <w:rPr>
          <w:rFonts w:ascii="Arial" w:hAnsi="Arial" w:cs="Arial"/>
          <w:sz w:val="20"/>
          <w:szCs w:val="20"/>
        </w:rPr>
      </w:pPr>
    </w:p>
    <w:p w14:paraId="664AE376" w14:textId="77777777" w:rsidR="00302A85" w:rsidRPr="00CB6AB2" w:rsidRDefault="00302A85" w:rsidP="00302A85">
      <w:pPr>
        <w:pStyle w:val="ESTANDAR"/>
        <w:numPr>
          <w:ilvl w:val="1"/>
          <w:numId w:val="1"/>
        </w:numPr>
        <w:rPr>
          <w:rFonts w:ascii="Arial" w:hAnsi="Arial" w:cs="Arial"/>
          <w:sz w:val="20"/>
          <w:szCs w:val="20"/>
        </w:rPr>
      </w:pPr>
      <w:r w:rsidRPr="00CB6AB2">
        <w:rPr>
          <w:rFonts w:ascii="Arial" w:hAnsi="Arial" w:cs="Arial"/>
          <w:sz w:val="20"/>
          <w:szCs w:val="20"/>
        </w:rPr>
        <w:t>Importe del IVA aplicable (al tipo… %):</w:t>
      </w:r>
      <w:proofErr w:type="gramStart"/>
      <w:r w:rsidRPr="00CB6AB2">
        <w:rPr>
          <w:rFonts w:ascii="Arial" w:hAnsi="Arial" w:cs="Arial"/>
          <w:sz w:val="20"/>
          <w:szCs w:val="20"/>
        </w:rPr>
        <w:tab/>
        <w:t xml:space="preserve">  …</w:t>
      </w:r>
      <w:proofErr w:type="gramEnd"/>
      <w:r w:rsidRPr="00CB6AB2">
        <w:rPr>
          <w:rFonts w:ascii="Arial" w:hAnsi="Arial" w:cs="Arial"/>
          <w:sz w:val="20"/>
          <w:szCs w:val="20"/>
        </w:rPr>
        <w:t>…….…</w:t>
      </w:r>
      <w:r w:rsidRPr="00CB6AB2">
        <w:rPr>
          <w:rFonts w:ascii="Arial" w:hAnsi="Arial" w:cs="Arial"/>
          <w:b/>
          <w:sz w:val="20"/>
          <w:szCs w:val="20"/>
        </w:rPr>
        <w:t xml:space="preserve"> (B) </w:t>
      </w:r>
      <w:r w:rsidRPr="00CB6AB2">
        <w:rPr>
          <w:rFonts w:ascii="Arial" w:hAnsi="Arial" w:cs="Arial"/>
          <w:sz w:val="20"/>
          <w:szCs w:val="20"/>
        </w:rPr>
        <w:t>……..  €</w:t>
      </w:r>
    </w:p>
    <w:p w14:paraId="62050FAA" w14:textId="77777777" w:rsidR="00302A85" w:rsidRPr="00CB6AB2" w:rsidRDefault="00302A85" w:rsidP="00302A85">
      <w:pPr>
        <w:pStyle w:val="ESTANDAR"/>
        <w:numPr>
          <w:ilvl w:val="1"/>
          <w:numId w:val="1"/>
        </w:numPr>
        <w:rPr>
          <w:rFonts w:ascii="Arial" w:hAnsi="Arial" w:cs="Arial"/>
          <w:sz w:val="20"/>
          <w:szCs w:val="20"/>
        </w:rPr>
      </w:pPr>
      <w:r w:rsidRPr="00CB6AB2">
        <w:rPr>
          <w:rFonts w:ascii="Arial" w:hAnsi="Arial" w:cs="Arial"/>
          <w:sz w:val="20"/>
          <w:szCs w:val="20"/>
        </w:rPr>
        <w:t xml:space="preserve">Cuantía máxima del </w:t>
      </w:r>
      <w:proofErr w:type="gramStart"/>
      <w:r w:rsidRPr="00CB6AB2">
        <w:rPr>
          <w:rFonts w:ascii="Arial" w:hAnsi="Arial" w:cs="Arial"/>
          <w:sz w:val="20"/>
          <w:szCs w:val="20"/>
        </w:rPr>
        <w:t>gasto  (</w:t>
      </w:r>
      <w:proofErr w:type="gramEnd"/>
      <w:r w:rsidRPr="00CB6AB2">
        <w:rPr>
          <w:rFonts w:ascii="Arial" w:hAnsi="Arial" w:cs="Arial"/>
          <w:sz w:val="20"/>
          <w:szCs w:val="20"/>
        </w:rPr>
        <w:t>suma A + B)</w:t>
      </w:r>
      <w:r w:rsidRPr="00CB6AB2">
        <w:rPr>
          <w:rFonts w:ascii="Arial" w:hAnsi="Arial" w:cs="Arial"/>
          <w:sz w:val="20"/>
          <w:szCs w:val="20"/>
        </w:rPr>
        <w:tab/>
        <w:t xml:space="preserve"> ……………………..  €</w:t>
      </w:r>
    </w:p>
    <w:p w14:paraId="7736D8E0" w14:textId="77777777" w:rsidR="00302A85" w:rsidRPr="00CB6AB2" w:rsidRDefault="00302A85" w:rsidP="00302A85">
      <w:pPr>
        <w:pStyle w:val="ESTANDAR"/>
        <w:rPr>
          <w:rFonts w:ascii="Arial" w:hAnsi="Arial" w:cs="Arial"/>
          <w:sz w:val="20"/>
          <w:szCs w:val="20"/>
        </w:rPr>
      </w:pPr>
    </w:p>
    <w:p w14:paraId="0E2B0DB4" w14:textId="77777777" w:rsidR="00302A85" w:rsidRPr="00CB6AB2" w:rsidRDefault="00302A85" w:rsidP="00302A85">
      <w:pPr>
        <w:pStyle w:val="ESTANDAR"/>
        <w:rPr>
          <w:rFonts w:ascii="Arial" w:hAnsi="Arial" w:cs="Arial"/>
          <w:i/>
          <w:sz w:val="20"/>
          <w:szCs w:val="20"/>
        </w:rPr>
      </w:pPr>
      <w:r w:rsidRPr="00CB6AB2">
        <w:rPr>
          <w:rFonts w:ascii="Arial" w:hAnsi="Arial" w:cs="Arial"/>
          <w:i/>
          <w:sz w:val="20"/>
          <w:szCs w:val="20"/>
        </w:rPr>
        <w:t>(En su caso: Resultando de aplicación, como precios ciertos del contrato, los importes unitarios que se describen en documento anexo a esta proposición).</w:t>
      </w:r>
    </w:p>
    <w:p w14:paraId="24B95D7A" w14:textId="22A87E68" w:rsidR="00302A85" w:rsidRPr="00CB6AB2" w:rsidRDefault="00302A85" w:rsidP="00302A85">
      <w:pPr>
        <w:pStyle w:val="ESTANDAR"/>
        <w:rPr>
          <w:rFonts w:ascii="Arial" w:hAnsi="Arial" w:cs="Arial"/>
          <w:sz w:val="20"/>
          <w:szCs w:val="20"/>
        </w:rPr>
      </w:pPr>
    </w:p>
    <w:p w14:paraId="7643D5CD" w14:textId="0BD4CFD4" w:rsidR="00302A85" w:rsidRPr="00493AD5" w:rsidRDefault="00302A85" w:rsidP="00302A85">
      <w:pPr>
        <w:pStyle w:val="ESTANDAR"/>
        <w:rPr>
          <w:rFonts w:ascii="Arial" w:hAnsi="Arial" w:cs="Arial"/>
          <w:sz w:val="16"/>
          <w:szCs w:val="16"/>
        </w:rPr>
      </w:pPr>
      <w:r w:rsidRPr="00493AD5">
        <w:rPr>
          <w:rFonts w:ascii="Arial" w:hAnsi="Arial" w:cs="Arial"/>
          <w:b/>
          <w:bCs/>
          <w:sz w:val="16"/>
          <w:szCs w:val="16"/>
        </w:rPr>
        <w:t xml:space="preserve">(1) </w:t>
      </w:r>
      <w:r w:rsidRPr="00493AD5">
        <w:rPr>
          <w:rFonts w:ascii="Arial" w:hAnsi="Arial" w:cs="Arial"/>
          <w:sz w:val="16"/>
          <w:szCs w:val="16"/>
        </w:rPr>
        <w:t xml:space="preserve">Se </w:t>
      </w:r>
      <w:r w:rsidRPr="00493AD5">
        <w:rPr>
          <w:rFonts w:ascii="Arial" w:hAnsi="Arial" w:cs="Arial"/>
          <w:i/>
          <w:sz w:val="16"/>
          <w:szCs w:val="16"/>
        </w:rPr>
        <w:t>consignará la cuantía total de la oferta,</w:t>
      </w:r>
      <w:r w:rsidRPr="00493AD5">
        <w:rPr>
          <w:rFonts w:ascii="Arial" w:hAnsi="Arial" w:cs="Arial"/>
          <w:b/>
          <w:i/>
          <w:sz w:val="16"/>
          <w:szCs w:val="16"/>
        </w:rPr>
        <w:t xml:space="preserve"> </w:t>
      </w:r>
      <w:r w:rsidRPr="00493AD5">
        <w:rPr>
          <w:rFonts w:ascii="Arial" w:hAnsi="Arial" w:cs="Arial"/>
          <w:i/>
          <w:sz w:val="16"/>
          <w:szCs w:val="16"/>
        </w:rPr>
        <w:t>SIN IVA (en su caso, IGIC o IPSI) en letra y en número, en euros, con un máximo de dos decimales</w:t>
      </w:r>
      <w:r w:rsidRPr="00493AD5">
        <w:rPr>
          <w:rFonts w:ascii="Arial" w:hAnsi="Arial" w:cs="Arial"/>
          <w:sz w:val="16"/>
          <w:szCs w:val="16"/>
        </w:rPr>
        <w:t xml:space="preserve">. </w:t>
      </w:r>
      <w:r w:rsidRPr="00493AD5">
        <w:rPr>
          <w:rFonts w:ascii="Arial" w:hAnsi="Arial" w:cs="Arial"/>
          <w:i/>
          <w:sz w:val="16"/>
          <w:szCs w:val="16"/>
        </w:rPr>
        <w:t xml:space="preserve">De permitirse la licitación por lotes, se hará constar para cada uno de ellos su número, denominación e importe (en </w:t>
      </w:r>
      <w:r w:rsidR="00846BE6" w:rsidRPr="00493AD5">
        <w:rPr>
          <w:rFonts w:ascii="Arial" w:hAnsi="Arial" w:cs="Arial"/>
          <w:i/>
          <w:sz w:val="16"/>
          <w:szCs w:val="16"/>
        </w:rPr>
        <w:t>l</w:t>
      </w:r>
      <w:r w:rsidRPr="00493AD5">
        <w:rPr>
          <w:rFonts w:ascii="Arial" w:hAnsi="Arial" w:cs="Arial"/>
          <w:i/>
          <w:sz w:val="16"/>
          <w:szCs w:val="16"/>
        </w:rPr>
        <w:t>etra y número) a que ascienden de forma individual. Igualmente, y de permitirse variantes, se indicará expresamente su número e importe individualizado</w:t>
      </w:r>
    </w:p>
    <w:p w14:paraId="236E1A6D" w14:textId="77777777" w:rsidR="00302A85" w:rsidRPr="00CB6AB2" w:rsidRDefault="00302A85" w:rsidP="00302A85">
      <w:pPr>
        <w:pStyle w:val="ESTANDAR"/>
        <w:rPr>
          <w:rFonts w:ascii="Arial" w:hAnsi="Arial" w:cs="Arial"/>
          <w:sz w:val="20"/>
          <w:szCs w:val="20"/>
        </w:rPr>
      </w:pPr>
    </w:p>
    <w:p w14:paraId="0D7B6444" w14:textId="77777777" w:rsidR="00CB6AB2" w:rsidRDefault="00CB6AB2" w:rsidP="00302A85">
      <w:pPr>
        <w:pStyle w:val="Prrafodelista"/>
        <w:tabs>
          <w:tab w:val="left" w:pos="284"/>
        </w:tabs>
        <w:autoSpaceDE w:val="0"/>
        <w:autoSpaceDN w:val="0"/>
        <w:adjustRightInd w:val="0"/>
        <w:ind w:left="0"/>
        <w:jc w:val="right"/>
        <w:rPr>
          <w:rFonts w:ascii="Arial" w:hAnsi="Arial" w:cs="Arial"/>
          <w:i/>
        </w:rPr>
      </w:pPr>
    </w:p>
    <w:p w14:paraId="235C699A" w14:textId="77777777" w:rsidR="00CB6AB2" w:rsidRDefault="00CB6AB2" w:rsidP="00302A85">
      <w:pPr>
        <w:pStyle w:val="Prrafodelista"/>
        <w:tabs>
          <w:tab w:val="left" w:pos="284"/>
        </w:tabs>
        <w:autoSpaceDE w:val="0"/>
        <w:autoSpaceDN w:val="0"/>
        <w:adjustRightInd w:val="0"/>
        <w:ind w:left="0"/>
        <w:jc w:val="right"/>
        <w:rPr>
          <w:rFonts w:ascii="Arial" w:hAnsi="Arial" w:cs="Arial"/>
          <w:i/>
        </w:rPr>
      </w:pPr>
    </w:p>
    <w:p w14:paraId="1ACDDC01" w14:textId="77777777" w:rsidR="00CB6AB2" w:rsidRDefault="00CB6AB2" w:rsidP="00302A85">
      <w:pPr>
        <w:pStyle w:val="Prrafodelista"/>
        <w:tabs>
          <w:tab w:val="left" w:pos="284"/>
        </w:tabs>
        <w:autoSpaceDE w:val="0"/>
        <w:autoSpaceDN w:val="0"/>
        <w:adjustRightInd w:val="0"/>
        <w:ind w:left="0"/>
        <w:jc w:val="right"/>
        <w:rPr>
          <w:rFonts w:ascii="Arial" w:hAnsi="Arial" w:cs="Arial"/>
          <w:i/>
        </w:rPr>
      </w:pPr>
    </w:p>
    <w:p w14:paraId="03776B22" w14:textId="77777777" w:rsidR="00CB6AB2" w:rsidRDefault="00CB6AB2" w:rsidP="00302A85">
      <w:pPr>
        <w:pStyle w:val="Prrafodelista"/>
        <w:tabs>
          <w:tab w:val="left" w:pos="284"/>
        </w:tabs>
        <w:autoSpaceDE w:val="0"/>
        <w:autoSpaceDN w:val="0"/>
        <w:adjustRightInd w:val="0"/>
        <w:ind w:left="0"/>
        <w:jc w:val="right"/>
        <w:rPr>
          <w:rFonts w:ascii="Arial" w:hAnsi="Arial" w:cs="Arial"/>
          <w:i/>
        </w:rPr>
      </w:pPr>
    </w:p>
    <w:p w14:paraId="51F8924D" w14:textId="667DCEE7" w:rsidR="00302A85" w:rsidRPr="00CB6AB2" w:rsidRDefault="00302A85" w:rsidP="00302A85">
      <w:pPr>
        <w:pStyle w:val="Prrafodelista"/>
        <w:tabs>
          <w:tab w:val="left" w:pos="284"/>
        </w:tabs>
        <w:autoSpaceDE w:val="0"/>
        <w:autoSpaceDN w:val="0"/>
        <w:adjustRightInd w:val="0"/>
        <w:ind w:left="0"/>
        <w:jc w:val="right"/>
        <w:rPr>
          <w:rFonts w:ascii="Arial" w:hAnsi="Arial" w:cs="Arial"/>
          <w:i/>
        </w:rPr>
      </w:pPr>
      <w:r w:rsidRPr="00CB6AB2">
        <w:rPr>
          <w:rFonts w:ascii="Arial" w:hAnsi="Arial" w:cs="Arial"/>
          <w:i/>
        </w:rPr>
        <w:t xml:space="preserve">Documento </w:t>
      </w:r>
      <w:proofErr w:type="spellStart"/>
      <w:r w:rsidRPr="00CB6AB2">
        <w:rPr>
          <w:rFonts w:ascii="Arial" w:hAnsi="Arial" w:cs="Arial"/>
          <w:i/>
        </w:rPr>
        <w:t>nº</w:t>
      </w:r>
      <w:proofErr w:type="spellEnd"/>
      <w:r w:rsidRPr="00CB6AB2">
        <w:rPr>
          <w:rFonts w:ascii="Arial" w:hAnsi="Arial" w:cs="Arial"/>
          <w:i/>
        </w:rPr>
        <w:t xml:space="preserve"> 1/página 3</w:t>
      </w:r>
    </w:p>
    <w:p w14:paraId="4811717C" w14:textId="77777777" w:rsidR="00302A85" w:rsidRPr="00CB6AB2" w:rsidRDefault="00302A85" w:rsidP="00302A85">
      <w:pPr>
        <w:pStyle w:val="ESTANDAR"/>
        <w:rPr>
          <w:rFonts w:ascii="Arial" w:hAnsi="Arial" w:cs="Arial"/>
          <w:b/>
          <w:bCs/>
          <w:sz w:val="20"/>
          <w:szCs w:val="20"/>
        </w:rPr>
      </w:pPr>
    </w:p>
    <w:p w14:paraId="603B6FE5" w14:textId="77777777" w:rsidR="00302A85" w:rsidRPr="00CB6AB2" w:rsidRDefault="00302A85" w:rsidP="00302A85">
      <w:pPr>
        <w:pStyle w:val="ESTANDAR"/>
        <w:rPr>
          <w:rFonts w:ascii="Arial" w:hAnsi="Arial" w:cs="Arial"/>
          <w:sz w:val="20"/>
          <w:szCs w:val="20"/>
        </w:rPr>
      </w:pPr>
      <w:r w:rsidRPr="00CB6AB2">
        <w:rPr>
          <w:rFonts w:ascii="Arial" w:hAnsi="Arial" w:cs="Arial"/>
          <w:b/>
          <w:bCs/>
          <w:sz w:val="20"/>
          <w:szCs w:val="20"/>
        </w:rPr>
        <w:t>SEGUNDO:</w:t>
      </w:r>
      <w:r w:rsidRPr="00CB6AB2">
        <w:rPr>
          <w:rFonts w:ascii="Arial" w:hAnsi="Arial" w:cs="Arial"/>
          <w:sz w:val="20"/>
          <w:szCs w:val="20"/>
        </w:rPr>
        <w:t xml:space="preserve"> Que a todos los efectos debe de entenderse que, dentro de la presente oferta, ha sido comprendido no solo el precio de ejecución de los servicios objeto de contratación, sino asimismo la totalidad de gastos que se definen en el pliego de Cláusulas Administrativas como obligatorios para el contratista, encaminados a la ejecución total de la prestación que comprende. </w:t>
      </w:r>
    </w:p>
    <w:p w14:paraId="634099D4" w14:textId="77777777" w:rsidR="00302A85" w:rsidRPr="00CB6AB2" w:rsidRDefault="00302A85" w:rsidP="00302A85">
      <w:pPr>
        <w:pStyle w:val="ESTANDAR"/>
        <w:rPr>
          <w:rFonts w:ascii="Arial" w:hAnsi="Arial" w:cs="Arial"/>
          <w:sz w:val="20"/>
          <w:szCs w:val="20"/>
        </w:rPr>
      </w:pPr>
    </w:p>
    <w:p w14:paraId="405A3A99" w14:textId="77777777" w:rsidR="00302A85" w:rsidRPr="00CB6AB2" w:rsidRDefault="00302A85" w:rsidP="00302A85">
      <w:pPr>
        <w:pStyle w:val="ESTANDAR"/>
        <w:rPr>
          <w:rFonts w:ascii="Arial" w:hAnsi="Arial" w:cs="Arial"/>
          <w:sz w:val="20"/>
          <w:szCs w:val="20"/>
        </w:rPr>
      </w:pPr>
      <w:r w:rsidRPr="00CB6AB2">
        <w:rPr>
          <w:rFonts w:ascii="Arial" w:hAnsi="Arial" w:cs="Arial"/>
          <w:sz w:val="20"/>
          <w:szCs w:val="20"/>
        </w:rPr>
        <w:t xml:space="preserve">Por lo que respecta </w:t>
      </w:r>
      <w:proofErr w:type="gramStart"/>
      <w:r w:rsidRPr="00CB6AB2">
        <w:rPr>
          <w:rFonts w:ascii="Arial" w:hAnsi="Arial" w:cs="Arial"/>
          <w:sz w:val="20"/>
          <w:szCs w:val="20"/>
        </w:rPr>
        <w:t>al  Impuesto</w:t>
      </w:r>
      <w:proofErr w:type="gramEnd"/>
      <w:r w:rsidRPr="00CB6AB2">
        <w:rPr>
          <w:rFonts w:ascii="Arial" w:hAnsi="Arial" w:cs="Arial"/>
          <w:sz w:val="20"/>
          <w:szCs w:val="20"/>
        </w:rPr>
        <w:t xml:space="preserve"> sobre el Valor Añadido (o en su caso, el IGIC o IPSI en los territorios en que estas figuras impositivas rijan), el mismo se recoge de forma expresa como partida independiente en esta proposición, y así será repercutido en la facturación que se produzca, indicando el tipo impositivo aplicado, y sin que el importe máximo del gasto sufra variación con el aquí recogido como consecuencia de la consignación del tributo. </w:t>
      </w:r>
    </w:p>
    <w:p w14:paraId="6086DE97" w14:textId="77777777" w:rsidR="00302A85" w:rsidRPr="00CB6AB2" w:rsidRDefault="00302A85" w:rsidP="00302A85">
      <w:pPr>
        <w:pStyle w:val="ESTANDAR"/>
        <w:rPr>
          <w:rFonts w:ascii="Arial" w:hAnsi="Arial" w:cs="Arial"/>
          <w:sz w:val="20"/>
          <w:szCs w:val="20"/>
        </w:rPr>
      </w:pPr>
    </w:p>
    <w:p w14:paraId="31162CFC" w14:textId="77777777" w:rsidR="00302A85" w:rsidRPr="00CB6AB2" w:rsidRDefault="00302A85" w:rsidP="00302A85">
      <w:pPr>
        <w:pStyle w:val="ESTANDAR"/>
        <w:rPr>
          <w:rFonts w:ascii="Arial" w:hAnsi="Arial" w:cs="Arial"/>
          <w:sz w:val="20"/>
          <w:szCs w:val="20"/>
        </w:rPr>
      </w:pPr>
    </w:p>
    <w:p w14:paraId="3AC88921" w14:textId="77777777" w:rsidR="00302A85" w:rsidRPr="00CB6AB2" w:rsidRDefault="00302A85" w:rsidP="00302A85">
      <w:pPr>
        <w:pStyle w:val="ESTANDAR"/>
        <w:rPr>
          <w:rFonts w:ascii="Arial" w:hAnsi="Arial" w:cs="Arial"/>
          <w:i/>
          <w:sz w:val="20"/>
          <w:szCs w:val="20"/>
        </w:rPr>
      </w:pPr>
      <w:r w:rsidRPr="00CB6AB2">
        <w:rPr>
          <w:rFonts w:ascii="Arial" w:hAnsi="Arial" w:cs="Arial"/>
          <w:b/>
          <w:bCs/>
          <w:i/>
          <w:sz w:val="20"/>
          <w:szCs w:val="20"/>
        </w:rPr>
        <w:t xml:space="preserve">TERCERO (en su caso): </w:t>
      </w:r>
      <w:r w:rsidRPr="00CB6AB2">
        <w:rPr>
          <w:rFonts w:ascii="Arial" w:hAnsi="Arial" w:cs="Arial"/>
          <w:i/>
          <w:sz w:val="20"/>
          <w:szCs w:val="20"/>
        </w:rPr>
        <w:t xml:space="preserve">Asimismo, se asume la expresa ejecución de las siguientes prestaciones que responden a los criterios de adjudicación valorables mediante la aplicación de fórmulas que se describen en la cláusula 4.2.B del pliego de cláusulas administrativas particulares que rige la licitación:  </w:t>
      </w:r>
    </w:p>
    <w:p w14:paraId="3A4178B3" w14:textId="77777777" w:rsidR="00302A85" w:rsidRPr="00CB6AB2" w:rsidRDefault="00302A85" w:rsidP="00302A85">
      <w:pPr>
        <w:pStyle w:val="ESTANDAR"/>
        <w:rPr>
          <w:rFonts w:ascii="Arial" w:hAnsi="Arial" w:cs="Arial"/>
          <w:i/>
          <w:sz w:val="20"/>
          <w:szCs w:val="20"/>
        </w:rPr>
      </w:pPr>
    </w:p>
    <w:p w14:paraId="7CC05054" w14:textId="77777777" w:rsidR="00302A85" w:rsidRPr="00CB6AB2" w:rsidRDefault="00302A85" w:rsidP="00302A85">
      <w:pPr>
        <w:pStyle w:val="ESTANDAR"/>
        <w:rPr>
          <w:rFonts w:ascii="Arial" w:hAnsi="Arial" w:cs="Arial"/>
          <w:i/>
          <w:sz w:val="20"/>
          <w:szCs w:val="20"/>
        </w:rPr>
      </w:pPr>
    </w:p>
    <w:p w14:paraId="4239F69E" w14:textId="2024F043" w:rsidR="00302A85" w:rsidRDefault="00B95844" w:rsidP="0002145E">
      <w:pPr>
        <w:pStyle w:val="ESTANDAR"/>
        <w:spacing w:line="276" w:lineRule="auto"/>
        <w:ind w:left="567" w:right="-2"/>
        <w:rPr>
          <w:rFonts w:ascii="Arial" w:hAnsi="Arial" w:cs="Arial"/>
          <w:sz w:val="20"/>
          <w:szCs w:val="20"/>
        </w:rPr>
      </w:pPr>
      <w:r>
        <w:rPr>
          <w:rFonts w:ascii="Arial" w:hAnsi="Arial" w:cs="Arial"/>
          <w:sz w:val="20"/>
          <w:szCs w:val="20"/>
        </w:rPr>
        <w:t>A</w:t>
      </w:r>
      <w:proofErr w:type="gramStart"/>
      <w:r w:rsidR="00302A85" w:rsidRPr="00CB6AB2">
        <w:rPr>
          <w:rFonts w:ascii="Arial" w:hAnsi="Arial" w:cs="Arial"/>
          <w:sz w:val="20"/>
          <w:szCs w:val="20"/>
        </w:rPr>
        <w:t>).-</w:t>
      </w:r>
      <w:proofErr w:type="gramEnd"/>
      <w:r w:rsidR="00302A85" w:rsidRPr="00CB6AB2">
        <w:rPr>
          <w:rFonts w:ascii="Arial" w:hAnsi="Arial" w:cs="Arial"/>
          <w:sz w:val="20"/>
          <w:szCs w:val="20"/>
        </w:rPr>
        <w:t xml:space="preserve">Criterio previsto en la cláusula </w:t>
      </w:r>
      <w:r w:rsidR="00302A85" w:rsidRPr="00CB6AB2">
        <w:rPr>
          <w:rFonts w:ascii="Arial" w:hAnsi="Arial" w:cs="Arial"/>
          <w:color w:val="000000" w:themeColor="text1"/>
          <w:sz w:val="20"/>
          <w:szCs w:val="20"/>
        </w:rPr>
        <w:t>4.2.B.</w:t>
      </w:r>
      <w:r>
        <w:rPr>
          <w:rFonts w:ascii="Arial" w:hAnsi="Arial" w:cs="Arial"/>
          <w:color w:val="000000" w:themeColor="text1"/>
          <w:sz w:val="20"/>
          <w:szCs w:val="20"/>
        </w:rPr>
        <w:t>1</w:t>
      </w:r>
      <w:r w:rsidR="00302A85" w:rsidRPr="00CB6AB2">
        <w:rPr>
          <w:rFonts w:ascii="Arial" w:hAnsi="Arial" w:cs="Arial"/>
          <w:color w:val="000000" w:themeColor="text1"/>
          <w:sz w:val="20"/>
          <w:szCs w:val="20"/>
        </w:rPr>
        <w:t>).</w:t>
      </w:r>
      <w:r w:rsidR="00302A85" w:rsidRPr="00CB6AB2">
        <w:rPr>
          <w:rFonts w:ascii="Arial" w:hAnsi="Arial" w:cs="Arial"/>
          <w:sz w:val="20"/>
          <w:szCs w:val="20"/>
        </w:rPr>
        <w:t>de este Pliego: Descargar de forma electrónica los informes y pruebas médicas realizadas a través de una plataforma digital segura.</w:t>
      </w:r>
    </w:p>
    <w:p w14:paraId="442202F2" w14:textId="67D7D820" w:rsidR="00D45C25" w:rsidRDefault="00D45C25" w:rsidP="0002145E">
      <w:pPr>
        <w:pStyle w:val="ESTANDAR"/>
        <w:spacing w:line="276" w:lineRule="auto"/>
        <w:ind w:left="567" w:right="-2"/>
        <w:rPr>
          <w:rFonts w:ascii="Arial" w:hAnsi="Arial" w:cs="Arial"/>
          <w:sz w:val="20"/>
          <w:szCs w:val="20"/>
        </w:rPr>
      </w:pPr>
    </w:p>
    <w:p w14:paraId="6E83CB62" w14:textId="3B07CFDB" w:rsidR="00D45C25" w:rsidRPr="00CB6AB2" w:rsidRDefault="00D45C25" w:rsidP="00D45C25">
      <w:pPr>
        <w:pStyle w:val="ESTANDAR"/>
        <w:spacing w:line="276" w:lineRule="auto"/>
        <w:ind w:left="284" w:right="-284"/>
        <w:rPr>
          <w:rFonts w:ascii="Arial" w:hAnsi="Arial" w:cs="Arial"/>
          <w:i/>
          <w:sz w:val="20"/>
          <w:szCs w:val="20"/>
        </w:rPr>
      </w:pPr>
      <w:r>
        <w:rPr>
          <w:rFonts w:ascii="Arial" w:hAnsi="Arial" w:cs="Arial"/>
          <w:sz w:val="20"/>
          <w:szCs w:val="20"/>
        </w:rPr>
        <w:tab/>
      </w:r>
      <w:r>
        <w:rPr>
          <w:rFonts w:ascii="Arial" w:hAnsi="Arial" w:cs="Arial"/>
          <w:sz w:val="20"/>
          <w:szCs w:val="20"/>
        </w:rPr>
        <w:tab/>
      </w:r>
      <w:r w:rsidRPr="00CB6AB2">
        <w:rPr>
          <w:rFonts w:ascii="Arial" w:hAnsi="Arial" w:cs="Arial"/>
          <w:i/>
          <w:sz w:val="20"/>
          <w:szCs w:val="20"/>
        </w:rPr>
        <w:t>(El licitador definirá expresamente el ofrecimiento)</w:t>
      </w:r>
    </w:p>
    <w:p w14:paraId="511E4F1C" w14:textId="77777777" w:rsidR="00D45C25" w:rsidRPr="00CB6AB2" w:rsidRDefault="00D45C25" w:rsidP="00D45C25">
      <w:pPr>
        <w:pStyle w:val="ESTANDAR"/>
        <w:spacing w:line="276" w:lineRule="auto"/>
        <w:ind w:left="284" w:right="-284"/>
        <w:rPr>
          <w:rFonts w:ascii="Arial" w:hAnsi="Arial" w:cs="Arial"/>
          <w:i/>
          <w:sz w:val="20"/>
          <w:szCs w:val="20"/>
        </w:rPr>
      </w:pPr>
    </w:p>
    <w:p w14:paraId="12CDBD37" w14:textId="77777777" w:rsidR="00D45C25" w:rsidRPr="00CB6AB2" w:rsidRDefault="00D45C25" w:rsidP="00D45C25">
      <w:pPr>
        <w:pStyle w:val="ESTANDAR"/>
        <w:spacing w:line="276" w:lineRule="auto"/>
        <w:ind w:left="708" w:right="-284" w:firstLine="708"/>
        <w:rPr>
          <w:rFonts w:ascii="Arial" w:hAnsi="Arial" w:cs="Arial"/>
          <w:i/>
          <w:sz w:val="20"/>
          <w:szCs w:val="20"/>
        </w:rPr>
      </w:pPr>
      <w:r w:rsidRPr="00CB6AB2">
        <w:rPr>
          <w:rFonts w:ascii="Arial" w:hAnsi="Arial" w:cs="Arial"/>
          <w:i/>
          <w:sz w:val="20"/>
          <w:szCs w:val="20"/>
        </w:rPr>
        <w:t>_ Si se asume</w:t>
      </w:r>
      <w:r w:rsidRPr="00CB6AB2">
        <w:rPr>
          <w:rFonts w:ascii="Arial" w:hAnsi="Arial" w:cs="Arial"/>
          <w:i/>
          <w:sz w:val="20"/>
          <w:szCs w:val="20"/>
        </w:rPr>
        <w:tab/>
      </w:r>
      <w:r w:rsidRPr="00CB6AB2">
        <w:rPr>
          <w:rFonts w:ascii="Arial" w:hAnsi="Arial" w:cs="Arial"/>
          <w:i/>
          <w:sz w:val="20"/>
          <w:szCs w:val="20"/>
        </w:rPr>
        <w:tab/>
      </w:r>
      <w:r w:rsidRPr="00CB6AB2">
        <w:rPr>
          <w:rFonts w:ascii="Arial" w:hAnsi="Arial" w:cs="Arial"/>
          <w:i/>
          <w:sz w:val="20"/>
          <w:szCs w:val="20"/>
        </w:rPr>
        <w:tab/>
      </w:r>
      <w:r w:rsidRPr="00CB6AB2">
        <w:rPr>
          <w:rFonts w:ascii="Arial" w:hAnsi="Arial" w:cs="Arial"/>
          <w:i/>
          <w:sz w:val="20"/>
          <w:szCs w:val="20"/>
        </w:rPr>
        <w:tab/>
        <w:t>_No se asume</w:t>
      </w:r>
    </w:p>
    <w:p w14:paraId="5E8B3823" w14:textId="79E0AADD" w:rsidR="00D45C25" w:rsidRDefault="00D45C25" w:rsidP="0002145E">
      <w:pPr>
        <w:pStyle w:val="ESTANDAR"/>
        <w:spacing w:line="276" w:lineRule="auto"/>
        <w:ind w:left="567" w:right="-2"/>
        <w:rPr>
          <w:rFonts w:ascii="Arial" w:hAnsi="Arial" w:cs="Arial"/>
          <w:sz w:val="20"/>
          <w:szCs w:val="20"/>
        </w:rPr>
      </w:pPr>
    </w:p>
    <w:p w14:paraId="6F2719CA" w14:textId="4A154156" w:rsidR="00B95844" w:rsidRDefault="00B95844" w:rsidP="0002145E">
      <w:pPr>
        <w:pStyle w:val="ESTANDAR"/>
        <w:spacing w:line="276" w:lineRule="auto"/>
        <w:ind w:left="567" w:right="-2"/>
        <w:rPr>
          <w:rFonts w:ascii="Arial" w:hAnsi="Arial" w:cs="Arial"/>
          <w:sz w:val="20"/>
          <w:szCs w:val="20"/>
        </w:rPr>
      </w:pPr>
    </w:p>
    <w:p w14:paraId="1DB7C53D" w14:textId="2BF09EA5" w:rsidR="00B95844" w:rsidRPr="00CB6AB2" w:rsidRDefault="00B95844" w:rsidP="00B95844">
      <w:pPr>
        <w:pStyle w:val="SANGRADO-2"/>
        <w:keepLines w:val="0"/>
        <w:ind w:left="567" w:firstLine="0"/>
        <w:rPr>
          <w:b/>
          <w:bCs/>
          <w:sz w:val="20"/>
          <w:szCs w:val="20"/>
          <w:shd w:val="clear" w:color="auto" w:fill="FFFFFF"/>
        </w:rPr>
      </w:pPr>
      <w:r>
        <w:rPr>
          <w:i/>
          <w:sz w:val="20"/>
          <w:szCs w:val="20"/>
        </w:rPr>
        <w:t>B</w:t>
      </w:r>
      <w:proofErr w:type="gramStart"/>
      <w:r w:rsidRPr="00CB6AB2">
        <w:rPr>
          <w:i/>
          <w:sz w:val="20"/>
          <w:szCs w:val="20"/>
        </w:rPr>
        <w:t>)</w:t>
      </w:r>
      <w:r w:rsidR="006055CC">
        <w:rPr>
          <w:i/>
          <w:sz w:val="20"/>
          <w:szCs w:val="20"/>
        </w:rPr>
        <w:t>.</w:t>
      </w:r>
      <w:r w:rsidRPr="00CB6AB2">
        <w:rPr>
          <w:i/>
          <w:sz w:val="20"/>
          <w:szCs w:val="20"/>
        </w:rPr>
        <w:t>-</w:t>
      </w:r>
      <w:proofErr w:type="gramEnd"/>
      <w:r w:rsidRPr="00CB6AB2">
        <w:rPr>
          <w:i/>
          <w:sz w:val="20"/>
          <w:szCs w:val="20"/>
        </w:rPr>
        <w:t xml:space="preserve"> Criterio previsto en la cláusula 4.2.B.</w:t>
      </w:r>
      <w:r>
        <w:rPr>
          <w:i/>
          <w:sz w:val="20"/>
          <w:szCs w:val="20"/>
        </w:rPr>
        <w:t>2</w:t>
      </w:r>
      <w:r w:rsidRPr="00CB6AB2">
        <w:rPr>
          <w:i/>
          <w:sz w:val="20"/>
          <w:szCs w:val="20"/>
        </w:rPr>
        <w:t>)</w:t>
      </w:r>
      <w:r w:rsidRPr="00CB6AB2">
        <w:rPr>
          <w:sz w:val="20"/>
          <w:szCs w:val="20"/>
        </w:rPr>
        <w:t xml:space="preserve"> Valoración foniátrica, con </w:t>
      </w:r>
      <w:r w:rsidRPr="00CB6AB2">
        <w:rPr>
          <w:sz w:val="20"/>
          <w:szCs w:val="20"/>
          <w:shd w:val="clear" w:color="auto" w:fill="FFFFFF"/>
        </w:rPr>
        <w:t>la finalidad</w:t>
      </w:r>
      <w:r w:rsidRPr="00CB6AB2">
        <w:rPr>
          <w:b/>
          <w:bCs/>
          <w:sz w:val="20"/>
          <w:szCs w:val="20"/>
          <w:shd w:val="clear" w:color="auto" w:fill="FFFFFF"/>
        </w:rPr>
        <w:t xml:space="preserve"> </w:t>
      </w:r>
      <w:r w:rsidRPr="00CB6AB2">
        <w:rPr>
          <w:sz w:val="20"/>
          <w:szCs w:val="20"/>
          <w:shd w:val="clear" w:color="auto" w:fill="FFFFFF"/>
        </w:rPr>
        <w:t>de</w:t>
      </w:r>
      <w:r w:rsidRPr="00CB6AB2">
        <w:rPr>
          <w:rStyle w:val="Textoennegrita"/>
          <w:b w:val="0"/>
          <w:bCs w:val="0"/>
          <w:sz w:val="20"/>
          <w:szCs w:val="20"/>
          <w:shd w:val="clear" w:color="auto" w:fill="FFFFFF"/>
        </w:rPr>
        <w:t> detectar oportunamente alteraciones en las cuerdas vocales, evitar futuros daños y complicaciones en la voz</w:t>
      </w:r>
      <w:r w:rsidRPr="00CB6AB2">
        <w:rPr>
          <w:b/>
          <w:bCs/>
          <w:sz w:val="20"/>
          <w:szCs w:val="20"/>
          <w:shd w:val="clear" w:color="auto" w:fill="FFFFFF"/>
        </w:rPr>
        <w:t>.</w:t>
      </w:r>
    </w:p>
    <w:p w14:paraId="2C7849E6" w14:textId="77777777" w:rsidR="00B95844" w:rsidRPr="00CB6AB2" w:rsidRDefault="00B95844" w:rsidP="0002145E">
      <w:pPr>
        <w:pStyle w:val="ESTANDAR"/>
        <w:spacing w:line="276" w:lineRule="auto"/>
        <w:ind w:left="567" w:right="-2"/>
        <w:rPr>
          <w:rFonts w:ascii="Arial" w:hAnsi="Arial" w:cs="Arial"/>
          <w:sz w:val="20"/>
          <w:szCs w:val="20"/>
        </w:rPr>
      </w:pPr>
    </w:p>
    <w:p w14:paraId="44B6D760" w14:textId="77777777" w:rsidR="00302A85" w:rsidRPr="00CB6AB2" w:rsidRDefault="00302A85" w:rsidP="0002145E">
      <w:pPr>
        <w:pStyle w:val="ESTANDAR"/>
        <w:spacing w:line="276" w:lineRule="auto"/>
        <w:ind w:left="567" w:right="-2"/>
        <w:rPr>
          <w:rFonts w:ascii="Arial" w:hAnsi="Arial" w:cs="Arial"/>
          <w:sz w:val="20"/>
          <w:szCs w:val="20"/>
        </w:rPr>
      </w:pPr>
    </w:p>
    <w:p w14:paraId="35715EC2" w14:textId="77777777" w:rsidR="00302A85" w:rsidRPr="00CB6AB2" w:rsidRDefault="00302A85" w:rsidP="00302A85">
      <w:pPr>
        <w:pStyle w:val="ESTANDAR"/>
        <w:spacing w:line="276" w:lineRule="auto"/>
        <w:ind w:left="284" w:right="-284"/>
        <w:rPr>
          <w:rFonts w:ascii="Arial" w:hAnsi="Arial" w:cs="Arial"/>
          <w:i/>
          <w:sz w:val="20"/>
          <w:szCs w:val="20"/>
        </w:rPr>
      </w:pPr>
      <w:r w:rsidRPr="00CB6AB2">
        <w:rPr>
          <w:rFonts w:ascii="Arial" w:hAnsi="Arial" w:cs="Arial"/>
          <w:sz w:val="20"/>
          <w:szCs w:val="20"/>
        </w:rPr>
        <w:tab/>
      </w:r>
      <w:r w:rsidRPr="00CB6AB2">
        <w:rPr>
          <w:rFonts w:ascii="Arial" w:hAnsi="Arial" w:cs="Arial"/>
          <w:sz w:val="20"/>
          <w:szCs w:val="20"/>
        </w:rPr>
        <w:tab/>
      </w:r>
      <w:r w:rsidRPr="00CB6AB2">
        <w:rPr>
          <w:rFonts w:ascii="Arial" w:hAnsi="Arial" w:cs="Arial"/>
          <w:i/>
          <w:sz w:val="20"/>
          <w:szCs w:val="20"/>
        </w:rPr>
        <w:t>(El licitador definirá expresamente el ofrecimiento)</w:t>
      </w:r>
    </w:p>
    <w:p w14:paraId="594D0CFF" w14:textId="77777777" w:rsidR="00302A85" w:rsidRPr="00CB6AB2" w:rsidRDefault="00302A85" w:rsidP="00302A85">
      <w:pPr>
        <w:pStyle w:val="ESTANDAR"/>
        <w:spacing w:line="276" w:lineRule="auto"/>
        <w:ind w:left="284" w:right="-284"/>
        <w:rPr>
          <w:rFonts w:ascii="Arial" w:hAnsi="Arial" w:cs="Arial"/>
          <w:i/>
          <w:sz w:val="20"/>
          <w:szCs w:val="20"/>
        </w:rPr>
      </w:pPr>
    </w:p>
    <w:p w14:paraId="7BF86847" w14:textId="77777777" w:rsidR="00302A85" w:rsidRPr="00CB6AB2" w:rsidRDefault="00302A85" w:rsidP="00302A85">
      <w:pPr>
        <w:pStyle w:val="ESTANDAR"/>
        <w:spacing w:line="276" w:lineRule="auto"/>
        <w:ind w:left="708" w:right="-284" w:firstLine="708"/>
        <w:rPr>
          <w:rFonts w:ascii="Arial" w:hAnsi="Arial" w:cs="Arial"/>
          <w:i/>
          <w:sz w:val="20"/>
          <w:szCs w:val="20"/>
        </w:rPr>
      </w:pPr>
      <w:r w:rsidRPr="00CB6AB2">
        <w:rPr>
          <w:rFonts w:ascii="Arial" w:hAnsi="Arial" w:cs="Arial"/>
          <w:i/>
          <w:sz w:val="20"/>
          <w:szCs w:val="20"/>
        </w:rPr>
        <w:t>_ Si se asume</w:t>
      </w:r>
      <w:r w:rsidRPr="00CB6AB2">
        <w:rPr>
          <w:rFonts w:ascii="Arial" w:hAnsi="Arial" w:cs="Arial"/>
          <w:i/>
          <w:sz w:val="20"/>
          <w:szCs w:val="20"/>
        </w:rPr>
        <w:tab/>
      </w:r>
      <w:r w:rsidRPr="00CB6AB2">
        <w:rPr>
          <w:rFonts w:ascii="Arial" w:hAnsi="Arial" w:cs="Arial"/>
          <w:i/>
          <w:sz w:val="20"/>
          <w:szCs w:val="20"/>
        </w:rPr>
        <w:tab/>
      </w:r>
      <w:r w:rsidRPr="00CB6AB2">
        <w:rPr>
          <w:rFonts w:ascii="Arial" w:hAnsi="Arial" w:cs="Arial"/>
          <w:i/>
          <w:sz w:val="20"/>
          <w:szCs w:val="20"/>
        </w:rPr>
        <w:tab/>
      </w:r>
      <w:r w:rsidRPr="00CB6AB2">
        <w:rPr>
          <w:rFonts w:ascii="Arial" w:hAnsi="Arial" w:cs="Arial"/>
          <w:i/>
          <w:sz w:val="20"/>
          <w:szCs w:val="20"/>
        </w:rPr>
        <w:tab/>
        <w:t>_No se asume</w:t>
      </w:r>
    </w:p>
    <w:p w14:paraId="03C55D3D" w14:textId="77777777" w:rsidR="00302A85" w:rsidRPr="00CB6AB2" w:rsidRDefault="00302A85" w:rsidP="00302A85">
      <w:pPr>
        <w:pStyle w:val="ESTANDAR"/>
        <w:rPr>
          <w:rFonts w:ascii="Arial" w:hAnsi="Arial" w:cs="Arial"/>
          <w:sz w:val="20"/>
          <w:szCs w:val="20"/>
        </w:rPr>
      </w:pPr>
      <w:r w:rsidRPr="00CB6AB2">
        <w:rPr>
          <w:rFonts w:ascii="Arial" w:hAnsi="Arial" w:cs="Arial"/>
          <w:sz w:val="20"/>
          <w:szCs w:val="20"/>
        </w:rPr>
        <w:tab/>
      </w:r>
      <w:r w:rsidRPr="00CB6AB2">
        <w:rPr>
          <w:rFonts w:ascii="Arial" w:hAnsi="Arial" w:cs="Arial"/>
          <w:sz w:val="20"/>
          <w:szCs w:val="20"/>
        </w:rPr>
        <w:tab/>
      </w:r>
      <w:r w:rsidRPr="00CB6AB2">
        <w:rPr>
          <w:rFonts w:ascii="Arial" w:hAnsi="Arial" w:cs="Arial"/>
          <w:sz w:val="20"/>
          <w:szCs w:val="20"/>
        </w:rPr>
        <w:tab/>
      </w:r>
    </w:p>
    <w:p w14:paraId="4596A0F0" w14:textId="77777777" w:rsidR="00302A85" w:rsidRPr="00CB6AB2" w:rsidRDefault="00302A85" w:rsidP="00302A85">
      <w:pPr>
        <w:pStyle w:val="ESTANDAR"/>
        <w:rPr>
          <w:rFonts w:ascii="Arial" w:hAnsi="Arial" w:cs="Arial"/>
          <w:sz w:val="20"/>
          <w:szCs w:val="20"/>
        </w:rPr>
      </w:pPr>
      <w:r w:rsidRPr="00CB6AB2">
        <w:rPr>
          <w:rFonts w:ascii="Arial" w:hAnsi="Arial" w:cs="Arial"/>
          <w:sz w:val="20"/>
          <w:szCs w:val="20"/>
        </w:rPr>
        <w:tab/>
      </w:r>
      <w:r w:rsidRPr="00CB6AB2">
        <w:rPr>
          <w:rFonts w:ascii="Arial" w:hAnsi="Arial" w:cs="Arial"/>
          <w:sz w:val="20"/>
          <w:szCs w:val="20"/>
        </w:rPr>
        <w:tab/>
      </w:r>
      <w:r w:rsidRPr="00CB6AB2">
        <w:rPr>
          <w:rFonts w:ascii="Arial" w:hAnsi="Arial" w:cs="Arial"/>
          <w:sz w:val="20"/>
          <w:szCs w:val="20"/>
        </w:rPr>
        <w:tab/>
      </w:r>
    </w:p>
    <w:p w14:paraId="4CF62429" w14:textId="77777777" w:rsidR="00D45C25" w:rsidRDefault="00D45C25" w:rsidP="00302A85">
      <w:pPr>
        <w:pStyle w:val="ESTANDAR"/>
        <w:ind w:left="1416" w:firstLine="708"/>
        <w:rPr>
          <w:rFonts w:ascii="Arial" w:hAnsi="Arial" w:cs="Arial"/>
          <w:sz w:val="20"/>
          <w:szCs w:val="20"/>
        </w:rPr>
      </w:pPr>
    </w:p>
    <w:p w14:paraId="3EA8DE5F" w14:textId="35BDC9DE" w:rsidR="00302A85" w:rsidRPr="00CB6AB2" w:rsidRDefault="00302A85" w:rsidP="00302A85">
      <w:pPr>
        <w:pStyle w:val="ESTANDAR"/>
        <w:ind w:left="1416" w:firstLine="708"/>
        <w:rPr>
          <w:rFonts w:ascii="Arial" w:hAnsi="Arial" w:cs="Arial"/>
          <w:sz w:val="20"/>
          <w:szCs w:val="20"/>
        </w:rPr>
      </w:pPr>
      <w:r w:rsidRPr="00CB6AB2">
        <w:rPr>
          <w:rFonts w:ascii="Arial" w:hAnsi="Arial" w:cs="Arial"/>
          <w:sz w:val="20"/>
          <w:szCs w:val="20"/>
        </w:rPr>
        <w:t>Firma electrónica (con indicación de la fecha en que se produce)</w:t>
      </w:r>
    </w:p>
    <w:p w14:paraId="6F4438EB" w14:textId="77777777" w:rsidR="00302A85" w:rsidRPr="00CB6AB2" w:rsidRDefault="00302A85" w:rsidP="00302A85">
      <w:pPr>
        <w:pStyle w:val="ESTANDAR"/>
        <w:rPr>
          <w:rFonts w:ascii="Arial" w:hAnsi="Arial" w:cs="Arial"/>
          <w:b/>
          <w:bCs/>
          <w:sz w:val="20"/>
          <w:szCs w:val="20"/>
          <w:lang w:val="pt-BR"/>
        </w:rPr>
      </w:pPr>
      <w:r w:rsidRPr="00CB6AB2">
        <w:rPr>
          <w:rFonts w:ascii="Arial" w:hAnsi="Arial" w:cs="Arial"/>
          <w:sz w:val="20"/>
          <w:szCs w:val="20"/>
        </w:rPr>
        <w:br w:type="page"/>
      </w:r>
    </w:p>
    <w:p w14:paraId="2748738D" w14:textId="77777777" w:rsidR="00302A85" w:rsidRPr="00CB6AB2" w:rsidRDefault="00302A85" w:rsidP="00302A85">
      <w:pPr>
        <w:rPr>
          <w:rFonts w:ascii="Arial" w:hAnsi="Arial" w:cs="Arial"/>
        </w:rPr>
      </w:pPr>
    </w:p>
    <w:p w14:paraId="2185BC85" w14:textId="77777777" w:rsidR="00302A85" w:rsidRPr="00CB6AB2" w:rsidRDefault="00302A85" w:rsidP="00302A85">
      <w:pPr>
        <w:pStyle w:val="ESTANDAR"/>
        <w:jc w:val="right"/>
        <w:rPr>
          <w:rFonts w:ascii="Arial" w:hAnsi="Arial" w:cs="Arial"/>
          <w:sz w:val="20"/>
          <w:szCs w:val="20"/>
        </w:rPr>
      </w:pPr>
      <w:r w:rsidRPr="00CB6AB2">
        <w:rPr>
          <w:rFonts w:ascii="Arial" w:hAnsi="Arial" w:cs="Arial"/>
          <w:sz w:val="20"/>
          <w:szCs w:val="20"/>
        </w:rPr>
        <w:t xml:space="preserve">Documento </w:t>
      </w:r>
      <w:proofErr w:type="spellStart"/>
      <w:r w:rsidRPr="00CB6AB2">
        <w:rPr>
          <w:rFonts w:ascii="Arial" w:hAnsi="Arial" w:cs="Arial"/>
          <w:sz w:val="20"/>
          <w:szCs w:val="20"/>
        </w:rPr>
        <w:t>nº</w:t>
      </w:r>
      <w:proofErr w:type="spellEnd"/>
      <w:r w:rsidRPr="00CB6AB2">
        <w:rPr>
          <w:rFonts w:ascii="Arial" w:hAnsi="Arial" w:cs="Arial"/>
          <w:sz w:val="20"/>
          <w:szCs w:val="20"/>
        </w:rPr>
        <w:t xml:space="preserve"> 1/página 4</w:t>
      </w:r>
    </w:p>
    <w:p w14:paraId="229DFB0E" w14:textId="77777777" w:rsidR="00302A85" w:rsidRPr="00CB6AB2" w:rsidRDefault="00302A85" w:rsidP="00302A85">
      <w:pPr>
        <w:pStyle w:val="ESTANDAR"/>
        <w:jc w:val="right"/>
        <w:rPr>
          <w:rFonts w:ascii="Arial" w:hAnsi="Arial" w:cs="Arial"/>
          <w:sz w:val="20"/>
          <w:szCs w:val="20"/>
        </w:rPr>
      </w:pPr>
    </w:p>
    <w:p w14:paraId="21B51F88" w14:textId="77777777" w:rsidR="00302A85" w:rsidRPr="00CB6AB2" w:rsidRDefault="00302A85" w:rsidP="00302A85">
      <w:pPr>
        <w:pStyle w:val="ESTANDAR"/>
        <w:jc w:val="right"/>
        <w:rPr>
          <w:rFonts w:ascii="Arial" w:hAnsi="Arial" w:cs="Arial"/>
          <w:b/>
          <w:bCs/>
          <w:sz w:val="20"/>
          <w:szCs w:val="20"/>
        </w:rPr>
      </w:pPr>
    </w:p>
    <w:p w14:paraId="3C8756E9" w14:textId="77777777" w:rsidR="00302A85" w:rsidRPr="00CB6AB2" w:rsidRDefault="00302A85" w:rsidP="00302A85">
      <w:pPr>
        <w:pStyle w:val="ESTANDAR"/>
        <w:jc w:val="center"/>
        <w:rPr>
          <w:rFonts w:ascii="Arial" w:hAnsi="Arial" w:cs="Arial"/>
          <w:sz w:val="20"/>
          <w:szCs w:val="20"/>
        </w:rPr>
      </w:pPr>
      <w:r w:rsidRPr="00CB6AB2">
        <w:rPr>
          <w:rFonts w:ascii="Arial" w:hAnsi="Arial" w:cs="Arial"/>
          <w:b/>
          <w:bCs/>
          <w:sz w:val="20"/>
          <w:szCs w:val="20"/>
        </w:rPr>
        <w:t xml:space="preserve">ANEXO A LA OFERTA ECONÓMICA </w:t>
      </w:r>
    </w:p>
    <w:p w14:paraId="2F1DEC75" w14:textId="77777777" w:rsidR="00302A85" w:rsidRPr="00CB6AB2" w:rsidRDefault="00302A85" w:rsidP="00302A85">
      <w:pPr>
        <w:pStyle w:val="ESTANDAR"/>
        <w:jc w:val="center"/>
        <w:rPr>
          <w:rFonts w:ascii="Arial" w:hAnsi="Arial" w:cs="Arial"/>
          <w:b/>
          <w:sz w:val="20"/>
          <w:szCs w:val="20"/>
        </w:rPr>
      </w:pPr>
    </w:p>
    <w:p w14:paraId="2A0506BE" w14:textId="77777777" w:rsidR="00302A85" w:rsidRPr="00CB6AB2" w:rsidRDefault="00302A85" w:rsidP="00302A85">
      <w:pPr>
        <w:pStyle w:val="ESTANDAR"/>
        <w:rPr>
          <w:rFonts w:ascii="Arial" w:hAnsi="Arial" w:cs="Arial"/>
          <w:sz w:val="20"/>
          <w:szCs w:val="20"/>
        </w:rPr>
      </w:pPr>
    </w:p>
    <w:p w14:paraId="1DE07061" w14:textId="77777777" w:rsidR="00302A85" w:rsidRPr="00CB6AB2" w:rsidRDefault="00302A85" w:rsidP="00302A85">
      <w:pPr>
        <w:pStyle w:val="ESTANDAR"/>
        <w:jc w:val="center"/>
        <w:rPr>
          <w:rFonts w:ascii="Arial" w:hAnsi="Arial" w:cs="Arial"/>
          <w:b/>
          <w:i/>
          <w:sz w:val="20"/>
          <w:szCs w:val="20"/>
        </w:rPr>
      </w:pPr>
      <w:r w:rsidRPr="00CB6AB2">
        <w:rPr>
          <w:rFonts w:ascii="Arial" w:hAnsi="Arial" w:cs="Arial"/>
          <w:b/>
          <w:i/>
          <w:sz w:val="20"/>
          <w:szCs w:val="20"/>
        </w:rPr>
        <w:t>DESGLOSE DE PRECIOS UNITARIOS</w:t>
      </w:r>
    </w:p>
    <w:p w14:paraId="46440C69" w14:textId="77777777" w:rsidR="00302A85" w:rsidRPr="00CB6AB2" w:rsidRDefault="00302A85" w:rsidP="00302A85">
      <w:pPr>
        <w:pStyle w:val="ESTANDAR"/>
        <w:rPr>
          <w:rFonts w:ascii="Arial" w:hAnsi="Arial" w:cs="Arial"/>
          <w:sz w:val="20"/>
          <w:szCs w:val="20"/>
        </w:rPr>
      </w:pPr>
    </w:p>
    <w:p w14:paraId="3B9CE373" w14:textId="77777777" w:rsidR="00302A85" w:rsidRPr="00CB6AB2" w:rsidRDefault="00302A85" w:rsidP="00302A85">
      <w:pPr>
        <w:pStyle w:val="ESTANDAR"/>
        <w:rPr>
          <w:rFonts w:ascii="Arial" w:hAnsi="Arial" w:cs="Arial"/>
          <w:sz w:val="20"/>
          <w:szCs w:val="20"/>
        </w:rPr>
      </w:pPr>
    </w:p>
    <w:p w14:paraId="0CCE7B50" w14:textId="77777777" w:rsidR="00302A85" w:rsidRPr="00CB6AB2" w:rsidRDefault="00302A85" w:rsidP="00302A85">
      <w:pPr>
        <w:pStyle w:val="ESTANDAR"/>
        <w:rPr>
          <w:rFonts w:ascii="Arial" w:hAnsi="Arial" w:cs="Arial"/>
          <w:sz w:val="20"/>
          <w:szCs w:val="20"/>
        </w:rPr>
      </w:pPr>
    </w:p>
    <w:tbl>
      <w:tblPr>
        <w:tblW w:w="42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59"/>
        <w:gridCol w:w="1512"/>
        <w:gridCol w:w="1510"/>
        <w:gridCol w:w="1509"/>
      </w:tblGrid>
      <w:tr w:rsidR="00302A85" w:rsidRPr="00CB6AB2" w14:paraId="4BB1287E" w14:textId="77777777" w:rsidTr="00CB0091">
        <w:trPr>
          <w:trHeight w:val="398"/>
          <w:jc w:val="center"/>
        </w:trPr>
        <w:tc>
          <w:tcPr>
            <w:tcW w:w="2129" w:type="pct"/>
          </w:tcPr>
          <w:p w14:paraId="685D58F1" w14:textId="77777777" w:rsidR="00302A85" w:rsidRPr="00CB6AB2" w:rsidRDefault="00302A85" w:rsidP="00CB0091">
            <w:pPr>
              <w:pStyle w:val="ESTANDAR"/>
              <w:jc w:val="center"/>
              <w:rPr>
                <w:rFonts w:ascii="Arial" w:hAnsi="Arial" w:cs="Arial"/>
                <w:b/>
                <w:sz w:val="20"/>
                <w:szCs w:val="20"/>
              </w:rPr>
            </w:pPr>
            <w:r w:rsidRPr="00CB6AB2">
              <w:rPr>
                <w:rFonts w:ascii="Arial" w:hAnsi="Arial" w:cs="Arial"/>
                <w:b/>
                <w:sz w:val="20"/>
                <w:szCs w:val="20"/>
              </w:rPr>
              <w:t>CONCEPTO</w:t>
            </w:r>
          </w:p>
        </w:tc>
        <w:tc>
          <w:tcPr>
            <w:tcW w:w="958" w:type="pct"/>
          </w:tcPr>
          <w:p w14:paraId="602A0E2F" w14:textId="77777777" w:rsidR="00302A85" w:rsidRPr="00CB6AB2" w:rsidRDefault="00302A85" w:rsidP="00CB0091">
            <w:pPr>
              <w:pStyle w:val="ESTANDAR"/>
              <w:jc w:val="center"/>
              <w:rPr>
                <w:rFonts w:ascii="Arial" w:hAnsi="Arial" w:cs="Arial"/>
                <w:sz w:val="20"/>
                <w:szCs w:val="20"/>
              </w:rPr>
            </w:pPr>
            <w:r w:rsidRPr="00CB6AB2">
              <w:rPr>
                <w:rFonts w:ascii="Arial" w:hAnsi="Arial" w:cs="Arial"/>
                <w:b/>
                <w:sz w:val="20"/>
                <w:szCs w:val="20"/>
              </w:rPr>
              <w:t>Importe unitario (IVA exento)</w:t>
            </w:r>
            <w:r w:rsidRPr="00CB6AB2">
              <w:rPr>
                <w:rFonts w:ascii="Arial" w:hAnsi="Arial" w:cs="Arial"/>
                <w:sz w:val="20"/>
                <w:szCs w:val="20"/>
              </w:rPr>
              <w:t xml:space="preserve"> </w:t>
            </w:r>
          </w:p>
        </w:tc>
        <w:tc>
          <w:tcPr>
            <w:tcW w:w="957" w:type="pct"/>
          </w:tcPr>
          <w:p w14:paraId="486F0BD9" w14:textId="77777777" w:rsidR="00302A85" w:rsidRPr="00CB6AB2" w:rsidRDefault="00302A85" w:rsidP="00CB0091">
            <w:pPr>
              <w:pStyle w:val="ESTANDAR"/>
              <w:jc w:val="center"/>
              <w:rPr>
                <w:rFonts w:ascii="Arial" w:hAnsi="Arial" w:cs="Arial"/>
                <w:b/>
                <w:sz w:val="20"/>
                <w:szCs w:val="20"/>
              </w:rPr>
            </w:pPr>
            <w:proofErr w:type="spellStart"/>
            <w:r w:rsidRPr="00CB6AB2">
              <w:rPr>
                <w:rFonts w:ascii="Arial" w:hAnsi="Arial" w:cs="Arial"/>
                <w:b/>
                <w:sz w:val="20"/>
                <w:szCs w:val="20"/>
              </w:rPr>
              <w:t>Nº</w:t>
            </w:r>
            <w:proofErr w:type="spellEnd"/>
            <w:r w:rsidRPr="00CB6AB2">
              <w:rPr>
                <w:rFonts w:ascii="Arial" w:hAnsi="Arial" w:cs="Arial"/>
                <w:b/>
                <w:sz w:val="20"/>
                <w:szCs w:val="20"/>
              </w:rPr>
              <w:t xml:space="preserve"> de Unidades</w:t>
            </w:r>
          </w:p>
          <w:p w14:paraId="67265773" w14:textId="77777777" w:rsidR="00302A85" w:rsidRPr="00CB6AB2" w:rsidRDefault="00302A85" w:rsidP="00CB0091">
            <w:pPr>
              <w:pStyle w:val="ESTANDAR"/>
              <w:jc w:val="center"/>
              <w:rPr>
                <w:rFonts w:ascii="Arial" w:hAnsi="Arial" w:cs="Arial"/>
                <w:i/>
                <w:sz w:val="20"/>
                <w:szCs w:val="20"/>
              </w:rPr>
            </w:pPr>
            <w:r w:rsidRPr="00CB6AB2">
              <w:rPr>
                <w:rFonts w:ascii="Arial" w:hAnsi="Arial" w:cs="Arial"/>
                <w:i/>
                <w:sz w:val="20"/>
                <w:szCs w:val="20"/>
              </w:rPr>
              <w:t>(en su caso)</w:t>
            </w:r>
          </w:p>
        </w:tc>
        <w:tc>
          <w:tcPr>
            <w:tcW w:w="957" w:type="pct"/>
          </w:tcPr>
          <w:p w14:paraId="44F5CBE4" w14:textId="77777777" w:rsidR="00302A85" w:rsidRPr="00CB6AB2" w:rsidRDefault="00302A85" w:rsidP="00CB0091">
            <w:pPr>
              <w:pStyle w:val="ESTANDAR"/>
              <w:jc w:val="center"/>
              <w:rPr>
                <w:rFonts w:ascii="Arial" w:hAnsi="Arial" w:cs="Arial"/>
                <w:b/>
                <w:sz w:val="20"/>
                <w:szCs w:val="20"/>
              </w:rPr>
            </w:pPr>
            <w:r w:rsidRPr="00CB6AB2">
              <w:rPr>
                <w:rFonts w:ascii="Arial" w:hAnsi="Arial" w:cs="Arial"/>
                <w:b/>
                <w:sz w:val="20"/>
                <w:szCs w:val="20"/>
              </w:rPr>
              <w:t xml:space="preserve">Importe total </w:t>
            </w:r>
          </w:p>
          <w:p w14:paraId="249BBFFF" w14:textId="77777777" w:rsidR="00302A85" w:rsidRPr="00CB6AB2" w:rsidRDefault="00302A85" w:rsidP="00CB0091">
            <w:pPr>
              <w:pStyle w:val="ESTANDAR"/>
              <w:jc w:val="center"/>
              <w:rPr>
                <w:rFonts w:ascii="Arial" w:hAnsi="Arial" w:cs="Arial"/>
                <w:b/>
                <w:sz w:val="20"/>
                <w:szCs w:val="20"/>
              </w:rPr>
            </w:pPr>
            <w:r w:rsidRPr="00CB6AB2">
              <w:rPr>
                <w:rFonts w:ascii="Arial" w:hAnsi="Arial" w:cs="Arial"/>
                <w:b/>
                <w:sz w:val="20"/>
                <w:szCs w:val="20"/>
              </w:rPr>
              <w:t>(IVA exento)</w:t>
            </w:r>
          </w:p>
          <w:p w14:paraId="06216F22" w14:textId="77777777" w:rsidR="00302A85" w:rsidRPr="00CB6AB2" w:rsidRDefault="00302A85" w:rsidP="00CB0091">
            <w:pPr>
              <w:pStyle w:val="ESTANDAR"/>
              <w:jc w:val="center"/>
              <w:rPr>
                <w:rFonts w:ascii="Arial" w:hAnsi="Arial" w:cs="Arial"/>
                <w:b/>
                <w:sz w:val="20"/>
                <w:szCs w:val="20"/>
              </w:rPr>
            </w:pPr>
            <w:r w:rsidRPr="00CB6AB2">
              <w:rPr>
                <w:rFonts w:ascii="Arial" w:hAnsi="Arial" w:cs="Arial"/>
                <w:b/>
                <w:sz w:val="20"/>
                <w:szCs w:val="20"/>
              </w:rPr>
              <w:t xml:space="preserve">                      </w:t>
            </w:r>
          </w:p>
        </w:tc>
      </w:tr>
      <w:tr w:rsidR="00302A85" w:rsidRPr="00CB6AB2" w14:paraId="4698E633" w14:textId="77777777" w:rsidTr="00CB0091">
        <w:trPr>
          <w:trHeight w:val="558"/>
          <w:jc w:val="center"/>
        </w:trPr>
        <w:tc>
          <w:tcPr>
            <w:tcW w:w="2129" w:type="pct"/>
          </w:tcPr>
          <w:p w14:paraId="666B4C01" w14:textId="5F69C4A7" w:rsidR="00302A85" w:rsidRPr="00CB6AB2" w:rsidRDefault="00302A85" w:rsidP="00CB0091">
            <w:pPr>
              <w:pStyle w:val="ESTANDAR"/>
              <w:jc w:val="center"/>
              <w:rPr>
                <w:rFonts w:ascii="Arial" w:hAnsi="Arial" w:cs="Arial"/>
                <w:b/>
                <w:sz w:val="20"/>
                <w:szCs w:val="20"/>
              </w:rPr>
            </w:pPr>
            <w:r w:rsidRPr="00CB6AB2">
              <w:rPr>
                <w:rFonts w:ascii="Arial" w:hAnsi="Arial" w:cs="Arial"/>
                <w:b/>
                <w:sz w:val="20"/>
                <w:szCs w:val="20"/>
              </w:rPr>
              <w:t>RM otorrinolaringológico</w:t>
            </w:r>
          </w:p>
        </w:tc>
        <w:tc>
          <w:tcPr>
            <w:tcW w:w="958" w:type="pct"/>
          </w:tcPr>
          <w:p w14:paraId="3D4FA139" w14:textId="77777777" w:rsidR="00302A85" w:rsidRPr="00CB6AB2" w:rsidRDefault="00302A85" w:rsidP="00CB0091">
            <w:pPr>
              <w:pStyle w:val="ESTANDAR"/>
              <w:jc w:val="center"/>
              <w:rPr>
                <w:rFonts w:ascii="Arial" w:hAnsi="Arial" w:cs="Arial"/>
                <w:b/>
                <w:sz w:val="20"/>
                <w:szCs w:val="20"/>
              </w:rPr>
            </w:pPr>
          </w:p>
        </w:tc>
        <w:tc>
          <w:tcPr>
            <w:tcW w:w="957" w:type="pct"/>
          </w:tcPr>
          <w:p w14:paraId="32E8DFE6" w14:textId="54317363" w:rsidR="00302A85" w:rsidRPr="00CB6AB2" w:rsidRDefault="00F677C9" w:rsidP="00CB0091">
            <w:pPr>
              <w:pStyle w:val="ESTANDAR"/>
              <w:jc w:val="center"/>
              <w:rPr>
                <w:rFonts w:ascii="Arial" w:hAnsi="Arial" w:cs="Arial"/>
                <w:b/>
                <w:sz w:val="20"/>
                <w:szCs w:val="20"/>
              </w:rPr>
            </w:pPr>
            <w:r>
              <w:rPr>
                <w:rFonts w:ascii="Arial" w:hAnsi="Arial" w:cs="Arial"/>
                <w:b/>
                <w:sz w:val="20"/>
                <w:szCs w:val="20"/>
              </w:rPr>
              <w:t>61</w:t>
            </w:r>
          </w:p>
        </w:tc>
        <w:tc>
          <w:tcPr>
            <w:tcW w:w="957" w:type="pct"/>
          </w:tcPr>
          <w:p w14:paraId="2AE24C61" w14:textId="77777777" w:rsidR="00302A85" w:rsidRPr="00CB6AB2" w:rsidRDefault="00302A85" w:rsidP="00CB0091">
            <w:pPr>
              <w:pStyle w:val="ESTANDAR"/>
              <w:jc w:val="center"/>
              <w:rPr>
                <w:rFonts w:ascii="Arial" w:hAnsi="Arial" w:cs="Arial"/>
                <w:b/>
                <w:sz w:val="20"/>
                <w:szCs w:val="20"/>
              </w:rPr>
            </w:pPr>
          </w:p>
        </w:tc>
      </w:tr>
    </w:tbl>
    <w:p w14:paraId="72C41EDF" w14:textId="77777777" w:rsidR="00302A85" w:rsidRPr="00CB6AB2" w:rsidRDefault="00302A85" w:rsidP="00302A85">
      <w:pPr>
        <w:pStyle w:val="ESTANDAR"/>
        <w:rPr>
          <w:rFonts w:ascii="Arial" w:hAnsi="Arial" w:cs="Arial"/>
          <w:sz w:val="20"/>
          <w:szCs w:val="20"/>
        </w:rPr>
      </w:pPr>
    </w:p>
    <w:p w14:paraId="68E143E0" w14:textId="77777777" w:rsidR="00302A85" w:rsidRPr="00CB6AB2" w:rsidRDefault="00302A85" w:rsidP="00302A85">
      <w:pPr>
        <w:pStyle w:val="ESTANDAR"/>
        <w:spacing w:line="360" w:lineRule="auto"/>
        <w:rPr>
          <w:rFonts w:ascii="Arial" w:hAnsi="Arial" w:cs="Arial"/>
          <w:b/>
          <w:sz w:val="20"/>
          <w:szCs w:val="20"/>
        </w:rPr>
      </w:pPr>
    </w:p>
    <w:p w14:paraId="24F5D3C0" w14:textId="77777777" w:rsidR="00302A85" w:rsidRPr="00CB6AB2" w:rsidRDefault="00302A85" w:rsidP="00302A85">
      <w:pPr>
        <w:pStyle w:val="ESTANDAR"/>
        <w:spacing w:line="360" w:lineRule="auto"/>
        <w:rPr>
          <w:rFonts w:ascii="Arial" w:hAnsi="Arial" w:cs="Arial"/>
          <w:sz w:val="20"/>
          <w:szCs w:val="20"/>
        </w:rPr>
      </w:pPr>
    </w:p>
    <w:p w14:paraId="05C92B65" w14:textId="77777777" w:rsidR="00302A85" w:rsidRPr="00CB6AB2" w:rsidRDefault="00302A85" w:rsidP="00302A85">
      <w:pPr>
        <w:pStyle w:val="ESTANDAR"/>
        <w:rPr>
          <w:rFonts w:ascii="Arial" w:hAnsi="Arial" w:cs="Arial"/>
          <w:sz w:val="20"/>
          <w:szCs w:val="20"/>
        </w:rPr>
      </w:pPr>
    </w:p>
    <w:p w14:paraId="11926F7A" w14:textId="77777777" w:rsidR="00302A85" w:rsidRPr="00CB6AB2" w:rsidRDefault="00302A85" w:rsidP="00302A85">
      <w:pPr>
        <w:pStyle w:val="ESTANDAR"/>
        <w:rPr>
          <w:rFonts w:ascii="Arial" w:hAnsi="Arial" w:cs="Arial"/>
          <w:b/>
          <w:i/>
          <w:sz w:val="20"/>
          <w:szCs w:val="20"/>
        </w:rPr>
      </w:pPr>
    </w:p>
    <w:p w14:paraId="39CB4E1F" w14:textId="77777777" w:rsidR="00302A85" w:rsidRPr="00CB6AB2" w:rsidRDefault="00302A85" w:rsidP="00302A85">
      <w:pPr>
        <w:pStyle w:val="ESTANDAR"/>
        <w:rPr>
          <w:rFonts w:ascii="Arial" w:hAnsi="Arial" w:cs="Arial"/>
          <w:sz w:val="20"/>
          <w:szCs w:val="20"/>
        </w:rPr>
      </w:pPr>
    </w:p>
    <w:p w14:paraId="4780DAF2" w14:textId="77777777" w:rsidR="00302A85" w:rsidRPr="00CB6AB2" w:rsidRDefault="00302A85" w:rsidP="00302A85">
      <w:pPr>
        <w:pStyle w:val="ESTANDAR"/>
        <w:rPr>
          <w:rFonts w:ascii="Arial" w:hAnsi="Arial" w:cs="Arial"/>
          <w:sz w:val="20"/>
          <w:szCs w:val="20"/>
        </w:rPr>
      </w:pPr>
    </w:p>
    <w:p w14:paraId="355C4E08" w14:textId="77777777" w:rsidR="00302A85" w:rsidRPr="00CB6AB2" w:rsidRDefault="00302A85" w:rsidP="00302A85">
      <w:pPr>
        <w:pStyle w:val="ESTANDAR"/>
        <w:rPr>
          <w:rFonts w:ascii="Arial" w:hAnsi="Arial" w:cs="Arial"/>
          <w:sz w:val="20"/>
          <w:szCs w:val="20"/>
        </w:rPr>
      </w:pPr>
      <w:r w:rsidRPr="00CB6AB2">
        <w:rPr>
          <w:rFonts w:ascii="Arial" w:hAnsi="Arial" w:cs="Arial"/>
          <w:sz w:val="20"/>
          <w:szCs w:val="20"/>
        </w:rPr>
        <w:tab/>
      </w:r>
      <w:r w:rsidRPr="00CB6AB2">
        <w:rPr>
          <w:rFonts w:ascii="Arial" w:hAnsi="Arial" w:cs="Arial"/>
          <w:sz w:val="20"/>
          <w:szCs w:val="20"/>
        </w:rPr>
        <w:tab/>
      </w:r>
      <w:r w:rsidRPr="00CB6AB2">
        <w:rPr>
          <w:rFonts w:ascii="Arial" w:hAnsi="Arial" w:cs="Arial"/>
          <w:sz w:val="20"/>
          <w:szCs w:val="20"/>
        </w:rPr>
        <w:tab/>
      </w:r>
      <w:r w:rsidRPr="00CB6AB2">
        <w:rPr>
          <w:rFonts w:ascii="Arial" w:hAnsi="Arial" w:cs="Arial"/>
          <w:sz w:val="20"/>
          <w:szCs w:val="20"/>
        </w:rPr>
        <w:tab/>
      </w:r>
      <w:r w:rsidRPr="00CB6AB2">
        <w:rPr>
          <w:rFonts w:ascii="Arial" w:hAnsi="Arial" w:cs="Arial"/>
          <w:sz w:val="20"/>
          <w:szCs w:val="20"/>
        </w:rPr>
        <w:tab/>
        <w:t>Firma electrónica</w:t>
      </w:r>
    </w:p>
    <w:p w14:paraId="312A53C3" w14:textId="77777777" w:rsidR="00302A85" w:rsidRPr="00CB6AB2" w:rsidRDefault="00302A85" w:rsidP="00302A85">
      <w:pPr>
        <w:rPr>
          <w:rFonts w:ascii="Arial" w:hAnsi="Arial" w:cs="Arial"/>
          <w:b/>
          <w:lang w:val="es-ES_tradnl"/>
        </w:rPr>
      </w:pPr>
    </w:p>
    <w:p w14:paraId="3FDC24ED" w14:textId="77777777" w:rsidR="00302A85" w:rsidRPr="00CB6AB2" w:rsidRDefault="00302A85" w:rsidP="00302A85">
      <w:pPr>
        <w:rPr>
          <w:rFonts w:ascii="Arial" w:hAnsi="Arial" w:cs="Arial"/>
          <w:b/>
          <w:lang w:val="es-ES_tradnl"/>
        </w:rPr>
      </w:pPr>
    </w:p>
    <w:p w14:paraId="5F8E8057" w14:textId="77AA1554" w:rsidR="00302A85" w:rsidRPr="00CB6AB2" w:rsidRDefault="00302A85" w:rsidP="00302A85">
      <w:pPr>
        <w:pStyle w:val="ESTANDAR"/>
        <w:rPr>
          <w:rFonts w:ascii="Arial" w:hAnsi="Arial" w:cs="Arial"/>
          <w:sz w:val="20"/>
          <w:szCs w:val="20"/>
        </w:rPr>
      </w:pPr>
    </w:p>
    <w:p w14:paraId="53012F7A" w14:textId="6F872DD0" w:rsidR="00302A85" w:rsidRPr="00CB6AB2" w:rsidRDefault="00302A85" w:rsidP="00302A85">
      <w:pPr>
        <w:pStyle w:val="ESTANDAR"/>
        <w:rPr>
          <w:rFonts w:ascii="Arial" w:hAnsi="Arial" w:cs="Arial"/>
          <w:sz w:val="20"/>
          <w:szCs w:val="20"/>
        </w:rPr>
      </w:pPr>
    </w:p>
    <w:p w14:paraId="2FF5843E" w14:textId="78DF05C7" w:rsidR="00302A85" w:rsidRPr="00CB6AB2" w:rsidRDefault="00302A85" w:rsidP="00302A85">
      <w:pPr>
        <w:pStyle w:val="ESTANDAR"/>
        <w:rPr>
          <w:rFonts w:ascii="Arial" w:hAnsi="Arial" w:cs="Arial"/>
          <w:sz w:val="20"/>
          <w:szCs w:val="20"/>
        </w:rPr>
      </w:pPr>
    </w:p>
    <w:p w14:paraId="1EED9988" w14:textId="1C27C229" w:rsidR="00302A85" w:rsidRDefault="00302A85" w:rsidP="00302A85">
      <w:pPr>
        <w:pStyle w:val="ESTANDAR"/>
        <w:rPr>
          <w:rFonts w:ascii="Arial" w:hAnsi="Arial" w:cs="Arial"/>
          <w:sz w:val="18"/>
          <w:szCs w:val="18"/>
        </w:rPr>
      </w:pPr>
    </w:p>
    <w:p w14:paraId="3C506ADF" w14:textId="7420CDE4" w:rsidR="00302A85" w:rsidRDefault="00302A85" w:rsidP="00302A85">
      <w:pPr>
        <w:pStyle w:val="ESTANDAR"/>
        <w:rPr>
          <w:rFonts w:ascii="Arial" w:hAnsi="Arial" w:cs="Arial"/>
          <w:sz w:val="18"/>
          <w:szCs w:val="18"/>
        </w:rPr>
      </w:pPr>
    </w:p>
    <w:p w14:paraId="29879EB6" w14:textId="52E081C2" w:rsidR="00302A85" w:rsidRDefault="00302A85" w:rsidP="00302A85">
      <w:pPr>
        <w:pStyle w:val="ESTANDAR"/>
        <w:rPr>
          <w:rFonts w:ascii="Arial" w:hAnsi="Arial" w:cs="Arial"/>
          <w:sz w:val="18"/>
          <w:szCs w:val="18"/>
        </w:rPr>
      </w:pPr>
    </w:p>
    <w:p w14:paraId="09DEE0EC" w14:textId="4667715C" w:rsidR="00302A85" w:rsidRDefault="00302A85" w:rsidP="00302A85">
      <w:pPr>
        <w:pStyle w:val="ESTANDAR"/>
        <w:rPr>
          <w:rFonts w:ascii="Arial" w:hAnsi="Arial" w:cs="Arial"/>
          <w:sz w:val="18"/>
          <w:szCs w:val="18"/>
        </w:rPr>
      </w:pPr>
    </w:p>
    <w:p w14:paraId="0974B609" w14:textId="5D78220D" w:rsidR="00302A85" w:rsidRDefault="00302A85" w:rsidP="00302A85">
      <w:pPr>
        <w:pStyle w:val="ESTANDAR"/>
        <w:rPr>
          <w:rFonts w:ascii="Arial" w:hAnsi="Arial" w:cs="Arial"/>
          <w:sz w:val="18"/>
          <w:szCs w:val="18"/>
        </w:rPr>
      </w:pPr>
    </w:p>
    <w:p w14:paraId="64BF420F" w14:textId="18562486" w:rsidR="00302A85" w:rsidRDefault="00302A85" w:rsidP="00302A85">
      <w:pPr>
        <w:pStyle w:val="ESTANDAR"/>
        <w:rPr>
          <w:rFonts w:ascii="Arial" w:hAnsi="Arial" w:cs="Arial"/>
          <w:sz w:val="18"/>
          <w:szCs w:val="18"/>
        </w:rPr>
      </w:pPr>
    </w:p>
    <w:p w14:paraId="3BC3F1CF" w14:textId="672076D3" w:rsidR="00302A85" w:rsidRDefault="00302A85" w:rsidP="00302A85">
      <w:pPr>
        <w:pStyle w:val="ESTANDAR"/>
        <w:rPr>
          <w:rFonts w:ascii="Arial" w:hAnsi="Arial" w:cs="Arial"/>
          <w:sz w:val="18"/>
          <w:szCs w:val="18"/>
        </w:rPr>
      </w:pPr>
    </w:p>
    <w:p w14:paraId="637B7AAE" w14:textId="131E52FC" w:rsidR="00302A85" w:rsidRDefault="00302A85" w:rsidP="00302A85">
      <w:pPr>
        <w:pStyle w:val="ESTANDAR"/>
        <w:rPr>
          <w:rFonts w:ascii="Arial" w:hAnsi="Arial" w:cs="Arial"/>
          <w:sz w:val="18"/>
          <w:szCs w:val="18"/>
        </w:rPr>
      </w:pPr>
    </w:p>
    <w:p w14:paraId="0D6244FF" w14:textId="0DFDAE00" w:rsidR="00302A85" w:rsidRDefault="00302A85" w:rsidP="00302A85">
      <w:pPr>
        <w:pStyle w:val="ESTANDAR"/>
        <w:rPr>
          <w:rFonts w:ascii="Arial" w:hAnsi="Arial" w:cs="Arial"/>
          <w:sz w:val="18"/>
          <w:szCs w:val="18"/>
        </w:rPr>
      </w:pPr>
    </w:p>
    <w:p w14:paraId="5808F4CA" w14:textId="6AA3CB76" w:rsidR="00302A85" w:rsidRDefault="00302A85" w:rsidP="00302A85">
      <w:pPr>
        <w:pStyle w:val="ESTANDAR"/>
        <w:rPr>
          <w:rFonts w:ascii="Arial" w:hAnsi="Arial" w:cs="Arial"/>
          <w:sz w:val="18"/>
          <w:szCs w:val="18"/>
        </w:rPr>
      </w:pPr>
    </w:p>
    <w:p w14:paraId="28C16528" w14:textId="1E52699A" w:rsidR="00302A85" w:rsidRDefault="00302A85" w:rsidP="00302A85">
      <w:pPr>
        <w:pStyle w:val="ESTANDAR"/>
        <w:rPr>
          <w:rFonts w:ascii="Arial" w:hAnsi="Arial" w:cs="Arial"/>
          <w:sz w:val="18"/>
          <w:szCs w:val="18"/>
        </w:rPr>
      </w:pPr>
    </w:p>
    <w:p w14:paraId="5AAA0A04" w14:textId="484F29D3" w:rsidR="00302A85" w:rsidRDefault="00302A85" w:rsidP="00302A85">
      <w:pPr>
        <w:pStyle w:val="ESTANDAR"/>
        <w:rPr>
          <w:rFonts w:ascii="Arial" w:hAnsi="Arial" w:cs="Arial"/>
          <w:sz w:val="18"/>
          <w:szCs w:val="18"/>
        </w:rPr>
      </w:pPr>
    </w:p>
    <w:p w14:paraId="20044C7C" w14:textId="5FF6F9CD" w:rsidR="00302A85" w:rsidRDefault="00302A85" w:rsidP="00302A85">
      <w:pPr>
        <w:pStyle w:val="ESTANDAR"/>
        <w:rPr>
          <w:rFonts w:ascii="Arial" w:hAnsi="Arial" w:cs="Arial"/>
          <w:sz w:val="18"/>
          <w:szCs w:val="18"/>
        </w:rPr>
      </w:pPr>
    </w:p>
    <w:p w14:paraId="20DA15A0" w14:textId="697C6108" w:rsidR="00302A85" w:rsidRDefault="00302A85" w:rsidP="00302A85">
      <w:pPr>
        <w:pStyle w:val="ESTANDAR"/>
        <w:rPr>
          <w:rFonts w:ascii="Arial" w:hAnsi="Arial" w:cs="Arial"/>
          <w:sz w:val="18"/>
          <w:szCs w:val="18"/>
        </w:rPr>
      </w:pPr>
    </w:p>
    <w:p w14:paraId="63A35BCD" w14:textId="0D05B6E5" w:rsidR="00302A85" w:rsidRDefault="00302A85" w:rsidP="00302A85">
      <w:pPr>
        <w:pStyle w:val="ESTANDAR"/>
        <w:rPr>
          <w:rFonts w:ascii="Arial" w:hAnsi="Arial" w:cs="Arial"/>
          <w:sz w:val="18"/>
          <w:szCs w:val="18"/>
        </w:rPr>
      </w:pPr>
    </w:p>
    <w:p w14:paraId="2F46267D" w14:textId="313F6533" w:rsidR="00302A85" w:rsidRDefault="00302A85" w:rsidP="00302A85">
      <w:pPr>
        <w:pStyle w:val="ESTANDAR"/>
        <w:rPr>
          <w:rFonts w:ascii="Arial" w:hAnsi="Arial" w:cs="Arial"/>
          <w:sz w:val="18"/>
          <w:szCs w:val="18"/>
        </w:rPr>
      </w:pPr>
    </w:p>
    <w:p w14:paraId="681A1C8F" w14:textId="4CC67B48" w:rsidR="00302A85" w:rsidRDefault="00302A85" w:rsidP="00302A85">
      <w:pPr>
        <w:pStyle w:val="ESTANDAR"/>
        <w:rPr>
          <w:rFonts w:ascii="Arial" w:hAnsi="Arial" w:cs="Arial"/>
          <w:sz w:val="18"/>
          <w:szCs w:val="18"/>
        </w:rPr>
      </w:pPr>
    </w:p>
    <w:p w14:paraId="7574511E" w14:textId="0A58F58C" w:rsidR="00302A85" w:rsidRDefault="00302A85" w:rsidP="00302A85">
      <w:pPr>
        <w:pStyle w:val="ESTANDAR"/>
        <w:rPr>
          <w:rFonts w:ascii="Arial" w:hAnsi="Arial" w:cs="Arial"/>
          <w:sz w:val="18"/>
          <w:szCs w:val="18"/>
        </w:rPr>
      </w:pPr>
    </w:p>
    <w:p w14:paraId="11D0A2E6" w14:textId="0C061D63" w:rsidR="00302A85" w:rsidRDefault="00302A85" w:rsidP="00302A85">
      <w:pPr>
        <w:pStyle w:val="ESTANDAR"/>
        <w:rPr>
          <w:rFonts w:ascii="Arial" w:hAnsi="Arial" w:cs="Arial"/>
          <w:sz w:val="18"/>
          <w:szCs w:val="18"/>
        </w:rPr>
      </w:pPr>
    </w:p>
    <w:p w14:paraId="61A20B8C" w14:textId="20A1D69F" w:rsidR="00302A85" w:rsidRDefault="00302A85" w:rsidP="00302A85">
      <w:pPr>
        <w:pStyle w:val="ESTANDAR"/>
        <w:rPr>
          <w:rFonts w:ascii="Arial" w:hAnsi="Arial" w:cs="Arial"/>
          <w:sz w:val="18"/>
          <w:szCs w:val="18"/>
        </w:rPr>
      </w:pPr>
    </w:p>
    <w:p w14:paraId="7BB366A7" w14:textId="2C760D27" w:rsidR="00302A85" w:rsidRDefault="00302A85" w:rsidP="00302A85">
      <w:pPr>
        <w:pStyle w:val="ESTANDAR"/>
        <w:rPr>
          <w:rFonts w:ascii="Arial" w:hAnsi="Arial" w:cs="Arial"/>
          <w:sz w:val="18"/>
          <w:szCs w:val="18"/>
        </w:rPr>
      </w:pPr>
    </w:p>
    <w:p w14:paraId="47E36E01" w14:textId="7AFFF839" w:rsidR="00302A85" w:rsidRDefault="00302A85" w:rsidP="00302A85">
      <w:pPr>
        <w:pStyle w:val="ESTANDAR"/>
        <w:rPr>
          <w:rFonts w:ascii="Arial" w:hAnsi="Arial" w:cs="Arial"/>
          <w:sz w:val="18"/>
          <w:szCs w:val="18"/>
        </w:rPr>
      </w:pPr>
    </w:p>
    <w:p w14:paraId="48E29712" w14:textId="37CA6AD3" w:rsidR="00302A85" w:rsidRDefault="00302A85" w:rsidP="00302A85">
      <w:pPr>
        <w:pStyle w:val="ESTANDAR"/>
        <w:rPr>
          <w:rFonts w:ascii="Arial" w:hAnsi="Arial" w:cs="Arial"/>
          <w:sz w:val="18"/>
          <w:szCs w:val="18"/>
        </w:rPr>
      </w:pPr>
    </w:p>
    <w:p w14:paraId="6B70FFF5" w14:textId="69185C01" w:rsidR="00302A85" w:rsidRDefault="00302A85" w:rsidP="00302A85">
      <w:pPr>
        <w:pStyle w:val="ESTANDAR"/>
        <w:rPr>
          <w:rFonts w:ascii="Arial" w:hAnsi="Arial" w:cs="Arial"/>
          <w:sz w:val="18"/>
          <w:szCs w:val="18"/>
        </w:rPr>
      </w:pPr>
    </w:p>
    <w:p w14:paraId="668E71E5" w14:textId="01B44EBD" w:rsidR="00302A85" w:rsidRDefault="00302A85" w:rsidP="00302A85">
      <w:pPr>
        <w:pStyle w:val="ESTANDAR"/>
        <w:rPr>
          <w:rFonts w:ascii="Arial" w:hAnsi="Arial" w:cs="Arial"/>
          <w:sz w:val="18"/>
          <w:szCs w:val="18"/>
        </w:rPr>
      </w:pPr>
    </w:p>
    <w:p w14:paraId="7D3D5564" w14:textId="77777777" w:rsidR="00302A85" w:rsidRDefault="00302A85" w:rsidP="00302A85">
      <w:pPr>
        <w:pStyle w:val="ESTANDAR"/>
        <w:rPr>
          <w:rFonts w:ascii="Arial" w:hAnsi="Arial" w:cs="Arial"/>
          <w:sz w:val="18"/>
          <w:szCs w:val="18"/>
        </w:rPr>
      </w:pPr>
    </w:p>
    <w:sectPr w:rsidR="00302A85" w:rsidSect="009126F6">
      <w:headerReference w:type="default" r:id="rId8"/>
      <w:footerReference w:type="default" r:id="rId9"/>
      <w:headerReference w:type="first" r:id="rId10"/>
      <w:footerReference w:type="first" r:id="rId11"/>
      <w:pgSz w:w="11906" w:h="16838" w:code="9"/>
      <w:pgMar w:top="578" w:right="1134" w:bottom="1418" w:left="1418" w:header="284" w:footer="0" w:gutter="0"/>
      <w:pgNumType w:start="1" w:chapStyle="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F6C13" w14:textId="77777777" w:rsidR="00C63937" w:rsidRDefault="00C63937">
      <w:r>
        <w:separator/>
      </w:r>
    </w:p>
  </w:endnote>
  <w:endnote w:type="continuationSeparator" w:id="0">
    <w:p w14:paraId="50B2FD01" w14:textId="77777777" w:rsidR="00C63937" w:rsidRDefault="00C63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w:altName w:val="Gill Sans MT Ext Condensed Bold"/>
    <w:charset w:val="00"/>
    <w:family w:val="swiss"/>
    <w:pitch w:val="variable"/>
    <w:sig w:usb0="00000003" w:usb1="00000000" w:usb2="00000000" w:usb3="00000000" w:csb0="00000001" w:csb1="00000000"/>
  </w:font>
  <w:font w:name="Geometr231 Hv BT">
    <w:altName w:val="Arial"/>
    <w:charset w:val="00"/>
    <w:family w:val="swiss"/>
    <w:pitch w:val="variable"/>
    <w:sig w:usb0="00000001"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Segoe MDL2 Assets">
    <w:panose1 w:val="050A0102010101010101"/>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rial-SM">
    <w:altName w:val="Arial"/>
    <w:charset w:val="00"/>
    <w:family w:val="swiss"/>
    <w:pitch w:val="variable"/>
    <w:sig w:usb0="00000003" w:usb1="00000000" w:usb2="00000000" w:usb3="00000000" w:csb0="00000001" w:csb1="00000000"/>
  </w:font>
  <w:font w:name="Symbolfuentemap">
    <w:altName w:val="Symbol"/>
    <w:charset w:val="02"/>
    <w:family w:val="roman"/>
    <w:pitch w:val="variable"/>
    <w:sig w:usb0="00000000" w:usb1="10000000" w:usb2="00000000" w:usb3="00000000" w:csb0="80000000" w:csb1="00000000"/>
  </w:font>
  <w:font w:name="Arial Narrow-SM">
    <w:altName w:val="Arial Narrow"/>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424" w:type="dxa"/>
      <w:tblInd w:w="-872" w:type="dxa"/>
      <w:tblLayout w:type="fixed"/>
      <w:tblCellMar>
        <w:left w:w="70" w:type="dxa"/>
        <w:right w:w="70" w:type="dxa"/>
      </w:tblCellMar>
      <w:tblLook w:val="0000" w:firstRow="0" w:lastRow="0" w:firstColumn="0" w:lastColumn="0" w:noHBand="0" w:noVBand="0"/>
    </w:tblPr>
    <w:tblGrid>
      <w:gridCol w:w="8880"/>
      <w:gridCol w:w="1843"/>
      <w:gridCol w:w="1701"/>
    </w:tblGrid>
    <w:tr w:rsidR="000851CC" w14:paraId="7C03C049" w14:textId="77777777" w:rsidTr="000851CC">
      <w:tc>
        <w:tcPr>
          <w:tcW w:w="8880" w:type="dxa"/>
        </w:tcPr>
        <w:p w14:paraId="56272F54" w14:textId="77777777" w:rsidR="000851CC" w:rsidRDefault="000851CC">
          <w:pPr>
            <w:pStyle w:val="Piedepgina"/>
          </w:pPr>
        </w:p>
      </w:tc>
      <w:tc>
        <w:tcPr>
          <w:tcW w:w="1843" w:type="dxa"/>
          <w:tcBorders>
            <w:bottom w:val="single" w:sz="4" w:space="0" w:color="auto"/>
          </w:tcBorders>
        </w:tcPr>
        <w:p w14:paraId="384F957D" w14:textId="77777777" w:rsidR="000851CC" w:rsidRDefault="000851CC" w:rsidP="008A6051">
          <w:pPr>
            <w:pStyle w:val="Piedepgina"/>
            <w:rPr>
              <w:rFonts w:ascii="Gill Sans" w:hAnsi="Gill Sans"/>
              <w:sz w:val="10"/>
              <w:szCs w:val="10"/>
            </w:rPr>
          </w:pPr>
          <w:r>
            <w:rPr>
              <w:rFonts w:ascii="Gill Sans" w:hAnsi="Gill Sans"/>
              <w:sz w:val="10"/>
              <w:szCs w:val="10"/>
            </w:rPr>
            <w:t>MINISTERIO</w:t>
          </w:r>
        </w:p>
        <w:p w14:paraId="6026AC6F" w14:textId="77777777" w:rsidR="000851CC" w:rsidRDefault="000851CC" w:rsidP="008A6051">
          <w:pPr>
            <w:pStyle w:val="Piedepgina"/>
            <w:rPr>
              <w:rFonts w:ascii="Gill Sans" w:hAnsi="Gill Sans"/>
              <w:sz w:val="10"/>
              <w:szCs w:val="10"/>
            </w:rPr>
          </w:pPr>
          <w:r>
            <w:rPr>
              <w:rFonts w:ascii="Gill Sans" w:hAnsi="Gill Sans"/>
              <w:sz w:val="10"/>
              <w:szCs w:val="10"/>
            </w:rPr>
            <w:t>DE INCLUSIÓN, SEGURIDAD SOCIAL</w:t>
          </w:r>
        </w:p>
        <w:p w14:paraId="46B1F7DD" w14:textId="77777777" w:rsidR="000851CC" w:rsidRDefault="000851CC" w:rsidP="008A6051">
          <w:pPr>
            <w:pStyle w:val="Piedepgina"/>
            <w:rPr>
              <w:rFonts w:ascii="Gill Sans" w:hAnsi="Gill Sans"/>
              <w:sz w:val="10"/>
              <w:szCs w:val="10"/>
            </w:rPr>
          </w:pPr>
          <w:r>
            <w:rPr>
              <w:rFonts w:ascii="Gill Sans" w:hAnsi="Gill Sans"/>
              <w:sz w:val="10"/>
              <w:szCs w:val="10"/>
            </w:rPr>
            <w:t>Y MIGRACIONES</w:t>
          </w:r>
        </w:p>
      </w:tc>
      <w:tc>
        <w:tcPr>
          <w:tcW w:w="1701" w:type="dxa"/>
        </w:tcPr>
        <w:p w14:paraId="347EB573" w14:textId="77777777" w:rsidR="000851CC" w:rsidRDefault="000851CC">
          <w:pPr>
            <w:pStyle w:val="Piedepgina"/>
            <w:rPr>
              <w:rFonts w:ascii="Gill Sans" w:hAnsi="Gill Sans"/>
              <w:sz w:val="10"/>
              <w:szCs w:val="10"/>
            </w:rPr>
          </w:pPr>
        </w:p>
      </w:tc>
    </w:tr>
    <w:tr w:rsidR="000851CC" w14:paraId="723C3F47" w14:textId="77777777" w:rsidTr="000851CC">
      <w:trPr>
        <w:trHeight w:hRule="exact" w:val="501"/>
      </w:trPr>
      <w:tc>
        <w:tcPr>
          <w:tcW w:w="8880" w:type="dxa"/>
        </w:tcPr>
        <w:p w14:paraId="36F4A39C" w14:textId="77777777" w:rsidR="000851CC" w:rsidRDefault="000851CC" w:rsidP="009126F6">
          <w:pPr>
            <w:pStyle w:val="Piedepgina"/>
            <w:jc w:val="center"/>
            <w:rPr>
              <w:rStyle w:val="Nmerodepgina"/>
              <w:sz w:val="16"/>
              <w:szCs w:val="16"/>
            </w:rPr>
          </w:pPr>
          <w:r>
            <w:rPr>
              <w:rStyle w:val="Nmerodepgina"/>
            </w:rPr>
            <w:t>-</w:t>
          </w:r>
          <w:r>
            <w:rPr>
              <w:rStyle w:val="Nmerodepgina"/>
            </w:rPr>
            <w:fldChar w:fldCharType="begin"/>
          </w:r>
          <w:r>
            <w:rPr>
              <w:rStyle w:val="Nmerodepgina"/>
            </w:rPr>
            <w:instrText xml:space="preserve"> PAGE </w:instrText>
          </w:r>
          <w:r>
            <w:rPr>
              <w:rStyle w:val="Nmerodepgina"/>
            </w:rPr>
            <w:fldChar w:fldCharType="separate"/>
          </w:r>
          <w:r w:rsidR="00F26C59">
            <w:rPr>
              <w:rStyle w:val="Nmerodepgina"/>
              <w:noProof/>
            </w:rPr>
            <w:t>35</w:t>
          </w:r>
          <w:r>
            <w:rPr>
              <w:rStyle w:val="Nmerodepgina"/>
            </w:rPr>
            <w:fldChar w:fldCharType="end"/>
          </w:r>
          <w:r>
            <w:rPr>
              <w:rStyle w:val="Nmerodepgina"/>
            </w:rPr>
            <w:t xml:space="preserve">-  </w:t>
          </w:r>
        </w:p>
        <w:p w14:paraId="62357182" w14:textId="77777777" w:rsidR="000851CC" w:rsidRDefault="000851CC" w:rsidP="009126F6">
          <w:pPr>
            <w:pStyle w:val="Piedepgina"/>
            <w:jc w:val="center"/>
          </w:pPr>
        </w:p>
      </w:tc>
      <w:tc>
        <w:tcPr>
          <w:tcW w:w="1843" w:type="dxa"/>
          <w:tcBorders>
            <w:top w:val="single" w:sz="4" w:space="0" w:color="auto"/>
          </w:tcBorders>
        </w:tcPr>
        <w:p w14:paraId="37508043" w14:textId="77777777" w:rsidR="000851CC" w:rsidRDefault="000851CC" w:rsidP="008A6051">
          <w:pPr>
            <w:pStyle w:val="Piedepgina"/>
            <w:rPr>
              <w:rFonts w:ascii="Gill Sans" w:hAnsi="Gill Sans"/>
              <w:sz w:val="10"/>
              <w:szCs w:val="10"/>
            </w:rPr>
          </w:pPr>
        </w:p>
        <w:p w14:paraId="265563BB" w14:textId="77777777" w:rsidR="000851CC" w:rsidRDefault="000851CC" w:rsidP="008A6051">
          <w:pPr>
            <w:pStyle w:val="Piedepgina"/>
            <w:rPr>
              <w:rFonts w:ascii="Gill Sans" w:hAnsi="Gill Sans"/>
              <w:sz w:val="10"/>
              <w:szCs w:val="10"/>
            </w:rPr>
          </w:pPr>
          <w:r>
            <w:rPr>
              <w:rFonts w:ascii="Gill Sans" w:hAnsi="Gill Sans"/>
              <w:sz w:val="10"/>
              <w:szCs w:val="10"/>
            </w:rPr>
            <w:t>INSTITUTO NACIONAL</w:t>
          </w:r>
        </w:p>
        <w:p w14:paraId="34DFCB29" w14:textId="77777777" w:rsidR="000851CC" w:rsidRDefault="000851CC" w:rsidP="008A6051">
          <w:pPr>
            <w:pStyle w:val="Piedepgina"/>
            <w:rPr>
              <w:rFonts w:ascii="Gill Sans" w:hAnsi="Gill Sans"/>
              <w:sz w:val="10"/>
              <w:szCs w:val="10"/>
            </w:rPr>
          </w:pPr>
          <w:r>
            <w:rPr>
              <w:rFonts w:ascii="Gill Sans" w:hAnsi="Gill Sans"/>
              <w:sz w:val="10"/>
              <w:szCs w:val="10"/>
            </w:rPr>
            <w:t>DE LA SEGURIDAD SOCIAL</w:t>
          </w:r>
        </w:p>
      </w:tc>
      <w:tc>
        <w:tcPr>
          <w:tcW w:w="1701" w:type="dxa"/>
        </w:tcPr>
        <w:p w14:paraId="0881AFA7" w14:textId="77777777" w:rsidR="000851CC" w:rsidRDefault="000851CC">
          <w:pPr>
            <w:pStyle w:val="Piedepgina"/>
            <w:rPr>
              <w:rFonts w:ascii="Gill Sans" w:hAnsi="Gill Sans"/>
              <w:sz w:val="10"/>
              <w:szCs w:val="10"/>
            </w:rPr>
          </w:pPr>
        </w:p>
      </w:tc>
    </w:tr>
  </w:tbl>
  <w:p w14:paraId="0C548E0B" w14:textId="77777777" w:rsidR="00C63937" w:rsidRDefault="00C6393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829" w:type="dxa"/>
      <w:tblInd w:w="-801" w:type="dxa"/>
      <w:tblLayout w:type="fixed"/>
      <w:tblCellMar>
        <w:left w:w="70" w:type="dxa"/>
        <w:right w:w="70" w:type="dxa"/>
      </w:tblCellMar>
      <w:tblLook w:val="0000" w:firstRow="0" w:lastRow="0" w:firstColumn="0" w:lastColumn="0" w:noHBand="0" w:noVBand="0"/>
    </w:tblPr>
    <w:tblGrid>
      <w:gridCol w:w="8575"/>
      <w:gridCol w:w="2127"/>
      <w:gridCol w:w="2127"/>
    </w:tblGrid>
    <w:tr w:rsidR="00C63937" w14:paraId="12CDA9B3" w14:textId="77777777" w:rsidTr="00586303">
      <w:trPr>
        <w:cantSplit/>
        <w:trHeight w:val="851"/>
      </w:trPr>
      <w:tc>
        <w:tcPr>
          <w:tcW w:w="8575" w:type="dxa"/>
          <w:tcBorders>
            <w:right w:val="single" w:sz="4" w:space="0" w:color="auto"/>
          </w:tcBorders>
        </w:tcPr>
        <w:p w14:paraId="49477969" w14:textId="77777777" w:rsidR="00C63937" w:rsidRDefault="00C63937" w:rsidP="003E2C00">
          <w:pPr>
            <w:pStyle w:val="Piedepgina"/>
            <w:rPr>
              <w:rFonts w:ascii="Arial Narrow" w:hAnsi="Arial Narrow"/>
              <w:b/>
            </w:rPr>
          </w:pPr>
        </w:p>
      </w:tc>
      <w:tc>
        <w:tcPr>
          <w:tcW w:w="2127" w:type="dxa"/>
        </w:tcPr>
        <w:p w14:paraId="48C68477" w14:textId="5839D568" w:rsidR="00C43221" w:rsidRDefault="00814BEB" w:rsidP="00814BEB">
          <w:pPr>
            <w:pStyle w:val="Piedepgina"/>
            <w:spacing w:line="144" w:lineRule="exact"/>
            <w:rPr>
              <w:rFonts w:ascii="Gill Sans" w:hAnsi="Gill Sans"/>
              <w:sz w:val="14"/>
              <w:szCs w:val="14"/>
            </w:rPr>
          </w:pPr>
          <w:r>
            <w:rPr>
              <w:rFonts w:ascii="Gill Sans" w:hAnsi="Gill Sans"/>
              <w:sz w:val="14"/>
              <w:szCs w:val="14"/>
            </w:rPr>
            <w:t xml:space="preserve">PINAR DE VALSAIN, </w:t>
          </w:r>
          <w:proofErr w:type="spellStart"/>
          <w:r>
            <w:rPr>
              <w:rFonts w:ascii="Gill Sans" w:hAnsi="Gill Sans"/>
              <w:sz w:val="14"/>
              <w:szCs w:val="14"/>
            </w:rPr>
            <w:t>Nº</w:t>
          </w:r>
          <w:proofErr w:type="spellEnd"/>
          <w:r>
            <w:rPr>
              <w:rFonts w:ascii="Gill Sans" w:hAnsi="Gill Sans"/>
              <w:sz w:val="14"/>
              <w:szCs w:val="14"/>
            </w:rPr>
            <w:t xml:space="preserve"> 1</w:t>
          </w:r>
        </w:p>
        <w:p w14:paraId="3DBCDABD" w14:textId="60A58FF3" w:rsidR="00814BEB" w:rsidRDefault="00814BEB" w:rsidP="00814BEB">
          <w:pPr>
            <w:pStyle w:val="Piedepgina"/>
            <w:spacing w:line="144" w:lineRule="exact"/>
            <w:rPr>
              <w:rFonts w:ascii="Gill Sans" w:hAnsi="Gill Sans"/>
              <w:sz w:val="14"/>
              <w:szCs w:val="14"/>
            </w:rPr>
          </w:pPr>
          <w:r>
            <w:rPr>
              <w:rFonts w:ascii="Gill Sans" w:hAnsi="Gill Sans"/>
              <w:sz w:val="14"/>
              <w:szCs w:val="14"/>
            </w:rPr>
            <w:t>40005 SEGOVIA</w:t>
          </w:r>
        </w:p>
        <w:p w14:paraId="02D4B2E2" w14:textId="1E8EBBF6" w:rsidR="00C43221" w:rsidRDefault="00C43221" w:rsidP="00C43221">
          <w:pPr>
            <w:pStyle w:val="Piedepgina"/>
            <w:spacing w:line="144" w:lineRule="exact"/>
            <w:rPr>
              <w:rFonts w:ascii="Gill Sans" w:hAnsi="Gill Sans"/>
              <w:sz w:val="14"/>
              <w:szCs w:val="14"/>
            </w:rPr>
          </w:pPr>
          <w:r>
            <w:rPr>
              <w:rFonts w:ascii="Gill Sans" w:hAnsi="Gill Sans"/>
              <w:sz w:val="14"/>
              <w:szCs w:val="14"/>
            </w:rPr>
            <w:t>TEL</w:t>
          </w:r>
          <w:r w:rsidR="00814BEB">
            <w:rPr>
              <w:rFonts w:ascii="Gill Sans" w:hAnsi="Gill Sans"/>
              <w:sz w:val="14"/>
              <w:szCs w:val="14"/>
            </w:rPr>
            <w:t>921 41 44 52</w:t>
          </w:r>
        </w:p>
        <w:p w14:paraId="73A426F0" w14:textId="134271A7" w:rsidR="00C63937" w:rsidRPr="00115D50" w:rsidRDefault="00C43221" w:rsidP="00C43221">
          <w:pPr>
            <w:pStyle w:val="Piedepgina"/>
            <w:spacing w:line="144" w:lineRule="exact"/>
            <w:rPr>
              <w:rFonts w:ascii="Arial Narrow" w:hAnsi="Arial Narrow"/>
              <w:b/>
            </w:rPr>
          </w:pPr>
          <w:r>
            <w:rPr>
              <w:rFonts w:ascii="Gill Sans" w:hAnsi="Gill Sans"/>
              <w:sz w:val="14"/>
              <w:szCs w:val="14"/>
            </w:rPr>
            <w:t xml:space="preserve">Código DIR3: </w:t>
          </w:r>
          <w:r w:rsidR="0073496D">
            <w:rPr>
              <w:rFonts w:ascii="Gill Sans" w:hAnsi="Gill Sans"/>
              <w:sz w:val="14"/>
              <w:szCs w:val="14"/>
            </w:rPr>
            <w:t>EA0042</w:t>
          </w:r>
          <w:r w:rsidR="009F437C">
            <w:rPr>
              <w:rFonts w:ascii="Gill Sans" w:hAnsi="Gill Sans"/>
              <w:sz w:val="14"/>
              <w:szCs w:val="14"/>
            </w:rPr>
            <w:t>182</w:t>
          </w:r>
        </w:p>
      </w:tc>
      <w:tc>
        <w:tcPr>
          <w:tcW w:w="2127" w:type="dxa"/>
          <w:tcBorders>
            <w:left w:val="nil"/>
            <w:right w:val="single" w:sz="4" w:space="0" w:color="auto"/>
          </w:tcBorders>
        </w:tcPr>
        <w:p w14:paraId="7B76ACBC" w14:textId="77777777" w:rsidR="00C63937" w:rsidRDefault="00C63937" w:rsidP="00586303">
          <w:pPr>
            <w:pStyle w:val="Piedepgina"/>
            <w:spacing w:line="144" w:lineRule="exact"/>
            <w:rPr>
              <w:rFonts w:ascii="Arial Narrow" w:hAnsi="Arial Narrow"/>
              <w:b/>
            </w:rPr>
          </w:pPr>
        </w:p>
      </w:tc>
    </w:tr>
  </w:tbl>
  <w:p w14:paraId="76F4062D" w14:textId="77777777" w:rsidR="00C63937" w:rsidRDefault="00C639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3174F" w14:textId="77777777" w:rsidR="00C63937" w:rsidRDefault="00C63937">
      <w:r>
        <w:separator/>
      </w:r>
    </w:p>
  </w:footnote>
  <w:footnote w:type="continuationSeparator" w:id="0">
    <w:p w14:paraId="2080B7B6" w14:textId="77777777" w:rsidR="00C63937" w:rsidRDefault="00C63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182" w:type="dxa"/>
      <w:tblInd w:w="-1045" w:type="dxa"/>
      <w:tblLayout w:type="fixed"/>
      <w:tblCellMar>
        <w:left w:w="70" w:type="dxa"/>
        <w:right w:w="70" w:type="dxa"/>
      </w:tblCellMar>
      <w:tblLook w:val="0000" w:firstRow="0" w:lastRow="0" w:firstColumn="0" w:lastColumn="0" w:noHBand="0" w:noVBand="0"/>
    </w:tblPr>
    <w:tblGrid>
      <w:gridCol w:w="9426"/>
      <w:gridCol w:w="160"/>
      <w:gridCol w:w="1116"/>
      <w:gridCol w:w="283"/>
      <w:gridCol w:w="37"/>
      <w:gridCol w:w="160"/>
    </w:tblGrid>
    <w:tr w:rsidR="00C63937" w14:paraId="7ADF0370" w14:textId="77777777">
      <w:trPr>
        <w:gridAfter w:val="2"/>
        <w:wAfter w:w="197" w:type="dxa"/>
        <w:trHeight w:hRule="exact" w:val="1138"/>
      </w:trPr>
      <w:tc>
        <w:tcPr>
          <w:tcW w:w="9426" w:type="dxa"/>
        </w:tcPr>
        <w:p w14:paraId="206FE974" w14:textId="77777777" w:rsidR="00C63937" w:rsidRDefault="00C63937">
          <w:pPr>
            <w:pStyle w:val="Encabezado"/>
          </w:pPr>
          <w:r>
            <w:rPr>
              <w:noProof/>
            </w:rPr>
            <mc:AlternateContent>
              <mc:Choice Requires="wps">
                <w:drawing>
                  <wp:anchor distT="0" distB="0" distL="114300" distR="114300" simplePos="0" relativeHeight="251656192" behindDoc="0" locked="1" layoutInCell="1" allowOverlap="1" wp14:anchorId="7665E50B" wp14:editId="3E10CD29">
                    <wp:simplePos x="0" y="0"/>
                    <wp:positionH relativeFrom="column">
                      <wp:posOffset>2859405</wp:posOffset>
                    </wp:positionH>
                    <wp:positionV relativeFrom="paragraph">
                      <wp:posOffset>332740</wp:posOffset>
                    </wp:positionV>
                    <wp:extent cx="1270" cy="5080"/>
                    <wp:effectExtent l="1905" t="0" r="0" b="0"/>
                    <wp:wrapSquare wrapText="left"/>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08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63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25DDBA4"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15pt,26.2pt" to="225.2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" stroked="f" strokeweight=".05pt">
                    <w10:wrap type="square" side="left"/>
                    <w10:anchorlock/>
                  </v:line>
                </w:pict>
              </mc:Fallback>
            </mc:AlternateContent>
          </w:r>
          <w:r>
            <w:rPr>
              <w:noProof/>
            </w:rPr>
            <mc:AlternateContent>
              <mc:Choice Requires="wps">
                <w:drawing>
                  <wp:anchor distT="0" distB="0" distL="114300" distR="114300" simplePos="0" relativeHeight="251655168" behindDoc="0" locked="1" layoutInCell="1" allowOverlap="1" wp14:anchorId="259B629B" wp14:editId="55229D70">
                    <wp:simplePos x="0" y="0"/>
                    <wp:positionH relativeFrom="column">
                      <wp:posOffset>1945640</wp:posOffset>
                    </wp:positionH>
                    <wp:positionV relativeFrom="paragraph">
                      <wp:posOffset>223520</wp:posOffset>
                    </wp:positionV>
                    <wp:extent cx="113665" cy="113665"/>
                    <wp:effectExtent l="2540" t="4445" r="0" b="0"/>
                    <wp:wrapSquare wrapText="left"/>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 cy="11366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1CBF08D" w14:textId="77777777" w:rsidR="00C63937" w:rsidRDefault="00C63937">
                                <w:pPr>
                                  <w:rPr>
                                    <w:rFonts w:ascii="Arial-SM" w:hAnsi="Arial-SM"/>
                                    <w:sz w:val="144"/>
                                  </w:rPr>
                                </w:pPr>
                              </w:p>
                            </w:txbxContent>
                          </wps:txbx>
                          <wps:bodyPr rot="0" vert="horz" wrap="square" lIns="91440" tIns="0" rIns="91440" bIns="1188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9B629B" id="_x0000_t202" coordsize="21600,21600" o:spt="202" path="m,l,21600r21600,l21600,xe">
                    <v:stroke joinstyle="miter"/>
                    <v:path gradientshapeok="t" o:connecttype="rect"/>
                  </v:shapetype>
                  <v:shape id="Text Box 1" o:spid="_x0000_s1026" type="#_x0000_t202" style="position:absolute;margin-left:153.2pt;margin-top:17.6pt;width:8.95pt;height: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" stroked="f" strokeweight="0">
                    <v:textbox inset=",0,,3.3mm">
                      <w:txbxContent>
                        <w:p w14:paraId="21CBF08D" w14:textId="77777777" w:rsidR="00C63937" w:rsidRDefault="00C63937">
                          <w:pPr>
                            <w:rPr>
                              <w:rFonts w:ascii="Arial-SM" w:hAnsi="Arial-SM"/>
                              <w:sz w:val="144"/>
                            </w:rPr>
                          </w:pPr>
                        </w:p>
                      </w:txbxContent>
                    </v:textbox>
                    <w10:wrap type="square" side="left"/>
                    <w10:anchorlock/>
                  </v:shape>
                </w:pict>
              </mc:Fallback>
            </mc:AlternateContent>
          </w:r>
        </w:p>
      </w:tc>
      <w:tc>
        <w:tcPr>
          <w:tcW w:w="1276" w:type="dxa"/>
          <w:gridSpan w:val="2"/>
        </w:tcPr>
        <w:p w14:paraId="005BCF73" w14:textId="77777777" w:rsidR="00C63937" w:rsidRDefault="00C63937">
          <w:pPr>
            <w:pStyle w:val="Encabezado"/>
          </w:pPr>
          <w:r>
            <w:rPr>
              <w:noProof/>
            </w:rPr>
            <w:drawing>
              <wp:anchor distT="0" distB="0" distL="114300" distR="114300" simplePos="0" relativeHeight="251659264" behindDoc="0" locked="1" layoutInCell="1" allowOverlap="1" wp14:anchorId="2BFEB651" wp14:editId="65A51917">
                <wp:simplePos x="0" y="0"/>
                <wp:positionH relativeFrom="column">
                  <wp:posOffset>76835</wp:posOffset>
                </wp:positionH>
                <wp:positionV relativeFrom="paragraph">
                  <wp:posOffset>-654050</wp:posOffset>
                </wp:positionV>
                <wp:extent cx="579755" cy="622300"/>
                <wp:effectExtent l="19050" t="0" r="0" b="0"/>
                <wp:wrapSquare wrapText="lef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579755" cy="622300"/>
                        </a:xfrm>
                        <a:prstGeom prst="rect">
                          <a:avLst/>
                        </a:prstGeom>
                        <a:noFill/>
                        <a:ln w="9525">
                          <a:noFill/>
                          <a:miter lim="800000"/>
                          <a:headEnd/>
                          <a:tailEnd/>
                        </a:ln>
                      </pic:spPr>
                    </pic:pic>
                  </a:graphicData>
                </a:graphic>
              </wp:anchor>
            </w:drawing>
          </w:r>
        </w:p>
        <w:p w14:paraId="5D322D1E" w14:textId="77777777" w:rsidR="00C63937" w:rsidRDefault="00C63937"/>
        <w:p w14:paraId="68F9B688" w14:textId="77777777" w:rsidR="00C63937" w:rsidRDefault="00C63937">
          <w:pPr>
            <w:jc w:val="center"/>
          </w:pPr>
        </w:p>
      </w:tc>
      <w:tc>
        <w:tcPr>
          <w:tcW w:w="283" w:type="dxa"/>
        </w:tcPr>
        <w:p w14:paraId="4EDC7771" w14:textId="77777777" w:rsidR="00C63937" w:rsidRDefault="00C63937">
          <w:pPr>
            <w:pStyle w:val="Encabezado"/>
          </w:pPr>
        </w:p>
      </w:tc>
    </w:tr>
    <w:tr w:rsidR="00C63937" w14:paraId="3B406DA5" w14:textId="77777777">
      <w:trPr>
        <w:trHeight w:val="137"/>
      </w:trPr>
      <w:tc>
        <w:tcPr>
          <w:tcW w:w="9426" w:type="dxa"/>
        </w:tcPr>
        <w:p w14:paraId="5893D446" w14:textId="77777777" w:rsidR="00C63937" w:rsidRDefault="00C63937">
          <w:pPr>
            <w:pStyle w:val="Encabezado"/>
          </w:pPr>
        </w:p>
      </w:tc>
      <w:tc>
        <w:tcPr>
          <w:tcW w:w="160" w:type="dxa"/>
        </w:tcPr>
        <w:p w14:paraId="3A43738C" w14:textId="77777777" w:rsidR="00C63937" w:rsidRDefault="00C63937">
          <w:pPr>
            <w:pStyle w:val="Encabezado"/>
          </w:pPr>
        </w:p>
      </w:tc>
      <w:tc>
        <w:tcPr>
          <w:tcW w:w="1436" w:type="dxa"/>
          <w:gridSpan w:val="3"/>
          <w:tcBorders>
            <w:top w:val="single" w:sz="4" w:space="0" w:color="auto"/>
          </w:tcBorders>
        </w:tcPr>
        <w:p w14:paraId="48B48DD6" w14:textId="77777777" w:rsidR="00C63937" w:rsidRDefault="00C63937">
          <w:pPr>
            <w:pStyle w:val="Encabezado"/>
          </w:pPr>
        </w:p>
      </w:tc>
      <w:tc>
        <w:tcPr>
          <w:tcW w:w="160" w:type="dxa"/>
          <w:tcBorders>
            <w:top w:val="single" w:sz="4" w:space="0" w:color="auto"/>
          </w:tcBorders>
        </w:tcPr>
        <w:p w14:paraId="51B22BA0" w14:textId="77777777" w:rsidR="00C63937" w:rsidRDefault="00C63937">
          <w:pPr>
            <w:pStyle w:val="Encabezado"/>
          </w:pPr>
        </w:p>
      </w:tc>
    </w:tr>
    <w:tr w:rsidR="00C63937" w14:paraId="19F7D03B" w14:textId="77777777">
      <w:trPr>
        <w:gridAfter w:val="2"/>
        <w:wAfter w:w="197" w:type="dxa"/>
        <w:trHeight w:val="760"/>
      </w:trPr>
      <w:tc>
        <w:tcPr>
          <w:tcW w:w="9426" w:type="dxa"/>
        </w:tcPr>
        <w:p w14:paraId="31BB2896" w14:textId="77777777" w:rsidR="00C63937" w:rsidRDefault="00C63937">
          <w:pPr>
            <w:pStyle w:val="Encabezado"/>
          </w:pPr>
        </w:p>
      </w:tc>
      <w:tc>
        <w:tcPr>
          <w:tcW w:w="1276" w:type="dxa"/>
          <w:gridSpan w:val="2"/>
        </w:tcPr>
        <w:p w14:paraId="7410CD91" w14:textId="77777777" w:rsidR="00C63937" w:rsidRDefault="00C63937">
          <w:pPr>
            <w:pStyle w:val="Encabezado"/>
          </w:pPr>
          <w:r>
            <w:rPr>
              <w:noProof/>
            </w:rPr>
            <w:drawing>
              <wp:anchor distT="0" distB="0" distL="114300" distR="114300" simplePos="0" relativeHeight="251660288" behindDoc="0" locked="1" layoutInCell="1" allowOverlap="1" wp14:anchorId="09C07521" wp14:editId="375A2A70">
                <wp:simplePos x="0" y="0"/>
                <wp:positionH relativeFrom="column">
                  <wp:posOffset>135890</wp:posOffset>
                </wp:positionH>
                <wp:positionV relativeFrom="paragraph">
                  <wp:posOffset>0</wp:posOffset>
                </wp:positionV>
                <wp:extent cx="370840" cy="475615"/>
                <wp:effectExtent l="19050" t="0" r="0" b="0"/>
                <wp:wrapSquare wrapText="lef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srcRect/>
                        <a:stretch>
                          <a:fillRect/>
                        </a:stretch>
                      </pic:blipFill>
                      <pic:spPr bwMode="auto">
                        <a:xfrm>
                          <a:off x="0" y="0"/>
                          <a:ext cx="370840" cy="475615"/>
                        </a:xfrm>
                        <a:prstGeom prst="rect">
                          <a:avLst/>
                        </a:prstGeom>
                        <a:noFill/>
                        <a:ln w="9525">
                          <a:noFill/>
                          <a:miter lim="800000"/>
                          <a:headEnd/>
                          <a:tailEnd/>
                        </a:ln>
                      </pic:spPr>
                    </pic:pic>
                  </a:graphicData>
                </a:graphic>
              </wp:anchor>
            </w:drawing>
          </w:r>
        </w:p>
      </w:tc>
      <w:tc>
        <w:tcPr>
          <w:tcW w:w="283" w:type="dxa"/>
        </w:tcPr>
        <w:p w14:paraId="43AB3407" w14:textId="77777777" w:rsidR="00C63937" w:rsidRDefault="00C63937">
          <w:pPr>
            <w:pStyle w:val="Encabezado"/>
          </w:pPr>
        </w:p>
      </w:tc>
    </w:tr>
  </w:tbl>
  <w:p w14:paraId="52FC192F" w14:textId="77777777" w:rsidR="00C63937" w:rsidRDefault="00C6393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71" w:type="dxa"/>
      <w:tblInd w:w="-840" w:type="dxa"/>
      <w:tblLayout w:type="fixed"/>
      <w:tblCellMar>
        <w:left w:w="0" w:type="dxa"/>
        <w:right w:w="0" w:type="dxa"/>
      </w:tblCellMar>
      <w:tblLook w:val="0000" w:firstRow="0" w:lastRow="0" w:firstColumn="0" w:lastColumn="0" w:noHBand="0" w:noVBand="0"/>
    </w:tblPr>
    <w:tblGrid>
      <w:gridCol w:w="1560"/>
      <w:gridCol w:w="4100"/>
      <w:gridCol w:w="1134"/>
      <w:gridCol w:w="2268"/>
      <w:gridCol w:w="20"/>
      <w:gridCol w:w="2389"/>
    </w:tblGrid>
    <w:tr w:rsidR="00C63937" w14:paraId="518D9F67" w14:textId="77777777" w:rsidTr="006E3661">
      <w:trPr>
        <w:cantSplit/>
        <w:trHeight w:val="563"/>
      </w:trPr>
      <w:tc>
        <w:tcPr>
          <w:tcW w:w="1560" w:type="dxa"/>
          <w:vMerge w:val="restart"/>
          <w:vAlign w:val="bottom"/>
        </w:tcPr>
        <w:p w14:paraId="1CFB8FAF" w14:textId="77777777" w:rsidR="00C63937" w:rsidRDefault="00C63937">
          <w:pPr>
            <w:pStyle w:val="Encabezado"/>
            <w:spacing w:line="120" w:lineRule="atLeast"/>
            <w:rPr>
              <w:rFonts w:ascii="Symbolfuentemap" w:hAnsi="Symbolfuentemap"/>
              <w:position w:val="12"/>
              <w:sz w:val="40"/>
            </w:rPr>
          </w:pPr>
        </w:p>
        <w:p w14:paraId="79C3F387" w14:textId="77777777" w:rsidR="00C63937" w:rsidRDefault="00C63937">
          <w:r>
            <w:rPr>
              <w:rFonts w:ascii="Symbolfuentemap" w:hAnsi="Symbolfuentemap"/>
              <w:noProof/>
              <w:position w:val="12"/>
              <w:sz w:val="40"/>
            </w:rPr>
            <mc:AlternateContent>
              <mc:Choice Requires="wps">
                <w:drawing>
                  <wp:anchor distT="0" distB="0" distL="114300" distR="114300" simplePos="0" relativeHeight="251657216" behindDoc="0" locked="0" layoutInCell="1" allowOverlap="1" wp14:anchorId="191ACE0D" wp14:editId="345F8783">
                    <wp:simplePos x="0" y="0"/>
                    <wp:positionH relativeFrom="column">
                      <wp:posOffset>4445</wp:posOffset>
                    </wp:positionH>
                    <wp:positionV relativeFrom="paragraph">
                      <wp:posOffset>6350</wp:posOffset>
                    </wp:positionV>
                    <wp:extent cx="1010920" cy="960120"/>
                    <wp:effectExtent l="4445" t="0" r="381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0920" cy="960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973F9" w14:textId="77777777" w:rsidR="00C63937" w:rsidRDefault="00C63937">
                                <w:r>
                                  <w:object w:dxaOrig="1290" w:dyaOrig="1380" w14:anchorId="23E316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4.5pt;height:69pt" fillcolor="window">
                                      <v:imagedata r:id="rId1" o:title=""/>
                                    </v:shape>
                                    <o:OLEObject Type="Embed" ProgID="Word.Picture.8" ShapeID="_x0000_i1026" DrawAspect="Content" ObjectID="_1743583155" r:id="rId2"/>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ACE0D" id="_x0000_t202" coordsize="21600,21600" o:spt="202" path="m,l,21600r21600,l21600,xe">
                    <v:stroke joinstyle="miter"/>
                    <v:path gradientshapeok="t" o:connecttype="rect"/>
                  </v:shapetype>
                  <v:shape id="Text Box 3" o:spid="_x0000_s1027" type="#_x0000_t202" style="position:absolute;margin-left:.35pt;margin-top:.5pt;width:79.6pt;height:7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" filled="f" stroked="f">
                    <v:textbox>
                      <w:txbxContent>
                        <w:p w14:paraId="286973F9" w14:textId="77777777" w:rsidR="00C63937" w:rsidRDefault="00C63937">
                          <w:r>
                            <w:object w:dxaOrig="1296" w:dyaOrig="1380" w14:anchorId="23E316A2">
                              <v:shape id="_x0000_i1026" type="#_x0000_t75" style="width:64.8pt;height:69pt" fillcolor="window">
                                <v:imagedata r:id="rId3" o:title=""/>
                              </v:shape>
                              <o:OLEObject Type="Embed" ProgID="Word.Picture.8" ShapeID="_x0000_i1026" DrawAspect="Content" ObjectID="_1741759022" r:id="rId4"/>
                            </w:object>
                          </w:r>
                        </w:p>
                      </w:txbxContent>
                    </v:textbox>
                  </v:shape>
                </w:pict>
              </mc:Fallback>
            </mc:AlternateContent>
          </w:r>
        </w:p>
        <w:p w14:paraId="6D6282C4" w14:textId="77777777" w:rsidR="00C63937" w:rsidRDefault="00C63937"/>
        <w:p w14:paraId="773F9BCD" w14:textId="77777777" w:rsidR="00C63937" w:rsidRDefault="00C63937"/>
        <w:p w14:paraId="5E48F863" w14:textId="77777777" w:rsidR="00C63937" w:rsidRDefault="00C63937"/>
        <w:p w14:paraId="306DE3FA" w14:textId="77777777" w:rsidR="00C63937" w:rsidRDefault="00C63937"/>
        <w:p w14:paraId="02CFCAE3" w14:textId="77777777" w:rsidR="00C63937" w:rsidRDefault="00C63937"/>
      </w:tc>
      <w:tc>
        <w:tcPr>
          <w:tcW w:w="4100" w:type="dxa"/>
          <w:vMerge w:val="restart"/>
          <w:vAlign w:val="center"/>
        </w:tcPr>
        <w:p w14:paraId="78A70A81" w14:textId="77777777" w:rsidR="00C63937" w:rsidRDefault="00C63937">
          <w:pPr>
            <w:pStyle w:val="Encabezado"/>
            <w:spacing w:line="120" w:lineRule="atLeast"/>
            <w:rPr>
              <w:rFonts w:ascii="Gill Sans" w:hAnsi="Gill Sans"/>
              <w:kern w:val="18"/>
              <w:position w:val="-12"/>
            </w:rPr>
          </w:pPr>
        </w:p>
        <w:p w14:paraId="3B4ADEDE" w14:textId="77777777" w:rsidR="00C63937" w:rsidRDefault="00C63937">
          <w:pPr>
            <w:pStyle w:val="Encabezado"/>
            <w:spacing w:line="120" w:lineRule="atLeast"/>
            <w:rPr>
              <w:rFonts w:ascii="Gill Sans" w:hAnsi="Gill Sans"/>
              <w:kern w:val="18"/>
              <w:position w:val="-12"/>
            </w:rPr>
          </w:pPr>
        </w:p>
        <w:p w14:paraId="4254B9B3" w14:textId="77777777" w:rsidR="00C63937" w:rsidRDefault="00C63937">
          <w:pPr>
            <w:pStyle w:val="Encabezado"/>
            <w:spacing w:line="120" w:lineRule="atLeast"/>
            <w:rPr>
              <w:rFonts w:ascii="Gill Sans" w:hAnsi="Gill Sans"/>
              <w:kern w:val="18"/>
              <w:position w:val="-12"/>
            </w:rPr>
          </w:pPr>
        </w:p>
        <w:p w14:paraId="4764D3B4" w14:textId="77777777" w:rsidR="00C63937" w:rsidRDefault="00C63937">
          <w:pPr>
            <w:pStyle w:val="Encabezado"/>
            <w:spacing w:line="120" w:lineRule="atLeast"/>
            <w:rPr>
              <w:rFonts w:ascii="Gill Sans" w:hAnsi="Gill Sans"/>
              <w:kern w:val="18"/>
              <w:position w:val="-12"/>
              <w:sz w:val="22"/>
              <w:szCs w:val="22"/>
            </w:rPr>
          </w:pPr>
        </w:p>
        <w:p w14:paraId="021A8BC4" w14:textId="77777777" w:rsidR="006E3661" w:rsidRPr="004C4740" w:rsidRDefault="006E3661" w:rsidP="006E3661">
          <w:pPr>
            <w:pStyle w:val="Encabezado"/>
            <w:spacing w:line="120" w:lineRule="atLeast"/>
            <w:rPr>
              <w:rFonts w:ascii="Arial" w:hAnsi="Arial" w:cs="Arial"/>
              <w:b/>
              <w:kern w:val="18"/>
              <w:position w:val="-12"/>
              <w:sz w:val="22"/>
              <w:szCs w:val="22"/>
            </w:rPr>
          </w:pPr>
          <w:r w:rsidRPr="004C4740">
            <w:rPr>
              <w:rFonts w:ascii="Arial" w:hAnsi="Arial" w:cs="Arial"/>
              <w:b/>
              <w:kern w:val="18"/>
              <w:position w:val="-12"/>
              <w:sz w:val="22"/>
              <w:szCs w:val="22"/>
            </w:rPr>
            <w:t>MINISTERIO</w:t>
          </w:r>
        </w:p>
        <w:p w14:paraId="4F709CD8" w14:textId="77777777" w:rsidR="006E3661" w:rsidRDefault="006E3661" w:rsidP="006E3661">
          <w:pPr>
            <w:pStyle w:val="Encabezado"/>
            <w:spacing w:line="120" w:lineRule="atLeast"/>
            <w:rPr>
              <w:rFonts w:ascii="Arial" w:hAnsi="Arial" w:cs="Arial"/>
              <w:b/>
              <w:kern w:val="18"/>
              <w:position w:val="-12"/>
              <w:sz w:val="22"/>
              <w:szCs w:val="22"/>
            </w:rPr>
          </w:pPr>
          <w:r w:rsidRPr="004C4740">
            <w:rPr>
              <w:rFonts w:ascii="Arial" w:hAnsi="Arial" w:cs="Arial"/>
              <w:b/>
              <w:kern w:val="18"/>
              <w:position w:val="-12"/>
              <w:sz w:val="22"/>
              <w:szCs w:val="22"/>
            </w:rPr>
            <w:t xml:space="preserve">DE </w:t>
          </w:r>
          <w:r>
            <w:rPr>
              <w:rFonts w:ascii="Arial" w:hAnsi="Arial" w:cs="Arial"/>
              <w:b/>
              <w:kern w:val="18"/>
              <w:position w:val="-12"/>
              <w:sz w:val="22"/>
              <w:szCs w:val="22"/>
            </w:rPr>
            <w:t xml:space="preserve">INCLUSIÓN, SEGURIDAD SOCIAL </w:t>
          </w:r>
        </w:p>
        <w:p w14:paraId="2E3DDE9E" w14:textId="77777777" w:rsidR="00C63937" w:rsidRDefault="006E3661" w:rsidP="006E3661">
          <w:pPr>
            <w:pStyle w:val="Encabezado"/>
            <w:spacing w:line="120" w:lineRule="atLeast"/>
            <w:rPr>
              <w:rFonts w:ascii="Arial" w:hAnsi="Arial"/>
              <w:position w:val="12"/>
              <w:sz w:val="36"/>
            </w:rPr>
          </w:pPr>
          <w:r>
            <w:rPr>
              <w:rFonts w:ascii="Arial" w:hAnsi="Arial" w:cs="Arial"/>
              <w:b/>
              <w:kern w:val="18"/>
              <w:position w:val="-12"/>
              <w:sz w:val="22"/>
              <w:szCs w:val="22"/>
            </w:rPr>
            <w:t>Y MIGRACIONES</w:t>
          </w:r>
          <w:r>
            <w:rPr>
              <w:rFonts w:ascii="Arial" w:hAnsi="Arial"/>
              <w:position w:val="12"/>
              <w:sz w:val="36"/>
            </w:rPr>
            <w:t xml:space="preserve"> </w:t>
          </w:r>
        </w:p>
      </w:tc>
      <w:tc>
        <w:tcPr>
          <w:tcW w:w="1134" w:type="dxa"/>
          <w:vMerge w:val="restart"/>
          <w:vAlign w:val="center"/>
        </w:tcPr>
        <w:p w14:paraId="16921D35" w14:textId="77777777" w:rsidR="00C63937" w:rsidRDefault="00C63937">
          <w:pPr>
            <w:pStyle w:val="Encabezado"/>
            <w:spacing w:line="120" w:lineRule="atLeast"/>
            <w:rPr>
              <w:rFonts w:ascii="Arial" w:hAnsi="Arial"/>
              <w:position w:val="12"/>
              <w:sz w:val="36"/>
            </w:rPr>
          </w:pPr>
        </w:p>
      </w:tc>
      <w:tc>
        <w:tcPr>
          <w:tcW w:w="2268" w:type="dxa"/>
        </w:tcPr>
        <w:p w14:paraId="7E772A81" w14:textId="77777777" w:rsidR="00C63937" w:rsidRDefault="00C63937">
          <w:pPr>
            <w:pStyle w:val="Encabezado"/>
            <w:spacing w:line="120" w:lineRule="atLeast"/>
            <w:jc w:val="right"/>
            <w:rPr>
              <w:rFonts w:ascii="Arial" w:hAnsi="Arial"/>
              <w:sz w:val="14"/>
            </w:rPr>
          </w:pPr>
        </w:p>
      </w:tc>
      <w:tc>
        <w:tcPr>
          <w:tcW w:w="20" w:type="dxa"/>
        </w:tcPr>
        <w:p w14:paraId="3CA6962B" w14:textId="77777777" w:rsidR="00C63937" w:rsidRDefault="00C63937">
          <w:pPr>
            <w:pStyle w:val="Encabezado"/>
            <w:rPr>
              <w:rFonts w:ascii="Arial" w:hAnsi="Arial"/>
              <w:sz w:val="14"/>
            </w:rPr>
          </w:pPr>
        </w:p>
      </w:tc>
      <w:tc>
        <w:tcPr>
          <w:tcW w:w="2389" w:type="dxa"/>
        </w:tcPr>
        <w:p w14:paraId="5DDBBA79" w14:textId="77777777" w:rsidR="00C63937" w:rsidRDefault="00C63937">
          <w:pPr>
            <w:pStyle w:val="Encabezado"/>
            <w:spacing w:line="160" w:lineRule="exact"/>
            <w:rPr>
              <w:rFonts w:ascii="Arial" w:hAnsi="Arial"/>
              <w:sz w:val="14"/>
            </w:rPr>
          </w:pPr>
        </w:p>
      </w:tc>
    </w:tr>
    <w:tr w:rsidR="00C63937" w14:paraId="0F4233CD" w14:textId="77777777" w:rsidTr="006E3661">
      <w:trPr>
        <w:cantSplit/>
        <w:trHeight w:val="1277"/>
      </w:trPr>
      <w:tc>
        <w:tcPr>
          <w:tcW w:w="1560" w:type="dxa"/>
          <w:vMerge/>
        </w:tcPr>
        <w:p w14:paraId="41291E64" w14:textId="77777777" w:rsidR="00C63937" w:rsidRDefault="00C63937">
          <w:pPr>
            <w:pStyle w:val="Encabezado"/>
            <w:spacing w:line="120" w:lineRule="atLeast"/>
            <w:rPr>
              <w:rFonts w:ascii="Arial Narrow-SM" w:hAnsi="Arial Narrow-SM"/>
              <w:position w:val="12"/>
              <w:sz w:val="230"/>
            </w:rPr>
          </w:pPr>
        </w:p>
      </w:tc>
      <w:tc>
        <w:tcPr>
          <w:tcW w:w="4100" w:type="dxa"/>
          <w:vMerge/>
        </w:tcPr>
        <w:p w14:paraId="617FB25A" w14:textId="77777777" w:rsidR="00C63937" w:rsidRDefault="00C63937">
          <w:pPr>
            <w:pStyle w:val="Encabezado"/>
            <w:spacing w:line="120" w:lineRule="atLeast"/>
            <w:rPr>
              <w:rFonts w:ascii="Arial Narrow-SM" w:hAnsi="Arial Narrow-SM"/>
              <w:position w:val="12"/>
              <w:sz w:val="230"/>
            </w:rPr>
          </w:pPr>
        </w:p>
      </w:tc>
      <w:tc>
        <w:tcPr>
          <w:tcW w:w="1134" w:type="dxa"/>
          <w:vMerge/>
        </w:tcPr>
        <w:p w14:paraId="7AEA003B" w14:textId="77777777" w:rsidR="00C63937" w:rsidRDefault="00C63937">
          <w:pPr>
            <w:pStyle w:val="Encabezado"/>
            <w:spacing w:line="120" w:lineRule="atLeast"/>
            <w:rPr>
              <w:rFonts w:ascii="Arial Narrow-SM" w:hAnsi="Arial Narrow-SM"/>
              <w:position w:val="12"/>
              <w:sz w:val="230"/>
            </w:rPr>
          </w:pPr>
        </w:p>
      </w:tc>
      <w:tc>
        <w:tcPr>
          <w:tcW w:w="2268" w:type="dxa"/>
        </w:tcPr>
        <w:p w14:paraId="7E17D9F5" w14:textId="77777777" w:rsidR="00C63937" w:rsidRDefault="000C114F">
          <w:pPr>
            <w:pStyle w:val="Encabezado"/>
            <w:spacing w:line="120" w:lineRule="atLeast"/>
            <w:jc w:val="right"/>
            <w:rPr>
              <w:rFonts w:ascii="Arial" w:hAnsi="Arial"/>
              <w:sz w:val="14"/>
            </w:rPr>
          </w:pPr>
          <w:r w:rsidRPr="00C71344">
            <w:rPr>
              <w:noProof/>
              <w:sz w:val="12"/>
              <w:szCs w:val="12"/>
            </w:rPr>
            <w:drawing>
              <wp:anchor distT="0" distB="0" distL="114300" distR="114300" simplePos="0" relativeHeight="251662336" behindDoc="0" locked="0" layoutInCell="1" allowOverlap="1" wp14:anchorId="4FDE8EAC" wp14:editId="28142D69">
                <wp:simplePos x="0" y="0"/>
                <wp:positionH relativeFrom="column">
                  <wp:posOffset>1255395</wp:posOffset>
                </wp:positionH>
                <wp:positionV relativeFrom="paragraph">
                  <wp:posOffset>35451</wp:posOffset>
                </wp:positionV>
                <wp:extent cx="1388745" cy="910590"/>
                <wp:effectExtent l="0" t="0" r="1905" b="3810"/>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retaria estado y SS_b_n.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8745" cy="910590"/>
                        </a:xfrm>
                        <a:prstGeom prst="rect">
                          <a:avLst/>
                        </a:prstGeom>
                      </pic:spPr>
                    </pic:pic>
                  </a:graphicData>
                </a:graphic>
                <wp14:sizeRelH relativeFrom="page">
                  <wp14:pctWidth>0</wp14:pctWidth>
                </wp14:sizeRelH>
                <wp14:sizeRelV relativeFrom="page">
                  <wp14:pctHeight>0</wp14:pctHeight>
                </wp14:sizeRelV>
              </wp:anchor>
            </w:drawing>
          </w:r>
        </w:p>
      </w:tc>
      <w:tc>
        <w:tcPr>
          <w:tcW w:w="20" w:type="dxa"/>
        </w:tcPr>
        <w:p w14:paraId="74117606" w14:textId="77777777" w:rsidR="00C63937" w:rsidRDefault="00C63937">
          <w:pPr>
            <w:pStyle w:val="Encabezado"/>
            <w:rPr>
              <w:rFonts w:ascii="Arial" w:hAnsi="Arial"/>
              <w:sz w:val="14"/>
            </w:rPr>
          </w:pPr>
        </w:p>
      </w:tc>
      <w:tc>
        <w:tcPr>
          <w:tcW w:w="2389" w:type="dxa"/>
        </w:tcPr>
        <w:p w14:paraId="5CE9C548" w14:textId="77777777" w:rsidR="00C63937" w:rsidRDefault="00C63937">
          <w:pPr>
            <w:pStyle w:val="Encabezado"/>
            <w:spacing w:line="160" w:lineRule="exact"/>
            <w:rPr>
              <w:rFonts w:ascii="Arial" w:hAnsi="Arial"/>
              <w:sz w:val="14"/>
            </w:rPr>
          </w:pPr>
        </w:p>
      </w:tc>
    </w:tr>
  </w:tbl>
  <w:p w14:paraId="79C9EE60" w14:textId="77777777" w:rsidR="00C63937" w:rsidRDefault="00C639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 w15:restartNumberingAfterBreak="0">
    <w:nsid w:val="05066CA5"/>
    <w:multiLevelType w:val="multilevel"/>
    <w:tmpl w:val="6DE2D4B6"/>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927"/>
        </w:tabs>
        <w:ind w:left="927" w:hanging="360"/>
      </w:pPr>
      <w:rPr>
        <w:rFonts w:hint="default"/>
        <w:b w:val="0"/>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 w15:restartNumberingAfterBreak="0">
    <w:nsid w:val="071F185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E165AA"/>
    <w:multiLevelType w:val="hybridMultilevel"/>
    <w:tmpl w:val="1B92107E"/>
    <w:lvl w:ilvl="0" w:tplc="08D88FCA">
      <w:start w:val="4"/>
      <w:numFmt w:val="lowerLetter"/>
      <w:lvlText w:val="%1)"/>
      <w:lvlJc w:val="left"/>
      <w:pPr>
        <w:ind w:left="2982" w:hanging="360"/>
      </w:pPr>
      <w:rPr>
        <w:rFonts w:hint="default"/>
        <w:b w:val="0"/>
        <w:sz w:val="20"/>
        <w:szCs w:val="20"/>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4" w15:restartNumberingAfterBreak="0">
    <w:nsid w:val="11371248"/>
    <w:multiLevelType w:val="hybridMultilevel"/>
    <w:tmpl w:val="43C8CD64"/>
    <w:lvl w:ilvl="0" w:tplc="A8FE8E52">
      <w:start w:val="6"/>
      <w:numFmt w:val="bullet"/>
      <w:lvlText w:val="-"/>
      <w:lvlJc w:val="left"/>
      <w:pPr>
        <w:ind w:left="927" w:hanging="360"/>
      </w:pPr>
      <w:rPr>
        <w:rFonts w:ascii="Calibri" w:eastAsia="Calibri" w:hAnsi="Calibri" w:cs="Times New Roman" w:hint="default"/>
      </w:rPr>
    </w:lvl>
    <w:lvl w:ilvl="1" w:tplc="0C0A0003">
      <w:start w:val="1"/>
      <w:numFmt w:val="bullet"/>
      <w:lvlText w:val="o"/>
      <w:lvlJc w:val="left"/>
      <w:pPr>
        <w:ind w:left="1647" w:hanging="360"/>
      </w:pPr>
      <w:rPr>
        <w:rFonts w:ascii="Courier New" w:hAnsi="Courier New" w:cs="Courier New" w:hint="default"/>
      </w:rPr>
    </w:lvl>
    <w:lvl w:ilvl="2" w:tplc="0C0A0005">
      <w:start w:val="1"/>
      <w:numFmt w:val="bullet"/>
      <w:lvlText w:val=""/>
      <w:lvlJc w:val="left"/>
      <w:pPr>
        <w:ind w:left="2367" w:hanging="360"/>
      </w:pPr>
      <w:rPr>
        <w:rFonts w:ascii="Wingdings" w:hAnsi="Wingdings" w:hint="default"/>
      </w:rPr>
    </w:lvl>
    <w:lvl w:ilvl="3" w:tplc="0C0A0001">
      <w:start w:val="1"/>
      <w:numFmt w:val="bullet"/>
      <w:lvlText w:val=""/>
      <w:lvlJc w:val="left"/>
      <w:pPr>
        <w:ind w:left="3087" w:hanging="360"/>
      </w:pPr>
      <w:rPr>
        <w:rFonts w:ascii="Symbol" w:hAnsi="Symbol" w:hint="default"/>
      </w:rPr>
    </w:lvl>
    <w:lvl w:ilvl="4" w:tplc="0C0A0003">
      <w:start w:val="1"/>
      <w:numFmt w:val="bullet"/>
      <w:lvlText w:val="o"/>
      <w:lvlJc w:val="left"/>
      <w:pPr>
        <w:ind w:left="3807" w:hanging="360"/>
      </w:pPr>
      <w:rPr>
        <w:rFonts w:ascii="Courier New" w:hAnsi="Courier New" w:cs="Courier New" w:hint="default"/>
      </w:rPr>
    </w:lvl>
    <w:lvl w:ilvl="5" w:tplc="0C0A0005">
      <w:start w:val="1"/>
      <w:numFmt w:val="bullet"/>
      <w:lvlText w:val=""/>
      <w:lvlJc w:val="left"/>
      <w:pPr>
        <w:ind w:left="4527" w:hanging="360"/>
      </w:pPr>
      <w:rPr>
        <w:rFonts w:ascii="Wingdings" w:hAnsi="Wingdings" w:hint="default"/>
      </w:rPr>
    </w:lvl>
    <w:lvl w:ilvl="6" w:tplc="0C0A0001">
      <w:start w:val="1"/>
      <w:numFmt w:val="bullet"/>
      <w:lvlText w:val=""/>
      <w:lvlJc w:val="left"/>
      <w:pPr>
        <w:ind w:left="5247" w:hanging="360"/>
      </w:pPr>
      <w:rPr>
        <w:rFonts w:ascii="Symbol" w:hAnsi="Symbol" w:hint="default"/>
      </w:rPr>
    </w:lvl>
    <w:lvl w:ilvl="7" w:tplc="0C0A0003">
      <w:start w:val="1"/>
      <w:numFmt w:val="bullet"/>
      <w:lvlText w:val="o"/>
      <w:lvlJc w:val="left"/>
      <w:pPr>
        <w:ind w:left="5967" w:hanging="360"/>
      </w:pPr>
      <w:rPr>
        <w:rFonts w:ascii="Courier New" w:hAnsi="Courier New" w:cs="Courier New" w:hint="default"/>
      </w:rPr>
    </w:lvl>
    <w:lvl w:ilvl="8" w:tplc="0C0A0005">
      <w:start w:val="1"/>
      <w:numFmt w:val="bullet"/>
      <w:lvlText w:val=""/>
      <w:lvlJc w:val="left"/>
      <w:pPr>
        <w:ind w:left="6687" w:hanging="360"/>
      </w:pPr>
      <w:rPr>
        <w:rFonts w:ascii="Wingdings" w:hAnsi="Wingdings" w:hint="default"/>
      </w:rPr>
    </w:lvl>
  </w:abstractNum>
  <w:abstractNum w:abstractNumId="5" w15:restartNumberingAfterBreak="0">
    <w:nsid w:val="127700DC"/>
    <w:multiLevelType w:val="hybridMultilevel"/>
    <w:tmpl w:val="4080DF3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6C4B8B"/>
    <w:multiLevelType w:val="multilevel"/>
    <w:tmpl w:val="A97C99EC"/>
    <w:lvl w:ilvl="0">
      <w:start w:val="8"/>
      <w:numFmt w:val="decimal"/>
      <w:lvlText w:val="%1"/>
      <w:lvlJc w:val="left"/>
      <w:pPr>
        <w:ind w:left="360" w:hanging="360"/>
      </w:pPr>
      <w:rPr>
        <w:rFonts w:hint="default"/>
        <w:b w:val="0"/>
      </w:rPr>
    </w:lvl>
    <w:lvl w:ilvl="1">
      <w:start w:val="7"/>
      <w:numFmt w:val="decimal"/>
      <w:lvlText w:val="%1.%2"/>
      <w:lvlJc w:val="left"/>
      <w:pPr>
        <w:ind w:left="927" w:hanging="360"/>
      </w:pPr>
      <w:rPr>
        <w:rFont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421" w:hanging="72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3915" w:hanging="1080"/>
      </w:pPr>
      <w:rPr>
        <w:rFonts w:hint="default"/>
        <w:b w:val="0"/>
      </w:rPr>
    </w:lvl>
    <w:lvl w:ilvl="6">
      <w:start w:val="1"/>
      <w:numFmt w:val="decimal"/>
      <w:lvlText w:val="%1.%2.%3.%4.%5.%6.%7"/>
      <w:lvlJc w:val="left"/>
      <w:pPr>
        <w:ind w:left="4842" w:hanging="1440"/>
      </w:pPr>
      <w:rPr>
        <w:rFonts w:hint="default"/>
        <w:b w:val="0"/>
      </w:rPr>
    </w:lvl>
    <w:lvl w:ilvl="7">
      <w:start w:val="1"/>
      <w:numFmt w:val="decimal"/>
      <w:lvlText w:val="%1.%2.%3.%4.%5.%6.%7.%8"/>
      <w:lvlJc w:val="left"/>
      <w:pPr>
        <w:ind w:left="5409" w:hanging="1440"/>
      </w:pPr>
      <w:rPr>
        <w:rFonts w:hint="default"/>
        <w:b w:val="0"/>
      </w:rPr>
    </w:lvl>
    <w:lvl w:ilvl="8">
      <w:start w:val="1"/>
      <w:numFmt w:val="decimal"/>
      <w:lvlText w:val="%1.%2.%3.%4.%5.%6.%7.%8.%9"/>
      <w:lvlJc w:val="left"/>
      <w:pPr>
        <w:ind w:left="6336" w:hanging="1800"/>
      </w:pPr>
      <w:rPr>
        <w:rFonts w:hint="default"/>
        <w:b w:val="0"/>
      </w:rPr>
    </w:lvl>
  </w:abstractNum>
  <w:abstractNum w:abstractNumId="7" w15:restartNumberingAfterBreak="0">
    <w:nsid w:val="189B162F"/>
    <w:multiLevelType w:val="hybridMultilevel"/>
    <w:tmpl w:val="30CA40A8"/>
    <w:lvl w:ilvl="0" w:tplc="70FE3150">
      <w:start w:val="1"/>
      <w:numFmt w:val="lowerLetter"/>
      <w:lvlText w:val="%1)"/>
      <w:lvlJc w:val="left"/>
      <w:pPr>
        <w:tabs>
          <w:tab w:val="num" w:pos="2622"/>
        </w:tabs>
        <w:ind w:left="2622" w:hanging="360"/>
      </w:pPr>
      <w:rPr>
        <w:rFonts w:hint="default"/>
      </w:rPr>
    </w:lvl>
    <w:lvl w:ilvl="1" w:tplc="0C0A0019" w:tentative="1">
      <w:start w:val="1"/>
      <w:numFmt w:val="lowerLetter"/>
      <w:lvlText w:val="%2."/>
      <w:lvlJc w:val="left"/>
      <w:pPr>
        <w:tabs>
          <w:tab w:val="num" w:pos="3342"/>
        </w:tabs>
        <w:ind w:left="3342" w:hanging="360"/>
      </w:pPr>
    </w:lvl>
    <w:lvl w:ilvl="2" w:tplc="0C0A001B" w:tentative="1">
      <w:start w:val="1"/>
      <w:numFmt w:val="lowerRoman"/>
      <w:lvlText w:val="%3."/>
      <w:lvlJc w:val="right"/>
      <w:pPr>
        <w:tabs>
          <w:tab w:val="num" w:pos="4062"/>
        </w:tabs>
        <w:ind w:left="4062" w:hanging="180"/>
      </w:pPr>
    </w:lvl>
    <w:lvl w:ilvl="3" w:tplc="0C0A000F" w:tentative="1">
      <w:start w:val="1"/>
      <w:numFmt w:val="decimal"/>
      <w:lvlText w:val="%4."/>
      <w:lvlJc w:val="left"/>
      <w:pPr>
        <w:tabs>
          <w:tab w:val="num" w:pos="4782"/>
        </w:tabs>
        <w:ind w:left="4782" w:hanging="360"/>
      </w:pPr>
    </w:lvl>
    <w:lvl w:ilvl="4" w:tplc="0C0A0019" w:tentative="1">
      <w:start w:val="1"/>
      <w:numFmt w:val="lowerLetter"/>
      <w:lvlText w:val="%5."/>
      <w:lvlJc w:val="left"/>
      <w:pPr>
        <w:tabs>
          <w:tab w:val="num" w:pos="5502"/>
        </w:tabs>
        <w:ind w:left="5502" w:hanging="360"/>
      </w:pPr>
    </w:lvl>
    <w:lvl w:ilvl="5" w:tplc="0C0A001B" w:tentative="1">
      <w:start w:val="1"/>
      <w:numFmt w:val="lowerRoman"/>
      <w:lvlText w:val="%6."/>
      <w:lvlJc w:val="right"/>
      <w:pPr>
        <w:tabs>
          <w:tab w:val="num" w:pos="6222"/>
        </w:tabs>
        <w:ind w:left="6222" w:hanging="180"/>
      </w:pPr>
    </w:lvl>
    <w:lvl w:ilvl="6" w:tplc="0C0A000F" w:tentative="1">
      <w:start w:val="1"/>
      <w:numFmt w:val="decimal"/>
      <w:lvlText w:val="%7."/>
      <w:lvlJc w:val="left"/>
      <w:pPr>
        <w:tabs>
          <w:tab w:val="num" w:pos="6942"/>
        </w:tabs>
        <w:ind w:left="6942" w:hanging="360"/>
      </w:pPr>
    </w:lvl>
    <w:lvl w:ilvl="7" w:tplc="0C0A0019" w:tentative="1">
      <w:start w:val="1"/>
      <w:numFmt w:val="lowerLetter"/>
      <w:lvlText w:val="%8."/>
      <w:lvlJc w:val="left"/>
      <w:pPr>
        <w:tabs>
          <w:tab w:val="num" w:pos="7662"/>
        </w:tabs>
        <w:ind w:left="7662" w:hanging="360"/>
      </w:pPr>
    </w:lvl>
    <w:lvl w:ilvl="8" w:tplc="0C0A001B" w:tentative="1">
      <w:start w:val="1"/>
      <w:numFmt w:val="lowerRoman"/>
      <w:lvlText w:val="%9."/>
      <w:lvlJc w:val="right"/>
      <w:pPr>
        <w:tabs>
          <w:tab w:val="num" w:pos="8382"/>
        </w:tabs>
        <w:ind w:left="8382" w:hanging="180"/>
      </w:pPr>
    </w:lvl>
  </w:abstractNum>
  <w:abstractNum w:abstractNumId="8" w15:restartNumberingAfterBreak="0">
    <w:nsid w:val="1BC50016"/>
    <w:multiLevelType w:val="hybridMultilevel"/>
    <w:tmpl w:val="D8EC83A0"/>
    <w:lvl w:ilvl="0" w:tplc="F0BAC1D8">
      <w:start w:val="1"/>
      <w:numFmt w:val="lowerLetter"/>
      <w:lvlText w:val="%1)"/>
      <w:lvlJc w:val="left"/>
      <w:pPr>
        <w:ind w:left="1776" w:hanging="360"/>
      </w:pPr>
      <w:rPr>
        <w:rFonts w:hint="default"/>
        <w:b w:val="0"/>
        <w:i w:val="0"/>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9" w15:restartNumberingAfterBreak="0">
    <w:nsid w:val="20227DB8"/>
    <w:multiLevelType w:val="hybridMultilevel"/>
    <w:tmpl w:val="A3AED37E"/>
    <w:lvl w:ilvl="0" w:tplc="516C07C0">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10" w15:restartNumberingAfterBreak="0">
    <w:nsid w:val="31FB375D"/>
    <w:multiLevelType w:val="multilevel"/>
    <w:tmpl w:val="671E74FC"/>
    <w:lvl w:ilvl="0">
      <w:start w:val="6"/>
      <w:numFmt w:val="decimal"/>
      <w:lvlText w:val="%1"/>
      <w:lvlJc w:val="left"/>
      <w:pPr>
        <w:ind w:left="480" w:hanging="480"/>
      </w:pPr>
      <w:rPr>
        <w:rFonts w:hint="default"/>
      </w:rPr>
    </w:lvl>
    <w:lvl w:ilvl="1">
      <w:start w:val="5"/>
      <w:numFmt w:val="decimal"/>
      <w:lvlText w:val="%1.%2"/>
      <w:lvlJc w:val="left"/>
      <w:pPr>
        <w:ind w:left="1047" w:hanging="480"/>
      </w:pPr>
      <w:rPr>
        <w:rFonts w:hint="default"/>
      </w:rPr>
    </w:lvl>
    <w:lvl w:ilvl="2">
      <w:start w:val="5"/>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32AA65A5"/>
    <w:multiLevelType w:val="hybridMultilevel"/>
    <w:tmpl w:val="2CCAB2A8"/>
    <w:lvl w:ilvl="0" w:tplc="517A2F76">
      <w:start w:val="1"/>
      <w:numFmt w:val="decimal"/>
      <w:lvlText w:val="%1)"/>
      <w:lvlJc w:val="left"/>
      <w:pPr>
        <w:tabs>
          <w:tab w:val="num" w:pos="1497"/>
        </w:tabs>
        <w:ind w:left="1497" w:hanging="360"/>
      </w:pPr>
      <w:rPr>
        <w:rFonts w:hint="default"/>
        <w:b w:val="0"/>
      </w:rPr>
    </w:lvl>
    <w:lvl w:ilvl="1" w:tplc="0C0A0019">
      <w:start w:val="1"/>
      <w:numFmt w:val="lowerLetter"/>
      <w:lvlText w:val="%2."/>
      <w:lvlJc w:val="left"/>
      <w:pPr>
        <w:tabs>
          <w:tab w:val="num" w:pos="2217"/>
        </w:tabs>
        <w:ind w:left="2217" w:hanging="360"/>
      </w:pPr>
    </w:lvl>
    <w:lvl w:ilvl="2" w:tplc="0C0A001B" w:tentative="1">
      <w:start w:val="1"/>
      <w:numFmt w:val="lowerRoman"/>
      <w:lvlText w:val="%3."/>
      <w:lvlJc w:val="right"/>
      <w:pPr>
        <w:tabs>
          <w:tab w:val="num" w:pos="2937"/>
        </w:tabs>
        <w:ind w:left="2937" w:hanging="180"/>
      </w:pPr>
    </w:lvl>
    <w:lvl w:ilvl="3" w:tplc="0C0A000F" w:tentative="1">
      <w:start w:val="1"/>
      <w:numFmt w:val="decimal"/>
      <w:lvlText w:val="%4."/>
      <w:lvlJc w:val="left"/>
      <w:pPr>
        <w:tabs>
          <w:tab w:val="num" w:pos="3657"/>
        </w:tabs>
        <w:ind w:left="3657" w:hanging="360"/>
      </w:pPr>
    </w:lvl>
    <w:lvl w:ilvl="4" w:tplc="0C0A0019" w:tentative="1">
      <w:start w:val="1"/>
      <w:numFmt w:val="lowerLetter"/>
      <w:lvlText w:val="%5."/>
      <w:lvlJc w:val="left"/>
      <w:pPr>
        <w:tabs>
          <w:tab w:val="num" w:pos="4377"/>
        </w:tabs>
        <w:ind w:left="4377" w:hanging="360"/>
      </w:pPr>
    </w:lvl>
    <w:lvl w:ilvl="5" w:tplc="0C0A001B" w:tentative="1">
      <w:start w:val="1"/>
      <w:numFmt w:val="lowerRoman"/>
      <w:lvlText w:val="%6."/>
      <w:lvlJc w:val="right"/>
      <w:pPr>
        <w:tabs>
          <w:tab w:val="num" w:pos="5097"/>
        </w:tabs>
        <w:ind w:left="5097" w:hanging="180"/>
      </w:pPr>
    </w:lvl>
    <w:lvl w:ilvl="6" w:tplc="0C0A000F" w:tentative="1">
      <w:start w:val="1"/>
      <w:numFmt w:val="decimal"/>
      <w:lvlText w:val="%7."/>
      <w:lvlJc w:val="left"/>
      <w:pPr>
        <w:tabs>
          <w:tab w:val="num" w:pos="5817"/>
        </w:tabs>
        <w:ind w:left="5817" w:hanging="360"/>
      </w:pPr>
    </w:lvl>
    <w:lvl w:ilvl="7" w:tplc="0C0A0019" w:tentative="1">
      <w:start w:val="1"/>
      <w:numFmt w:val="lowerLetter"/>
      <w:lvlText w:val="%8."/>
      <w:lvlJc w:val="left"/>
      <w:pPr>
        <w:tabs>
          <w:tab w:val="num" w:pos="6537"/>
        </w:tabs>
        <w:ind w:left="6537" w:hanging="360"/>
      </w:pPr>
    </w:lvl>
    <w:lvl w:ilvl="8" w:tplc="0C0A001B" w:tentative="1">
      <w:start w:val="1"/>
      <w:numFmt w:val="lowerRoman"/>
      <w:lvlText w:val="%9."/>
      <w:lvlJc w:val="right"/>
      <w:pPr>
        <w:tabs>
          <w:tab w:val="num" w:pos="7257"/>
        </w:tabs>
        <w:ind w:left="7257" w:hanging="180"/>
      </w:pPr>
    </w:lvl>
  </w:abstractNum>
  <w:abstractNum w:abstractNumId="12" w15:restartNumberingAfterBreak="0">
    <w:nsid w:val="33770FF5"/>
    <w:multiLevelType w:val="hybridMultilevel"/>
    <w:tmpl w:val="D57EE68A"/>
    <w:lvl w:ilvl="0" w:tplc="2D9C3B78">
      <w:start w:val="1"/>
      <w:numFmt w:val="bullet"/>
      <w:lvlText w:val=""/>
      <w:lvlJc w:val="left"/>
      <w:pPr>
        <w:tabs>
          <w:tab w:val="num" w:pos="2043"/>
        </w:tabs>
        <w:ind w:left="1702" w:firstLine="0"/>
      </w:pPr>
      <w:rPr>
        <w:rFonts w:ascii="Wingdings" w:hAnsi="Wingdings" w:hint="default"/>
      </w:rPr>
    </w:lvl>
    <w:lvl w:ilvl="1" w:tplc="0C0A0003" w:tentative="1">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3" w15:restartNumberingAfterBreak="0">
    <w:nsid w:val="398157E5"/>
    <w:multiLevelType w:val="hybridMultilevel"/>
    <w:tmpl w:val="D8BA036C"/>
    <w:lvl w:ilvl="0" w:tplc="5ADE5B58">
      <w:start w:val="1"/>
      <w:numFmt w:val="lowerLetter"/>
      <w:lvlText w:val="%1)"/>
      <w:lvlJc w:val="left"/>
      <w:pPr>
        <w:ind w:left="1772" w:hanging="360"/>
      </w:pPr>
      <w:rPr>
        <w:rFonts w:hint="default"/>
      </w:rPr>
    </w:lvl>
    <w:lvl w:ilvl="1" w:tplc="0C0A0019" w:tentative="1">
      <w:start w:val="1"/>
      <w:numFmt w:val="lowerLetter"/>
      <w:lvlText w:val="%2."/>
      <w:lvlJc w:val="left"/>
      <w:pPr>
        <w:ind w:left="2492" w:hanging="360"/>
      </w:pPr>
    </w:lvl>
    <w:lvl w:ilvl="2" w:tplc="0C0A001B" w:tentative="1">
      <w:start w:val="1"/>
      <w:numFmt w:val="lowerRoman"/>
      <w:lvlText w:val="%3."/>
      <w:lvlJc w:val="right"/>
      <w:pPr>
        <w:ind w:left="3212" w:hanging="180"/>
      </w:pPr>
    </w:lvl>
    <w:lvl w:ilvl="3" w:tplc="0C0A000F" w:tentative="1">
      <w:start w:val="1"/>
      <w:numFmt w:val="decimal"/>
      <w:lvlText w:val="%4."/>
      <w:lvlJc w:val="left"/>
      <w:pPr>
        <w:ind w:left="3932" w:hanging="360"/>
      </w:pPr>
    </w:lvl>
    <w:lvl w:ilvl="4" w:tplc="0C0A0019" w:tentative="1">
      <w:start w:val="1"/>
      <w:numFmt w:val="lowerLetter"/>
      <w:lvlText w:val="%5."/>
      <w:lvlJc w:val="left"/>
      <w:pPr>
        <w:ind w:left="4652" w:hanging="360"/>
      </w:pPr>
    </w:lvl>
    <w:lvl w:ilvl="5" w:tplc="0C0A001B" w:tentative="1">
      <w:start w:val="1"/>
      <w:numFmt w:val="lowerRoman"/>
      <w:lvlText w:val="%6."/>
      <w:lvlJc w:val="right"/>
      <w:pPr>
        <w:ind w:left="5372" w:hanging="180"/>
      </w:pPr>
    </w:lvl>
    <w:lvl w:ilvl="6" w:tplc="0C0A000F" w:tentative="1">
      <w:start w:val="1"/>
      <w:numFmt w:val="decimal"/>
      <w:lvlText w:val="%7."/>
      <w:lvlJc w:val="left"/>
      <w:pPr>
        <w:ind w:left="6092" w:hanging="360"/>
      </w:pPr>
    </w:lvl>
    <w:lvl w:ilvl="7" w:tplc="0C0A0019" w:tentative="1">
      <w:start w:val="1"/>
      <w:numFmt w:val="lowerLetter"/>
      <w:lvlText w:val="%8."/>
      <w:lvlJc w:val="left"/>
      <w:pPr>
        <w:ind w:left="6812" w:hanging="360"/>
      </w:pPr>
    </w:lvl>
    <w:lvl w:ilvl="8" w:tplc="0C0A001B" w:tentative="1">
      <w:start w:val="1"/>
      <w:numFmt w:val="lowerRoman"/>
      <w:lvlText w:val="%9."/>
      <w:lvlJc w:val="right"/>
      <w:pPr>
        <w:ind w:left="7532" w:hanging="180"/>
      </w:pPr>
    </w:lvl>
  </w:abstractNum>
  <w:abstractNum w:abstractNumId="14" w15:restartNumberingAfterBreak="0">
    <w:nsid w:val="3DCC7FDC"/>
    <w:multiLevelType w:val="hybridMultilevel"/>
    <w:tmpl w:val="CD0264E2"/>
    <w:lvl w:ilvl="0" w:tplc="3CB417D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F0B4598"/>
    <w:multiLevelType w:val="multilevel"/>
    <w:tmpl w:val="83A24BA6"/>
    <w:lvl w:ilvl="0">
      <w:start w:val="16"/>
      <w:numFmt w:val="decimal"/>
      <w:lvlText w:val="%1"/>
      <w:lvlJc w:val="left"/>
      <w:pPr>
        <w:ind w:left="570" w:hanging="570"/>
      </w:pPr>
      <w:rPr>
        <w:rFonts w:ascii="Arial Black" w:hAnsi="Arial Black" w:cs="Arial Black" w:hint="default"/>
        <w:b w:val="0"/>
        <w:i w:val="0"/>
      </w:rPr>
    </w:lvl>
    <w:lvl w:ilvl="1">
      <w:start w:val="1"/>
      <w:numFmt w:val="decimal"/>
      <w:lvlText w:val="%1.%2"/>
      <w:lvlJc w:val="left"/>
      <w:pPr>
        <w:ind w:left="1704" w:hanging="570"/>
      </w:pPr>
      <w:rPr>
        <w:rFonts w:ascii="Arial" w:hAnsi="Arial" w:cs="Arial" w:hint="default"/>
        <w:b w:val="0"/>
        <w:i w:val="0"/>
        <w:sz w:val="22"/>
        <w:szCs w:val="22"/>
      </w:rPr>
    </w:lvl>
    <w:lvl w:ilvl="2">
      <w:start w:val="1"/>
      <w:numFmt w:val="decimal"/>
      <w:lvlText w:val="%1.%2.%3"/>
      <w:lvlJc w:val="left"/>
      <w:pPr>
        <w:ind w:left="2988" w:hanging="720"/>
      </w:pPr>
      <w:rPr>
        <w:rFonts w:ascii="Arial Black" w:hAnsi="Arial Black" w:cs="Arial Black" w:hint="default"/>
        <w:b w:val="0"/>
        <w:i w:val="0"/>
      </w:rPr>
    </w:lvl>
    <w:lvl w:ilvl="3">
      <w:start w:val="1"/>
      <w:numFmt w:val="decimal"/>
      <w:lvlText w:val="%1.%2.%3.%4"/>
      <w:lvlJc w:val="left"/>
      <w:pPr>
        <w:ind w:left="4482" w:hanging="1080"/>
      </w:pPr>
      <w:rPr>
        <w:rFonts w:ascii="Arial Black" w:hAnsi="Arial Black" w:cs="Arial Black" w:hint="default"/>
        <w:b w:val="0"/>
        <w:i w:val="0"/>
      </w:rPr>
    </w:lvl>
    <w:lvl w:ilvl="4">
      <w:start w:val="1"/>
      <w:numFmt w:val="decimal"/>
      <w:lvlText w:val="%1.%2.%3.%4.%5"/>
      <w:lvlJc w:val="left"/>
      <w:pPr>
        <w:ind w:left="5616" w:hanging="1080"/>
      </w:pPr>
      <w:rPr>
        <w:rFonts w:ascii="Arial Black" w:hAnsi="Arial Black" w:cs="Arial Black" w:hint="default"/>
        <w:b w:val="0"/>
        <w:i w:val="0"/>
      </w:rPr>
    </w:lvl>
    <w:lvl w:ilvl="5">
      <w:start w:val="1"/>
      <w:numFmt w:val="decimal"/>
      <w:lvlText w:val="%1.%2.%3.%4.%5.%6"/>
      <w:lvlJc w:val="left"/>
      <w:pPr>
        <w:ind w:left="7110" w:hanging="1440"/>
      </w:pPr>
      <w:rPr>
        <w:rFonts w:ascii="Arial Black" w:hAnsi="Arial Black" w:cs="Arial Black" w:hint="default"/>
        <w:b w:val="0"/>
        <w:i w:val="0"/>
      </w:rPr>
    </w:lvl>
    <w:lvl w:ilvl="6">
      <w:start w:val="1"/>
      <w:numFmt w:val="decimal"/>
      <w:lvlText w:val="%1.%2.%3.%4.%5.%6.%7"/>
      <w:lvlJc w:val="left"/>
      <w:pPr>
        <w:ind w:left="8244" w:hanging="1440"/>
      </w:pPr>
      <w:rPr>
        <w:rFonts w:ascii="Arial Black" w:hAnsi="Arial Black" w:cs="Arial Black" w:hint="default"/>
        <w:b w:val="0"/>
        <w:i w:val="0"/>
      </w:rPr>
    </w:lvl>
    <w:lvl w:ilvl="7">
      <w:start w:val="1"/>
      <w:numFmt w:val="decimal"/>
      <w:lvlText w:val="%1.%2.%3.%4.%5.%6.%7.%8"/>
      <w:lvlJc w:val="left"/>
      <w:pPr>
        <w:ind w:left="9738" w:hanging="1800"/>
      </w:pPr>
      <w:rPr>
        <w:rFonts w:ascii="Arial Black" w:hAnsi="Arial Black" w:cs="Arial Black" w:hint="default"/>
        <w:b w:val="0"/>
        <w:i w:val="0"/>
      </w:rPr>
    </w:lvl>
    <w:lvl w:ilvl="8">
      <w:start w:val="1"/>
      <w:numFmt w:val="decimal"/>
      <w:lvlText w:val="%1.%2.%3.%4.%5.%6.%7.%8.%9"/>
      <w:lvlJc w:val="left"/>
      <w:pPr>
        <w:ind w:left="10872" w:hanging="1800"/>
      </w:pPr>
      <w:rPr>
        <w:rFonts w:ascii="Arial Black" w:hAnsi="Arial Black" w:cs="Arial Black" w:hint="default"/>
        <w:b w:val="0"/>
        <w:i w:val="0"/>
      </w:rPr>
    </w:lvl>
  </w:abstractNum>
  <w:abstractNum w:abstractNumId="16" w15:restartNumberingAfterBreak="0">
    <w:nsid w:val="3F794B2A"/>
    <w:multiLevelType w:val="hybridMultilevel"/>
    <w:tmpl w:val="7B34E93E"/>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17569D5"/>
    <w:multiLevelType w:val="hybridMultilevel"/>
    <w:tmpl w:val="8D0ECE92"/>
    <w:lvl w:ilvl="0" w:tplc="7488F13A">
      <w:start w:val="1"/>
      <w:numFmt w:val="lowerLetter"/>
      <w:lvlText w:val="%1)"/>
      <w:lvlJc w:val="left"/>
      <w:pPr>
        <w:ind w:left="644" w:hanging="360"/>
      </w:pPr>
      <w:rPr>
        <w:rFonts w:ascii="Arial" w:hAnsi="Arial" w:cs="Arial"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8" w15:restartNumberingAfterBreak="0">
    <w:nsid w:val="442207B7"/>
    <w:multiLevelType w:val="multilevel"/>
    <w:tmpl w:val="41FE324C"/>
    <w:lvl w:ilvl="0">
      <w:start w:val="13"/>
      <w:numFmt w:val="decimal"/>
      <w:lvlText w:val="%1"/>
      <w:lvlJc w:val="left"/>
      <w:pPr>
        <w:ind w:left="420" w:hanging="420"/>
      </w:pPr>
      <w:rPr>
        <w:rFonts w:hint="default"/>
      </w:rPr>
    </w:lvl>
    <w:lvl w:ilvl="1">
      <w:start w:val="7"/>
      <w:numFmt w:val="decimal"/>
      <w:lvlText w:val="%1.%2"/>
      <w:lvlJc w:val="left"/>
      <w:pPr>
        <w:ind w:left="1554" w:hanging="4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9" w15:restartNumberingAfterBreak="0">
    <w:nsid w:val="47C16EF4"/>
    <w:multiLevelType w:val="multilevel"/>
    <w:tmpl w:val="8D94CD16"/>
    <w:lvl w:ilvl="0">
      <w:start w:val="5"/>
      <w:numFmt w:val="decimal"/>
      <w:lvlText w:val="%1"/>
      <w:lvlJc w:val="left"/>
      <w:pPr>
        <w:tabs>
          <w:tab w:val="num" w:pos="570"/>
        </w:tabs>
        <w:ind w:left="570" w:hanging="570"/>
      </w:pPr>
      <w:rPr>
        <w:rFonts w:hint="default"/>
      </w:rPr>
    </w:lvl>
    <w:lvl w:ilvl="1">
      <w:start w:val="2"/>
      <w:numFmt w:val="decimal"/>
      <w:lvlText w:val="%1.%2"/>
      <w:lvlJc w:val="left"/>
      <w:pPr>
        <w:tabs>
          <w:tab w:val="num" w:pos="1137"/>
        </w:tabs>
        <w:ind w:left="1137" w:hanging="57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0" w15:restartNumberingAfterBreak="0">
    <w:nsid w:val="48A05C9F"/>
    <w:multiLevelType w:val="hybridMultilevel"/>
    <w:tmpl w:val="F36ABC78"/>
    <w:lvl w:ilvl="0" w:tplc="CF22C798">
      <w:start w:val="5"/>
      <w:numFmt w:val="bullet"/>
      <w:lvlText w:val="-"/>
      <w:lvlJc w:val="left"/>
      <w:pPr>
        <w:ind w:left="4656" w:hanging="360"/>
      </w:pPr>
      <w:rPr>
        <w:rFonts w:ascii="Calibri" w:eastAsia="Calibri" w:hAnsi="Calibri" w:cs="Times New Roman" w:hint="default"/>
      </w:rPr>
    </w:lvl>
    <w:lvl w:ilvl="1" w:tplc="0C0A0003">
      <w:start w:val="1"/>
      <w:numFmt w:val="bullet"/>
      <w:lvlText w:val="o"/>
      <w:lvlJc w:val="left"/>
      <w:pPr>
        <w:ind w:left="5376" w:hanging="360"/>
      </w:pPr>
      <w:rPr>
        <w:rFonts w:ascii="Courier New" w:hAnsi="Courier New" w:cs="Courier New" w:hint="default"/>
      </w:rPr>
    </w:lvl>
    <w:lvl w:ilvl="2" w:tplc="0C0A0005" w:tentative="1">
      <w:start w:val="1"/>
      <w:numFmt w:val="bullet"/>
      <w:lvlText w:val=""/>
      <w:lvlJc w:val="left"/>
      <w:pPr>
        <w:ind w:left="6096" w:hanging="360"/>
      </w:pPr>
      <w:rPr>
        <w:rFonts w:ascii="Wingdings" w:hAnsi="Wingdings" w:hint="default"/>
      </w:rPr>
    </w:lvl>
    <w:lvl w:ilvl="3" w:tplc="0C0A0001" w:tentative="1">
      <w:start w:val="1"/>
      <w:numFmt w:val="bullet"/>
      <w:lvlText w:val=""/>
      <w:lvlJc w:val="left"/>
      <w:pPr>
        <w:ind w:left="6816" w:hanging="360"/>
      </w:pPr>
      <w:rPr>
        <w:rFonts w:ascii="Symbol" w:hAnsi="Symbol" w:hint="default"/>
      </w:rPr>
    </w:lvl>
    <w:lvl w:ilvl="4" w:tplc="0C0A0003" w:tentative="1">
      <w:start w:val="1"/>
      <w:numFmt w:val="bullet"/>
      <w:lvlText w:val="o"/>
      <w:lvlJc w:val="left"/>
      <w:pPr>
        <w:ind w:left="7536" w:hanging="360"/>
      </w:pPr>
      <w:rPr>
        <w:rFonts w:ascii="Courier New" w:hAnsi="Courier New" w:cs="Courier New" w:hint="default"/>
      </w:rPr>
    </w:lvl>
    <w:lvl w:ilvl="5" w:tplc="0C0A0005" w:tentative="1">
      <w:start w:val="1"/>
      <w:numFmt w:val="bullet"/>
      <w:lvlText w:val=""/>
      <w:lvlJc w:val="left"/>
      <w:pPr>
        <w:ind w:left="8256" w:hanging="360"/>
      </w:pPr>
      <w:rPr>
        <w:rFonts w:ascii="Wingdings" w:hAnsi="Wingdings" w:hint="default"/>
      </w:rPr>
    </w:lvl>
    <w:lvl w:ilvl="6" w:tplc="0C0A0001" w:tentative="1">
      <w:start w:val="1"/>
      <w:numFmt w:val="bullet"/>
      <w:lvlText w:val=""/>
      <w:lvlJc w:val="left"/>
      <w:pPr>
        <w:ind w:left="8976" w:hanging="360"/>
      </w:pPr>
      <w:rPr>
        <w:rFonts w:ascii="Symbol" w:hAnsi="Symbol" w:hint="default"/>
      </w:rPr>
    </w:lvl>
    <w:lvl w:ilvl="7" w:tplc="0C0A0003" w:tentative="1">
      <w:start w:val="1"/>
      <w:numFmt w:val="bullet"/>
      <w:lvlText w:val="o"/>
      <w:lvlJc w:val="left"/>
      <w:pPr>
        <w:ind w:left="9696" w:hanging="360"/>
      </w:pPr>
      <w:rPr>
        <w:rFonts w:ascii="Courier New" w:hAnsi="Courier New" w:cs="Courier New" w:hint="default"/>
      </w:rPr>
    </w:lvl>
    <w:lvl w:ilvl="8" w:tplc="0C0A0005" w:tentative="1">
      <w:start w:val="1"/>
      <w:numFmt w:val="bullet"/>
      <w:lvlText w:val=""/>
      <w:lvlJc w:val="left"/>
      <w:pPr>
        <w:ind w:left="10416" w:hanging="360"/>
      </w:pPr>
      <w:rPr>
        <w:rFonts w:ascii="Wingdings" w:hAnsi="Wingdings" w:hint="default"/>
      </w:rPr>
    </w:lvl>
  </w:abstractNum>
  <w:abstractNum w:abstractNumId="21" w15:restartNumberingAfterBreak="0">
    <w:nsid w:val="4B8862B6"/>
    <w:multiLevelType w:val="hybridMultilevel"/>
    <w:tmpl w:val="4B486974"/>
    <w:lvl w:ilvl="0" w:tplc="0C0A000B">
      <w:start w:val="1"/>
      <w:numFmt w:val="bullet"/>
      <w:lvlText w:val=""/>
      <w:lvlJc w:val="left"/>
      <w:pPr>
        <w:ind w:left="3192" w:hanging="360"/>
      </w:pPr>
      <w:rPr>
        <w:rFonts w:ascii="Wingdings" w:hAnsi="Wingdings" w:hint="default"/>
      </w:rPr>
    </w:lvl>
    <w:lvl w:ilvl="1" w:tplc="0C0A0003" w:tentative="1">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22" w15:restartNumberingAfterBreak="0">
    <w:nsid w:val="4BCA42FB"/>
    <w:multiLevelType w:val="hybridMultilevel"/>
    <w:tmpl w:val="132A9F88"/>
    <w:lvl w:ilvl="0" w:tplc="D5A2203E">
      <w:start w:val="1"/>
      <w:numFmt w:val="lowerLetter"/>
      <w:lvlText w:val="%1)"/>
      <w:lvlJc w:val="left"/>
      <w:pPr>
        <w:ind w:left="1497" w:hanging="360"/>
      </w:pPr>
      <w:rPr>
        <w:rFonts w:hint="default"/>
        <w:color w:val="FF0000"/>
      </w:rPr>
    </w:lvl>
    <w:lvl w:ilvl="1" w:tplc="0C0A0019" w:tentative="1">
      <w:start w:val="1"/>
      <w:numFmt w:val="lowerLetter"/>
      <w:lvlText w:val="%2."/>
      <w:lvlJc w:val="left"/>
      <w:pPr>
        <w:ind w:left="2217" w:hanging="360"/>
      </w:pPr>
    </w:lvl>
    <w:lvl w:ilvl="2" w:tplc="0C0A001B" w:tentative="1">
      <w:start w:val="1"/>
      <w:numFmt w:val="lowerRoman"/>
      <w:lvlText w:val="%3."/>
      <w:lvlJc w:val="right"/>
      <w:pPr>
        <w:ind w:left="2937" w:hanging="180"/>
      </w:pPr>
    </w:lvl>
    <w:lvl w:ilvl="3" w:tplc="0C0A000F" w:tentative="1">
      <w:start w:val="1"/>
      <w:numFmt w:val="decimal"/>
      <w:lvlText w:val="%4."/>
      <w:lvlJc w:val="left"/>
      <w:pPr>
        <w:ind w:left="3657" w:hanging="360"/>
      </w:pPr>
    </w:lvl>
    <w:lvl w:ilvl="4" w:tplc="0C0A0019" w:tentative="1">
      <w:start w:val="1"/>
      <w:numFmt w:val="lowerLetter"/>
      <w:lvlText w:val="%5."/>
      <w:lvlJc w:val="left"/>
      <w:pPr>
        <w:ind w:left="4377" w:hanging="360"/>
      </w:pPr>
    </w:lvl>
    <w:lvl w:ilvl="5" w:tplc="0C0A001B" w:tentative="1">
      <w:start w:val="1"/>
      <w:numFmt w:val="lowerRoman"/>
      <w:lvlText w:val="%6."/>
      <w:lvlJc w:val="right"/>
      <w:pPr>
        <w:ind w:left="5097" w:hanging="180"/>
      </w:pPr>
    </w:lvl>
    <w:lvl w:ilvl="6" w:tplc="0C0A000F" w:tentative="1">
      <w:start w:val="1"/>
      <w:numFmt w:val="decimal"/>
      <w:lvlText w:val="%7."/>
      <w:lvlJc w:val="left"/>
      <w:pPr>
        <w:ind w:left="5817" w:hanging="360"/>
      </w:pPr>
    </w:lvl>
    <w:lvl w:ilvl="7" w:tplc="0C0A0019" w:tentative="1">
      <w:start w:val="1"/>
      <w:numFmt w:val="lowerLetter"/>
      <w:lvlText w:val="%8."/>
      <w:lvlJc w:val="left"/>
      <w:pPr>
        <w:ind w:left="6537" w:hanging="360"/>
      </w:pPr>
    </w:lvl>
    <w:lvl w:ilvl="8" w:tplc="0C0A001B" w:tentative="1">
      <w:start w:val="1"/>
      <w:numFmt w:val="lowerRoman"/>
      <w:lvlText w:val="%9."/>
      <w:lvlJc w:val="right"/>
      <w:pPr>
        <w:ind w:left="7257" w:hanging="180"/>
      </w:pPr>
    </w:lvl>
  </w:abstractNum>
  <w:abstractNum w:abstractNumId="23" w15:restartNumberingAfterBreak="0">
    <w:nsid w:val="4DA73674"/>
    <w:multiLevelType w:val="hybridMultilevel"/>
    <w:tmpl w:val="8C040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F4A1D4A"/>
    <w:multiLevelType w:val="hybridMultilevel"/>
    <w:tmpl w:val="9558FDAC"/>
    <w:lvl w:ilvl="0" w:tplc="3E02621C">
      <w:start w:val="1"/>
      <w:numFmt w:val="upperLetter"/>
      <w:lvlText w:val="%1)"/>
      <w:lvlJc w:val="left"/>
      <w:pPr>
        <w:ind w:left="1070" w:hanging="360"/>
      </w:pPr>
      <w:rPr>
        <w:rFonts w:hint="default"/>
        <w:i/>
        <w:sz w:val="20"/>
        <w:szCs w:val="20"/>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25" w15:restartNumberingAfterBreak="0">
    <w:nsid w:val="511C6CFF"/>
    <w:multiLevelType w:val="hybridMultilevel"/>
    <w:tmpl w:val="703AD1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1D925B0"/>
    <w:multiLevelType w:val="multilevel"/>
    <w:tmpl w:val="EF20663C"/>
    <w:lvl w:ilvl="0">
      <w:start w:val="5"/>
      <w:numFmt w:val="decimal"/>
      <w:lvlText w:val="%1"/>
      <w:lvlJc w:val="left"/>
      <w:pPr>
        <w:ind w:left="720" w:hanging="720"/>
      </w:pPr>
      <w:rPr>
        <w:rFonts w:hint="default"/>
      </w:rPr>
    </w:lvl>
    <w:lvl w:ilvl="1">
      <w:start w:val="8"/>
      <w:numFmt w:val="decimal"/>
      <w:lvlText w:val="%1.%2"/>
      <w:lvlJc w:val="left"/>
      <w:pPr>
        <w:ind w:left="1458" w:hanging="720"/>
      </w:pPr>
      <w:rPr>
        <w:rFonts w:hint="default"/>
      </w:rPr>
    </w:lvl>
    <w:lvl w:ilvl="2">
      <w:start w:val="5"/>
      <w:numFmt w:val="decimal"/>
      <w:lvlText w:val="%1.%2.%3"/>
      <w:lvlJc w:val="left"/>
      <w:pPr>
        <w:ind w:left="2196" w:hanging="720"/>
      </w:pPr>
      <w:rPr>
        <w:rFonts w:hint="default"/>
      </w:rPr>
    </w:lvl>
    <w:lvl w:ilvl="3">
      <w:start w:val="3"/>
      <w:numFmt w:val="decimal"/>
      <w:lvlText w:val="%1.%2.%3.%4"/>
      <w:lvlJc w:val="left"/>
      <w:pPr>
        <w:ind w:left="3294" w:hanging="108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5130" w:hanging="1440"/>
      </w:pPr>
      <w:rPr>
        <w:rFonts w:hint="default"/>
      </w:rPr>
    </w:lvl>
    <w:lvl w:ilvl="6">
      <w:start w:val="1"/>
      <w:numFmt w:val="decimal"/>
      <w:lvlText w:val="%1.%2.%3.%4.%5.%6.%7"/>
      <w:lvlJc w:val="left"/>
      <w:pPr>
        <w:ind w:left="5868" w:hanging="1440"/>
      </w:pPr>
      <w:rPr>
        <w:rFonts w:hint="default"/>
      </w:rPr>
    </w:lvl>
    <w:lvl w:ilvl="7">
      <w:start w:val="1"/>
      <w:numFmt w:val="decimal"/>
      <w:lvlText w:val="%1.%2.%3.%4.%5.%6.%7.%8"/>
      <w:lvlJc w:val="left"/>
      <w:pPr>
        <w:ind w:left="6966" w:hanging="1800"/>
      </w:pPr>
      <w:rPr>
        <w:rFonts w:hint="default"/>
      </w:rPr>
    </w:lvl>
    <w:lvl w:ilvl="8">
      <w:start w:val="1"/>
      <w:numFmt w:val="decimal"/>
      <w:lvlText w:val="%1.%2.%3.%4.%5.%6.%7.%8.%9"/>
      <w:lvlJc w:val="left"/>
      <w:pPr>
        <w:ind w:left="7704" w:hanging="1800"/>
      </w:pPr>
      <w:rPr>
        <w:rFonts w:hint="default"/>
      </w:rPr>
    </w:lvl>
  </w:abstractNum>
  <w:abstractNum w:abstractNumId="27" w15:restartNumberingAfterBreak="0">
    <w:nsid w:val="524747A7"/>
    <w:multiLevelType w:val="hybridMultilevel"/>
    <w:tmpl w:val="DC320C18"/>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8574BF9"/>
    <w:multiLevelType w:val="hybridMultilevel"/>
    <w:tmpl w:val="776CD10A"/>
    <w:lvl w:ilvl="0" w:tplc="E5E42190">
      <w:start w:val="13"/>
      <w:numFmt w:val="bullet"/>
      <w:lvlText w:val="-"/>
      <w:lvlJc w:val="left"/>
      <w:pPr>
        <w:ind w:left="1497" w:hanging="360"/>
      </w:pPr>
      <w:rPr>
        <w:rFonts w:ascii="Arial" w:eastAsia="Times New Roman" w:hAnsi="Arial" w:cs="Arial" w:hint="default"/>
        <w:b w:val="0"/>
        <w:color w:val="auto"/>
        <w:u w:val="none"/>
      </w:rPr>
    </w:lvl>
    <w:lvl w:ilvl="1" w:tplc="0C0A0003" w:tentative="1">
      <w:start w:val="1"/>
      <w:numFmt w:val="bullet"/>
      <w:lvlText w:val="o"/>
      <w:lvlJc w:val="left"/>
      <w:pPr>
        <w:ind w:left="2217" w:hanging="360"/>
      </w:pPr>
      <w:rPr>
        <w:rFonts w:ascii="Courier New" w:hAnsi="Courier New" w:cs="Courier New" w:hint="default"/>
      </w:rPr>
    </w:lvl>
    <w:lvl w:ilvl="2" w:tplc="0C0A0005" w:tentative="1">
      <w:start w:val="1"/>
      <w:numFmt w:val="bullet"/>
      <w:lvlText w:val=""/>
      <w:lvlJc w:val="left"/>
      <w:pPr>
        <w:ind w:left="2937" w:hanging="360"/>
      </w:pPr>
      <w:rPr>
        <w:rFonts w:ascii="Wingdings" w:hAnsi="Wingdings" w:hint="default"/>
      </w:rPr>
    </w:lvl>
    <w:lvl w:ilvl="3" w:tplc="0C0A0001" w:tentative="1">
      <w:start w:val="1"/>
      <w:numFmt w:val="bullet"/>
      <w:lvlText w:val=""/>
      <w:lvlJc w:val="left"/>
      <w:pPr>
        <w:ind w:left="3657" w:hanging="360"/>
      </w:pPr>
      <w:rPr>
        <w:rFonts w:ascii="Symbol" w:hAnsi="Symbol" w:hint="default"/>
      </w:rPr>
    </w:lvl>
    <w:lvl w:ilvl="4" w:tplc="0C0A0003" w:tentative="1">
      <w:start w:val="1"/>
      <w:numFmt w:val="bullet"/>
      <w:lvlText w:val="o"/>
      <w:lvlJc w:val="left"/>
      <w:pPr>
        <w:ind w:left="4377" w:hanging="360"/>
      </w:pPr>
      <w:rPr>
        <w:rFonts w:ascii="Courier New" w:hAnsi="Courier New" w:cs="Courier New" w:hint="default"/>
      </w:rPr>
    </w:lvl>
    <w:lvl w:ilvl="5" w:tplc="0C0A0005" w:tentative="1">
      <w:start w:val="1"/>
      <w:numFmt w:val="bullet"/>
      <w:lvlText w:val=""/>
      <w:lvlJc w:val="left"/>
      <w:pPr>
        <w:ind w:left="5097" w:hanging="360"/>
      </w:pPr>
      <w:rPr>
        <w:rFonts w:ascii="Wingdings" w:hAnsi="Wingdings" w:hint="default"/>
      </w:rPr>
    </w:lvl>
    <w:lvl w:ilvl="6" w:tplc="0C0A0001" w:tentative="1">
      <w:start w:val="1"/>
      <w:numFmt w:val="bullet"/>
      <w:lvlText w:val=""/>
      <w:lvlJc w:val="left"/>
      <w:pPr>
        <w:ind w:left="5817" w:hanging="360"/>
      </w:pPr>
      <w:rPr>
        <w:rFonts w:ascii="Symbol" w:hAnsi="Symbol" w:hint="default"/>
      </w:rPr>
    </w:lvl>
    <w:lvl w:ilvl="7" w:tplc="0C0A0003" w:tentative="1">
      <w:start w:val="1"/>
      <w:numFmt w:val="bullet"/>
      <w:lvlText w:val="o"/>
      <w:lvlJc w:val="left"/>
      <w:pPr>
        <w:ind w:left="6537" w:hanging="360"/>
      </w:pPr>
      <w:rPr>
        <w:rFonts w:ascii="Courier New" w:hAnsi="Courier New" w:cs="Courier New" w:hint="default"/>
      </w:rPr>
    </w:lvl>
    <w:lvl w:ilvl="8" w:tplc="0C0A0005" w:tentative="1">
      <w:start w:val="1"/>
      <w:numFmt w:val="bullet"/>
      <w:lvlText w:val=""/>
      <w:lvlJc w:val="left"/>
      <w:pPr>
        <w:ind w:left="7257" w:hanging="360"/>
      </w:pPr>
      <w:rPr>
        <w:rFonts w:ascii="Wingdings" w:hAnsi="Wingdings" w:hint="default"/>
      </w:rPr>
    </w:lvl>
  </w:abstractNum>
  <w:abstractNum w:abstractNumId="29" w15:restartNumberingAfterBreak="0">
    <w:nsid w:val="5C224C39"/>
    <w:multiLevelType w:val="hybridMultilevel"/>
    <w:tmpl w:val="1D4A0FBE"/>
    <w:lvl w:ilvl="0" w:tplc="92845BB2">
      <w:start w:val="1"/>
      <w:numFmt w:val="lowerLetter"/>
      <w:lvlText w:val="%1)"/>
      <w:lvlJc w:val="left"/>
      <w:pPr>
        <w:ind w:left="3408" w:hanging="570"/>
      </w:pPr>
      <w:rPr>
        <w:rFonts w:hint="default"/>
      </w:rPr>
    </w:lvl>
    <w:lvl w:ilvl="1" w:tplc="0C0A0019" w:tentative="1">
      <w:start w:val="1"/>
      <w:numFmt w:val="lowerLetter"/>
      <w:lvlText w:val="%2."/>
      <w:lvlJc w:val="left"/>
      <w:pPr>
        <w:ind w:left="3918" w:hanging="360"/>
      </w:pPr>
    </w:lvl>
    <w:lvl w:ilvl="2" w:tplc="0C0A001B" w:tentative="1">
      <w:start w:val="1"/>
      <w:numFmt w:val="lowerRoman"/>
      <w:lvlText w:val="%3."/>
      <w:lvlJc w:val="right"/>
      <w:pPr>
        <w:ind w:left="4638" w:hanging="180"/>
      </w:pPr>
    </w:lvl>
    <w:lvl w:ilvl="3" w:tplc="0C0A000F" w:tentative="1">
      <w:start w:val="1"/>
      <w:numFmt w:val="decimal"/>
      <w:lvlText w:val="%4."/>
      <w:lvlJc w:val="left"/>
      <w:pPr>
        <w:ind w:left="5358" w:hanging="360"/>
      </w:pPr>
    </w:lvl>
    <w:lvl w:ilvl="4" w:tplc="0C0A0019" w:tentative="1">
      <w:start w:val="1"/>
      <w:numFmt w:val="lowerLetter"/>
      <w:lvlText w:val="%5."/>
      <w:lvlJc w:val="left"/>
      <w:pPr>
        <w:ind w:left="6078" w:hanging="360"/>
      </w:pPr>
    </w:lvl>
    <w:lvl w:ilvl="5" w:tplc="0C0A001B" w:tentative="1">
      <w:start w:val="1"/>
      <w:numFmt w:val="lowerRoman"/>
      <w:lvlText w:val="%6."/>
      <w:lvlJc w:val="right"/>
      <w:pPr>
        <w:ind w:left="6798" w:hanging="180"/>
      </w:pPr>
    </w:lvl>
    <w:lvl w:ilvl="6" w:tplc="0C0A000F" w:tentative="1">
      <w:start w:val="1"/>
      <w:numFmt w:val="decimal"/>
      <w:lvlText w:val="%7."/>
      <w:lvlJc w:val="left"/>
      <w:pPr>
        <w:ind w:left="7518" w:hanging="360"/>
      </w:pPr>
    </w:lvl>
    <w:lvl w:ilvl="7" w:tplc="0C0A0019" w:tentative="1">
      <w:start w:val="1"/>
      <w:numFmt w:val="lowerLetter"/>
      <w:lvlText w:val="%8."/>
      <w:lvlJc w:val="left"/>
      <w:pPr>
        <w:ind w:left="8238" w:hanging="360"/>
      </w:pPr>
    </w:lvl>
    <w:lvl w:ilvl="8" w:tplc="0C0A001B" w:tentative="1">
      <w:start w:val="1"/>
      <w:numFmt w:val="lowerRoman"/>
      <w:lvlText w:val="%9."/>
      <w:lvlJc w:val="right"/>
      <w:pPr>
        <w:ind w:left="8958" w:hanging="180"/>
      </w:pPr>
    </w:lvl>
  </w:abstractNum>
  <w:abstractNum w:abstractNumId="30" w15:restartNumberingAfterBreak="0">
    <w:nsid w:val="5CCD6D62"/>
    <w:multiLevelType w:val="hybridMultilevel"/>
    <w:tmpl w:val="1CF68C40"/>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DC33E64"/>
    <w:multiLevelType w:val="multilevel"/>
    <w:tmpl w:val="A6521F00"/>
    <w:lvl w:ilvl="0">
      <w:start w:val="6"/>
      <w:numFmt w:val="decimal"/>
      <w:lvlText w:val="%1."/>
      <w:lvlJc w:val="left"/>
      <w:pPr>
        <w:ind w:left="555" w:hanging="555"/>
      </w:pPr>
      <w:rPr>
        <w:rFonts w:hint="default"/>
      </w:rPr>
    </w:lvl>
    <w:lvl w:ilvl="1">
      <w:start w:val="5"/>
      <w:numFmt w:val="decimal"/>
      <w:lvlText w:val="%1.%2."/>
      <w:lvlJc w:val="left"/>
      <w:pPr>
        <w:ind w:left="1145" w:hanging="720"/>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32" w15:restartNumberingAfterBreak="0">
    <w:nsid w:val="5FB20282"/>
    <w:multiLevelType w:val="hybridMultilevel"/>
    <w:tmpl w:val="A896FC2A"/>
    <w:lvl w:ilvl="0" w:tplc="0C0A0001">
      <w:start w:val="1"/>
      <w:numFmt w:val="bullet"/>
      <w:lvlText w:val=""/>
      <w:lvlJc w:val="left"/>
      <w:pPr>
        <w:ind w:left="2988" w:hanging="360"/>
      </w:pPr>
      <w:rPr>
        <w:rFonts w:ascii="Symbol" w:hAnsi="Symbol" w:hint="default"/>
      </w:rPr>
    </w:lvl>
    <w:lvl w:ilvl="1" w:tplc="0C0A0003">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33" w15:restartNumberingAfterBreak="0">
    <w:nsid w:val="60502AEF"/>
    <w:multiLevelType w:val="hybridMultilevel"/>
    <w:tmpl w:val="EF121E42"/>
    <w:lvl w:ilvl="0" w:tplc="9148FE3C">
      <w:start w:val="3"/>
      <w:numFmt w:val="lowerLetter"/>
      <w:lvlText w:val="%1)"/>
      <w:lvlJc w:val="left"/>
      <w:pPr>
        <w:ind w:left="2982" w:hanging="360"/>
      </w:pPr>
      <w:rPr>
        <w:rFonts w:hint="default"/>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34" w15:restartNumberingAfterBreak="0">
    <w:nsid w:val="61414E7E"/>
    <w:multiLevelType w:val="hybridMultilevel"/>
    <w:tmpl w:val="0422F3CC"/>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20B7B9B"/>
    <w:multiLevelType w:val="hybridMultilevel"/>
    <w:tmpl w:val="6EAC5AFE"/>
    <w:lvl w:ilvl="0" w:tplc="341C72D2">
      <w:start w:val="1"/>
      <w:numFmt w:val="upperLetter"/>
      <w:lvlText w:val="%1)"/>
      <w:lvlJc w:val="left"/>
      <w:pPr>
        <w:ind w:left="930" w:hanging="57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6BF7E1B"/>
    <w:multiLevelType w:val="multilevel"/>
    <w:tmpl w:val="43F8E8E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7" w15:restartNumberingAfterBreak="0">
    <w:nsid w:val="69135C17"/>
    <w:multiLevelType w:val="hybridMultilevel"/>
    <w:tmpl w:val="C928995C"/>
    <w:lvl w:ilvl="0" w:tplc="C6008450">
      <w:start w:val="2"/>
      <w:numFmt w:val="lowerLetter"/>
      <w:lvlText w:val="%1)"/>
      <w:lvlJc w:val="left"/>
      <w:pPr>
        <w:tabs>
          <w:tab w:val="num" w:pos="3702"/>
        </w:tabs>
        <w:ind w:left="3702" w:hanging="360"/>
      </w:pPr>
      <w:rPr>
        <w:rFonts w:hint="default"/>
        <w:i w:val="0"/>
      </w:rPr>
    </w:lvl>
    <w:lvl w:ilvl="1" w:tplc="0C0A0019" w:tentative="1">
      <w:start w:val="1"/>
      <w:numFmt w:val="lowerLetter"/>
      <w:lvlText w:val="%2."/>
      <w:lvlJc w:val="left"/>
      <w:pPr>
        <w:tabs>
          <w:tab w:val="num" w:pos="4422"/>
        </w:tabs>
        <w:ind w:left="4422" w:hanging="360"/>
      </w:pPr>
    </w:lvl>
    <w:lvl w:ilvl="2" w:tplc="0C0A001B" w:tentative="1">
      <w:start w:val="1"/>
      <w:numFmt w:val="lowerRoman"/>
      <w:lvlText w:val="%3."/>
      <w:lvlJc w:val="right"/>
      <w:pPr>
        <w:tabs>
          <w:tab w:val="num" w:pos="5142"/>
        </w:tabs>
        <w:ind w:left="5142" w:hanging="180"/>
      </w:pPr>
    </w:lvl>
    <w:lvl w:ilvl="3" w:tplc="0C0A000F" w:tentative="1">
      <w:start w:val="1"/>
      <w:numFmt w:val="decimal"/>
      <w:lvlText w:val="%4."/>
      <w:lvlJc w:val="left"/>
      <w:pPr>
        <w:tabs>
          <w:tab w:val="num" w:pos="5862"/>
        </w:tabs>
        <w:ind w:left="5862" w:hanging="360"/>
      </w:pPr>
    </w:lvl>
    <w:lvl w:ilvl="4" w:tplc="0C0A0019" w:tentative="1">
      <w:start w:val="1"/>
      <w:numFmt w:val="lowerLetter"/>
      <w:lvlText w:val="%5."/>
      <w:lvlJc w:val="left"/>
      <w:pPr>
        <w:tabs>
          <w:tab w:val="num" w:pos="6582"/>
        </w:tabs>
        <w:ind w:left="6582" w:hanging="360"/>
      </w:pPr>
    </w:lvl>
    <w:lvl w:ilvl="5" w:tplc="0C0A001B" w:tentative="1">
      <w:start w:val="1"/>
      <w:numFmt w:val="lowerRoman"/>
      <w:lvlText w:val="%6."/>
      <w:lvlJc w:val="right"/>
      <w:pPr>
        <w:tabs>
          <w:tab w:val="num" w:pos="7302"/>
        </w:tabs>
        <w:ind w:left="7302" w:hanging="180"/>
      </w:pPr>
    </w:lvl>
    <w:lvl w:ilvl="6" w:tplc="0C0A000F" w:tentative="1">
      <w:start w:val="1"/>
      <w:numFmt w:val="decimal"/>
      <w:lvlText w:val="%7."/>
      <w:lvlJc w:val="left"/>
      <w:pPr>
        <w:tabs>
          <w:tab w:val="num" w:pos="8022"/>
        </w:tabs>
        <w:ind w:left="8022" w:hanging="360"/>
      </w:pPr>
    </w:lvl>
    <w:lvl w:ilvl="7" w:tplc="0C0A0019" w:tentative="1">
      <w:start w:val="1"/>
      <w:numFmt w:val="lowerLetter"/>
      <w:lvlText w:val="%8."/>
      <w:lvlJc w:val="left"/>
      <w:pPr>
        <w:tabs>
          <w:tab w:val="num" w:pos="8742"/>
        </w:tabs>
        <w:ind w:left="8742" w:hanging="360"/>
      </w:pPr>
    </w:lvl>
    <w:lvl w:ilvl="8" w:tplc="0C0A001B" w:tentative="1">
      <w:start w:val="1"/>
      <w:numFmt w:val="lowerRoman"/>
      <w:lvlText w:val="%9."/>
      <w:lvlJc w:val="right"/>
      <w:pPr>
        <w:tabs>
          <w:tab w:val="num" w:pos="9462"/>
        </w:tabs>
        <w:ind w:left="9462" w:hanging="180"/>
      </w:pPr>
    </w:lvl>
  </w:abstractNum>
  <w:abstractNum w:abstractNumId="38" w15:restartNumberingAfterBreak="0">
    <w:nsid w:val="69A64602"/>
    <w:multiLevelType w:val="hybridMultilevel"/>
    <w:tmpl w:val="835CCC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BED3FEB"/>
    <w:multiLevelType w:val="multilevel"/>
    <w:tmpl w:val="CB088732"/>
    <w:lvl w:ilvl="0">
      <w:start w:val="5"/>
      <w:numFmt w:val="decimal"/>
      <w:lvlText w:val="%1"/>
      <w:lvlJc w:val="left"/>
      <w:pPr>
        <w:ind w:left="720" w:hanging="720"/>
      </w:pPr>
      <w:rPr>
        <w:rFonts w:hint="default"/>
      </w:rPr>
    </w:lvl>
    <w:lvl w:ilvl="1">
      <w:start w:val="8"/>
      <w:numFmt w:val="decimal"/>
      <w:lvlText w:val="%1.%2"/>
      <w:lvlJc w:val="left"/>
      <w:pPr>
        <w:ind w:left="1478" w:hanging="720"/>
      </w:pPr>
      <w:rPr>
        <w:rFonts w:hint="default"/>
      </w:rPr>
    </w:lvl>
    <w:lvl w:ilvl="2">
      <w:start w:val="5"/>
      <w:numFmt w:val="decimal"/>
      <w:lvlText w:val="%1.%2.%3"/>
      <w:lvlJc w:val="left"/>
      <w:pPr>
        <w:ind w:left="2236" w:hanging="720"/>
      </w:pPr>
      <w:rPr>
        <w:rFonts w:hint="default"/>
      </w:rPr>
    </w:lvl>
    <w:lvl w:ilvl="3">
      <w:start w:val="1"/>
      <w:numFmt w:val="decimal"/>
      <w:lvlText w:val="%1.%2.%3.%4"/>
      <w:lvlJc w:val="left"/>
      <w:pPr>
        <w:ind w:left="3354" w:hanging="1080"/>
      </w:pPr>
      <w:rPr>
        <w:rFonts w:hint="default"/>
      </w:rPr>
    </w:lvl>
    <w:lvl w:ilvl="4">
      <w:start w:val="1"/>
      <w:numFmt w:val="decimal"/>
      <w:lvlText w:val="%1.%2.%3.%4.%5"/>
      <w:lvlJc w:val="left"/>
      <w:pPr>
        <w:ind w:left="4112" w:hanging="1080"/>
      </w:pPr>
      <w:rPr>
        <w:rFonts w:hint="default"/>
      </w:rPr>
    </w:lvl>
    <w:lvl w:ilvl="5">
      <w:start w:val="1"/>
      <w:numFmt w:val="decimal"/>
      <w:lvlText w:val="%1.%2.%3.%4.%5.%6"/>
      <w:lvlJc w:val="left"/>
      <w:pPr>
        <w:ind w:left="5230" w:hanging="1440"/>
      </w:pPr>
      <w:rPr>
        <w:rFonts w:hint="default"/>
      </w:rPr>
    </w:lvl>
    <w:lvl w:ilvl="6">
      <w:start w:val="1"/>
      <w:numFmt w:val="decimal"/>
      <w:lvlText w:val="%1.%2.%3.%4.%5.%6.%7"/>
      <w:lvlJc w:val="left"/>
      <w:pPr>
        <w:ind w:left="5988" w:hanging="1440"/>
      </w:pPr>
      <w:rPr>
        <w:rFonts w:hint="default"/>
      </w:rPr>
    </w:lvl>
    <w:lvl w:ilvl="7">
      <w:start w:val="1"/>
      <w:numFmt w:val="decimal"/>
      <w:lvlText w:val="%1.%2.%3.%4.%5.%6.%7.%8"/>
      <w:lvlJc w:val="left"/>
      <w:pPr>
        <w:ind w:left="7106" w:hanging="1800"/>
      </w:pPr>
      <w:rPr>
        <w:rFonts w:hint="default"/>
      </w:rPr>
    </w:lvl>
    <w:lvl w:ilvl="8">
      <w:start w:val="1"/>
      <w:numFmt w:val="decimal"/>
      <w:lvlText w:val="%1.%2.%3.%4.%5.%6.%7.%8.%9"/>
      <w:lvlJc w:val="left"/>
      <w:pPr>
        <w:ind w:left="7864" w:hanging="1800"/>
      </w:pPr>
      <w:rPr>
        <w:rFonts w:hint="default"/>
      </w:rPr>
    </w:lvl>
  </w:abstractNum>
  <w:abstractNum w:abstractNumId="40" w15:restartNumberingAfterBreak="0">
    <w:nsid w:val="73722A49"/>
    <w:multiLevelType w:val="hybridMultilevel"/>
    <w:tmpl w:val="D1D6965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4635054"/>
    <w:multiLevelType w:val="hybridMultilevel"/>
    <w:tmpl w:val="99889E7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56A3B97"/>
    <w:multiLevelType w:val="hybridMultilevel"/>
    <w:tmpl w:val="8BA8410E"/>
    <w:lvl w:ilvl="0" w:tplc="22B857BE">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7B275A16"/>
    <w:multiLevelType w:val="hybridMultilevel"/>
    <w:tmpl w:val="50F42368"/>
    <w:lvl w:ilvl="0" w:tplc="E75C6294">
      <w:start w:val="6"/>
      <w:numFmt w:val="bullet"/>
      <w:lvlText w:val="-"/>
      <w:lvlJc w:val="left"/>
      <w:pPr>
        <w:ind w:left="2052" w:hanging="360"/>
      </w:pPr>
      <w:rPr>
        <w:rFonts w:ascii="Arial" w:eastAsia="Times New Roman" w:hAnsi="Arial" w:cs="Arial" w:hint="default"/>
      </w:rPr>
    </w:lvl>
    <w:lvl w:ilvl="1" w:tplc="0C0A0003" w:tentative="1">
      <w:start w:val="1"/>
      <w:numFmt w:val="bullet"/>
      <w:lvlText w:val="o"/>
      <w:lvlJc w:val="left"/>
      <w:pPr>
        <w:ind w:left="2772" w:hanging="360"/>
      </w:pPr>
      <w:rPr>
        <w:rFonts w:ascii="Courier New" w:hAnsi="Courier New" w:cs="Courier New" w:hint="default"/>
      </w:rPr>
    </w:lvl>
    <w:lvl w:ilvl="2" w:tplc="0C0A0005" w:tentative="1">
      <w:start w:val="1"/>
      <w:numFmt w:val="bullet"/>
      <w:lvlText w:val=""/>
      <w:lvlJc w:val="left"/>
      <w:pPr>
        <w:ind w:left="3492" w:hanging="360"/>
      </w:pPr>
      <w:rPr>
        <w:rFonts w:ascii="Wingdings" w:hAnsi="Wingdings" w:hint="default"/>
      </w:rPr>
    </w:lvl>
    <w:lvl w:ilvl="3" w:tplc="0C0A0001" w:tentative="1">
      <w:start w:val="1"/>
      <w:numFmt w:val="bullet"/>
      <w:lvlText w:val=""/>
      <w:lvlJc w:val="left"/>
      <w:pPr>
        <w:ind w:left="4212" w:hanging="360"/>
      </w:pPr>
      <w:rPr>
        <w:rFonts w:ascii="Symbol" w:hAnsi="Symbol" w:hint="default"/>
      </w:rPr>
    </w:lvl>
    <w:lvl w:ilvl="4" w:tplc="0C0A0003" w:tentative="1">
      <w:start w:val="1"/>
      <w:numFmt w:val="bullet"/>
      <w:lvlText w:val="o"/>
      <w:lvlJc w:val="left"/>
      <w:pPr>
        <w:ind w:left="4932" w:hanging="360"/>
      </w:pPr>
      <w:rPr>
        <w:rFonts w:ascii="Courier New" w:hAnsi="Courier New" w:cs="Courier New" w:hint="default"/>
      </w:rPr>
    </w:lvl>
    <w:lvl w:ilvl="5" w:tplc="0C0A0005" w:tentative="1">
      <w:start w:val="1"/>
      <w:numFmt w:val="bullet"/>
      <w:lvlText w:val=""/>
      <w:lvlJc w:val="left"/>
      <w:pPr>
        <w:ind w:left="5652" w:hanging="360"/>
      </w:pPr>
      <w:rPr>
        <w:rFonts w:ascii="Wingdings" w:hAnsi="Wingdings" w:hint="default"/>
      </w:rPr>
    </w:lvl>
    <w:lvl w:ilvl="6" w:tplc="0C0A0001" w:tentative="1">
      <w:start w:val="1"/>
      <w:numFmt w:val="bullet"/>
      <w:lvlText w:val=""/>
      <w:lvlJc w:val="left"/>
      <w:pPr>
        <w:ind w:left="6372" w:hanging="360"/>
      </w:pPr>
      <w:rPr>
        <w:rFonts w:ascii="Symbol" w:hAnsi="Symbol" w:hint="default"/>
      </w:rPr>
    </w:lvl>
    <w:lvl w:ilvl="7" w:tplc="0C0A0003" w:tentative="1">
      <w:start w:val="1"/>
      <w:numFmt w:val="bullet"/>
      <w:lvlText w:val="o"/>
      <w:lvlJc w:val="left"/>
      <w:pPr>
        <w:ind w:left="7092" w:hanging="360"/>
      </w:pPr>
      <w:rPr>
        <w:rFonts w:ascii="Courier New" w:hAnsi="Courier New" w:cs="Courier New" w:hint="default"/>
      </w:rPr>
    </w:lvl>
    <w:lvl w:ilvl="8" w:tplc="0C0A0005" w:tentative="1">
      <w:start w:val="1"/>
      <w:numFmt w:val="bullet"/>
      <w:lvlText w:val=""/>
      <w:lvlJc w:val="left"/>
      <w:pPr>
        <w:ind w:left="7812" w:hanging="360"/>
      </w:pPr>
      <w:rPr>
        <w:rFonts w:ascii="Wingdings" w:hAnsi="Wingdings" w:hint="default"/>
      </w:rPr>
    </w:lvl>
  </w:abstractNum>
  <w:abstractNum w:abstractNumId="44" w15:restartNumberingAfterBreak="0">
    <w:nsid w:val="7EAF51AE"/>
    <w:multiLevelType w:val="hybridMultilevel"/>
    <w:tmpl w:val="9C70E99E"/>
    <w:lvl w:ilvl="0" w:tplc="0C0A0001">
      <w:start w:val="1"/>
      <w:numFmt w:val="bullet"/>
      <w:lvlText w:val=""/>
      <w:lvlJc w:val="left"/>
      <w:pPr>
        <w:ind w:left="1848" w:hanging="360"/>
      </w:pPr>
      <w:rPr>
        <w:rFonts w:ascii="Symbol" w:hAnsi="Symbol" w:hint="default"/>
      </w:rPr>
    </w:lvl>
    <w:lvl w:ilvl="1" w:tplc="0C0A0003" w:tentative="1">
      <w:start w:val="1"/>
      <w:numFmt w:val="bullet"/>
      <w:lvlText w:val="o"/>
      <w:lvlJc w:val="left"/>
      <w:pPr>
        <w:ind w:left="2568" w:hanging="360"/>
      </w:pPr>
      <w:rPr>
        <w:rFonts w:ascii="Courier New" w:hAnsi="Courier New" w:cs="Courier New" w:hint="default"/>
      </w:rPr>
    </w:lvl>
    <w:lvl w:ilvl="2" w:tplc="0C0A0005" w:tentative="1">
      <w:start w:val="1"/>
      <w:numFmt w:val="bullet"/>
      <w:lvlText w:val=""/>
      <w:lvlJc w:val="left"/>
      <w:pPr>
        <w:ind w:left="3288" w:hanging="360"/>
      </w:pPr>
      <w:rPr>
        <w:rFonts w:ascii="Wingdings" w:hAnsi="Wingdings" w:hint="default"/>
      </w:rPr>
    </w:lvl>
    <w:lvl w:ilvl="3" w:tplc="0C0A0001" w:tentative="1">
      <w:start w:val="1"/>
      <w:numFmt w:val="bullet"/>
      <w:lvlText w:val=""/>
      <w:lvlJc w:val="left"/>
      <w:pPr>
        <w:ind w:left="4008" w:hanging="360"/>
      </w:pPr>
      <w:rPr>
        <w:rFonts w:ascii="Symbol" w:hAnsi="Symbol" w:hint="default"/>
      </w:rPr>
    </w:lvl>
    <w:lvl w:ilvl="4" w:tplc="0C0A0003" w:tentative="1">
      <w:start w:val="1"/>
      <w:numFmt w:val="bullet"/>
      <w:lvlText w:val="o"/>
      <w:lvlJc w:val="left"/>
      <w:pPr>
        <w:ind w:left="4728" w:hanging="360"/>
      </w:pPr>
      <w:rPr>
        <w:rFonts w:ascii="Courier New" w:hAnsi="Courier New" w:cs="Courier New" w:hint="default"/>
      </w:rPr>
    </w:lvl>
    <w:lvl w:ilvl="5" w:tplc="0C0A0005" w:tentative="1">
      <w:start w:val="1"/>
      <w:numFmt w:val="bullet"/>
      <w:lvlText w:val=""/>
      <w:lvlJc w:val="left"/>
      <w:pPr>
        <w:ind w:left="5448" w:hanging="360"/>
      </w:pPr>
      <w:rPr>
        <w:rFonts w:ascii="Wingdings" w:hAnsi="Wingdings" w:hint="default"/>
      </w:rPr>
    </w:lvl>
    <w:lvl w:ilvl="6" w:tplc="0C0A0001" w:tentative="1">
      <w:start w:val="1"/>
      <w:numFmt w:val="bullet"/>
      <w:lvlText w:val=""/>
      <w:lvlJc w:val="left"/>
      <w:pPr>
        <w:ind w:left="6168" w:hanging="360"/>
      </w:pPr>
      <w:rPr>
        <w:rFonts w:ascii="Symbol" w:hAnsi="Symbol" w:hint="default"/>
      </w:rPr>
    </w:lvl>
    <w:lvl w:ilvl="7" w:tplc="0C0A0003" w:tentative="1">
      <w:start w:val="1"/>
      <w:numFmt w:val="bullet"/>
      <w:lvlText w:val="o"/>
      <w:lvlJc w:val="left"/>
      <w:pPr>
        <w:ind w:left="6888" w:hanging="360"/>
      </w:pPr>
      <w:rPr>
        <w:rFonts w:ascii="Courier New" w:hAnsi="Courier New" w:cs="Courier New" w:hint="default"/>
      </w:rPr>
    </w:lvl>
    <w:lvl w:ilvl="8" w:tplc="0C0A0005" w:tentative="1">
      <w:start w:val="1"/>
      <w:numFmt w:val="bullet"/>
      <w:lvlText w:val=""/>
      <w:lvlJc w:val="left"/>
      <w:pPr>
        <w:ind w:left="7608" w:hanging="360"/>
      </w:pPr>
      <w:rPr>
        <w:rFonts w:ascii="Wingdings" w:hAnsi="Wingdings" w:hint="default"/>
      </w:rPr>
    </w:lvl>
  </w:abstractNum>
  <w:abstractNum w:abstractNumId="45" w15:restartNumberingAfterBreak="0">
    <w:nsid w:val="7ED21A2D"/>
    <w:multiLevelType w:val="hybridMultilevel"/>
    <w:tmpl w:val="4C7CBC1A"/>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FFD6B09"/>
    <w:multiLevelType w:val="hybridMultilevel"/>
    <w:tmpl w:val="C67E8596"/>
    <w:lvl w:ilvl="0" w:tplc="AF0AB008">
      <w:start w:val="2"/>
      <w:numFmt w:val="upp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num w:numId="1" w16cid:durableId="842477884">
    <w:abstractNumId w:val="0"/>
  </w:num>
  <w:num w:numId="2" w16cid:durableId="1099985937">
    <w:abstractNumId w:val="7"/>
  </w:num>
  <w:num w:numId="3" w16cid:durableId="366570866">
    <w:abstractNumId w:val="12"/>
  </w:num>
  <w:num w:numId="4" w16cid:durableId="1065488093">
    <w:abstractNumId w:val="9"/>
  </w:num>
  <w:num w:numId="5" w16cid:durableId="1013342045">
    <w:abstractNumId w:val="37"/>
  </w:num>
  <w:num w:numId="6" w16cid:durableId="831139906">
    <w:abstractNumId w:val="19"/>
  </w:num>
  <w:num w:numId="7" w16cid:durableId="1222596712">
    <w:abstractNumId w:val="42"/>
  </w:num>
  <w:num w:numId="8" w16cid:durableId="1703750154">
    <w:abstractNumId w:val="1"/>
  </w:num>
  <w:num w:numId="9" w16cid:durableId="487289973">
    <w:abstractNumId w:val="35"/>
  </w:num>
  <w:num w:numId="10" w16cid:durableId="823545806">
    <w:abstractNumId w:val="11"/>
  </w:num>
  <w:num w:numId="11" w16cid:durableId="1609118729">
    <w:abstractNumId w:val="25"/>
  </w:num>
  <w:num w:numId="12" w16cid:durableId="1233539310">
    <w:abstractNumId w:val="13"/>
  </w:num>
  <w:num w:numId="13" w16cid:durableId="692152129">
    <w:abstractNumId w:val="32"/>
  </w:num>
  <w:num w:numId="14" w16cid:durableId="935675257">
    <w:abstractNumId w:val="28"/>
  </w:num>
  <w:num w:numId="15" w16cid:durableId="601693783">
    <w:abstractNumId w:val="26"/>
  </w:num>
  <w:num w:numId="16" w16cid:durableId="371392965">
    <w:abstractNumId w:val="39"/>
  </w:num>
  <w:num w:numId="17" w16cid:durableId="1005549206">
    <w:abstractNumId w:val="29"/>
  </w:num>
  <w:num w:numId="18" w16cid:durableId="1159465289">
    <w:abstractNumId w:val="5"/>
  </w:num>
  <w:num w:numId="19" w16cid:durableId="326326282">
    <w:abstractNumId w:val="36"/>
  </w:num>
  <w:num w:numId="20" w16cid:durableId="1155879638">
    <w:abstractNumId w:val="40"/>
  </w:num>
  <w:num w:numId="21" w16cid:durableId="486433949">
    <w:abstractNumId w:val="43"/>
  </w:num>
  <w:num w:numId="22" w16cid:durableId="1841384733">
    <w:abstractNumId w:val="18"/>
  </w:num>
  <w:num w:numId="23" w16cid:durableId="1136072329">
    <w:abstractNumId w:val="15"/>
  </w:num>
  <w:num w:numId="24" w16cid:durableId="1388606039">
    <w:abstractNumId w:val="4"/>
  </w:num>
  <w:num w:numId="25" w16cid:durableId="236862572">
    <w:abstractNumId w:val="20"/>
  </w:num>
  <w:num w:numId="26" w16cid:durableId="1283070636">
    <w:abstractNumId w:val="8"/>
  </w:num>
  <w:num w:numId="27" w16cid:durableId="933441475">
    <w:abstractNumId w:val="21"/>
  </w:num>
  <w:num w:numId="28" w16cid:durableId="1287272661">
    <w:abstractNumId w:val="30"/>
  </w:num>
  <w:num w:numId="29" w16cid:durableId="1505433988">
    <w:abstractNumId w:val="41"/>
  </w:num>
  <w:num w:numId="30" w16cid:durableId="92477450">
    <w:abstractNumId w:val="17"/>
  </w:num>
  <w:num w:numId="31" w16cid:durableId="2143501469">
    <w:abstractNumId w:val="31"/>
  </w:num>
  <w:num w:numId="32" w16cid:durableId="1459176951">
    <w:abstractNumId w:val="10"/>
  </w:num>
  <w:num w:numId="33" w16cid:durableId="715392132">
    <w:abstractNumId w:val="3"/>
  </w:num>
  <w:num w:numId="34" w16cid:durableId="1881891299">
    <w:abstractNumId w:val="33"/>
  </w:num>
  <w:num w:numId="35" w16cid:durableId="1240334717">
    <w:abstractNumId w:val="16"/>
  </w:num>
  <w:num w:numId="36" w16cid:durableId="886645813">
    <w:abstractNumId w:val="24"/>
  </w:num>
  <w:num w:numId="37" w16cid:durableId="1909148229">
    <w:abstractNumId w:val="46"/>
  </w:num>
  <w:num w:numId="38" w16cid:durableId="81999402">
    <w:abstractNumId w:val="6"/>
  </w:num>
  <w:num w:numId="39" w16cid:durableId="893590467">
    <w:abstractNumId w:val="22"/>
  </w:num>
  <w:num w:numId="40" w16cid:durableId="1690522997">
    <w:abstractNumId w:val="38"/>
  </w:num>
  <w:num w:numId="41" w16cid:durableId="1583299718">
    <w:abstractNumId w:val="23"/>
  </w:num>
  <w:num w:numId="42" w16cid:durableId="1419473930">
    <w:abstractNumId w:val="44"/>
  </w:num>
  <w:num w:numId="43" w16cid:durableId="1751538615">
    <w:abstractNumId w:val="2"/>
  </w:num>
  <w:num w:numId="44" w16cid:durableId="1456294328">
    <w:abstractNumId w:val="27"/>
  </w:num>
  <w:num w:numId="45" w16cid:durableId="517475319">
    <w:abstractNumId w:val="45"/>
  </w:num>
  <w:num w:numId="46" w16cid:durableId="1084642432">
    <w:abstractNumId w:val="34"/>
  </w:num>
  <w:num w:numId="47" w16cid:durableId="399520087">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7853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75"/>
    <w:rsid w:val="00000BE0"/>
    <w:rsid w:val="0000313F"/>
    <w:rsid w:val="00003553"/>
    <w:rsid w:val="0000379C"/>
    <w:rsid w:val="00003811"/>
    <w:rsid w:val="00005A8F"/>
    <w:rsid w:val="00010975"/>
    <w:rsid w:val="00011997"/>
    <w:rsid w:val="0001348A"/>
    <w:rsid w:val="00013829"/>
    <w:rsid w:val="000144AE"/>
    <w:rsid w:val="00014535"/>
    <w:rsid w:val="0001464D"/>
    <w:rsid w:val="00014983"/>
    <w:rsid w:val="0001598D"/>
    <w:rsid w:val="00016348"/>
    <w:rsid w:val="00017395"/>
    <w:rsid w:val="00017956"/>
    <w:rsid w:val="0002039B"/>
    <w:rsid w:val="0002145E"/>
    <w:rsid w:val="00031439"/>
    <w:rsid w:val="00031CBB"/>
    <w:rsid w:val="00032185"/>
    <w:rsid w:val="00032B82"/>
    <w:rsid w:val="000410EC"/>
    <w:rsid w:val="00041729"/>
    <w:rsid w:val="000433B1"/>
    <w:rsid w:val="000443B8"/>
    <w:rsid w:val="00044DC9"/>
    <w:rsid w:val="000457CC"/>
    <w:rsid w:val="00046791"/>
    <w:rsid w:val="000467AB"/>
    <w:rsid w:val="00050CA8"/>
    <w:rsid w:val="00050E46"/>
    <w:rsid w:val="0005149C"/>
    <w:rsid w:val="00056AB2"/>
    <w:rsid w:val="00056F53"/>
    <w:rsid w:val="000578B0"/>
    <w:rsid w:val="00060BF8"/>
    <w:rsid w:val="00060EF8"/>
    <w:rsid w:val="00061046"/>
    <w:rsid w:val="0006418D"/>
    <w:rsid w:val="00065332"/>
    <w:rsid w:val="00065710"/>
    <w:rsid w:val="00066059"/>
    <w:rsid w:val="00066AC3"/>
    <w:rsid w:val="0007015E"/>
    <w:rsid w:val="000701BF"/>
    <w:rsid w:val="00071A5B"/>
    <w:rsid w:val="00072AED"/>
    <w:rsid w:val="00073203"/>
    <w:rsid w:val="000739AA"/>
    <w:rsid w:val="00073AE1"/>
    <w:rsid w:val="00073D34"/>
    <w:rsid w:val="00074B0A"/>
    <w:rsid w:val="00075587"/>
    <w:rsid w:val="00075D9F"/>
    <w:rsid w:val="00076A0A"/>
    <w:rsid w:val="00076B37"/>
    <w:rsid w:val="000826E5"/>
    <w:rsid w:val="00082B2C"/>
    <w:rsid w:val="00083052"/>
    <w:rsid w:val="00084E42"/>
    <w:rsid w:val="000851CC"/>
    <w:rsid w:val="00086962"/>
    <w:rsid w:val="00086EA5"/>
    <w:rsid w:val="00092004"/>
    <w:rsid w:val="00094533"/>
    <w:rsid w:val="00094B9A"/>
    <w:rsid w:val="00095D3F"/>
    <w:rsid w:val="0009669A"/>
    <w:rsid w:val="00096FFC"/>
    <w:rsid w:val="00097E7F"/>
    <w:rsid w:val="00097F92"/>
    <w:rsid w:val="000A0F82"/>
    <w:rsid w:val="000A118D"/>
    <w:rsid w:val="000A1BA3"/>
    <w:rsid w:val="000A1BB1"/>
    <w:rsid w:val="000A1CEE"/>
    <w:rsid w:val="000A223C"/>
    <w:rsid w:val="000A2B07"/>
    <w:rsid w:val="000A2C82"/>
    <w:rsid w:val="000A3833"/>
    <w:rsid w:val="000A460D"/>
    <w:rsid w:val="000A55ED"/>
    <w:rsid w:val="000A5F05"/>
    <w:rsid w:val="000B0240"/>
    <w:rsid w:val="000B2576"/>
    <w:rsid w:val="000B4E79"/>
    <w:rsid w:val="000B5DDB"/>
    <w:rsid w:val="000B7FB6"/>
    <w:rsid w:val="000C0233"/>
    <w:rsid w:val="000C0C3B"/>
    <w:rsid w:val="000C114F"/>
    <w:rsid w:val="000C3BC2"/>
    <w:rsid w:val="000C5CDE"/>
    <w:rsid w:val="000C6FE2"/>
    <w:rsid w:val="000C715B"/>
    <w:rsid w:val="000C75DE"/>
    <w:rsid w:val="000D0BC6"/>
    <w:rsid w:val="000D1013"/>
    <w:rsid w:val="000D1CE5"/>
    <w:rsid w:val="000D2601"/>
    <w:rsid w:val="000D357C"/>
    <w:rsid w:val="000D38B0"/>
    <w:rsid w:val="000D4365"/>
    <w:rsid w:val="000D5702"/>
    <w:rsid w:val="000D6280"/>
    <w:rsid w:val="000D705B"/>
    <w:rsid w:val="000D7EF0"/>
    <w:rsid w:val="000E09C1"/>
    <w:rsid w:val="000E0AA0"/>
    <w:rsid w:val="000E1A4A"/>
    <w:rsid w:val="000E3087"/>
    <w:rsid w:val="000E35A0"/>
    <w:rsid w:val="000E3ADD"/>
    <w:rsid w:val="000E45D3"/>
    <w:rsid w:val="000F1452"/>
    <w:rsid w:val="000F2985"/>
    <w:rsid w:val="000F2A52"/>
    <w:rsid w:val="000F3BCA"/>
    <w:rsid w:val="000F4D24"/>
    <w:rsid w:val="000F671A"/>
    <w:rsid w:val="00100661"/>
    <w:rsid w:val="00102A93"/>
    <w:rsid w:val="00103702"/>
    <w:rsid w:val="00104975"/>
    <w:rsid w:val="00105BA0"/>
    <w:rsid w:val="001111C4"/>
    <w:rsid w:val="001121B0"/>
    <w:rsid w:val="0011603D"/>
    <w:rsid w:val="00117675"/>
    <w:rsid w:val="0012155F"/>
    <w:rsid w:val="00121AF2"/>
    <w:rsid w:val="00121CB2"/>
    <w:rsid w:val="00122384"/>
    <w:rsid w:val="00123241"/>
    <w:rsid w:val="00123320"/>
    <w:rsid w:val="001239A3"/>
    <w:rsid w:val="00123A5D"/>
    <w:rsid w:val="0012752B"/>
    <w:rsid w:val="00130587"/>
    <w:rsid w:val="0013099E"/>
    <w:rsid w:val="00131016"/>
    <w:rsid w:val="00132232"/>
    <w:rsid w:val="0013300A"/>
    <w:rsid w:val="00133E63"/>
    <w:rsid w:val="001341F6"/>
    <w:rsid w:val="00134203"/>
    <w:rsid w:val="00134EB1"/>
    <w:rsid w:val="001363BD"/>
    <w:rsid w:val="00136B9F"/>
    <w:rsid w:val="00136DC9"/>
    <w:rsid w:val="00140CAA"/>
    <w:rsid w:val="00140CD9"/>
    <w:rsid w:val="001419C9"/>
    <w:rsid w:val="00143182"/>
    <w:rsid w:val="001432C9"/>
    <w:rsid w:val="001438C2"/>
    <w:rsid w:val="0014534A"/>
    <w:rsid w:val="00145E0B"/>
    <w:rsid w:val="001471C6"/>
    <w:rsid w:val="00147316"/>
    <w:rsid w:val="0015007F"/>
    <w:rsid w:val="00150A06"/>
    <w:rsid w:val="00150C94"/>
    <w:rsid w:val="001519A6"/>
    <w:rsid w:val="001524A5"/>
    <w:rsid w:val="0015356C"/>
    <w:rsid w:val="001542A4"/>
    <w:rsid w:val="00154AFE"/>
    <w:rsid w:val="00154CF0"/>
    <w:rsid w:val="00154D71"/>
    <w:rsid w:val="0015532D"/>
    <w:rsid w:val="00156534"/>
    <w:rsid w:val="00156B38"/>
    <w:rsid w:val="00160331"/>
    <w:rsid w:val="001607D6"/>
    <w:rsid w:val="00160A1C"/>
    <w:rsid w:val="0016140C"/>
    <w:rsid w:val="00162879"/>
    <w:rsid w:val="001635B6"/>
    <w:rsid w:val="00163930"/>
    <w:rsid w:val="00163B11"/>
    <w:rsid w:val="0016568A"/>
    <w:rsid w:val="00166630"/>
    <w:rsid w:val="00167919"/>
    <w:rsid w:val="00172591"/>
    <w:rsid w:val="001737A0"/>
    <w:rsid w:val="00173D9E"/>
    <w:rsid w:val="001748E6"/>
    <w:rsid w:val="00175E47"/>
    <w:rsid w:val="001761D7"/>
    <w:rsid w:val="00176298"/>
    <w:rsid w:val="00176322"/>
    <w:rsid w:val="00176AA3"/>
    <w:rsid w:val="00176F9F"/>
    <w:rsid w:val="0017716F"/>
    <w:rsid w:val="00177C42"/>
    <w:rsid w:val="00177EA4"/>
    <w:rsid w:val="00181266"/>
    <w:rsid w:val="00181C06"/>
    <w:rsid w:val="00182A97"/>
    <w:rsid w:val="00182DC8"/>
    <w:rsid w:val="00183CED"/>
    <w:rsid w:val="00187847"/>
    <w:rsid w:val="00191134"/>
    <w:rsid w:val="0019194D"/>
    <w:rsid w:val="00192B15"/>
    <w:rsid w:val="00192F99"/>
    <w:rsid w:val="00194B4D"/>
    <w:rsid w:val="001A0502"/>
    <w:rsid w:val="001A1657"/>
    <w:rsid w:val="001A1815"/>
    <w:rsid w:val="001A187B"/>
    <w:rsid w:val="001A1A22"/>
    <w:rsid w:val="001A1F5B"/>
    <w:rsid w:val="001A2DB2"/>
    <w:rsid w:val="001A30B1"/>
    <w:rsid w:val="001A4497"/>
    <w:rsid w:val="001A4980"/>
    <w:rsid w:val="001A4B99"/>
    <w:rsid w:val="001A566E"/>
    <w:rsid w:val="001A60A1"/>
    <w:rsid w:val="001A6AE2"/>
    <w:rsid w:val="001B2658"/>
    <w:rsid w:val="001B34F9"/>
    <w:rsid w:val="001B69C8"/>
    <w:rsid w:val="001B6AF4"/>
    <w:rsid w:val="001C3736"/>
    <w:rsid w:val="001C39A4"/>
    <w:rsid w:val="001C4AD8"/>
    <w:rsid w:val="001C4B1F"/>
    <w:rsid w:val="001C5164"/>
    <w:rsid w:val="001C543B"/>
    <w:rsid w:val="001C64AC"/>
    <w:rsid w:val="001C7DAD"/>
    <w:rsid w:val="001D0682"/>
    <w:rsid w:val="001D0B7F"/>
    <w:rsid w:val="001D1158"/>
    <w:rsid w:val="001D2F85"/>
    <w:rsid w:val="001D2FFA"/>
    <w:rsid w:val="001D6819"/>
    <w:rsid w:val="001D6ED4"/>
    <w:rsid w:val="001D7512"/>
    <w:rsid w:val="001D7FB7"/>
    <w:rsid w:val="001E17BA"/>
    <w:rsid w:val="001E2FB7"/>
    <w:rsid w:val="001E59DA"/>
    <w:rsid w:val="001E625A"/>
    <w:rsid w:val="001E6569"/>
    <w:rsid w:val="001F1452"/>
    <w:rsid w:val="001F250C"/>
    <w:rsid w:val="001F2E76"/>
    <w:rsid w:val="001F2E91"/>
    <w:rsid w:val="001F3016"/>
    <w:rsid w:val="001F3FE4"/>
    <w:rsid w:val="001F43EB"/>
    <w:rsid w:val="001F478F"/>
    <w:rsid w:val="001F525C"/>
    <w:rsid w:val="001F67A4"/>
    <w:rsid w:val="0020153D"/>
    <w:rsid w:val="00201714"/>
    <w:rsid w:val="00201BD3"/>
    <w:rsid w:val="00201E5B"/>
    <w:rsid w:val="00201F00"/>
    <w:rsid w:val="00203DA2"/>
    <w:rsid w:val="00204F3D"/>
    <w:rsid w:val="0020599E"/>
    <w:rsid w:val="00205A4B"/>
    <w:rsid w:val="00205DF1"/>
    <w:rsid w:val="00206DCD"/>
    <w:rsid w:val="002078E2"/>
    <w:rsid w:val="00207F3B"/>
    <w:rsid w:val="00211EBF"/>
    <w:rsid w:val="00212B1A"/>
    <w:rsid w:val="002147CD"/>
    <w:rsid w:val="002163D1"/>
    <w:rsid w:val="00216734"/>
    <w:rsid w:val="0021744D"/>
    <w:rsid w:val="002174EE"/>
    <w:rsid w:val="00217F53"/>
    <w:rsid w:val="00221223"/>
    <w:rsid w:val="002255B9"/>
    <w:rsid w:val="00225763"/>
    <w:rsid w:val="002303A9"/>
    <w:rsid w:val="002315B1"/>
    <w:rsid w:val="002317F1"/>
    <w:rsid w:val="00234C1B"/>
    <w:rsid w:val="00234D35"/>
    <w:rsid w:val="0023746F"/>
    <w:rsid w:val="00237886"/>
    <w:rsid w:val="0024017F"/>
    <w:rsid w:val="00240F49"/>
    <w:rsid w:val="00241372"/>
    <w:rsid w:val="00241BD7"/>
    <w:rsid w:val="0024214D"/>
    <w:rsid w:val="002441EE"/>
    <w:rsid w:val="00245678"/>
    <w:rsid w:val="00246074"/>
    <w:rsid w:val="00246CC2"/>
    <w:rsid w:val="00247663"/>
    <w:rsid w:val="002507E1"/>
    <w:rsid w:val="002508B9"/>
    <w:rsid w:val="002512D3"/>
    <w:rsid w:val="002515B0"/>
    <w:rsid w:val="00252105"/>
    <w:rsid w:val="00252351"/>
    <w:rsid w:val="0025271F"/>
    <w:rsid w:val="00257365"/>
    <w:rsid w:val="00257E5B"/>
    <w:rsid w:val="00261035"/>
    <w:rsid w:val="00261B12"/>
    <w:rsid w:val="00261E2D"/>
    <w:rsid w:val="002631EF"/>
    <w:rsid w:val="002644AE"/>
    <w:rsid w:val="00264859"/>
    <w:rsid w:val="00264BF2"/>
    <w:rsid w:val="00264C08"/>
    <w:rsid w:val="00265CB5"/>
    <w:rsid w:val="00265CCE"/>
    <w:rsid w:val="00265CEF"/>
    <w:rsid w:val="00266ADC"/>
    <w:rsid w:val="00266E5E"/>
    <w:rsid w:val="00267DFB"/>
    <w:rsid w:val="0027010D"/>
    <w:rsid w:val="00271118"/>
    <w:rsid w:val="00272B80"/>
    <w:rsid w:val="00272FF1"/>
    <w:rsid w:val="002730CB"/>
    <w:rsid w:val="00273F3B"/>
    <w:rsid w:val="0027547D"/>
    <w:rsid w:val="00276CCE"/>
    <w:rsid w:val="00277B1A"/>
    <w:rsid w:val="00281787"/>
    <w:rsid w:val="002821FC"/>
    <w:rsid w:val="002839AC"/>
    <w:rsid w:val="00285597"/>
    <w:rsid w:val="00285DF3"/>
    <w:rsid w:val="00286CBA"/>
    <w:rsid w:val="00290C08"/>
    <w:rsid w:val="002918C9"/>
    <w:rsid w:val="00292239"/>
    <w:rsid w:val="0029630D"/>
    <w:rsid w:val="002A00B9"/>
    <w:rsid w:val="002A0110"/>
    <w:rsid w:val="002A08F9"/>
    <w:rsid w:val="002A10AA"/>
    <w:rsid w:val="002A1BAD"/>
    <w:rsid w:val="002A3E11"/>
    <w:rsid w:val="002A4693"/>
    <w:rsid w:val="002A56DC"/>
    <w:rsid w:val="002A5FEE"/>
    <w:rsid w:val="002A7B7A"/>
    <w:rsid w:val="002B0075"/>
    <w:rsid w:val="002B0167"/>
    <w:rsid w:val="002B0F8F"/>
    <w:rsid w:val="002B16C0"/>
    <w:rsid w:val="002B4307"/>
    <w:rsid w:val="002B4E26"/>
    <w:rsid w:val="002B7153"/>
    <w:rsid w:val="002B7602"/>
    <w:rsid w:val="002B79F2"/>
    <w:rsid w:val="002B7A5E"/>
    <w:rsid w:val="002C06C2"/>
    <w:rsid w:val="002C074E"/>
    <w:rsid w:val="002C3E2A"/>
    <w:rsid w:val="002C3FA2"/>
    <w:rsid w:val="002C512B"/>
    <w:rsid w:val="002D0EF4"/>
    <w:rsid w:val="002D1285"/>
    <w:rsid w:val="002D147A"/>
    <w:rsid w:val="002D205C"/>
    <w:rsid w:val="002D2AC9"/>
    <w:rsid w:val="002D43CA"/>
    <w:rsid w:val="002D5E36"/>
    <w:rsid w:val="002D687A"/>
    <w:rsid w:val="002D731C"/>
    <w:rsid w:val="002E0B9B"/>
    <w:rsid w:val="002E22B9"/>
    <w:rsid w:val="002E502A"/>
    <w:rsid w:val="002F17E4"/>
    <w:rsid w:val="002F191A"/>
    <w:rsid w:val="002F398D"/>
    <w:rsid w:val="002F3C15"/>
    <w:rsid w:val="002F4CC7"/>
    <w:rsid w:val="002F6B04"/>
    <w:rsid w:val="002F6C07"/>
    <w:rsid w:val="002F6D1C"/>
    <w:rsid w:val="002F6E5F"/>
    <w:rsid w:val="00301C24"/>
    <w:rsid w:val="00302A85"/>
    <w:rsid w:val="0030314E"/>
    <w:rsid w:val="003033F7"/>
    <w:rsid w:val="00303F82"/>
    <w:rsid w:val="003059D9"/>
    <w:rsid w:val="00305C64"/>
    <w:rsid w:val="0030612C"/>
    <w:rsid w:val="00312CAF"/>
    <w:rsid w:val="003136D5"/>
    <w:rsid w:val="00313A01"/>
    <w:rsid w:val="00313AEA"/>
    <w:rsid w:val="00314F06"/>
    <w:rsid w:val="003151AD"/>
    <w:rsid w:val="003155DC"/>
    <w:rsid w:val="00316D93"/>
    <w:rsid w:val="003201E9"/>
    <w:rsid w:val="00321406"/>
    <w:rsid w:val="003222C1"/>
    <w:rsid w:val="00323491"/>
    <w:rsid w:val="003240A2"/>
    <w:rsid w:val="00325DBA"/>
    <w:rsid w:val="00325F51"/>
    <w:rsid w:val="00326921"/>
    <w:rsid w:val="003312A6"/>
    <w:rsid w:val="00331313"/>
    <w:rsid w:val="0033186E"/>
    <w:rsid w:val="00331F74"/>
    <w:rsid w:val="00332CF4"/>
    <w:rsid w:val="00333CE1"/>
    <w:rsid w:val="00335A60"/>
    <w:rsid w:val="00336D82"/>
    <w:rsid w:val="003372D6"/>
    <w:rsid w:val="00337AF3"/>
    <w:rsid w:val="003405C3"/>
    <w:rsid w:val="00343B3F"/>
    <w:rsid w:val="00346901"/>
    <w:rsid w:val="00347198"/>
    <w:rsid w:val="0034729E"/>
    <w:rsid w:val="00351785"/>
    <w:rsid w:val="00352712"/>
    <w:rsid w:val="00353811"/>
    <w:rsid w:val="00354873"/>
    <w:rsid w:val="00361791"/>
    <w:rsid w:val="003617CF"/>
    <w:rsid w:val="003619FA"/>
    <w:rsid w:val="003622B6"/>
    <w:rsid w:val="003637D4"/>
    <w:rsid w:val="00366093"/>
    <w:rsid w:val="003668B2"/>
    <w:rsid w:val="00367637"/>
    <w:rsid w:val="00367981"/>
    <w:rsid w:val="00367BC4"/>
    <w:rsid w:val="00371791"/>
    <w:rsid w:val="00373BE6"/>
    <w:rsid w:val="00374BD2"/>
    <w:rsid w:val="00374F60"/>
    <w:rsid w:val="00376E7F"/>
    <w:rsid w:val="00376ED9"/>
    <w:rsid w:val="003806CA"/>
    <w:rsid w:val="00381240"/>
    <w:rsid w:val="003812B2"/>
    <w:rsid w:val="00381464"/>
    <w:rsid w:val="003834E4"/>
    <w:rsid w:val="00383503"/>
    <w:rsid w:val="003843CF"/>
    <w:rsid w:val="00385F4C"/>
    <w:rsid w:val="00386155"/>
    <w:rsid w:val="00386F0F"/>
    <w:rsid w:val="0039233B"/>
    <w:rsid w:val="00392E52"/>
    <w:rsid w:val="003A04EB"/>
    <w:rsid w:val="003A0BC1"/>
    <w:rsid w:val="003A4826"/>
    <w:rsid w:val="003A5269"/>
    <w:rsid w:val="003A5300"/>
    <w:rsid w:val="003A622F"/>
    <w:rsid w:val="003A7CA9"/>
    <w:rsid w:val="003B017B"/>
    <w:rsid w:val="003B17EF"/>
    <w:rsid w:val="003B3F50"/>
    <w:rsid w:val="003B4897"/>
    <w:rsid w:val="003B5621"/>
    <w:rsid w:val="003B610E"/>
    <w:rsid w:val="003B71C4"/>
    <w:rsid w:val="003C070B"/>
    <w:rsid w:val="003C1596"/>
    <w:rsid w:val="003C176D"/>
    <w:rsid w:val="003C1DE9"/>
    <w:rsid w:val="003C279F"/>
    <w:rsid w:val="003C44D4"/>
    <w:rsid w:val="003C4B80"/>
    <w:rsid w:val="003C54B3"/>
    <w:rsid w:val="003C55F7"/>
    <w:rsid w:val="003C6D58"/>
    <w:rsid w:val="003D0888"/>
    <w:rsid w:val="003D18B4"/>
    <w:rsid w:val="003D2A75"/>
    <w:rsid w:val="003D399B"/>
    <w:rsid w:val="003D4A64"/>
    <w:rsid w:val="003D6E7D"/>
    <w:rsid w:val="003D74A0"/>
    <w:rsid w:val="003E0614"/>
    <w:rsid w:val="003E112D"/>
    <w:rsid w:val="003E291D"/>
    <w:rsid w:val="003E2C00"/>
    <w:rsid w:val="003E3AFF"/>
    <w:rsid w:val="003E5875"/>
    <w:rsid w:val="003E5AF2"/>
    <w:rsid w:val="003E6212"/>
    <w:rsid w:val="003E6E94"/>
    <w:rsid w:val="003F0927"/>
    <w:rsid w:val="003F1E6A"/>
    <w:rsid w:val="003F21B4"/>
    <w:rsid w:val="003F3EA4"/>
    <w:rsid w:val="003F727C"/>
    <w:rsid w:val="00400186"/>
    <w:rsid w:val="00401048"/>
    <w:rsid w:val="00401637"/>
    <w:rsid w:val="00402CC3"/>
    <w:rsid w:val="004037D2"/>
    <w:rsid w:val="0040433A"/>
    <w:rsid w:val="00404C54"/>
    <w:rsid w:val="00404D9E"/>
    <w:rsid w:val="00404E93"/>
    <w:rsid w:val="0041217A"/>
    <w:rsid w:val="00413815"/>
    <w:rsid w:val="00416798"/>
    <w:rsid w:val="00416B99"/>
    <w:rsid w:val="00416F9E"/>
    <w:rsid w:val="00417433"/>
    <w:rsid w:val="004202C2"/>
    <w:rsid w:val="004206F8"/>
    <w:rsid w:val="00421B91"/>
    <w:rsid w:val="0042277D"/>
    <w:rsid w:val="004228DD"/>
    <w:rsid w:val="004235D5"/>
    <w:rsid w:val="00423BD2"/>
    <w:rsid w:val="00424690"/>
    <w:rsid w:val="004246DE"/>
    <w:rsid w:val="00424F84"/>
    <w:rsid w:val="004251D5"/>
    <w:rsid w:val="00426274"/>
    <w:rsid w:val="00430F27"/>
    <w:rsid w:val="0043140F"/>
    <w:rsid w:val="0043196C"/>
    <w:rsid w:val="00431E88"/>
    <w:rsid w:val="004330F1"/>
    <w:rsid w:val="00433F6F"/>
    <w:rsid w:val="004346EE"/>
    <w:rsid w:val="00442B42"/>
    <w:rsid w:val="00447026"/>
    <w:rsid w:val="004509F6"/>
    <w:rsid w:val="00450F5A"/>
    <w:rsid w:val="0045141C"/>
    <w:rsid w:val="004521DC"/>
    <w:rsid w:val="0045275F"/>
    <w:rsid w:val="00455820"/>
    <w:rsid w:val="00456A9B"/>
    <w:rsid w:val="004574F8"/>
    <w:rsid w:val="00460381"/>
    <w:rsid w:val="0046117A"/>
    <w:rsid w:val="00461777"/>
    <w:rsid w:val="00461CF5"/>
    <w:rsid w:val="00461D4E"/>
    <w:rsid w:val="00463965"/>
    <w:rsid w:val="0046542A"/>
    <w:rsid w:val="004656FA"/>
    <w:rsid w:val="00472292"/>
    <w:rsid w:val="00472AF3"/>
    <w:rsid w:val="00474501"/>
    <w:rsid w:val="00475B54"/>
    <w:rsid w:val="0048001B"/>
    <w:rsid w:val="00480982"/>
    <w:rsid w:val="00480AAB"/>
    <w:rsid w:val="00480DC5"/>
    <w:rsid w:val="004817DB"/>
    <w:rsid w:val="004833C4"/>
    <w:rsid w:val="004847A2"/>
    <w:rsid w:val="004857C4"/>
    <w:rsid w:val="00485BFB"/>
    <w:rsid w:val="0048650B"/>
    <w:rsid w:val="00487052"/>
    <w:rsid w:val="00487440"/>
    <w:rsid w:val="0049037C"/>
    <w:rsid w:val="0049084A"/>
    <w:rsid w:val="00491912"/>
    <w:rsid w:val="00493AD5"/>
    <w:rsid w:val="00493D93"/>
    <w:rsid w:val="004A0033"/>
    <w:rsid w:val="004A1D4E"/>
    <w:rsid w:val="004A2B0B"/>
    <w:rsid w:val="004A5D03"/>
    <w:rsid w:val="004A6101"/>
    <w:rsid w:val="004A7389"/>
    <w:rsid w:val="004A7D2C"/>
    <w:rsid w:val="004B1602"/>
    <w:rsid w:val="004B2EF1"/>
    <w:rsid w:val="004B5833"/>
    <w:rsid w:val="004B5D10"/>
    <w:rsid w:val="004B6B0D"/>
    <w:rsid w:val="004C1080"/>
    <w:rsid w:val="004C108D"/>
    <w:rsid w:val="004C2219"/>
    <w:rsid w:val="004C2B90"/>
    <w:rsid w:val="004C3180"/>
    <w:rsid w:val="004C3FB9"/>
    <w:rsid w:val="004C4740"/>
    <w:rsid w:val="004C68B3"/>
    <w:rsid w:val="004C717B"/>
    <w:rsid w:val="004D0A18"/>
    <w:rsid w:val="004D154C"/>
    <w:rsid w:val="004D175A"/>
    <w:rsid w:val="004D201C"/>
    <w:rsid w:val="004D58B5"/>
    <w:rsid w:val="004D60CF"/>
    <w:rsid w:val="004D6BE5"/>
    <w:rsid w:val="004E1C27"/>
    <w:rsid w:val="004E2777"/>
    <w:rsid w:val="004E37AA"/>
    <w:rsid w:val="004E3A5B"/>
    <w:rsid w:val="004E3D5D"/>
    <w:rsid w:val="004E40B8"/>
    <w:rsid w:val="004E6840"/>
    <w:rsid w:val="004E6E50"/>
    <w:rsid w:val="004F157F"/>
    <w:rsid w:val="004F4C2D"/>
    <w:rsid w:val="004F53EF"/>
    <w:rsid w:val="004F5A60"/>
    <w:rsid w:val="004F68C9"/>
    <w:rsid w:val="00500655"/>
    <w:rsid w:val="00503802"/>
    <w:rsid w:val="00503D4E"/>
    <w:rsid w:val="00504881"/>
    <w:rsid w:val="00504F5B"/>
    <w:rsid w:val="0050557E"/>
    <w:rsid w:val="00505E97"/>
    <w:rsid w:val="00506322"/>
    <w:rsid w:val="00506577"/>
    <w:rsid w:val="005066C6"/>
    <w:rsid w:val="00511637"/>
    <w:rsid w:val="005125A6"/>
    <w:rsid w:val="0051387F"/>
    <w:rsid w:val="00514275"/>
    <w:rsid w:val="005144A5"/>
    <w:rsid w:val="00515F4D"/>
    <w:rsid w:val="005165E7"/>
    <w:rsid w:val="00516E84"/>
    <w:rsid w:val="005173DB"/>
    <w:rsid w:val="005202A5"/>
    <w:rsid w:val="0052299C"/>
    <w:rsid w:val="00523B8F"/>
    <w:rsid w:val="005252BC"/>
    <w:rsid w:val="00526CFC"/>
    <w:rsid w:val="00527130"/>
    <w:rsid w:val="00527A10"/>
    <w:rsid w:val="00531BAF"/>
    <w:rsid w:val="0053215D"/>
    <w:rsid w:val="00532240"/>
    <w:rsid w:val="0053272D"/>
    <w:rsid w:val="0053301A"/>
    <w:rsid w:val="00533A86"/>
    <w:rsid w:val="0053589C"/>
    <w:rsid w:val="00536E1E"/>
    <w:rsid w:val="0053764F"/>
    <w:rsid w:val="00540ADD"/>
    <w:rsid w:val="00540CE5"/>
    <w:rsid w:val="00541629"/>
    <w:rsid w:val="005430B8"/>
    <w:rsid w:val="00543FA6"/>
    <w:rsid w:val="005458D4"/>
    <w:rsid w:val="00545EBB"/>
    <w:rsid w:val="0054621E"/>
    <w:rsid w:val="00546402"/>
    <w:rsid w:val="00547E12"/>
    <w:rsid w:val="00550676"/>
    <w:rsid w:val="00551C96"/>
    <w:rsid w:val="00552259"/>
    <w:rsid w:val="0055261E"/>
    <w:rsid w:val="00552D32"/>
    <w:rsid w:val="0055379E"/>
    <w:rsid w:val="00554377"/>
    <w:rsid w:val="005546F2"/>
    <w:rsid w:val="00554CE2"/>
    <w:rsid w:val="005562A8"/>
    <w:rsid w:val="0055695B"/>
    <w:rsid w:val="00560A08"/>
    <w:rsid w:val="00560FD4"/>
    <w:rsid w:val="005611BF"/>
    <w:rsid w:val="00564132"/>
    <w:rsid w:val="005641D8"/>
    <w:rsid w:val="005651B2"/>
    <w:rsid w:val="00567998"/>
    <w:rsid w:val="00571019"/>
    <w:rsid w:val="00571AAE"/>
    <w:rsid w:val="005726E9"/>
    <w:rsid w:val="00581E83"/>
    <w:rsid w:val="0058392B"/>
    <w:rsid w:val="00586303"/>
    <w:rsid w:val="00587135"/>
    <w:rsid w:val="00590F26"/>
    <w:rsid w:val="00591242"/>
    <w:rsid w:val="00591C27"/>
    <w:rsid w:val="00592527"/>
    <w:rsid w:val="0059417B"/>
    <w:rsid w:val="00594637"/>
    <w:rsid w:val="0059534F"/>
    <w:rsid w:val="00595479"/>
    <w:rsid w:val="00595E3A"/>
    <w:rsid w:val="00596471"/>
    <w:rsid w:val="0059647A"/>
    <w:rsid w:val="00596E6C"/>
    <w:rsid w:val="00597757"/>
    <w:rsid w:val="0059780A"/>
    <w:rsid w:val="00597A7E"/>
    <w:rsid w:val="00597C7C"/>
    <w:rsid w:val="00597D44"/>
    <w:rsid w:val="005A0AF6"/>
    <w:rsid w:val="005A456A"/>
    <w:rsid w:val="005A6B44"/>
    <w:rsid w:val="005B0178"/>
    <w:rsid w:val="005B083B"/>
    <w:rsid w:val="005B157A"/>
    <w:rsid w:val="005B2F22"/>
    <w:rsid w:val="005B316A"/>
    <w:rsid w:val="005B3CEF"/>
    <w:rsid w:val="005B4254"/>
    <w:rsid w:val="005B554E"/>
    <w:rsid w:val="005B58B6"/>
    <w:rsid w:val="005B612F"/>
    <w:rsid w:val="005B71D6"/>
    <w:rsid w:val="005B7F96"/>
    <w:rsid w:val="005C0230"/>
    <w:rsid w:val="005C05E6"/>
    <w:rsid w:val="005C2D40"/>
    <w:rsid w:val="005C376C"/>
    <w:rsid w:val="005C4C64"/>
    <w:rsid w:val="005C6851"/>
    <w:rsid w:val="005C72FD"/>
    <w:rsid w:val="005C759D"/>
    <w:rsid w:val="005D086D"/>
    <w:rsid w:val="005D0DC9"/>
    <w:rsid w:val="005D10CC"/>
    <w:rsid w:val="005D2482"/>
    <w:rsid w:val="005D31FA"/>
    <w:rsid w:val="005D3662"/>
    <w:rsid w:val="005D4B3C"/>
    <w:rsid w:val="005D506E"/>
    <w:rsid w:val="005D593C"/>
    <w:rsid w:val="005D5D31"/>
    <w:rsid w:val="005D7058"/>
    <w:rsid w:val="005D7EC6"/>
    <w:rsid w:val="005E32FB"/>
    <w:rsid w:val="005E7277"/>
    <w:rsid w:val="005F16B5"/>
    <w:rsid w:val="005F318D"/>
    <w:rsid w:val="005F351B"/>
    <w:rsid w:val="005F39F3"/>
    <w:rsid w:val="005F3A05"/>
    <w:rsid w:val="005F4A68"/>
    <w:rsid w:val="005F547A"/>
    <w:rsid w:val="005F5E6A"/>
    <w:rsid w:val="005F6951"/>
    <w:rsid w:val="005F7C8B"/>
    <w:rsid w:val="005F7DAE"/>
    <w:rsid w:val="006016A1"/>
    <w:rsid w:val="00602440"/>
    <w:rsid w:val="00602FC8"/>
    <w:rsid w:val="006031AF"/>
    <w:rsid w:val="00603674"/>
    <w:rsid w:val="00603B9D"/>
    <w:rsid w:val="00604282"/>
    <w:rsid w:val="0060472B"/>
    <w:rsid w:val="00604DA0"/>
    <w:rsid w:val="006055CC"/>
    <w:rsid w:val="00605A92"/>
    <w:rsid w:val="00606C93"/>
    <w:rsid w:val="006078D9"/>
    <w:rsid w:val="00607F30"/>
    <w:rsid w:val="00611143"/>
    <w:rsid w:val="00611CF6"/>
    <w:rsid w:val="0061344F"/>
    <w:rsid w:val="00615134"/>
    <w:rsid w:val="00615B79"/>
    <w:rsid w:val="0061609B"/>
    <w:rsid w:val="006168D5"/>
    <w:rsid w:val="0061690F"/>
    <w:rsid w:val="00617028"/>
    <w:rsid w:val="00620570"/>
    <w:rsid w:val="0062092F"/>
    <w:rsid w:val="006229E4"/>
    <w:rsid w:val="0062363A"/>
    <w:rsid w:val="00624D7D"/>
    <w:rsid w:val="006255AD"/>
    <w:rsid w:val="00627CBD"/>
    <w:rsid w:val="0063179C"/>
    <w:rsid w:val="00632113"/>
    <w:rsid w:val="00633029"/>
    <w:rsid w:val="00633BFC"/>
    <w:rsid w:val="00634744"/>
    <w:rsid w:val="006348AB"/>
    <w:rsid w:val="00634AAB"/>
    <w:rsid w:val="00636E60"/>
    <w:rsid w:val="00637457"/>
    <w:rsid w:val="006403E2"/>
    <w:rsid w:val="00640825"/>
    <w:rsid w:val="00640B88"/>
    <w:rsid w:val="006449D2"/>
    <w:rsid w:val="0064500E"/>
    <w:rsid w:val="006451EB"/>
    <w:rsid w:val="006479B0"/>
    <w:rsid w:val="00647F4F"/>
    <w:rsid w:val="00650E8A"/>
    <w:rsid w:val="00651798"/>
    <w:rsid w:val="0065471A"/>
    <w:rsid w:val="00655177"/>
    <w:rsid w:val="00661D2B"/>
    <w:rsid w:val="00662D3B"/>
    <w:rsid w:val="006645D6"/>
    <w:rsid w:val="00665705"/>
    <w:rsid w:val="00666ABE"/>
    <w:rsid w:val="006675B7"/>
    <w:rsid w:val="006704E8"/>
    <w:rsid w:val="00670AD4"/>
    <w:rsid w:val="0067101C"/>
    <w:rsid w:val="0067143D"/>
    <w:rsid w:val="00672813"/>
    <w:rsid w:val="006742BA"/>
    <w:rsid w:val="006754E5"/>
    <w:rsid w:val="00675CE4"/>
    <w:rsid w:val="00676995"/>
    <w:rsid w:val="00677465"/>
    <w:rsid w:val="006813E8"/>
    <w:rsid w:val="00683C0E"/>
    <w:rsid w:val="00684248"/>
    <w:rsid w:val="00685FA7"/>
    <w:rsid w:val="00686104"/>
    <w:rsid w:val="0068722C"/>
    <w:rsid w:val="006879A6"/>
    <w:rsid w:val="00687C84"/>
    <w:rsid w:val="0069084D"/>
    <w:rsid w:val="00691F5C"/>
    <w:rsid w:val="00692109"/>
    <w:rsid w:val="006938B4"/>
    <w:rsid w:val="00693C88"/>
    <w:rsid w:val="006944BE"/>
    <w:rsid w:val="00694A09"/>
    <w:rsid w:val="00694C81"/>
    <w:rsid w:val="00694E36"/>
    <w:rsid w:val="006A1647"/>
    <w:rsid w:val="006A1793"/>
    <w:rsid w:val="006A2CE3"/>
    <w:rsid w:val="006A2ECD"/>
    <w:rsid w:val="006A3EAE"/>
    <w:rsid w:val="006A3EF7"/>
    <w:rsid w:val="006A5D5C"/>
    <w:rsid w:val="006A6BAD"/>
    <w:rsid w:val="006A6F40"/>
    <w:rsid w:val="006A7FDE"/>
    <w:rsid w:val="006B1042"/>
    <w:rsid w:val="006B1959"/>
    <w:rsid w:val="006B2D6C"/>
    <w:rsid w:val="006B335E"/>
    <w:rsid w:val="006B45FC"/>
    <w:rsid w:val="006B527A"/>
    <w:rsid w:val="006B58E3"/>
    <w:rsid w:val="006B5C2C"/>
    <w:rsid w:val="006B7974"/>
    <w:rsid w:val="006B7A5E"/>
    <w:rsid w:val="006C17F3"/>
    <w:rsid w:val="006C2469"/>
    <w:rsid w:val="006C2699"/>
    <w:rsid w:val="006C3812"/>
    <w:rsid w:val="006C3D3F"/>
    <w:rsid w:val="006C4E19"/>
    <w:rsid w:val="006C5564"/>
    <w:rsid w:val="006D05A8"/>
    <w:rsid w:val="006D05FB"/>
    <w:rsid w:val="006D2448"/>
    <w:rsid w:val="006D2AB4"/>
    <w:rsid w:val="006D3656"/>
    <w:rsid w:val="006D3D2A"/>
    <w:rsid w:val="006D4410"/>
    <w:rsid w:val="006D45F7"/>
    <w:rsid w:val="006D4732"/>
    <w:rsid w:val="006D48DD"/>
    <w:rsid w:val="006D502C"/>
    <w:rsid w:val="006D5FA2"/>
    <w:rsid w:val="006D62BB"/>
    <w:rsid w:val="006D6991"/>
    <w:rsid w:val="006D7B3C"/>
    <w:rsid w:val="006E058D"/>
    <w:rsid w:val="006E0715"/>
    <w:rsid w:val="006E3661"/>
    <w:rsid w:val="006E3E18"/>
    <w:rsid w:val="006E54AA"/>
    <w:rsid w:val="006F05D4"/>
    <w:rsid w:val="006F1E01"/>
    <w:rsid w:val="006F3F74"/>
    <w:rsid w:val="006F7240"/>
    <w:rsid w:val="006F7D10"/>
    <w:rsid w:val="0070139B"/>
    <w:rsid w:val="00701402"/>
    <w:rsid w:val="00701883"/>
    <w:rsid w:val="00702D0B"/>
    <w:rsid w:val="00703960"/>
    <w:rsid w:val="00703CF1"/>
    <w:rsid w:val="00704806"/>
    <w:rsid w:val="007050C4"/>
    <w:rsid w:val="00705E8F"/>
    <w:rsid w:val="00706DD1"/>
    <w:rsid w:val="007105EF"/>
    <w:rsid w:val="00711F6F"/>
    <w:rsid w:val="0071433E"/>
    <w:rsid w:val="0071480B"/>
    <w:rsid w:val="00714C34"/>
    <w:rsid w:val="00715B7E"/>
    <w:rsid w:val="00716C5B"/>
    <w:rsid w:val="00716CA2"/>
    <w:rsid w:val="007170D4"/>
    <w:rsid w:val="007204B9"/>
    <w:rsid w:val="007207B5"/>
    <w:rsid w:val="00721608"/>
    <w:rsid w:val="0072258F"/>
    <w:rsid w:val="007225AB"/>
    <w:rsid w:val="00723C98"/>
    <w:rsid w:val="00724433"/>
    <w:rsid w:val="00725272"/>
    <w:rsid w:val="00726946"/>
    <w:rsid w:val="00727B43"/>
    <w:rsid w:val="00730403"/>
    <w:rsid w:val="00730AD9"/>
    <w:rsid w:val="00731FD6"/>
    <w:rsid w:val="0073233C"/>
    <w:rsid w:val="00732A39"/>
    <w:rsid w:val="0073307A"/>
    <w:rsid w:val="007339FC"/>
    <w:rsid w:val="00733CD1"/>
    <w:rsid w:val="0073496D"/>
    <w:rsid w:val="00735B6C"/>
    <w:rsid w:val="00736863"/>
    <w:rsid w:val="007406F0"/>
    <w:rsid w:val="00740CBF"/>
    <w:rsid w:val="0074211B"/>
    <w:rsid w:val="00743B93"/>
    <w:rsid w:val="00745C02"/>
    <w:rsid w:val="00746239"/>
    <w:rsid w:val="007463AA"/>
    <w:rsid w:val="00747A88"/>
    <w:rsid w:val="007507C0"/>
    <w:rsid w:val="0075143D"/>
    <w:rsid w:val="00751994"/>
    <w:rsid w:val="00751CEE"/>
    <w:rsid w:val="00753B38"/>
    <w:rsid w:val="00753DC5"/>
    <w:rsid w:val="00754816"/>
    <w:rsid w:val="007568C3"/>
    <w:rsid w:val="00756E5E"/>
    <w:rsid w:val="0075754E"/>
    <w:rsid w:val="00757779"/>
    <w:rsid w:val="007579AF"/>
    <w:rsid w:val="00762F18"/>
    <w:rsid w:val="007632D4"/>
    <w:rsid w:val="007709DC"/>
    <w:rsid w:val="00770BB3"/>
    <w:rsid w:val="00770EE3"/>
    <w:rsid w:val="00770F39"/>
    <w:rsid w:val="00771375"/>
    <w:rsid w:val="00771698"/>
    <w:rsid w:val="00772E28"/>
    <w:rsid w:val="00772F4C"/>
    <w:rsid w:val="0077344B"/>
    <w:rsid w:val="007762B9"/>
    <w:rsid w:val="00776B87"/>
    <w:rsid w:val="00776C0E"/>
    <w:rsid w:val="00776DD6"/>
    <w:rsid w:val="007771CA"/>
    <w:rsid w:val="00777628"/>
    <w:rsid w:val="007802ED"/>
    <w:rsid w:val="007817D2"/>
    <w:rsid w:val="00790B3F"/>
    <w:rsid w:val="00790C97"/>
    <w:rsid w:val="007919F5"/>
    <w:rsid w:val="00791BCD"/>
    <w:rsid w:val="00791F79"/>
    <w:rsid w:val="00792411"/>
    <w:rsid w:val="00792876"/>
    <w:rsid w:val="007928BE"/>
    <w:rsid w:val="007944E4"/>
    <w:rsid w:val="007952CD"/>
    <w:rsid w:val="00795FF4"/>
    <w:rsid w:val="00796734"/>
    <w:rsid w:val="00796F5A"/>
    <w:rsid w:val="0079788D"/>
    <w:rsid w:val="00797E01"/>
    <w:rsid w:val="007A081F"/>
    <w:rsid w:val="007A1AA5"/>
    <w:rsid w:val="007A271D"/>
    <w:rsid w:val="007A2D24"/>
    <w:rsid w:val="007A34F4"/>
    <w:rsid w:val="007A4535"/>
    <w:rsid w:val="007A533C"/>
    <w:rsid w:val="007A638F"/>
    <w:rsid w:val="007A7403"/>
    <w:rsid w:val="007B02BB"/>
    <w:rsid w:val="007B0539"/>
    <w:rsid w:val="007B0E3D"/>
    <w:rsid w:val="007B1763"/>
    <w:rsid w:val="007B3816"/>
    <w:rsid w:val="007B773B"/>
    <w:rsid w:val="007B7BA0"/>
    <w:rsid w:val="007C0C68"/>
    <w:rsid w:val="007C1561"/>
    <w:rsid w:val="007C1E19"/>
    <w:rsid w:val="007C2685"/>
    <w:rsid w:val="007C2849"/>
    <w:rsid w:val="007C29CF"/>
    <w:rsid w:val="007C2AB6"/>
    <w:rsid w:val="007C45EE"/>
    <w:rsid w:val="007D06B0"/>
    <w:rsid w:val="007D23B8"/>
    <w:rsid w:val="007D2BC0"/>
    <w:rsid w:val="007D3C01"/>
    <w:rsid w:val="007D4DCA"/>
    <w:rsid w:val="007D4DFE"/>
    <w:rsid w:val="007D56A3"/>
    <w:rsid w:val="007E01C4"/>
    <w:rsid w:val="007E446A"/>
    <w:rsid w:val="007E5C66"/>
    <w:rsid w:val="007E613D"/>
    <w:rsid w:val="007E6E11"/>
    <w:rsid w:val="007E732B"/>
    <w:rsid w:val="007E7E45"/>
    <w:rsid w:val="007F0C4E"/>
    <w:rsid w:val="007F2344"/>
    <w:rsid w:val="007F2B8E"/>
    <w:rsid w:val="007F2BA1"/>
    <w:rsid w:val="007F3BAF"/>
    <w:rsid w:val="007F3DD7"/>
    <w:rsid w:val="007F495A"/>
    <w:rsid w:val="007F64E9"/>
    <w:rsid w:val="00803198"/>
    <w:rsid w:val="00803D0F"/>
    <w:rsid w:val="0080462E"/>
    <w:rsid w:val="00807E88"/>
    <w:rsid w:val="00810412"/>
    <w:rsid w:val="0081047E"/>
    <w:rsid w:val="00813F36"/>
    <w:rsid w:val="00814BEB"/>
    <w:rsid w:val="008165CA"/>
    <w:rsid w:val="008207F3"/>
    <w:rsid w:val="00821549"/>
    <w:rsid w:val="00822437"/>
    <w:rsid w:val="00822CA8"/>
    <w:rsid w:val="00822FA3"/>
    <w:rsid w:val="008240E3"/>
    <w:rsid w:val="0082458A"/>
    <w:rsid w:val="0082485B"/>
    <w:rsid w:val="008249BB"/>
    <w:rsid w:val="008254D4"/>
    <w:rsid w:val="00826908"/>
    <w:rsid w:val="008273A4"/>
    <w:rsid w:val="00827708"/>
    <w:rsid w:val="00827C3E"/>
    <w:rsid w:val="00830738"/>
    <w:rsid w:val="00832460"/>
    <w:rsid w:val="008325B5"/>
    <w:rsid w:val="00832ADC"/>
    <w:rsid w:val="00833469"/>
    <w:rsid w:val="00833539"/>
    <w:rsid w:val="008338FC"/>
    <w:rsid w:val="008343A9"/>
    <w:rsid w:val="008354AB"/>
    <w:rsid w:val="0083780B"/>
    <w:rsid w:val="00837CC1"/>
    <w:rsid w:val="00841B75"/>
    <w:rsid w:val="00843032"/>
    <w:rsid w:val="008447C7"/>
    <w:rsid w:val="00844A9A"/>
    <w:rsid w:val="00844D6E"/>
    <w:rsid w:val="0084635F"/>
    <w:rsid w:val="00846BA3"/>
    <w:rsid w:val="00846BE6"/>
    <w:rsid w:val="00851334"/>
    <w:rsid w:val="0085402A"/>
    <w:rsid w:val="00854884"/>
    <w:rsid w:val="00854892"/>
    <w:rsid w:val="00854F06"/>
    <w:rsid w:val="00855DC0"/>
    <w:rsid w:val="00856CDC"/>
    <w:rsid w:val="00857FE5"/>
    <w:rsid w:val="008659F2"/>
    <w:rsid w:val="0087494B"/>
    <w:rsid w:val="00874CDA"/>
    <w:rsid w:val="00874FE7"/>
    <w:rsid w:val="00877C0B"/>
    <w:rsid w:val="008803D7"/>
    <w:rsid w:val="00880FEA"/>
    <w:rsid w:val="00882CA9"/>
    <w:rsid w:val="00883016"/>
    <w:rsid w:val="0088377B"/>
    <w:rsid w:val="008841CC"/>
    <w:rsid w:val="00886DBC"/>
    <w:rsid w:val="00887415"/>
    <w:rsid w:val="00890868"/>
    <w:rsid w:val="0089086A"/>
    <w:rsid w:val="008927EA"/>
    <w:rsid w:val="008929B7"/>
    <w:rsid w:val="00892C7D"/>
    <w:rsid w:val="00893F38"/>
    <w:rsid w:val="00896235"/>
    <w:rsid w:val="00897D42"/>
    <w:rsid w:val="008A0EBB"/>
    <w:rsid w:val="008A18CE"/>
    <w:rsid w:val="008A18E6"/>
    <w:rsid w:val="008A3B09"/>
    <w:rsid w:val="008A4081"/>
    <w:rsid w:val="008A4385"/>
    <w:rsid w:val="008A4BB0"/>
    <w:rsid w:val="008A5188"/>
    <w:rsid w:val="008A6A15"/>
    <w:rsid w:val="008B209D"/>
    <w:rsid w:val="008B316C"/>
    <w:rsid w:val="008B438A"/>
    <w:rsid w:val="008C0376"/>
    <w:rsid w:val="008C0D26"/>
    <w:rsid w:val="008C200C"/>
    <w:rsid w:val="008C20A5"/>
    <w:rsid w:val="008C2CD5"/>
    <w:rsid w:val="008C3C2C"/>
    <w:rsid w:val="008C4EC7"/>
    <w:rsid w:val="008C55C6"/>
    <w:rsid w:val="008C6679"/>
    <w:rsid w:val="008C6948"/>
    <w:rsid w:val="008D05DF"/>
    <w:rsid w:val="008D09DD"/>
    <w:rsid w:val="008D30A4"/>
    <w:rsid w:val="008D3DCA"/>
    <w:rsid w:val="008D578A"/>
    <w:rsid w:val="008D5D52"/>
    <w:rsid w:val="008D5F43"/>
    <w:rsid w:val="008D7010"/>
    <w:rsid w:val="008D7129"/>
    <w:rsid w:val="008D74EA"/>
    <w:rsid w:val="008E29D4"/>
    <w:rsid w:val="008E4339"/>
    <w:rsid w:val="008E482B"/>
    <w:rsid w:val="008E66CB"/>
    <w:rsid w:val="008E70C5"/>
    <w:rsid w:val="008E7189"/>
    <w:rsid w:val="008F08FA"/>
    <w:rsid w:val="008F0A72"/>
    <w:rsid w:val="008F2FB2"/>
    <w:rsid w:val="008F3545"/>
    <w:rsid w:val="008F386F"/>
    <w:rsid w:val="008F3AAE"/>
    <w:rsid w:val="008F74B4"/>
    <w:rsid w:val="00901A12"/>
    <w:rsid w:val="00902608"/>
    <w:rsid w:val="00902BA2"/>
    <w:rsid w:val="00902D90"/>
    <w:rsid w:val="009037DF"/>
    <w:rsid w:val="00903E5E"/>
    <w:rsid w:val="00905A46"/>
    <w:rsid w:val="00905F6B"/>
    <w:rsid w:val="00907437"/>
    <w:rsid w:val="009104DB"/>
    <w:rsid w:val="0091087B"/>
    <w:rsid w:val="009108BF"/>
    <w:rsid w:val="00910B11"/>
    <w:rsid w:val="009118E2"/>
    <w:rsid w:val="0091193E"/>
    <w:rsid w:val="00911E5B"/>
    <w:rsid w:val="0091263E"/>
    <w:rsid w:val="009126F6"/>
    <w:rsid w:val="00914DCE"/>
    <w:rsid w:val="00915E7B"/>
    <w:rsid w:val="00916B29"/>
    <w:rsid w:val="009177E0"/>
    <w:rsid w:val="00923BB4"/>
    <w:rsid w:val="00927311"/>
    <w:rsid w:val="0093188A"/>
    <w:rsid w:val="009318BB"/>
    <w:rsid w:val="00931C75"/>
    <w:rsid w:val="00932316"/>
    <w:rsid w:val="009324D8"/>
    <w:rsid w:val="009354A6"/>
    <w:rsid w:val="009354B4"/>
    <w:rsid w:val="00935771"/>
    <w:rsid w:val="00935C64"/>
    <w:rsid w:val="00937168"/>
    <w:rsid w:val="0093724F"/>
    <w:rsid w:val="009417D4"/>
    <w:rsid w:val="009418A0"/>
    <w:rsid w:val="009437E8"/>
    <w:rsid w:val="00943E3E"/>
    <w:rsid w:val="00943FF4"/>
    <w:rsid w:val="009444C3"/>
    <w:rsid w:val="00944E76"/>
    <w:rsid w:val="009458FB"/>
    <w:rsid w:val="00946402"/>
    <w:rsid w:val="0094777F"/>
    <w:rsid w:val="00950B99"/>
    <w:rsid w:val="00953CAD"/>
    <w:rsid w:val="00954917"/>
    <w:rsid w:val="009555AC"/>
    <w:rsid w:val="00956601"/>
    <w:rsid w:val="0095691B"/>
    <w:rsid w:val="00961063"/>
    <w:rsid w:val="009610E7"/>
    <w:rsid w:val="00961927"/>
    <w:rsid w:val="00962B33"/>
    <w:rsid w:val="009642DD"/>
    <w:rsid w:val="0096532A"/>
    <w:rsid w:val="009675C5"/>
    <w:rsid w:val="00967F48"/>
    <w:rsid w:val="00970D0D"/>
    <w:rsid w:val="00972336"/>
    <w:rsid w:val="009733CA"/>
    <w:rsid w:val="00973B14"/>
    <w:rsid w:val="00973E14"/>
    <w:rsid w:val="00974F71"/>
    <w:rsid w:val="00975DF1"/>
    <w:rsid w:val="00976436"/>
    <w:rsid w:val="009773A4"/>
    <w:rsid w:val="009774B8"/>
    <w:rsid w:val="00977E5F"/>
    <w:rsid w:val="00981B4B"/>
    <w:rsid w:val="0098263F"/>
    <w:rsid w:val="00984A99"/>
    <w:rsid w:val="00985BCC"/>
    <w:rsid w:val="0098658D"/>
    <w:rsid w:val="00986E52"/>
    <w:rsid w:val="00987252"/>
    <w:rsid w:val="0098785F"/>
    <w:rsid w:val="00987E2A"/>
    <w:rsid w:val="00990627"/>
    <w:rsid w:val="00990F64"/>
    <w:rsid w:val="009919E2"/>
    <w:rsid w:val="00991C7A"/>
    <w:rsid w:val="00993265"/>
    <w:rsid w:val="0099482D"/>
    <w:rsid w:val="009950C3"/>
    <w:rsid w:val="00995C37"/>
    <w:rsid w:val="009974F2"/>
    <w:rsid w:val="00997CD1"/>
    <w:rsid w:val="009A0DC4"/>
    <w:rsid w:val="009A13C7"/>
    <w:rsid w:val="009A22DD"/>
    <w:rsid w:val="009A3B9A"/>
    <w:rsid w:val="009A4995"/>
    <w:rsid w:val="009A622D"/>
    <w:rsid w:val="009A6DC0"/>
    <w:rsid w:val="009B1E56"/>
    <w:rsid w:val="009B1EC7"/>
    <w:rsid w:val="009B27FB"/>
    <w:rsid w:val="009B2FA6"/>
    <w:rsid w:val="009B361B"/>
    <w:rsid w:val="009B3CE7"/>
    <w:rsid w:val="009B533D"/>
    <w:rsid w:val="009B70DB"/>
    <w:rsid w:val="009B73AF"/>
    <w:rsid w:val="009C100C"/>
    <w:rsid w:val="009C49A5"/>
    <w:rsid w:val="009C5212"/>
    <w:rsid w:val="009C5794"/>
    <w:rsid w:val="009C5BB5"/>
    <w:rsid w:val="009C7B2D"/>
    <w:rsid w:val="009D00C2"/>
    <w:rsid w:val="009D3CE1"/>
    <w:rsid w:val="009D408B"/>
    <w:rsid w:val="009E0074"/>
    <w:rsid w:val="009E00FA"/>
    <w:rsid w:val="009E0121"/>
    <w:rsid w:val="009E04DB"/>
    <w:rsid w:val="009E232B"/>
    <w:rsid w:val="009E41DD"/>
    <w:rsid w:val="009E43FD"/>
    <w:rsid w:val="009E4A49"/>
    <w:rsid w:val="009E6CEF"/>
    <w:rsid w:val="009F00D4"/>
    <w:rsid w:val="009F24B6"/>
    <w:rsid w:val="009F2B16"/>
    <w:rsid w:val="009F2CE1"/>
    <w:rsid w:val="009F32B5"/>
    <w:rsid w:val="009F34CE"/>
    <w:rsid w:val="009F34D7"/>
    <w:rsid w:val="009F4068"/>
    <w:rsid w:val="009F437C"/>
    <w:rsid w:val="009F50DC"/>
    <w:rsid w:val="009F7A00"/>
    <w:rsid w:val="009F7E9A"/>
    <w:rsid w:val="00A001E4"/>
    <w:rsid w:val="00A00D29"/>
    <w:rsid w:val="00A017F2"/>
    <w:rsid w:val="00A02093"/>
    <w:rsid w:val="00A02CDF"/>
    <w:rsid w:val="00A035F2"/>
    <w:rsid w:val="00A04FCF"/>
    <w:rsid w:val="00A05BF0"/>
    <w:rsid w:val="00A05F88"/>
    <w:rsid w:val="00A06904"/>
    <w:rsid w:val="00A0778F"/>
    <w:rsid w:val="00A1047A"/>
    <w:rsid w:val="00A106C6"/>
    <w:rsid w:val="00A11289"/>
    <w:rsid w:val="00A135C5"/>
    <w:rsid w:val="00A138EC"/>
    <w:rsid w:val="00A14A91"/>
    <w:rsid w:val="00A16229"/>
    <w:rsid w:val="00A17504"/>
    <w:rsid w:val="00A21417"/>
    <w:rsid w:val="00A218EB"/>
    <w:rsid w:val="00A2207E"/>
    <w:rsid w:val="00A231AD"/>
    <w:rsid w:val="00A23831"/>
    <w:rsid w:val="00A23F8E"/>
    <w:rsid w:val="00A25269"/>
    <w:rsid w:val="00A25C12"/>
    <w:rsid w:val="00A25F80"/>
    <w:rsid w:val="00A26390"/>
    <w:rsid w:val="00A2640C"/>
    <w:rsid w:val="00A3011E"/>
    <w:rsid w:val="00A33DA6"/>
    <w:rsid w:val="00A34093"/>
    <w:rsid w:val="00A35009"/>
    <w:rsid w:val="00A3630C"/>
    <w:rsid w:val="00A37C64"/>
    <w:rsid w:val="00A408B5"/>
    <w:rsid w:val="00A42238"/>
    <w:rsid w:val="00A42F69"/>
    <w:rsid w:val="00A4325D"/>
    <w:rsid w:val="00A44422"/>
    <w:rsid w:val="00A45B20"/>
    <w:rsid w:val="00A4789E"/>
    <w:rsid w:val="00A47C97"/>
    <w:rsid w:val="00A50A72"/>
    <w:rsid w:val="00A5181B"/>
    <w:rsid w:val="00A53215"/>
    <w:rsid w:val="00A5337E"/>
    <w:rsid w:val="00A54DB5"/>
    <w:rsid w:val="00A5508F"/>
    <w:rsid w:val="00A56022"/>
    <w:rsid w:val="00A56272"/>
    <w:rsid w:val="00A56C42"/>
    <w:rsid w:val="00A57B29"/>
    <w:rsid w:val="00A57C9A"/>
    <w:rsid w:val="00A60B36"/>
    <w:rsid w:val="00A61595"/>
    <w:rsid w:val="00A640C6"/>
    <w:rsid w:val="00A65F70"/>
    <w:rsid w:val="00A678C3"/>
    <w:rsid w:val="00A707B1"/>
    <w:rsid w:val="00A70A88"/>
    <w:rsid w:val="00A70C8A"/>
    <w:rsid w:val="00A711F6"/>
    <w:rsid w:val="00A71380"/>
    <w:rsid w:val="00A723FD"/>
    <w:rsid w:val="00A72BEA"/>
    <w:rsid w:val="00A73400"/>
    <w:rsid w:val="00A75683"/>
    <w:rsid w:val="00A7587E"/>
    <w:rsid w:val="00A76304"/>
    <w:rsid w:val="00A8055F"/>
    <w:rsid w:val="00A8067B"/>
    <w:rsid w:val="00A832F5"/>
    <w:rsid w:val="00A83461"/>
    <w:rsid w:val="00A844C6"/>
    <w:rsid w:val="00A84693"/>
    <w:rsid w:val="00A84788"/>
    <w:rsid w:val="00A847BC"/>
    <w:rsid w:val="00A85090"/>
    <w:rsid w:val="00A8578C"/>
    <w:rsid w:val="00A8612E"/>
    <w:rsid w:val="00A86746"/>
    <w:rsid w:val="00A86986"/>
    <w:rsid w:val="00A87B1E"/>
    <w:rsid w:val="00A90ACF"/>
    <w:rsid w:val="00A9133F"/>
    <w:rsid w:val="00A9497D"/>
    <w:rsid w:val="00A95457"/>
    <w:rsid w:val="00A962E1"/>
    <w:rsid w:val="00A96713"/>
    <w:rsid w:val="00A967B7"/>
    <w:rsid w:val="00A96D77"/>
    <w:rsid w:val="00AA0E7B"/>
    <w:rsid w:val="00AA1B93"/>
    <w:rsid w:val="00AA41BC"/>
    <w:rsid w:val="00AA4B6B"/>
    <w:rsid w:val="00AA4F64"/>
    <w:rsid w:val="00AA5D7D"/>
    <w:rsid w:val="00AA7BEF"/>
    <w:rsid w:val="00AB140F"/>
    <w:rsid w:val="00AB23C8"/>
    <w:rsid w:val="00AB3549"/>
    <w:rsid w:val="00AB4457"/>
    <w:rsid w:val="00AB5119"/>
    <w:rsid w:val="00AB59FF"/>
    <w:rsid w:val="00AB603F"/>
    <w:rsid w:val="00AB694E"/>
    <w:rsid w:val="00AC28A1"/>
    <w:rsid w:val="00AC2F89"/>
    <w:rsid w:val="00AC3FC2"/>
    <w:rsid w:val="00AC6003"/>
    <w:rsid w:val="00AC6210"/>
    <w:rsid w:val="00AC6789"/>
    <w:rsid w:val="00AC6888"/>
    <w:rsid w:val="00AC7019"/>
    <w:rsid w:val="00AC74A4"/>
    <w:rsid w:val="00AC7A28"/>
    <w:rsid w:val="00AD0816"/>
    <w:rsid w:val="00AD0AD0"/>
    <w:rsid w:val="00AD14BC"/>
    <w:rsid w:val="00AD1D17"/>
    <w:rsid w:val="00AD1DFC"/>
    <w:rsid w:val="00AD2ED5"/>
    <w:rsid w:val="00AD6AFD"/>
    <w:rsid w:val="00AD7700"/>
    <w:rsid w:val="00AE0CE9"/>
    <w:rsid w:val="00AE1AA9"/>
    <w:rsid w:val="00AE21A2"/>
    <w:rsid w:val="00AE2446"/>
    <w:rsid w:val="00AE328D"/>
    <w:rsid w:val="00AE34FC"/>
    <w:rsid w:val="00AE3F0E"/>
    <w:rsid w:val="00AE3FB7"/>
    <w:rsid w:val="00AE437F"/>
    <w:rsid w:val="00AE4A1E"/>
    <w:rsid w:val="00AE5727"/>
    <w:rsid w:val="00AE5AC5"/>
    <w:rsid w:val="00AE5B3F"/>
    <w:rsid w:val="00AE5F25"/>
    <w:rsid w:val="00AE6EFD"/>
    <w:rsid w:val="00AE7954"/>
    <w:rsid w:val="00AF0C4F"/>
    <w:rsid w:val="00AF1C4F"/>
    <w:rsid w:val="00AF3609"/>
    <w:rsid w:val="00AF3C8B"/>
    <w:rsid w:val="00B0023A"/>
    <w:rsid w:val="00B025C5"/>
    <w:rsid w:val="00B03705"/>
    <w:rsid w:val="00B067AE"/>
    <w:rsid w:val="00B07235"/>
    <w:rsid w:val="00B07FD1"/>
    <w:rsid w:val="00B110C9"/>
    <w:rsid w:val="00B12268"/>
    <w:rsid w:val="00B124F7"/>
    <w:rsid w:val="00B12B4C"/>
    <w:rsid w:val="00B137BE"/>
    <w:rsid w:val="00B14022"/>
    <w:rsid w:val="00B159F5"/>
    <w:rsid w:val="00B15ED2"/>
    <w:rsid w:val="00B164D1"/>
    <w:rsid w:val="00B17161"/>
    <w:rsid w:val="00B21B19"/>
    <w:rsid w:val="00B22159"/>
    <w:rsid w:val="00B223A4"/>
    <w:rsid w:val="00B23B37"/>
    <w:rsid w:val="00B23F44"/>
    <w:rsid w:val="00B240B8"/>
    <w:rsid w:val="00B245C1"/>
    <w:rsid w:val="00B24CAB"/>
    <w:rsid w:val="00B25665"/>
    <w:rsid w:val="00B25950"/>
    <w:rsid w:val="00B3039F"/>
    <w:rsid w:val="00B30F4A"/>
    <w:rsid w:val="00B31AA6"/>
    <w:rsid w:val="00B31FD8"/>
    <w:rsid w:val="00B32B8E"/>
    <w:rsid w:val="00B33F67"/>
    <w:rsid w:val="00B36951"/>
    <w:rsid w:val="00B36B6D"/>
    <w:rsid w:val="00B36F8C"/>
    <w:rsid w:val="00B37786"/>
    <w:rsid w:val="00B416CF"/>
    <w:rsid w:val="00B438F9"/>
    <w:rsid w:val="00B44588"/>
    <w:rsid w:val="00B449E5"/>
    <w:rsid w:val="00B45BC9"/>
    <w:rsid w:val="00B45E9B"/>
    <w:rsid w:val="00B473F2"/>
    <w:rsid w:val="00B47984"/>
    <w:rsid w:val="00B5012B"/>
    <w:rsid w:val="00B510D2"/>
    <w:rsid w:val="00B533E3"/>
    <w:rsid w:val="00B53A55"/>
    <w:rsid w:val="00B55D95"/>
    <w:rsid w:val="00B56576"/>
    <w:rsid w:val="00B56EAF"/>
    <w:rsid w:val="00B576F7"/>
    <w:rsid w:val="00B57B5E"/>
    <w:rsid w:val="00B61B0A"/>
    <w:rsid w:val="00B62409"/>
    <w:rsid w:val="00B62DC8"/>
    <w:rsid w:val="00B630C1"/>
    <w:rsid w:val="00B6333E"/>
    <w:rsid w:val="00B64F33"/>
    <w:rsid w:val="00B656DE"/>
    <w:rsid w:val="00B65B41"/>
    <w:rsid w:val="00B670F6"/>
    <w:rsid w:val="00B708A7"/>
    <w:rsid w:val="00B70EA2"/>
    <w:rsid w:val="00B710FA"/>
    <w:rsid w:val="00B71CE6"/>
    <w:rsid w:val="00B725D0"/>
    <w:rsid w:val="00B72C16"/>
    <w:rsid w:val="00B73069"/>
    <w:rsid w:val="00B7439E"/>
    <w:rsid w:val="00B74470"/>
    <w:rsid w:val="00B75A10"/>
    <w:rsid w:val="00B76B36"/>
    <w:rsid w:val="00B7769F"/>
    <w:rsid w:val="00B77C9C"/>
    <w:rsid w:val="00B8080A"/>
    <w:rsid w:val="00B80C5D"/>
    <w:rsid w:val="00B835FB"/>
    <w:rsid w:val="00B837FA"/>
    <w:rsid w:val="00B84908"/>
    <w:rsid w:val="00B852CD"/>
    <w:rsid w:val="00B85F59"/>
    <w:rsid w:val="00B90132"/>
    <w:rsid w:val="00B90295"/>
    <w:rsid w:val="00B90D0F"/>
    <w:rsid w:val="00B91082"/>
    <w:rsid w:val="00B928BE"/>
    <w:rsid w:val="00B93765"/>
    <w:rsid w:val="00B93B28"/>
    <w:rsid w:val="00B93EDB"/>
    <w:rsid w:val="00B94B24"/>
    <w:rsid w:val="00B94B46"/>
    <w:rsid w:val="00B95844"/>
    <w:rsid w:val="00B972E7"/>
    <w:rsid w:val="00BA168B"/>
    <w:rsid w:val="00BA1F06"/>
    <w:rsid w:val="00BA1F92"/>
    <w:rsid w:val="00BA2831"/>
    <w:rsid w:val="00BA38B1"/>
    <w:rsid w:val="00BA4E46"/>
    <w:rsid w:val="00BA6705"/>
    <w:rsid w:val="00BA6A75"/>
    <w:rsid w:val="00BB0B7F"/>
    <w:rsid w:val="00BB23DB"/>
    <w:rsid w:val="00BB26A7"/>
    <w:rsid w:val="00BB287D"/>
    <w:rsid w:val="00BB3B30"/>
    <w:rsid w:val="00BB3CB5"/>
    <w:rsid w:val="00BB4415"/>
    <w:rsid w:val="00BB61CE"/>
    <w:rsid w:val="00BB6CE8"/>
    <w:rsid w:val="00BC16DE"/>
    <w:rsid w:val="00BC219D"/>
    <w:rsid w:val="00BC28FA"/>
    <w:rsid w:val="00BC3107"/>
    <w:rsid w:val="00BC36BA"/>
    <w:rsid w:val="00BC36F4"/>
    <w:rsid w:val="00BC3C0A"/>
    <w:rsid w:val="00BC3EAF"/>
    <w:rsid w:val="00BC402C"/>
    <w:rsid w:val="00BC4B6E"/>
    <w:rsid w:val="00BC4BA6"/>
    <w:rsid w:val="00BC71C8"/>
    <w:rsid w:val="00BD1E86"/>
    <w:rsid w:val="00BD28F4"/>
    <w:rsid w:val="00BD33D6"/>
    <w:rsid w:val="00BD561E"/>
    <w:rsid w:val="00BD574F"/>
    <w:rsid w:val="00BD6733"/>
    <w:rsid w:val="00BD6C7B"/>
    <w:rsid w:val="00BD6CF6"/>
    <w:rsid w:val="00BE27AD"/>
    <w:rsid w:val="00BE4ACD"/>
    <w:rsid w:val="00BE5C91"/>
    <w:rsid w:val="00BE5EAA"/>
    <w:rsid w:val="00BE69A9"/>
    <w:rsid w:val="00BE6C6A"/>
    <w:rsid w:val="00BE78A0"/>
    <w:rsid w:val="00BF1634"/>
    <w:rsid w:val="00BF1D64"/>
    <w:rsid w:val="00BF220C"/>
    <w:rsid w:val="00BF5637"/>
    <w:rsid w:val="00BF6332"/>
    <w:rsid w:val="00BF69A0"/>
    <w:rsid w:val="00BF769A"/>
    <w:rsid w:val="00C001E6"/>
    <w:rsid w:val="00C01175"/>
    <w:rsid w:val="00C01C38"/>
    <w:rsid w:val="00C0348D"/>
    <w:rsid w:val="00C0357A"/>
    <w:rsid w:val="00C0445E"/>
    <w:rsid w:val="00C04B0C"/>
    <w:rsid w:val="00C058E3"/>
    <w:rsid w:val="00C077E5"/>
    <w:rsid w:val="00C1014C"/>
    <w:rsid w:val="00C11F3F"/>
    <w:rsid w:val="00C14C3F"/>
    <w:rsid w:val="00C156A7"/>
    <w:rsid w:val="00C164F1"/>
    <w:rsid w:val="00C169CF"/>
    <w:rsid w:val="00C2030F"/>
    <w:rsid w:val="00C21578"/>
    <w:rsid w:val="00C217DA"/>
    <w:rsid w:val="00C21BC0"/>
    <w:rsid w:val="00C22944"/>
    <w:rsid w:val="00C23FAA"/>
    <w:rsid w:val="00C2414E"/>
    <w:rsid w:val="00C2507B"/>
    <w:rsid w:val="00C2553A"/>
    <w:rsid w:val="00C25E36"/>
    <w:rsid w:val="00C3084D"/>
    <w:rsid w:val="00C30A6B"/>
    <w:rsid w:val="00C30CCD"/>
    <w:rsid w:val="00C3102C"/>
    <w:rsid w:val="00C311B2"/>
    <w:rsid w:val="00C31A28"/>
    <w:rsid w:val="00C322D9"/>
    <w:rsid w:val="00C32F3B"/>
    <w:rsid w:val="00C37FD3"/>
    <w:rsid w:val="00C40A2D"/>
    <w:rsid w:val="00C416D2"/>
    <w:rsid w:val="00C4234D"/>
    <w:rsid w:val="00C428D6"/>
    <w:rsid w:val="00C42DAA"/>
    <w:rsid w:val="00C43221"/>
    <w:rsid w:val="00C45C20"/>
    <w:rsid w:val="00C465E1"/>
    <w:rsid w:val="00C47312"/>
    <w:rsid w:val="00C51EFE"/>
    <w:rsid w:val="00C5266C"/>
    <w:rsid w:val="00C53EB0"/>
    <w:rsid w:val="00C561C2"/>
    <w:rsid w:val="00C56489"/>
    <w:rsid w:val="00C57B38"/>
    <w:rsid w:val="00C57E22"/>
    <w:rsid w:val="00C627BF"/>
    <w:rsid w:val="00C6286E"/>
    <w:rsid w:val="00C62E58"/>
    <w:rsid w:val="00C63937"/>
    <w:rsid w:val="00C6472D"/>
    <w:rsid w:val="00C64E50"/>
    <w:rsid w:val="00C65620"/>
    <w:rsid w:val="00C66E1C"/>
    <w:rsid w:val="00C704B8"/>
    <w:rsid w:val="00C7088F"/>
    <w:rsid w:val="00C71360"/>
    <w:rsid w:val="00C717B2"/>
    <w:rsid w:val="00C7219A"/>
    <w:rsid w:val="00C739BA"/>
    <w:rsid w:val="00C73FB7"/>
    <w:rsid w:val="00C74A54"/>
    <w:rsid w:val="00C750E5"/>
    <w:rsid w:val="00C75F9B"/>
    <w:rsid w:val="00C76B51"/>
    <w:rsid w:val="00C76E6B"/>
    <w:rsid w:val="00C7752F"/>
    <w:rsid w:val="00C802B7"/>
    <w:rsid w:val="00C81F88"/>
    <w:rsid w:val="00C82955"/>
    <w:rsid w:val="00C83CC5"/>
    <w:rsid w:val="00C848BA"/>
    <w:rsid w:val="00C87D81"/>
    <w:rsid w:val="00C90263"/>
    <w:rsid w:val="00C911EE"/>
    <w:rsid w:val="00C92301"/>
    <w:rsid w:val="00C92538"/>
    <w:rsid w:val="00C9362A"/>
    <w:rsid w:val="00C938E5"/>
    <w:rsid w:val="00C93913"/>
    <w:rsid w:val="00C93A56"/>
    <w:rsid w:val="00C966E4"/>
    <w:rsid w:val="00C96E5C"/>
    <w:rsid w:val="00C9765F"/>
    <w:rsid w:val="00CA0D43"/>
    <w:rsid w:val="00CA1DD7"/>
    <w:rsid w:val="00CA30CF"/>
    <w:rsid w:val="00CA4B34"/>
    <w:rsid w:val="00CA4EF9"/>
    <w:rsid w:val="00CA55D5"/>
    <w:rsid w:val="00CA5AB1"/>
    <w:rsid w:val="00CA5F0C"/>
    <w:rsid w:val="00CA6928"/>
    <w:rsid w:val="00CA6F6F"/>
    <w:rsid w:val="00CB0122"/>
    <w:rsid w:val="00CB0F3C"/>
    <w:rsid w:val="00CB25EF"/>
    <w:rsid w:val="00CB399C"/>
    <w:rsid w:val="00CB4834"/>
    <w:rsid w:val="00CB6AB2"/>
    <w:rsid w:val="00CC16B5"/>
    <w:rsid w:val="00CC2731"/>
    <w:rsid w:val="00CC4651"/>
    <w:rsid w:val="00CC5BEF"/>
    <w:rsid w:val="00CC5FA7"/>
    <w:rsid w:val="00CD10F7"/>
    <w:rsid w:val="00CD16F0"/>
    <w:rsid w:val="00CD2A5B"/>
    <w:rsid w:val="00CD3F06"/>
    <w:rsid w:val="00CD5716"/>
    <w:rsid w:val="00CD7BB0"/>
    <w:rsid w:val="00CE05DE"/>
    <w:rsid w:val="00CE37BD"/>
    <w:rsid w:val="00CE4A37"/>
    <w:rsid w:val="00CE5B9B"/>
    <w:rsid w:val="00CE6A71"/>
    <w:rsid w:val="00CF3333"/>
    <w:rsid w:val="00CF6BD7"/>
    <w:rsid w:val="00CF7079"/>
    <w:rsid w:val="00D0246E"/>
    <w:rsid w:val="00D027E9"/>
    <w:rsid w:val="00D02C38"/>
    <w:rsid w:val="00D02CA8"/>
    <w:rsid w:val="00D031C9"/>
    <w:rsid w:val="00D03A81"/>
    <w:rsid w:val="00D04988"/>
    <w:rsid w:val="00D04D4F"/>
    <w:rsid w:val="00D07D6D"/>
    <w:rsid w:val="00D1246C"/>
    <w:rsid w:val="00D14424"/>
    <w:rsid w:val="00D14EBA"/>
    <w:rsid w:val="00D152B9"/>
    <w:rsid w:val="00D157D4"/>
    <w:rsid w:val="00D15D98"/>
    <w:rsid w:val="00D1630F"/>
    <w:rsid w:val="00D167FF"/>
    <w:rsid w:val="00D16D41"/>
    <w:rsid w:val="00D16F1F"/>
    <w:rsid w:val="00D20059"/>
    <w:rsid w:val="00D207F5"/>
    <w:rsid w:val="00D216C8"/>
    <w:rsid w:val="00D217DE"/>
    <w:rsid w:val="00D22090"/>
    <w:rsid w:val="00D22A5D"/>
    <w:rsid w:val="00D23C5D"/>
    <w:rsid w:val="00D26912"/>
    <w:rsid w:val="00D30082"/>
    <w:rsid w:val="00D30148"/>
    <w:rsid w:val="00D30773"/>
    <w:rsid w:val="00D308A9"/>
    <w:rsid w:val="00D308E2"/>
    <w:rsid w:val="00D32FAD"/>
    <w:rsid w:val="00D33103"/>
    <w:rsid w:val="00D332B4"/>
    <w:rsid w:val="00D335D7"/>
    <w:rsid w:val="00D35BEE"/>
    <w:rsid w:val="00D37F16"/>
    <w:rsid w:val="00D402ED"/>
    <w:rsid w:val="00D42413"/>
    <w:rsid w:val="00D45C25"/>
    <w:rsid w:val="00D46126"/>
    <w:rsid w:val="00D47058"/>
    <w:rsid w:val="00D5120B"/>
    <w:rsid w:val="00D5152A"/>
    <w:rsid w:val="00D53A51"/>
    <w:rsid w:val="00D53AF4"/>
    <w:rsid w:val="00D53FF6"/>
    <w:rsid w:val="00D5455C"/>
    <w:rsid w:val="00D54711"/>
    <w:rsid w:val="00D55049"/>
    <w:rsid w:val="00D6081E"/>
    <w:rsid w:val="00D608DB"/>
    <w:rsid w:val="00D6237D"/>
    <w:rsid w:val="00D6549C"/>
    <w:rsid w:val="00D659AB"/>
    <w:rsid w:val="00D662A2"/>
    <w:rsid w:val="00D67B13"/>
    <w:rsid w:val="00D67CAB"/>
    <w:rsid w:val="00D7579D"/>
    <w:rsid w:val="00D77171"/>
    <w:rsid w:val="00D804D3"/>
    <w:rsid w:val="00D811D5"/>
    <w:rsid w:val="00D817A0"/>
    <w:rsid w:val="00D826A6"/>
    <w:rsid w:val="00D850CA"/>
    <w:rsid w:val="00D85EB7"/>
    <w:rsid w:val="00D94476"/>
    <w:rsid w:val="00D95219"/>
    <w:rsid w:val="00D95BC0"/>
    <w:rsid w:val="00D96FBF"/>
    <w:rsid w:val="00D97A95"/>
    <w:rsid w:val="00DA16D6"/>
    <w:rsid w:val="00DA2A7A"/>
    <w:rsid w:val="00DA3492"/>
    <w:rsid w:val="00DB0634"/>
    <w:rsid w:val="00DB1E83"/>
    <w:rsid w:val="00DB5A8F"/>
    <w:rsid w:val="00DB61F9"/>
    <w:rsid w:val="00DB6C79"/>
    <w:rsid w:val="00DB6F96"/>
    <w:rsid w:val="00DB7251"/>
    <w:rsid w:val="00DC05DE"/>
    <w:rsid w:val="00DC198A"/>
    <w:rsid w:val="00DC1E12"/>
    <w:rsid w:val="00DC27F7"/>
    <w:rsid w:val="00DC4EAF"/>
    <w:rsid w:val="00DC7931"/>
    <w:rsid w:val="00DC7F84"/>
    <w:rsid w:val="00DD0CF5"/>
    <w:rsid w:val="00DD3283"/>
    <w:rsid w:val="00DD34A7"/>
    <w:rsid w:val="00DD3917"/>
    <w:rsid w:val="00DD465F"/>
    <w:rsid w:val="00DD4AE4"/>
    <w:rsid w:val="00DD7AE0"/>
    <w:rsid w:val="00DE0594"/>
    <w:rsid w:val="00DE513E"/>
    <w:rsid w:val="00DE53B1"/>
    <w:rsid w:val="00DE6245"/>
    <w:rsid w:val="00DE7689"/>
    <w:rsid w:val="00DF0244"/>
    <w:rsid w:val="00DF0458"/>
    <w:rsid w:val="00DF1227"/>
    <w:rsid w:val="00DF26F5"/>
    <w:rsid w:val="00DF3828"/>
    <w:rsid w:val="00DF3FA8"/>
    <w:rsid w:val="00DF5874"/>
    <w:rsid w:val="00E0040F"/>
    <w:rsid w:val="00E00AD2"/>
    <w:rsid w:val="00E00F1C"/>
    <w:rsid w:val="00E01824"/>
    <w:rsid w:val="00E01E36"/>
    <w:rsid w:val="00E032D9"/>
    <w:rsid w:val="00E03B1A"/>
    <w:rsid w:val="00E04E88"/>
    <w:rsid w:val="00E05480"/>
    <w:rsid w:val="00E05686"/>
    <w:rsid w:val="00E106CA"/>
    <w:rsid w:val="00E10BFB"/>
    <w:rsid w:val="00E11D28"/>
    <w:rsid w:val="00E13016"/>
    <w:rsid w:val="00E13B22"/>
    <w:rsid w:val="00E143A1"/>
    <w:rsid w:val="00E145B1"/>
    <w:rsid w:val="00E159CF"/>
    <w:rsid w:val="00E16C2E"/>
    <w:rsid w:val="00E17F52"/>
    <w:rsid w:val="00E20E60"/>
    <w:rsid w:val="00E21CE5"/>
    <w:rsid w:val="00E2279A"/>
    <w:rsid w:val="00E25053"/>
    <w:rsid w:val="00E25708"/>
    <w:rsid w:val="00E25A25"/>
    <w:rsid w:val="00E2616E"/>
    <w:rsid w:val="00E265F5"/>
    <w:rsid w:val="00E27963"/>
    <w:rsid w:val="00E27D14"/>
    <w:rsid w:val="00E30137"/>
    <w:rsid w:val="00E30478"/>
    <w:rsid w:val="00E3145C"/>
    <w:rsid w:val="00E31747"/>
    <w:rsid w:val="00E320C6"/>
    <w:rsid w:val="00E33F4C"/>
    <w:rsid w:val="00E34661"/>
    <w:rsid w:val="00E35452"/>
    <w:rsid w:val="00E35B99"/>
    <w:rsid w:val="00E35C5E"/>
    <w:rsid w:val="00E36A21"/>
    <w:rsid w:val="00E36C4F"/>
    <w:rsid w:val="00E402EC"/>
    <w:rsid w:val="00E40D14"/>
    <w:rsid w:val="00E40E5F"/>
    <w:rsid w:val="00E411ED"/>
    <w:rsid w:val="00E41D2F"/>
    <w:rsid w:val="00E41E46"/>
    <w:rsid w:val="00E42DAE"/>
    <w:rsid w:val="00E43808"/>
    <w:rsid w:val="00E43D1A"/>
    <w:rsid w:val="00E45774"/>
    <w:rsid w:val="00E45AD8"/>
    <w:rsid w:val="00E46E98"/>
    <w:rsid w:val="00E5091E"/>
    <w:rsid w:val="00E51227"/>
    <w:rsid w:val="00E5153A"/>
    <w:rsid w:val="00E5289D"/>
    <w:rsid w:val="00E54921"/>
    <w:rsid w:val="00E562ED"/>
    <w:rsid w:val="00E6120E"/>
    <w:rsid w:val="00E62508"/>
    <w:rsid w:val="00E639BA"/>
    <w:rsid w:val="00E70F6A"/>
    <w:rsid w:val="00E7107A"/>
    <w:rsid w:val="00E71FB6"/>
    <w:rsid w:val="00E7607E"/>
    <w:rsid w:val="00E762A5"/>
    <w:rsid w:val="00E82945"/>
    <w:rsid w:val="00E82DA3"/>
    <w:rsid w:val="00E8382C"/>
    <w:rsid w:val="00E8512E"/>
    <w:rsid w:val="00E8514F"/>
    <w:rsid w:val="00E8635C"/>
    <w:rsid w:val="00E86362"/>
    <w:rsid w:val="00E86914"/>
    <w:rsid w:val="00E86C7E"/>
    <w:rsid w:val="00E86EC4"/>
    <w:rsid w:val="00E87265"/>
    <w:rsid w:val="00E934D7"/>
    <w:rsid w:val="00E9352A"/>
    <w:rsid w:val="00E963FC"/>
    <w:rsid w:val="00E96718"/>
    <w:rsid w:val="00E97172"/>
    <w:rsid w:val="00E977D2"/>
    <w:rsid w:val="00E97BD0"/>
    <w:rsid w:val="00EA0195"/>
    <w:rsid w:val="00EA1675"/>
    <w:rsid w:val="00EA1D28"/>
    <w:rsid w:val="00EA2DBB"/>
    <w:rsid w:val="00EA45EE"/>
    <w:rsid w:val="00EA671E"/>
    <w:rsid w:val="00EA686A"/>
    <w:rsid w:val="00EA6DB2"/>
    <w:rsid w:val="00EA7A22"/>
    <w:rsid w:val="00EB1DCD"/>
    <w:rsid w:val="00EB24D1"/>
    <w:rsid w:val="00EB2C27"/>
    <w:rsid w:val="00EB2E3B"/>
    <w:rsid w:val="00EB3D41"/>
    <w:rsid w:val="00EB6C4E"/>
    <w:rsid w:val="00EB7F72"/>
    <w:rsid w:val="00EC09DF"/>
    <w:rsid w:val="00EC1513"/>
    <w:rsid w:val="00EC4C38"/>
    <w:rsid w:val="00EC6604"/>
    <w:rsid w:val="00EC78D8"/>
    <w:rsid w:val="00EC7B64"/>
    <w:rsid w:val="00ED2006"/>
    <w:rsid w:val="00ED2635"/>
    <w:rsid w:val="00ED60F2"/>
    <w:rsid w:val="00ED66B5"/>
    <w:rsid w:val="00ED7ACF"/>
    <w:rsid w:val="00EE0EB5"/>
    <w:rsid w:val="00EE0F3F"/>
    <w:rsid w:val="00EE3502"/>
    <w:rsid w:val="00EE3F9D"/>
    <w:rsid w:val="00EE464F"/>
    <w:rsid w:val="00EE57F0"/>
    <w:rsid w:val="00EE630A"/>
    <w:rsid w:val="00EE720D"/>
    <w:rsid w:val="00EF072E"/>
    <w:rsid w:val="00EF0843"/>
    <w:rsid w:val="00EF218D"/>
    <w:rsid w:val="00EF2DEE"/>
    <w:rsid w:val="00EF4D40"/>
    <w:rsid w:val="00EF6C29"/>
    <w:rsid w:val="00EF6CE6"/>
    <w:rsid w:val="00EF7EAD"/>
    <w:rsid w:val="00F00053"/>
    <w:rsid w:val="00F00642"/>
    <w:rsid w:val="00F006D0"/>
    <w:rsid w:val="00F01F24"/>
    <w:rsid w:val="00F02B32"/>
    <w:rsid w:val="00F07E8D"/>
    <w:rsid w:val="00F13090"/>
    <w:rsid w:val="00F14363"/>
    <w:rsid w:val="00F165B0"/>
    <w:rsid w:val="00F16C25"/>
    <w:rsid w:val="00F20103"/>
    <w:rsid w:val="00F22E0B"/>
    <w:rsid w:val="00F241A6"/>
    <w:rsid w:val="00F24AFF"/>
    <w:rsid w:val="00F25349"/>
    <w:rsid w:val="00F25E1A"/>
    <w:rsid w:val="00F263AC"/>
    <w:rsid w:val="00F26401"/>
    <w:rsid w:val="00F26C59"/>
    <w:rsid w:val="00F30063"/>
    <w:rsid w:val="00F30088"/>
    <w:rsid w:val="00F31B4C"/>
    <w:rsid w:val="00F32997"/>
    <w:rsid w:val="00F3368A"/>
    <w:rsid w:val="00F34F87"/>
    <w:rsid w:val="00F36518"/>
    <w:rsid w:val="00F36666"/>
    <w:rsid w:val="00F40754"/>
    <w:rsid w:val="00F435D8"/>
    <w:rsid w:val="00F43AF7"/>
    <w:rsid w:val="00F44EE9"/>
    <w:rsid w:val="00F4752E"/>
    <w:rsid w:val="00F47656"/>
    <w:rsid w:val="00F477C1"/>
    <w:rsid w:val="00F501C4"/>
    <w:rsid w:val="00F51BA1"/>
    <w:rsid w:val="00F52E0C"/>
    <w:rsid w:val="00F52E98"/>
    <w:rsid w:val="00F53EE5"/>
    <w:rsid w:val="00F55859"/>
    <w:rsid w:val="00F55BED"/>
    <w:rsid w:val="00F5696F"/>
    <w:rsid w:val="00F57947"/>
    <w:rsid w:val="00F603D3"/>
    <w:rsid w:val="00F60B13"/>
    <w:rsid w:val="00F61898"/>
    <w:rsid w:val="00F618C0"/>
    <w:rsid w:val="00F65DA9"/>
    <w:rsid w:val="00F6667D"/>
    <w:rsid w:val="00F66D2D"/>
    <w:rsid w:val="00F67080"/>
    <w:rsid w:val="00F6710D"/>
    <w:rsid w:val="00F677C9"/>
    <w:rsid w:val="00F67F9D"/>
    <w:rsid w:val="00F707BC"/>
    <w:rsid w:val="00F719D9"/>
    <w:rsid w:val="00F71EAF"/>
    <w:rsid w:val="00F74241"/>
    <w:rsid w:val="00F749DE"/>
    <w:rsid w:val="00F74D58"/>
    <w:rsid w:val="00F775CB"/>
    <w:rsid w:val="00F7764D"/>
    <w:rsid w:val="00F82A66"/>
    <w:rsid w:val="00F83FC1"/>
    <w:rsid w:val="00F84787"/>
    <w:rsid w:val="00F85B5E"/>
    <w:rsid w:val="00F86ABE"/>
    <w:rsid w:val="00F87E31"/>
    <w:rsid w:val="00F911B1"/>
    <w:rsid w:val="00F92677"/>
    <w:rsid w:val="00F93480"/>
    <w:rsid w:val="00F935B8"/>
    <w:rsid w:val="00F94D3B"/>
    <w:rsid w:val="00F94E92"/>
    <w:rsid w:val="00FA1A15"/>
    <w:rsid w:val="00FA1B9E"/>
    <w:rsid w:val="00FA1FC9"/>
    <w:rsid w:val="00FA2DE8"/>
    <w:rsid w:val="00FA3880"/>
    <w:rsid w:val="00FA452B"/>
    <w:rsid w:val="00FA4728"/>
    <w:rsid w:val="00FA4ECA"/>
    <w:rsid w:val="00FA6115"/>
    <w:rsid w:val="00FA7701"/>
    <w:rsid w:val="00FB0692"/>
    <w:rsid w:val="00FB0E5A"/>
    <w:rsid w:val="00FB138C"/>
    <w:rsid w:val="00FB18BD"/>
    <w:rsid w:val="00FB2813"/>
    <w:rsid w:val="00FB3B7D"/>
    <w:rsid w:val="00FB42A2"/>
    <w:rsid w:val="00FB58C2"/>
    <w:rsid w:val="00FB6346"/>
    <w:rsid w:val="00FB66D6"/>
    <w:rsid w:val="00FB6D8A"/>
    <w:rsid w:val="00FC009C"/>
    <w:rsid w:val="00FC0F32"/>
    <w:rsid w:val="00FC10F1"/>
    <w:rsid w:val="00FC1D6A"/>
    <w:rsid w:val="00FC21B1"/>
    <w:rsid w:val="00FC4E1C"/>
    <w:rsid w:val="00FC58B2"/>
    <w:rsid w:val="00FC5C66"/>
    <w:rsid w:val="00FC65A5"/>
    <w:rsid w:val="00FC7C6A"/>
    <w:rsid w:val="00FD1298"/>
    <w:rsid w:val="00FD1725"/>
    <w:rsid w:val="00FD2291"/>
    <w:rsid w:val="00FD3815"/>
    <w:rsid w:val="00FD5B6F"/>
    <w:rsid w:val="00FD5ED1"/>
    <w:rsid w:val="00FD69BC"/>
    <w:rsid w:val="00FD76ED"/>
    <w:rsid w:val="00FD7AA7"/>
    <w:rsid w:val="00FE0E26"/>
    <w:rsid w:val="00FE17BD"/>
    <w:rsid w:val="00FE1C7F"/>
    <w:rsid w:val="00FE4498"/>
    <w:rsid w:val="00FF03B0"/>
    <w:rsid w:val="00FF35DE"/>
    <w:rsid w:val="00FF5EF0"/>
    <w:rsid w:val="00FF723A"/>
    <w:rsid w:val="00FF74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8530"/>
    <o:shapelayout v:ext="edit">
      <o:idmap v:ext="edit" data="1"/>
    </o:shapelayout>
  </w:shapeDefaults>
  <w:decimalSymbol w:val=","/>
  <w:listSeparator w:val=";"/>
  <w14:docId w14:val="33C11998"/>
  <w15:docId w15:val="{94B71A97-872F-4B16-B25E-7F1EA050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4897"/>
  </w:style>
  <w:style w:type="paragraph" w:styleId="Ttulo1">
    <w:name w:val="heading 1"/>
    <w:basedOn w:val="Normal"/>
    <w:next w:val="Normal"/>
    <w:link w:val="Ttulo1Car"/>
    <w:qFormat/>
    <w:rsid w:val="009A22DD"/>
    <w:pPr>
      <w:keepNext/>
      <w:spacing w:before="240" w:after="60"/>
      <w:outlineLvl w:val="0"/>
    </w:pPr>
    <w:rPr>
      <w:rFonts w:ascii="Cambria" w:hAnsi="Cambria"/>
      <w:b/>
      <w:bCs/>
      <w:kern w:val="32"/>
      <w:sz w:val="32"/>
      <w:szCs w:val="32"/>
    </w:rPr>
  </w:style>
  <w:style w:type="paragraph" w:styleId="Ttulo5">
    <w:name w:val="heading 5"/>
    <w:basedOn w:val="Normal"/>
    <w:qFormat/>
    <w:rsid w:val="00E402EC"/>
    <w:pPr>
      <w:keepLines/>
      <w:autoSpaceDE w:val="0"/>
      <w:autoSpaceDN w:val="0"/>
      <w:adjustRightInd w:val="0"/>
      <w:jc w:val="both"/>
      <w:outlineLvl w:val="4"/>
    </w:pPr>
    <w:rPr>
      <w:rFonts w:ascii="Book Antiqua" w:hAnsi="Book Antiqua" w:cs="Book Antiqua"/>
      <w:b/>
      <w:bCs/>
      <w:sz w:val="22"/>
      <w:szCs w:val="2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3B4897"/>
    <w:pPr>
      <w:tabs>
        <w:tab w:val="center" w:pos="4252"/>
        <w:tab w:val="right" w:pos="8504"/>
      </w:tabs>
    </w:pPr>
  </w:style>
  <w:style w:type="paragraph" w:styleId="Piedepgina">
    <w:name w:val="footer"/>
    <w:basedOn w:val="Normal"/>
    <w:link w:val="PiedepginaCar"/>
    <w:rsid w:val="003B4897"/>
    <w:pPr>
      <w:tabs>
        <w:tab w:val="center" w:pos="4252"/>
        <w:tab w:val="right" w:pos="8504"/>
      </w:tabs>
    </w:pPr>
  </w:style>
  <w:style w:type="paragraph" w:styleId="Textodeglobo">
    <w:name w:val="Balloon Text"/>
    <w:basedOn w:val="Normal"/>
    <w:link w:val="TextodegloboCar"/>
    <w:uiPriority w:val="99"/>
    <w:semiHidden/>
    <w:rsid w:val="003B4897"/>
    <w:rPr>
      <w:rFonts w:ascii="Tahoma" w:hAnsi="Tahoma" w:cs="Tahoma"/>
      <w:sz w:val="16"/>
      <w:szCs w:val="16"/>
    </w:rPr>
  </w:style>
  <w:style w:type="paragraph" w:customStyle="1" w:styleId="ESTANDAR">
    <w:name w:val="ESTANDAR"/>
    <w:basedOn w:val="Normal"/>
    <w:link w:val="ESTANDARCar"/>
    <w:qFormat/>
    <w:rsid w:val="003B4897"/>
    <w:pPr>
      <w:jc w:val="both"/>
    </w:pPr>
    <w:rPr>
      <w:rFonts w:ascii="Gill Sans" w:hAnsi="Gill Sans"/>
      <w:sz w:val="26"/>
      <w:szCs w:val="24"/>
    </w:rPr>
  </w:style>
  <w:style w:type="paragraph" w:styleId="Sangradetextonormal">
    <w:name w:val="Body Text Indent"/>
    <w:basedOn w:val="Normal"/>
    <w:rsid w:val="00E402EC"/>
    <w:pPr>
      <w:autoSpaceDE w:val="0"/>
      <w:autoSpaceDN w:val="0"/>
      <w:adjustRightInd w:val="0"/>
      <w:ind w:left="720"/>
      <w:jc w:val="both"/>
    </w:pPr>
    <w:rPr>
      <w:rFonts w:ascii="Book Antiqua" w:hAnsi="Book Antiqua" w:cs="Book Antiqua"/>
      <w:sz w:val="22"/>
      <w:szCs w:val="22"/>
      <w:lang w:val="es-ES_tradnl"/>
    </w:rPr>
  </w:style>
  <w:style w:type="paragraph" w:customStyle="1" w:styleId="textologo">
    <w:name w:val="texto logo"/>
    <w:basedOn w:val="Normal"/>
    <w:rsid w:val="003B4897"/>
    <w:pPr>
      <w:autoSpaceDE w:val="0"/>
      <w:autoSpaceDN w:val="0"/>
      <w:adjustRightInd w:val="0"/>
      <w:spacing w:line="113" w:lineRule="exact"/>
      <w:ind w:right="6"/>
    </w:pPr>
    <w:rPr>
      <w:rFonts w:ascii="Geometr231 Hv BT" w:hAnsi="Geometr231 Hv BT" w:cs="Geometr231 Hv BT"/>
      <w:sz w:val="16"/>
      <w:szCs w:val="16"/>
      <w:lang w:val="es-ES_tradnl"/>
    </w:rPr>
  </w:style>
  <w:style w:type="paragraph" w:customStyle="1" w:styleId="SANGRADO-2">
    <w:name w:val="SANGRADO-2"/>
    <w:basedOn w:val="Normal"/>
    <w:link w:val="SANGRADO-2Car"/>
    <w:rsid w:val="006A1647"/>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ascii="Arial" w:hAnsi="Arial" w:cs="Arial"/>
      <w:sz w:val="24"/>
      <w:szCs w:val="24"/>
    </w:rPr>
  </w:style>
  <w:style w:type="paragraph" w:customStyle="1" w:styleId="SANGRADO-1">
    <w:name w:val="SANGRADO-1"/>
    <w:basedOn w:val="Normal"/>
    <w:link w:val="SANGRADO-1Car"/>
    <w:rsid w:val="006A1647"/>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567" w:hanging="567"/>
      <w:jc w:val="both"/>
    </w:pPr>
    <w:rPr>
      <w:rFonts w:ascii="Arial" w:hAnsi="Arial" w:cs="Arial"/>
      <w:sz w:val="24"/>
      <w:szCs w:val="24"/>
    </w:rPr>
  </w:style>
  <w:style w:type="paragraph" w:customStyle="1" w:styleId="Textopredeterminado">
    <w:name w:val="Texto predeterminado"/>
    <w:basedOn w:val="Normal"/>
    <w:rsid w:val="006A1647"/>
    <w:pPr>
      <w:autoSpaceDE w:val="0"/>
      <w:autoSpaceDN w:val="0"/>
      <w:adjustRightInd w:val="0"/>
    </w:pPr>
    <w:rPr>
      <w:sz w:val="24"/>
      <w:szCs w:val="24"/>
    </w:rPr>
  </w:style>
  <w:style w:type="character" w:customStyle="1" w:styleId="InitialStyle">
    <w:name w:val="InitialStyle"/>
    <w:uiPriority w:val="99"/>
    <w:rsid w:val="006A1647"/>
    <w:rPr>
      <w:rFonts w:ascii="Arial" w:hAnsi="Arial" w:cs="Arial"/>
    </w:rPr>
  </w:style>
  <w:style w:type="paragraph" w:customStyle="1" w:styleId="SANGRADO-3-2">
    <w:name w:val="SANGRADO-3-2"/>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268" w:hanging="1134"/>
      <w:jc w:val="both"/>
    </w:pPr>
    <w:rPr>
      <w:rFonts w:ascii="Arial" w:hAnsi="Arial" w:cs="Arial"/>
      <w:sz w:val="24"/>
      <w:szCs w:val="24"/>
    </w:rPr>
  </w:style>
  <w:style w:type="paragraph" w:customStyle="1" w:styleId="SANGRADO-5">
    <w:name w:val="SANGRADO-5"/>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567"/>
      <w:jc w:val="both"/>
    </w:pPr>
    <w:rPr>
      <w:rFonts w:ascii="Arial" w:hAnsi="Arial" w:cs="Arial"/>
      <w:sz w:val="24"/>
      <w:szCs w:val="24"/>
    </w:rPr>
  </w:style>
  <w:style w:type="paragraph" w:customStyle="1" w:styleId="SANGRADO-2-2">
    <w:name w:val="SANGRADO-2-2"/>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1134"/>
      <w:jc w:val="both"/>
    </w:pPr>
    <w:rPr>
      <w:rFonts w:ascii="Arial" w:hAnsi="Arial" w:cs="Arial"/>
      <w:sz w:val="24"/>
      <w:szCs w:val="24"/>
    </w:rPr>
  </w:style>
  <w:style w:type="paragraph" w:customStyle="1" w:styleId="SANGRADO-4">
    <w:name w:val="SANGRADO-4"/>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835" w:hanging="1134"/>
      <w:jc w:val="both"/>
    </w:pPr>
    <w:rPr>
      <w:rFonts w:ascii="Arial" w:hAnsi="Arial" w:cs="Arial"/>
      <w:sz w:val="24"/>
      <w:szCs w:val="24"/>
    </w:rPr>
  </w:style>
  <w:style w:type="paragraph" w:customStyle="1" w:styleId="SANGRADO-3">
    <w:name w:val="SANGRADO-3"/>
    <w:basedOn w:val="Normal"/>
    <w:rsid w:val="00D16D41"/>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ascii="Arial" w:hAnsi="Arial" w:cs="Arial"/>
      <w:sz w:val="24"/>
      <w:szCs w:val="24"/>
    </w:rPr>
  </w:style>
  <w:style w:type="paragraph" w:customStyle="1" w:styleId="Textopredeterminado1">
    <w:name w:val="Texto predeterminado:1"/>
    <w:basedOn w:val="Normal"/>
    <w:rsid w:val="00D16D41"/>
    <w:pPr>
      <w:autoSpaceDE w:val="0"/>
      <w:autoSpaceDN w:val="0"/>
      <w:adjustRightInd w:val="0"/>
    </w:pPr>
    <w:rPr>
      <w:sz w:val="24"/>
      <w:szCs w:val="24"/>
    </w:rPr>
  </w:style>
  <w:style w:type="character" w:styleId="Nmerodepgina">
    <w:name w:val="page number"/>
    <w:basedOn w:val="Fuentedeprrafopredeter"/>
    <w:rsid w:val="003E2C00"/>
  </w:style>
  <w:style w:type="paragraph" w:customStyle="1" w:styleId="Textodetabla">
    <w:name w:val="Texto de tabla"/>
    <w:basedOn w:val="Normal"/>
    <w:rsid w:val="0053272D"/>
    <w:pPr>
      <w:autoSpaceDE w:val="0"/>
      <w:autoSpaceDN w:val="0"/>
      <w:adjustRightInd w:val="0"/>
      <w:jc w:val="right"/>
    </w:pPr>
    <w:rPr>
      <w:sz w:val="24"/>
      <w:szCs w:val="24"/>
    </w:rPr>
  </w:style>
  <w:style w:type="paragraph" w:customStyle="1" w:styleId="1">
    <w:name w:val="1"/>
    <w:aliases w:val="27"/>
    <w:basedOn w:val="Normal"/>
    <w:rsid w:val="002476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9" w:lineRule="exact"/>
      <w:ind w:left="720" w:hanging="720"/>
      <w:jc w:val="both"/>
    </w:pPr>
    <w:rPr>
      <w:rFonts w:ascii="Arial" w:hAnsi="Arial" w:cs="Arial"/>
      <w:sz w:val="22"/>
      <w:szCs w:val="22"/>
    </w:rPr>
  </w:style>
  <w:style w:type="paragraph" w:customStyle="1" w:styleId="Estndar">
    <w:name w:val="Estándar"/>
    <w:basedOn w:val="Normal"/>
    <w:link w:val="EstndarCar"/>
    <w:rsid w:val="002476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3" w:lineRule="exact"/>
      <w:jc w:val="both"/>
    </w:pPr>
    <w:rPr>
      <w:rFonts w:ascii="Arial" w:hAnsi="Arial" w:cs="Arial"/>
      <w:sz w:val="22"/>
      <w:szCs w:val="22"/>
    </w:rPr>
  </w:style>
  <w:style w:type="paragraph" w:customStyle="1" w:styleId="SANGRADO-1-1">
    <w:name w:val="SANGRADO-1-1"/>
    <w:basedOn w:val="Normal"/>
    <w:rsid w:val="0001598D"/>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1134"/>
      <w:jc w:val="both"/>
    </w:pPr>
    <w:rPr>
      <w:rFonts w:ascii="Arial" w:hAnsi="Arial" w:cs="Arial"/>
      <w:sz w:val="24"/>
      <w:szCs w:val="24"/>
    </w:rPr>
  </w:style>
  <w:style w:type="paragraph" w:customStyle="1" w:styleId="SANGRADO2-2-3">
    <w:name w:val="SANGRADO2-2-3"/>
    <w:basedOn w:val="Normal"/>
    <w:rsid w:val="0001598D"/>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2268" w:hanging="1701"/>
      <w:jc w:val="both"/>
    </w:pPr>
    <w:rPr>
      <w:rFonts w:ascii="Arial" w:hAnsi="Arial" w:cs="Arial"/>
      <w:sz w:val="24"/>
      <w:szCs w:val="24"/>
    </w:rPr>
  </w:style>
  <w:style w:type="character" w:customStyle="1" w:styleId="EstndarCar">
    <w:name w:val="Estándar Car"/>
    <w:basedOn w:val="Fuentedeprrafopredeter"/>
    <w:link w:val="Estndar"/>
    <w:rsid w:val="00381240"/>
    <w:rPr>
      <w:rFonts w:ascii="Arial" w:hAnsi="Arial" w:cs="Arial"/>
      <w:sz w:val="22"/>
      <w:szCs w:val="22"/>
      <w:lang w:val="es-ES" w:eastAsia="es-ES" w:bidi="ar-SA"/>
    </w:rPr>
  </w:style>
  <w:style w:type="table" w:styleId="Tablaconcuadrcula">
    <w:name w:val="Table Grid"/>
    <w:basedOn w:val="Tablanormal"/>
    <w:uiPriority w:val="59"/>
    <w:rsid w:val="004A00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rsid w:val="00A3011E"/>
    <w:rPr>
      <w:color w:val="0000FF"/>
      <w:u w:val="single"/>
    </w:rPr>
  </w:style>
  <w:style w:type="character" w:customStyle="1" w:styleId="SANGRADO-2Car">
    <w:name w:val="SANGRADO-2 Car"/>
    <w:basedOn w:val="Fuentedeprrafopredeter"/>
    <w:link w:val="SANGRADO-2"/>
    <w:rsid w:val="008249BB"/>
    <w:rPr>
      <w:rFonts w:ascii="Arial" w:hAnsi="Arial" w:cs="Arial"/>
      <w:sz w:val="24"/>
      <w:szCs w:val="24"/>
      <w:lang w:val="es-ES" w:eastAsia="es-ES" w:bidi="ar-SA"/>
    </w:rPr>
  </w:style>
  <w:style w:type="paragraph" w:styleId="Prrafodelista">
    <w:name w:val="List Paragraph"/>
    <w:aliases w:val="Párrafo1_viñeta"/>
    <w:basedOn w:val="Normal"/>
    <w:link w:val="PrrafodelistaCar"/>
    <w:uiPriority w:val="34"/>
    <w:qFormat/>
    <w:rsid w:val="00E86362"/>
    <w:pPr>
      <w:ind w:left="708"/>
    </w:pPr>
  </w:style>
  <w:style w:type="character" w:customStyle="1" w:styleId="Ttulo1Car">
    <w:name w:val="Título 1 Car"/>
    <w:basedOn w:val="Fuentedeprrafopredeter"/>
    <w:link w:val="Ttulo1"/>
    <w:rsid w:val="009A22DD"/>
    <w:rPr>
      <w:rFonts w:ascii="Cambria" w:eastAsia="Times New Roman" w:hAnsi="Cambria" w:cs="Times New Roman"/>
      <w:b/>
      <w:bCs/>
      <w:kern w:val="32"/>
      <w:sz w:val="32"/>
      <w:szCs w:val="32"/>
    </w:rPr>
  </w:style>
  <w:style w:type="character" w:styleId="Refdecomentario">
    <w:name w:val="annotation reference"/>
    <w:basedOn w:val="Fuentedeprrafopredeter"/>
    <w:rsid w:val="004656FA"/>
    <w:rPr>
      <w:sz w:val="16"/>
      <w:szCs w:val="16"/>
    </w:rPr>
  </w:style>
  <w:style w:type="paragraph" w:styleId="Textocomentario">
    <w:name w:val="annotation text"/>
    <w:basedOn w:val="Normal"/>
    <w:link w:val="TextocomentarioCar"/>
    <w:rsid w:val="004656FA"/>
  </w:style>
  <w:style w:type="character" w:customStyle="1" w:styleId="TextocomentarioCar">
    <w:name w:val="Texto comentario Car"/>
    <w:basedOn w:val="Fuentedeprrafopredeter"/>
    <w:link w:val="Textocomentario"/>
    <w:rsid w:val="004656FA"/>
  </w:style>
  <w:style w:type="paragraph" w:styleId="Asuntodelcomentario">
    <w:name w:val="annotation subject"/>
    <w:basedOn w:val="Textocomentario"/>
    <w:next w:val="Textocomentario"/>
    <w:link w:val="AsuntodelcomentarioCar"/>
    <w:rsid w:val="004656FA"/>
    <w:rPr>
      <w:b/>
      <w:bCs/>
    </w:rPr>
  </w:style>
  <w:style w:type="character" w:customStyle="1" w:styleId="AsuntodelcomentarioCar">
    <w:name w:val="Asunto del comentario Car"/>
    <w:basedOn w:val="TextocomentarioCar"/>
    <w:link w:val="Asuntodelcomentario"/>
    <w:rsid w:val="004656FA"/>
    <w:rPr>
      <w:b/>
      <w:bCs/>
    </w:rPr>
  </w:style>
  <w:style w:type="character" w:customStyle="1" w:styleId="TextodegloboCar">
    <w:name w:val="Texto de globo Car"/>
    <w:basedOn w:val="Fuentedeprrafopredeter"/>
    <w:link w:val="Textodeglobo"/>
    <w:uiPriority w:val="99"/>
    <w:semiHidden/>
    <w:rsid w:val="00B75A10"/>
    <w:rPr>
      <w:rFonts w:ascii="Tahoma" w:hAnsi="Tahoma" w:cs="Tahoma"/>
      <w:sz w:val="16"/>
      <w:szCs w:val="16"/>
    </w:rPr>
  </w:style>
  <w:style w:type="character" w:customStyle="1" w:styleId="SANGRADO-1Car">
    <w:name w:val="SANGRADO-1 Car"/>
    <w:basedOn w:val="Fuentedeprrafopredeter"/>
    <w:link w:val="SANGRADO-1"/>
    <w:locked/>
    <w:rsid w:val="00B75A10"/>
    <w:rPr>
      <w:rFonts w:ascii="Arial" w:hAnsi="Arial" w:cs="Arial"/>
      <w:sz w:val="24"/>
      <w:szCs w:val="24"/>
    </w:rPr>
  </w:style>
  <w:style w:type="character" w:styleId="Hipervnculovisitado">
    <w:name w:val="FollowedHyperlink"/>
    <w:basedOn w:val="Fuentedeprrafopredeter"/>
    <w:rsid w:val="00967F48"/>
    <w:rPr>
      <w:color w:val="800080" w:themeColor="followedHyperlink"/>
      <w:u w:val="single"/>
    </w:rPr>
  </w:style>
  <w:style w:type="paragraph" w:customStyle="1" w:styleId="Default">
    <w:name w:val="Default"/>
    <w:rsid w:val="00527A10"/>
    <w:pPr>
      <w:autoSpaceDE w:val="0"/>
      <w:autoSpaceDN w:val="0"/>
      <w:adjustRightInd w:val="0"/>
    </w:pPr>
    <w:rPr>
      <w:rFonts w:ascii="Arial Unicode MS" w:eastAsia="Arial Unicode MS" w:cs="Arial Unicode MS"/>
      <w:color w:val="000000"/>
      <w:sz w:val="24"/>
      <w:szCs w:val="24"/>
    </w:rPr>
  </w:style>
  <w:style w:type="character" w:customStyle="1" w:styleId="ESTANDARCar">
    <w:name w:val="ESTANDAR Car"/>
    <w:link w:val="ESTANDAR"/>
    <w:rsid w:val="00B7769F"/>
    <w:rPr>
      <w:rFonts w:ascii="Gill Sans" w:hAnsi="Gill Sans"/>
      <w:sz w:val="26"/>
      <w:szCs w:val="24"/>
    </w:rPr>
  </w:style>
  <w:style w:type="character" w:customStyle="1" w:styleId="PiedepginaCar">
    <w:name w:val="Pie de página Car"/>
    <w:basedOn w:val="Fuentedeprrafopredeter"/>
    <w:link w:val="Piedepgina"/>
    <w:uiPriority w:val="99"/>
    <w:rsid w:val="006E3661"/>
  </w:style>
  <w:style w:type="character" w:customStyle="1" w:styleId="PrrafodelistaCar">
    <w:name w:val="Párrafo de lista Car"/>
    <w:aliases w:val="Párrafo1_viñeta Car"/>
    <w:basedOn w:val="Fuentedeprrafopredeter"/>
    <w:link w:val="Prrafodelista"/>
    <w:uiPriority w:val="34"/>
    <w:rsid w:val="007204B9"/>
  </w:style>
  <w:style w:type="character" w:styleId="Textoennegrita">
    <w:name w:val="Strong"/>
    <w:basedOn w:val="Fuentedeprrafopredeter"/>
    <w:uiPriority w:val="22"/>
    <w:qFormat/>
    <w:rsid w:val="00723C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198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0.wmf"/><Relationship Id="rId2" Type="http://schemas.openxmlformats.org/officeDocument/2006/relationships/oleObject" Target="embeddings/oleObject1.bin"/><Relationship Id="rId1" Type="http://schemas.openxmlformats.org/officeDocument/2006/relationships/image" Target="media/image3.wmf"/><Relationship Id="rId5" Type="http://schemas.openxmlformats.org/officeDocument/2006/relationships/image" Target="media/image4.jpg"/><Relationship Id="rId4"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C:\Mis%20documentos\Trabajos_WORD\Modelos_WORD\Hoja_de_trabajo_PERSONALIZAD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E6175B-8D44-449A-9CFE-7239341DAE76}">
  <ds:schemaRefs>
    <ds:schemaRef ds:uri="http://schemas.openxmlformats.org/officeDocument/2006/bibliography"/>
  </ds:schemaRefs>
</ds:datastoreItem>
</file>

<file path=customXml/itemProps2.xml><?xml version="1.0" encoding="utf-8"?>
<ds:datastoreItem xmlns:ds="http://schemas.openxmlformats.org/officeDocument/2006/customXml" ds:itemID="{B19BFC6C-C953-4D7D-A5C5-42D74ACE10AD}"/>
</file>

<file path=customXml/itemProps3.xml><?xml version="1.0" encoding="utf-8"?>
<ds:datastoreItem xmlns:ds="http://schemas.openxmlformats.org/officeDocument/2006/customXml" ds:itemID="{ABA46C50-84D4-480D-977E-CF5671ECAC75}"/>
</file>

<file path=customXml/itemProps4.xml><?xml version="1.0" encoding="utf-8"?>
<ds:datastoreItem xmlns:ds="http://schemas.openxmlformats.org/officeDocument/2006/customXml" ds:itemID="{63956909-33A1-4D24-ACD8-D64AFD5A8D3B}"/>
</file>

<file path=docProps/app.xml><?xml version="1.0" encoding="utf-8"?>
<Properties xmlns="http://schemas.openxmlformats.org/officeDocument/2006/extended-properties" xmlns:vt="http://schemas.openxmlformats.org/officeDocument/2006/docPropsVTypes">
  <Template>Hoja_de_trabajo_PERSONALIZADA.dot</Template>
  <TotalTime>1</TotalTime>
  <Pages>4</Pages>
  <Words>1237</Words>
  <Characters>6886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D</vt:lpstr>
    </vt:vector>
  </TitlesOfParts>
  <Company>M.A.P.</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INSS</dc:creator>
  <cp:lastModifiedBy>SANCHO SANZ, ELENA</cp:lastModifiedBy>
  <cp:revision>2</cp:revision>
  <cp:lastPrinted>2023-03-30T08:35:00Z</cp:lastPrinted>
  <dcterms:created xsi:type="dcterms:W3CDTF">2023-04-21T09:53:00Z</dcterms:created>
  <dcterms:modified xsi:type="dcterms:W3CDTF">2023-04-21T09:53:00Z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-1879434356</vt:i4>
  </property>
  <property fmtid="{D5CDD505-2E9C-101B-9397-08002B2CF9AE}" pid="3" name="ContentTypeId">
    <vt:lpwstr>0x010100EFC9CAA0835FA74491AB6686E1E5FDBA</vt:lpwstr>
  </property>
</Properties>
</file>