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345D8" w14:textId="792CAC96" w:rsidR="007B33F0" w:rsidRDefault="007B33F0" w:rsidP="007B33F0">
      <w:pPr>
        <w:spacing w:line="360" w:lineRule="auto"/>
        <w:jc w:val="center"/>
        <w:rPr>
          <w:rFonts w:ascii="Arial" w:hAnsi="Arial" w:cs="Arial"/>
          <w:b/>
          <w:szCs w:val="24"/>
        </w:rPr>
      </w:pPr>
      <w:r w:rsidRPr="002E0D26">
        <w:rPr>
          <w:rFonts w:ascii="Arial" w:hAnsi="Arial" w:cs="Arial"/>
          <w:b/>
          <w:szCs w:val="24"/>
        </w:rPr>
        <w:t>Documento 4</w:t>
      </w:r>
    </w:p>
    <w:p w14:paraId="41E6023C" w14:textId="77777777" w:rsidR="00571BFD" w:rsidRPr="002E0D26" w:rsidRDefault="00571BFD" w:rsidP="007B33F0">
      <w:pPr>
        <w:spacing w:line="360" w:lineRule="auto"/>
        <w:jc w:val="center"/>
        <w:rPr>
          <w:rFonts w:ascii="Arial" w:hAnsi="Arial" w:cs="Arial"/>
          <w:b/>
          <w:szCs w:val="24"/>
        </w:rPr>
      </w:pPr>
    </w:p>
    <w:p w14:paraId="169B2127" w14:textId="4321F710" w:rsidR="007B33F0" w:rsidRDefault="007B33F0" w:rsidP="007B33F0">
      <w:pPr>
        <w:pStyle w:val="Piedepgina"/>
        <w:tabs>
          <w:tab w:val="clear" w:pos="4252"/>
          <w:tab w:val="clear" w:pos="8504"/>
        </w:tabs>
        <w:ind w:left="284"/>
        <w:jc w:val="center"/>
        <w:rPr>
          <w:rFonts w:ascii="Arial" w:hAnsi="Arial" w:cs="Arial"/>
          <w:b/>
          <w:bCs/>
          <w:szCs w:val="22"/>
        </w:rPr>
      </w:pPr>
      <w:r w:rsidRPr="00DE4405">
        <w:rPr>
          <w:rFonts w:ascii="Arial" w:hAnsi="Arial" w:cs="Arial"/>
          <w:b/>
          <w:bCs/>
          <w:szCs w:val="22"/>
        </w:rPr>
        <w:t xml:space="preserve">RECONOCIMIENTO MEDICO </w:t>
      </w:r>
      <w:r>
        <w:rPr>
          <w:rFonts w:ascii="Arial" w:hAnsi="Arial" w:cs="Arial"/>
          <w:b/>
          <w:bCs/>
          <w:szCs w:val="22"/>
        </w:rPr>
        <w:t>UROLOGICO</w:t>
      </w:r>
      <w:r>
        <w:rPr>
          <w:rFonts w:cs="Arial"/>
          <w:b/>
          <w:bCs/>
          <w:szCs w:val="22"/>
        </w:rPr>
        <w:t xml:space="preserve"> </w:t>
      </w:r>
      <w:r w:rsidRPr="002E0D26">
        <w:rPr>
          <w:rFonts w:ascii="Arial" w:hAnsi="Arial" w:cs="Arial"/>
          <w:b/>
          <w:bCs/>
          <w:szCs w:val="22"/>
        </w:rPr>
        <w:t>(</w:t>
      </w:r>
      <w:r w:rsidRPr="008D3777">
        <w:rPr>
          <w:rFonts w:ascii="Arial" w:hAnsi="Arial" w:cs="Arial"/>
          <w:b/>
          <w:color w:val="000000" w:themeColor="text1"/>
          <w:szCs w:val="22"/>
        </w:rPr>
        <w:t>LOTE</w:t>
      </w:r>
      <w:r w:rsidRPr="008D3777">
        <w:rPr>
          <w:rFonts w:ascii="Arial" w:hAnsi="Arial" w:cs="Arial"/>
          <w:b/>
          <w:bCs/>
          <w:color w:val="000000" w:themeColor="text1"/>
          <w:szCs w:val="22"/>
        </w:rPr>
        <w:t xml:space="preserve"> </w:t>
      </w:r>
      <w:r>
        <w:rPr>
          <w:rFonts w:ascii="Arial" w:hAnsi="Arial" w:cs="Arial"/>
          <w:b/>
          <w:bCs/>
          <w:szCs w:val="22"/>
        </w:rPr>
        <w:t>4</w:t>
      </w:r>
      <w:r w:rsidRPr="002E0D26">
        <w:rPr>
          <w:rFonts w:ascii="Arial" w:hAnsi="Arial" w:cs="Arial"/>
          <w:b/>
          <w:bCs/>
          <w:szCs w:val="22"/>
        </w:rPr>
        <w:t>)</w:t>
      </w:r>
    </w:p>
    <w:p w14:paraId="703CEDA8" w14:textId="77777777" w:rsidR="0072436C" w:rsidRDefault="0072436C" w:rsidP="007B33F0">
      <w:pPr>
        <w:pStyle w:val="Piedepgina"/>
        <w:tabs>
          <w:tab w:val="clear" w:pos="4252"/>
          <w:tab w:val="clear" w:pos="8504"/>
        </w:tabs>
        <w:ind w:left="284"/>
        <w:jc w:val="center"/>
        <w:rPr>
          <w:rFonts w:ascii="Arial" w:hAnsi="Arial" w:cs="Arial"/>
          <w:b/>
          <w:bCs/>
          <w:szCs w:val="22"/>
        </w:rPr>
      </w:pPr>
    </w:p>
    <w:p w14:paraId="62FCBF12" w14:textId="77777777" w:rsidR="00445315" w:rsidRPr="002E0D26" w:rsidRDefault="00445315" w:rsidP="007B33F0">
      <w:pPr>
        <w:pStyle w:val="Piedepgina"/>
        <w:tabs>
          <w:tab w:val="clear" w:pos="4252"/>
          <w:tab w:val="clear" w:pos="8504"/>
        </w:tabs>
        <w:ind w:left="284"/>
        <w:jc w:val="center"/>
        <w:rPr>
          <w:rFonts w:ascii="Arial" w:hAnsi="Arial" w:cs="Arial"/>
          <w:b/>
          <w:bCs/>
          <w:szCs w:val="22"/>
          <w:u w:val="single"/>
        </w:rPr>
      </w:pPr>
    </w:p>
    <w:p w14:paraId="585389B1" w14:textId="2C83F127" w:rsidR="007B33F0" w:rsidRDefault="007B33F0" w:rsidP="007B33F0">
      <w:pPr>
        <w:pStyle w:val="Piedepgina"/>
        <w:tabs>
          <w:tab w:val="clear" w:pos="4252"/>
          <w:tab w:val="clear" w:pos="8504"/>
        </w:tabs>
        <w:ind w:left="284"/>
        <w:jc w:val="both"/>
        <w:rPr>
          <w:rFonts w:ascii="Arial" w:hAnsi="Arial" w:cs="Arial"/>
          <w:b/>
          <w:bCs/>
          <w:szCs w:val="22"/>
        </w:rPr>
      </w:pPr>
      <w:r w:rsidRPr="002E0D26">
        <w:rPr>
          <w:rFonts w:ascii="Arial" w:hAnsi="Arial" w:cs="Arial"/>
          <w:b/>
          <w:bCs/>
          <w:szCs w:val="22"/>
        </w:rPr>
        <w:t>MODELO DE OFERTA ECONÓMICA</w:t>
      </w:r>
      <w:r w:rsidRPr="002E0D26">
        <w:rPr>
          <w:rFonts w:ascii="Arial" w:hAnsi="Arial" w:cs="Arial"/>
          <w:bCs/>
          <w:color w:val="FF0000"/>
          <w:szCs w:val="22"/>
        </w:rPr>
        <w:t xml:space="preserve"> </w:t>
      </w:r>
      <w:r w:rsidRPr="002E0D26">
        <w:rPr>
          <w:rFonts w:ascii="Arial" w:hAnsi="Arial" w:cs="Arial"/>
          <w:b/>
          <w:bCs/>
          <w:szCs w:val="22"/>
        </w:rPr>
        <w:t xml:space="preserve">Y DE ASUNCIÓN DE PRESTACIONES QUE RESPONDEN A CRITERIOS </w:t>
      </w:r>
      <w:proofErr w:type="gramStart"/>
      <w:r w:rsidRPr="002E0D26">
        <w:rPr>
          <w:rFonts w:ascii="Arial" w:hAnsi="Arial" w:cs="Arial"/>
          <w:b/>
          <w:bCs/>
          <w:szCs w:val="22"/>
        </w:rPr>
        <w:t>AUTOMÁTICOS ,</w:t>
      </w:r>
      <w:proofErr w:type="gramEnd"/>
      <w:r w:rsidRPr="002E0D26">
        <w:rPr>
          <w:rFonts w:ascii="Arial" w:hAnsi="Arial" w:cs="Arial"/>
          <w:b/>
          <w:bCs/>
          <w:szCs w:val="22"/>
        </w:rPr>
        <w:t xml:space="preserve"> Y DE DECLARACIÓN RESPONSABLE</w:t>
      </w:r>
    </w:p>
    <w:p w14:paraId="39B13BAA" w14:textId="77777777" w:rsidR="00571BFD" w:rsidRPr="002E0D26" w:rsidRDefault="00571BFD" w:rsidP="007B33F0">
      <w:pPr>
        <w:pStyle w:val="Piedepgina"/>
        <w:tabs>
          <w:tab w:val="clear" w:pos="4252"/>
          <w:tab w:val="clear" w:pos="8504"/>
        </w:tabs>
        <w:ind w:left="284"/>
        <w:jc w:val="both"/>
        <w:rPr>
          <w:rFonts w:ascii="Arial" w:hAnsi="Arial" w:cs="Arial"/>
          <w:b/>
          <w:bCs/>
          <w:szCs w:val="22"/>
          <w:u w:val="single"/>
        </w:rPr>
      </w:pPr>
    </w:p>
    <w:p w14:paraId="17D631CE" w14:textId="77777777" w:rsidR="007B33F0" w:rsidRPr="002E0D26" w:rsidRDefault="007B33F0" w:rsidP="007B33F0">
      <w:pPr>
        <w:pStyle w:val="Piedepgina"/>
        <w:tabs>
          <w:tab w:val="clear" w:pos="4252"/>
          <w:tab w:val="clear" w:pos="8504"/>
        </w:tabs>
        <w:ind w:left="284"/>
        <w:jc w:val="center"/>
        <w:rPr>
          <w:rFonts w:ascii="Arial Narrow" w:hAnsi="Arial Narrow" w:cs="Arial"/>
          <w:szCs w:val="22"/>
        </w:rPr>
      </w:pPr>
      <w:r w:rsidRPr="002E0D26">
        <w:rPr>
          <w:rFonts w:ascii="Arial" w:hAnsi="Arial" w:cs="Arial"/>
          <w:b/>
          <w:bCs/>
          <w:color w:val="FF0000"/>
          <w:szCs w:val="22"/>
        </w:rPr>
        <w:t xml:space="preserve"> </w:t>
      </w:r>
    </w:p>
    <w:p w14:paraId="0F4171E6" w14:textId="77777777" w:rsidR="007B33F0" w:rsidRPr="002E0D26" w:rsidRDefault="007B33F0" w:rsidP="007B33F0">
      <w:pPr>
        <w:pStyle w:val="ESTANDAR"/>
        <w:spacing w:line="276" w:lineRule="auto"/>
        <w:ind w:left="284"/>
        <w:rPr>
          <w:rFonts w:ascii="Arial Narrow" w:hAnsi="Arial Narrow" w:cs="Arial"/>
          <w:sz w:val="22"/>
          <w:szCs w:val="22"/>
        </w:rPr>
      </w:pPr>
      <w:r w:rsidRPr="002E0D26">
        <w:rPr>
          <w:rFonts w:ascii="Arial Narrow" w:hAnsi="Arial Narrow" w:cs="Arial"/>
          <w:sz w:val="22"/>
          <w:szCs w:val="22"/>
        </w:rPr>
        <w:t>Don __________________________________________________________,</w:t>
      </w:r>
    </w:p>
    <w:p w14:paraId="5CBB31A9" w14:textId="089A427F" w:rsidR="007B33F0" w:rsidRDefault="007B33F0" w:rsidP="007B33F0">
      <w:pPr>
        <w:pStyle w:val="ESTANDAR"/>
        <w:spacing w:line="276" w:lineRule="auto"/>
        <w:ind w:left="284"/>
        <w:rPr>
          <w:rFonts w:ascii="Arial Narrow" w:hAnsi="Arial Narrow" w:cs="Arial"/>
          <w:color w:val="000000" w:themeColor="text1"/>
          <w:sz w:val="22"/>
          <w:szCs w:val="22"/>
        </w:rPr>
      </w:pPr>
      <w:r w:rsidRPr="002E0D26">
        <w:rPr>
          <w:rFonts w:ascii="Arial Narrow" w:hAnsi="Arial Narrow" w:cs="Arial"/>
          <w:sz w:val="22"/>
          <w:szCs w:val="22"/>
        </w:rPr>
        <w:t>con DNI. N</w:t>
      </w:r>
      <w:r>
        <w:rPr>
          <w:rFonts w:ascii="Arial Narrow" w:hAnsi="Arial Narrow" w:cs="Arial"/>
          <w:sz w:val="22"/>
          <w:szCs w:val="22"/>
        </w:rPr>
        <w:t>.</w:t>
      </w:r>
      <w:r w:rsidRPr="002E0D26">
        <w:rPr>
          <w:rFonts w:ascii="Arial Narrow" w:hAnsi="Arial Narrow" w:cs="Arial"/>
          <w:sz w:val="22"/>
          <w:szCs w:val="22"/>
        </w:rPr>
        <w:t>º ____________________, y domicilio en ____________________ c/ ______________________________________ n</w:t>
      </w:r>
      <w:r>
        <w:rPr>
          <w:rFonts w:ascii="Arial Narrow" w:hAnsi="Arial Narrow" w:cs="Arial"/>
          <w:sz w:val="22"/>
          <w:szCs w:val="22"/>
        </w:rPr>
        <w:t>.</w:t>
      </w:r>
      <w:r w:rsidRPr="002E0D26">
        <w:rPr>
          <w:rFonts w:ascii="Arial Narrow" w:hAnsi="Arial Narrow" w:cs="Arial"/>
          <w:sz w:val="22"/>
          <w:szCs w:val="22"/>
        </w:rPr>
        <w:t xml:space="preserve">º ______ , actuando en su propio nombre y derecho, o en representación de la Empresa _______________  con N.I.F. ________________, a la cual representa por su calidad de </w:t>
      </w:r>
      <w:r w:rsidRPr="002E0D26">
        <w:rPr>
          <w:rFonts w:ascii="Arial Narrow" w:hAnsi="Arial Narrow" w:cs="Arial"/>
          <w:color w:val="000000" w:themeColor="text1"/>
          <w:sz w:val="22"/>
          <w:szCs w:val="22"/>
        </w:rPr>
        <w:t xml:space="preserve">___________________ enterado de las condiciones y requisitos que se exigen para la adjudicación del contrato de servicios de </w:t>
      </w:r>
      <w:r w:rsidRPr="002E0D26">
        <w:rPr>
          <w:rFonts w:ascii="Arial Narrow" w:hAnsi="Arial Narrow" w:cs="Arial"/>
          <w:color w:val="000000" w:themeColor="text1"/>
          <w:sz w:val="22"/>
          <w:szCs w:val="22"/>
          <w:u w:val="single"/>
        </w:rPr>
        <w:t xml:space="preserve">                                                                                                                      </w:t>
      </w:r>
      <w:r w:rsidRPr="002E0D26">
        <w:rPr>
          <w:rFonts w:ascii="Arial Narrow" w:hAnsi="Arial Narrow" w:cs="Arial"/>
          <w:color w:val="000000" w:themeColor="text1"/>
          <w:sz w:val="22"/>
          <w:szCs w:val="22"/>
        </w:rPr>
        <w:t xml:space="preserve"> según expediente n</w:t>
      </w:r>
      <w:r>
        <w:rPr>
          <w:rFonts w:ascii="Arial Narrow" w:hAnsi="Arial Narrow" w:cs="Arial"/>
          <w:color w:val="000000" w:themeColor="text1"/>
          <w:sz w:val="22"/>
          <w:szCs w:val="22"/>
        </w:rPr>
        <w:t>.</w:t>
      </w:r>
      <w:r w:rsidRPr="002E0D26">
        <w:rPr>
          <w:rFonts w:ascii="Arial Narrow" w:hAnsi="Arial Narrow" w:cs="Arial"/>
          <w:color w:val="000000" w:themeColor="text1"/>
          <w:sz w:val="22"/>
          <w:szCs w:val="22"/>
        </w:rPr>
        <w:t>º</w:t>
      </w:r>
      <w:r w:rsidR="00445315">
        <w:rPr>
          <w:rFonts w:ascii="Arial Narrow" w:hAnsi="Arial Narrow" w:cs="Arial"/>
          <w:color w:val="000000" w:themeColor="text1"/>
          <w:sz w:val="22"/>
          <w:szCs w:val="22"/>
        </w:rPr>
        <w:t xml:space="preserve"> 2025/400078</w:t>
      </w:r>
      <w:r w:rsidRPr="002E0D26">
        <w:rPr>
          <w:rFonts w:ascii="Arial Narrow" w:hAnsi="Arial Narrow" w:cs="Arial"/>
          <w:color w:val="000000" w:themeColor="text1"/>
          <w:sz w:val="22"/>
          <w:szCs w:val="22"/>
        </w:rPr>
        <w:t xml:space="preserve">, </w:t>
      </w:r>
    </w:p>
    <w:p w14:paraId="146D0793" w14:textId="77777777" w:rsidR="007B33F0" w:rsidRDefault="007B33F0" w:rsidP="007B33F0">
      <w:pPr>
        <w:pStyle w:val="ESTANDAR"/>
        <w:spacing w:line="276" w:lineRule="auto"/>
        <w:ind w:left="284"/>
        <w:rPr>
          <w:rFonts w:ascii="Arial Narrow" w:hAnsi="Arial Narrow" w:cs="Arial"/>
          <w:color w:val="000000" w:themeColor="text1"/>
          <w:sz w:val="22"/>
          <w:szCs w:val="22"/>
        </w:rPr>
      </w:pPr>
    </w:p>
    <w:p w14:paraId="35C84A73" w14:textId="77777777" w:rsidR="007B33F0" w:rsidRPr="002E0D26" w:rsidRDefault="007B33F0" w:rsidP="007B33F0">
      <w:pPr>
        <w:pStyle w:val="ESTANDAR"/>
        <w:spacing w:line="276" w:lineRule="auto"/>
        <w:ind w:left="284"/>
        <w:rPr>
          <w:rFonts w:ascii="Arial Narrow" w:hAnsi="Arial Narrow" w:cs="Arial"/>
          <w:color w:val="000000" w:themeColor="text1"/>
          <w:sz w:val="22"/>
          <w:szCs w:val="22"/>
        </w:rPr>
      </w:pPr>
      <w:r w:rsidRPr="002E0D26">
        <w:rPr>
          <w:rFonts w:ascii="Arial Narrow" w:hAnsi="Arial Narrow" w:cs="Arial"/>
          <w:b/>
          <w:color w:val="000000" w:themeColor="text1"/>
          <w:sz w:val="22"/>
          <w:szCs w:val="22"/>
        </w:rPr>
        <w:t>SE COMPROMETE A:</w:t>
      </w:r>
    </w:p>
    <w:p w14:paraId="5FDCF285" w14:textId="77777777" w:rsidR="007B33F0" w:rsidRPr="002E0D26" w:rsidRDefault="007B33F0" w:rsidP="007B33F0">
      <w:pPr>
        <w:pStyle w:val="ESTANDAR"/>
        <w:spacing w:line="360" w:lineRule="auto"/>
        <w:ind w:left="284"/>
        <w:rPr>
          <w:rFonts w:ascii="Arial Narrow" w:hAnsi="Arial Narrow" w:cs="Arial"/>
          <w:sz w:val="22"/>
          <w:szCs w:val="22"/>
        </w:rPr>
      </w:pPr>
    </w:p>
    <w:p w14:paraId="3A50C2DD" w14:textId="37262D16" w:rsidR="007B33F0" w:rsidRPr="008D3777" w:rsidRDefault="007B33F0" w:rsidP="007B33F0">
      <w:pPr>
        <w:pStyle w:val="ESTANDAR"/>
        <w:spacing w:line="276" w:lineRule="auto"/>
        <w:ind w:left="284"/>
        <w:rPr>
          <w:rFonts w:ascii="Arial Narrow" w:hAnsi="Arial Narrow" w:cs="Arial"/>
          <w:sz w:val="22"/>
          <w:szCs w:val="22"/>
        </w:rPr>
      </w:pPr>
      <w:r w:rsidRPr="008D3777">
        <w:rPr>
          <w:rFonts w:ascii="Arial Narrow" w:hAnsi="Arial Narrow" w:cs="Arial"/>
          <w:b/>
          <w:bCs/>
          <w:sz w:val="22"/>
          <w:szCs w:val="22"/>
        </w:rPr>
        <w:t>PRIMERO</w:t>
      </w:r>
      <w:r w:rsidRPr="008D3777">
        <w:rPr>
          <w:rFonts w:ascii="Arial Narrow" w:hAnsi="Arial Narrow" w:cs="Arial"/>
          <w:sz w:val="22"/>
          <w:szCs w:val="22"/>
        </w:rPr>
        <w:t>:</w:t>
      </w:r>
      <w:r w:rsidRPr="002E0D26">
        <w:rPr>
          <w:rFonts w:ascii="Arial Narrow" w:hAnsi="Arial Narrow" w:cs="Arial"/>
          <w:sz w:val="22"/>
          <w:szCs w:val="22"/>
        </w:rPr>
        <w:t xml:space="preserve"> Tomar a su cargo la ejecución de dicho contrato, con estricta sujeción al Pliego de Cláusulas administrativas particulares y de prescripciones técnicas que lo definen</w:t>
      </w:r>
      <w:r>
        <w:rPr>
          <w:rFonts w:ascii="Arial Narrow" w:hAnsi="Arial Narrow" w:cs="Arial"/>
          <w:sz w:val="22"/>
          <w:szCs w:val="22"/>
        </w:rPr>
        <w:t>,</w:t>
      </w:r>
      <w:r w:rsidRPr="002E0D26">
        <w:rPr>
          <w:rFonts w:ascii="Arial Narrow" w:hAnsi="Arial Narrow" w:cs="Arial"/>
          <w:sz w:val="22"/>
          <w:szCs w:val="22"/>
        </w:rPr>
        <w:t xml:space="preserve"> por los siguientes precios unitarios: mediante la siguiente oferta para el </w:t>
      </w:r>
      <w:r w:rsidRPr="008D3777">
        <w:rPr>
          <w:rFonts w:ascii="Arial Narrow" w:hAnsi="Arial Narrow" w:cs="Arial"/>
          <w:b/>
          <w:bCs/>
          <w:sz w:val="22"/>
          <w:szCs w:val="22"/>
        </w:rPr>
        <w:t xml:space="preserve">LOTE </w:t>
      </w:r>
      <w:r w:rsidR="00445315">
        <w:rPr>
          <w:rFonts w:ascii="Arial Narrow" w:hAnsi="Arial Narrow" w:cs="Arial"/>
          <w:b/>
          <w:bCs/>
          <w:sz w:val="22"/>
          <w:szCs w:val="22"/>
        </w:rPr>
        <w:t>4</w:t>
      </w:r>
      <w:r w:rsidRPr="002E0D26">
        <w:rPr>
          <w:rFonts w:ascii="Arial Narrow" w:hAnsi="Arial Narrow" w:cs="Arial"/>
          <w:sz w:val="22"/>
          <w:szCs w:val="22"/>
        </w:rPr>
        <w:t>. Y en los siguientes términos:</w:t>
      </w:r>
    </w:p>
    <w:p w14:paraId="47507D5D" w14:textId="77777777" w:rsidR="007B33F0" w:rsidRPr="002E0D26" w:rsidRDefault="007B33F0" w:rsidP="007B33F0">
      <w:pPr>
        <w:pStyle w:val="ESTANDAR"/>
        <w:spacing w:line="360" w:lineRule="auto"/>
        <w:ind w:left="284"/>
        <w:rPr>
          <w:rFonts w:ascii="Arial Narrow" w:hAnsi="Arial Narrow" w:cs="Arial"/>
          <w:sz w:val="22"/>
          <w:szCs w:val="22"/>
        </w:rPr>
      </w:pPr>
    </w:p>
    <w:tbl>
      <w:tblPr>
        <w:tblW w:w="4711" w:type="pct"/>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48"/>
        <w:gridCol w:w="3372"/>
        <w:gridCol w:w="1529"/>
        <w:gridCol w:w="1658"/>
      </w:tblGrid>
      <w:tr w:rsidR="007B33F0" w:rsidRPr="002E0D26" w14:paraId="72C25526" w14:textId="77777777" w:rsidTr="00174444">
        <w:trPr>
          <w:trHeight w:val="986"/>
        </w:trPr>
        <w:tc>
          <w:tcPr>
            <w:tcW w:w="1586" w:type="pct"/>
            <w:vAlign w:val="center"/>
          </w:tcPr>
          <w:p w14:paraId="75E633E5" w14:textId="77777777" w:rsidR="007B33F0" w:rsidRPr="002E0D26" w:rsidRDefault="007B33F0" w:rsidP="00174444">
            <w:pPr>
              <w:pStyle w:val="ESTANDAR"/>
              <w:spacing w:line="276" w:lineRule="auto"/>
              <w:jc w:val="center"/>
              <w:rPr>
                <w:rFonts w:ascii="Arial" w:hAnsi="Arial" w:cs="Arial"/>
                <w:b/>
                <w:sz w:val="16"/>
                <w:szCs w:val="16"/>
              </w:rPr>
            </w:pPr>
            <w:r w:rsidRPr="002E0D26">
              <w:rPr>
                <w:rFonts w:ascii="Arial Narrow" w:hAnsi="Arial Narrow" w:cs="Arial"/>
                <w:sz w:val="22"/>
                <w:szCs w:val="22"/>
              </w:rPr>
              <w:t xml:space="preserve"> </w:t>
            </w:r>
            <w:r w:rsidRPr="002E0D26">
              <w:rPr>
                <w:rFonts w:ascii="Arial" w:hAnsi="Arial" w:cs="Arial"/>
                <w:b/>
                <w:sz w:val="16"/>
                <w:szCs w:val="16"/>
              </w:rPr>
              <w:t>CONCEPTO</w:t>
            </w:r>
          </w:p>
          <w:p w14:paraId="1B61D39A" w14:textId="77777777" w:rsidR="007B33F0" w:rsidRPr="002E0D26" w:rsidRDefault="007B33F0" w:rsidP="00174444">
            <w:pPr>
              <w:pStyle w:val="ESTANDAR"/>
              <w:spacing w:line="276" w:lineRule="auto"/>
              <w:jc w:val="center"/>
              <w:rPr>
                <w:rFonts w:ascii="Arial" w:hAnsi="Arial" w:cs="Arial"/>
                <w:b/>
                <w:sz w:val="16"/>
                <w:szCs w:val="16"/>
              </w:rPr>
            </w:pPr>
          </w:p>
        </w:tc>
        <w:tc>
          <w:tcPr>
            <w:tcW w:w="1755" w:type="pct"/>
            <w:vAlign w:val="center"/>
          </w:tcPr>
          <w:p w14:paraId="12FF74B8" w14:textId="77777777" w:rsidR="007B33F0" w:rsidRPr="002E0D26" w:rsidRDefault="007B33F0" w:rsidP="00174444">
            <w:pPr>
              <w:pStyle w:val="ESTANDAR"/>
              <w:spacing w:line="276" w:lineRule="auto"/>
              <w:jc w:val="center"/>
              <w:rPr>
                <w:rFonts w:ascii="Arial" w:hAnsi="Arial" w:cs="Arial"/>
                <w:b/>
                <w:sz w:val="16"/>
                <w:szCs w:val="16"/>
              </w:rPr>
            </w:pPr>
            <w:r w:rsidRPr="002E0D26">
              <w:rPr>
                <w:rFonts w:ascii="Arial" w:hAnsi="Arial" w:cs="Arial"/>
                <w:b/>
                <w:sz w:val="16"/>
                <w:szCs w:val="16"/>
              </w:rPr>
              <w:t>IMPORTE UNITARIO</w:t>
            </w:r>
          </w:p>
          <w:p w14:paraId="6D2D6C0A" w14:textId="77777777" w:rsidR="007B33F0" w:rsidRPr="002E0D26" w:rsidRDefault="007B33F0" w:rsidP="00174444">
            <w:pPr>
              <w:pStyle w:val="ESTANDAR"/>
              <w:spacing w:line="276" w:lineRule="auto"/>
              <w:jc w:val="center"/>
              <w:rPr>
                <w:rFonts w:ascii="Arial" w:hAnsi="Arial" w:cs="Arial"/>
                <w:b/>
                <w:sz w:val="16"/>
                <w:szCs w:val="16"/>
              </w:rPr>
            </w:pPr>
            <w:r w:rsidRPr="002E0D26">
              <w:rPr>
                <w:rFonts w:ascii="Arial" w:hAnsi="Arial" w:cs="Arial"/>
                <w:b/>
                <w:sz w:val="16"/>
                <w:szCs w:val="16"/>
              </w:rPr>
              <w:t>IVA EXENTO</w:t>
            </w:r>
          </w:p>
          <w:p w14:paraId="0296BA7E" w14:textId="112C9876" w:rsidR="007B33F0" w:rsidRPr="002E0D26" w:rsidRDefault="007B33F0" w:rsidP="00174444">
            <w:pPr>
              <w:pStyle w:val="ESTANDAR"/>
              <w:spacing w:line="276" w:lineRule="auto"/>
              <w:jc w:val="center"/>
              <w:rPr>
                <w:rFonts w:ascii="Arial" w:hAnsi="Arial" w:cs="Arial"/>
                <w:b/>
                <w:sz w:val="16"/>
                <w:szCs w:val="16"/>
              </w:rPr>
            </w:pPr>
            <w:r w:rsidRPr="002E0D26">
              <w:rPr>
                <w:rFonts w:ascii="Arial" w:hAnsi="Arial" w:cs="Arial"/>
                <w:b/>
                <w:sz w:val="16"/>
                <w:szCs w:val="16"/>
                <w:u w:val="single"/>
              </w:rPr>
              <w:t xml:space="preserve">CON </w:t>
            </w:r>
            <w:r>
              <w:rPr>
                <w:rFonts w:ascii="Arial" w:hAnsi="Arial" w:cs="Arial"/>
                <w:b/>
                <w:sz w:val="16"/>
                <w:szCs w:val="16"/>
                <w:u w:val="single"/>
              </w:rPr>
              <w:t>2</w:t>
            </w:r>
            <w:r w:rsidRPr="002E0D26">
              <w:rPr>
                <w:rFonts w:ascii="Arial" w:hAnsi="Arial" w:cs="Arial"/>
                <w:b/>
                <w:sz w:val="16"/>
                <w:szCs w:val="16"/>
                <w:u w:val="single"/>
              </w:rPr>
              <w:t xml:space="preserve"> DECIMALES</w:t>
            </w:r>
          </w:p>
          <w:p w14:paraId="6B7D14D1" w14:textId="77777777" w:rsidR="007B33F0" w:rsidRPr="002E0D26" w:rsidRDefault="007B33F0" w:rsidP="00174444">
            <w:pPr>
              <w:pStyle w:val="ESTANDAR"/>
              <w:spacing w:line="276" w:lineRule="auto"/>
              <w:jc w:val="center"/>
              <w:rPr>
                <w:rFonts w:ascii="Arial" w:hAnsi="Arial" w:cs="Arial"/>
                <w:sz w:val="16"/>
                <w:szCs w:val="16"/>
              </w:rPr>
            </w:pPr>
            <w:r w:rsidRPr="002E0D26">
              <w:rPr>
                <w:rFonts w:ascii="Arial" w:hAnsi="Arial" w:cs="Arial"/>
                <w:i/>
                <w:color w:val="FF0000"/>
                <w:sz w:val="16"/>
                <w:szCs w:val="16"/>
              </w:rPr>
              <w:t xml:space="preserve"> </w:t>
            </w:r>
          </w:p>
        </w:tc>
        <w:tc>
          <w:tcPr>
            <w:tcW w:w="796" w:type="pct"/>
            <w:vAlign w:val="center"/>
          </w:tcPr>
          <w:p w14:paraId="389473BD" w14:textId="77777777" w:rsidR="007B33F0" w:rsidRPr="002E0D26" w:rsidRDefault="007B33F0" w:rsidP="00174444">
            <w:pPr>
              <w:pStyle w:val="ESTANDAR"/>
              <w:spacing w:line="276" w:lineRule="auto"/>
              <w:jc w:val="center"/>
              <w:rPr>
                <w:rFonts w:ascii="Arial" w:hAnsi="Arial" w:cs="Arial"/>
                <w:b/>
                <w:sz w:val="16"/>
                <w:szCs w:val="16"/>
              </w:rPr>
            </w:pPr>
            <w:r>
              <w:rPr>
                <w:rFonts w:ascii="Arial" w:hAnsi="Arial" w:cs="Arial"/>
                <w:b/>
                <w:sz w:val="16"/>
                <w:szCs w:val="16"/>
              </w:rPr>
              <w:t>N.º MAXIMO PREVISTO</w:t>
            </w:r>
          </w:p>
          <w:p w14:paraId="3228F41A" w14:textId="77777777" w:rsidR="007B33F0" w:rsidRPr="002E0D26" w:rsidRDefault="007B33F0" w:rsidP="00174444">
            <w:pPr>
              <w:pStyle w:val="ESTANDAR"/>
              <w:spacing w:line="276" w:lineRule="auto"/>
              <w:ind w:left="284"/>
              <w:jc w:val="center"/>
              <w:rPr>
                <w:rFonts w:ascii="Arial" w:hAnsi="Arial" w:cs="Arial"/>
                <w:b/>
                <w:sz w:val="16"/>
                <w:szCs w:val="16"/>
              </w:rPr>
            </w:pPr>
          </w:p>
          <w:p w14:paraId="68294623" w14:textId="77777777" w:rsidR="007B33F0" w:rsidRPr="002E0D26" w:rsidRDefault="007B33F0" w:rsidP="00174444">
            <w:pPr>
              <w:pStyle w:val="ESTANDAR"/>
              <w:spacing w:line="276" w:lineRule="auto"/>
              <w:ind w:left="284"/>
              <w:jc w:val="center"/>
              <w:rPr>
                <w:rFonts w:ascii="Arial" w:hAnsi="Arial" w:cs="Arial"/>
                <w:b/>
                <w:sz w:val="16"/>
                <w:szCs w:val="16"/>
              </w:rPr>
            </w:pPr>
          </w:p>
        </w:tc>
        <w:tc>
          <w:tcPr>
            <w:tcW w:w="863" w:type="pct"/>
          </w:tcPr>
          <w:p w14:paraId="12748B81" w14:textId="77777777" w:rsidR="007B33F0" w:rsidRDefault="007B33F0" w:rsidP="00174444">
            <w:pPr>
              <w:pStyle w:val="ESTANDAR"/>
              <w:spacing w:line="276" w:lineRule="auto"/>
              <w:jc w:val="center"/>
              <w:rPr>
                <w:rFonts w:ascii="Arial" w:hAnsi="Arial" w:cs="Arial"/>
                <w:b/>
                <w:sz w:val="16"/>
                <w:szCs w:val="16"/>
              </w:rPr>
            </w:pPr>
          </w:p>
          <w:p w14:paraId="1C187EBA" w14:textId="77777777" w:rsidR="007B33F0" w:rsidRPr="002E0D26" w:rsidRDefault="007B33F0" w:rsidP="00174444">
            <w:pPr>
              <w:pStyle w:val="ESTANDAR"/>
              <w:spacing w:line="276" w:lineRule="auto"/>
              <w:jc w:val="center"/>
              <w:rPr>
                <w:rFonts w:ascii="Arial" w:hAnsi="Arial" w:cs="Arial"/>
                <w:b/>
                <w:sz w:val="16"/>
                <w:szCs w:val="16"/>
              </w:rPr>
            </w:pPr>
            <w:r>
              <w:rPr>
                <w:rFonts w:ascii="Arial" w:hAnsi="Arial" w:cs="Arial"/>
                <w:b/>
                <w:sz w:val="16"/>
                <w:szCs w:val="16"/>
              </w:rPr>
              <w:t>IMPORTE TOTAL</w:t>
            </w:r>
          </w:p>
        </w:tc>
      </w:tr>
      <w:tr w:rsidR="007B33F0" w:rsidRPr="002E0D26" w14:paraId="38A83E63" w14:textId="77777777" w:rsidTr="00174444">
        <w:trPr>
          <w:trHeight w:val="703"/>
        </w:trPr>
        <w:tc>
          <w:tcPr>
            <w:tcW w:w="1586" w:type="pct"/>
            <w:vAlign w:val="center"/>
          </w:tcPr>
          <w:p w14:paraId="244979C2" w14:textId="1EAF7F62" w:rsidR="007B33F0" w:rsidRPr="002E0D26" w:rsidRDefault="007B33F0" w:rsidP="00174444">
            <w:pPr>
              <w:spacing w:line="276" w:lineRule="auto"/>
              <w:rPr>
                <w:rFonts w:ascii="Arial" w:hAnsi="Arial" w:cs="Arial"/>
                <w:szCs w:val="22"/>
              </w:rPr>
            </w:pPr>
            <w:r>
              <w:rPr>
                <w:rFonts w:ascii="Arial" w:hAnsi="Arial" w:cs="Arial"/>
                <w:szCs w:val="22"/>
              </w:rPr>
              <w:t>RM</w:t>
            </w:r>
            <w:r w:rsidR="00445315">
              <w:rPr>
                <w:rFonts w:ascii="Arial" w:hAnsi="Arial" w:cs="Arial"/>
                <w:szCs w:val="22"/>
              </w:rPr>
              <w:t xml:space="preserve"> ur</w:t>
            </w:r>
            <w:r>
              <w:rPr>
                <w:rFonts w:ascii="Arial" w:hAnsi="Arial" w:cs="Arial"/>
                <w:szCs w:val="22"/>
              </w:rPr>
              <w:t>ológico</w:t>
            </w:r>
          </w:p>
        </w:tc>
        <w:tc>
          <w:tcPr>
            <w:tcW w:w="1755" w:type="pct"/>
            <w:vAlign w:val="center"/>
          </w:tcPr>
          <w:p w14:paraId="31D0D122" w14:textId="77777777" w:rsidR="007B33F0" w:rsidRPr="002E0D26" w:rsidRDefault="007B33F0" w:rsidP="00174444">
            <w:pPr>
              <w:pStyle w:val="ESTANDAR"/>
              <w:spacing w:line="276" w:lineRule="auto"/>
              <w:ind w:left="-7"/>
              <w:jc w:val="center"/>
              <w:rPr>
                <w:rFonts w:ascii="Arial Narrow" w:hAnsi="Arial Narrow" w:cs="Arial"/>
                <w:b/>
                <w:sz w:val="20"/>
                <w:szCs w:val="20"/>
              </w:rPr>
            </w:pPr>
          </w:p>
        </w:tc>
        <w:tc>
          <w:tcPr>
            <w:tcW w:w="796" w:type="pct"/>
            <w:vAlign w:val="center"/>
          </w:tcPr>
          <w:p w14:paraId="32F3CE08" w14:textId="193F0E56" w:rsidR="007B33F0" w:rsidRPr="002E0D26" w:rsidRDefault="007B33F0" w:rsidP="00174444">
            <w:pPr>
              <w:pStyle w:val="ESTANDAR"/>
              <w:spacing w:line="276" w:lineRule="auto"/>
              <w:jc w:val="center"/>
              <w:rPr>
                <w:rFonts w:ascii="Arial Narrow" w:hAnsi="Arial Narrow" w:cs="Arial"/>
                <w:b/>
                <w:sz w:val="20"/>
                <w:szCs w:val="20"/>
              </w:rPr>
            </w:pPr>
            <w:r w:rsidRPr="00101F5A">
              <w:rPr>
                <w:rFonts w:ascii="Arial Narrow" w:hAnsi="Arial Narrow" w:cs="Arial"/>
                <w:b/>
                <w:sz w:val="20"/>
                <w:szCs w:val="20"/>
              </w:rPr>
              <w:t>2</w:t>
            </w:r>
            <w:r w:rsidR="0072436C" w:rsidRPr="00101F5A">
              <w:rPr>
                <w:rFonts w:ascii="Arial Narrow" w:hAnsi="Arial Narrow" w:cs="Arial"/>
                <w:b/>
                <w:sz w:val="20"/>
                <w:szCs w:val="20"/>
              </w:rPr>
              <w:t>4</w:t>
            </w:r>
          </w:p>
        </w:tc>
        <w:tc>
          <w:tcPr>
            <w:tcW w:w="863" w:type="pct"/>
          </w:tcPr>
          <w:p w14:paraId="4E33EA16" w14:textId="77777777" w:rsidR="007B33F0" w:rsidRPr="002E0D26" w:rsidRDefault="007B33F0" w:rsidP="00174444">
            <w:pPr>
              <w:pStyle w:val="ESTANDAR"/>
              <w:spacing w:line="276" w:lineRule="auto"/>
              <w:jc w:val="center"/>
              <w:rPr>
                <w:rFonts w:ascii="Arial Narrow" w:hAnsi="Arial Narrow" w:cs="Arial"/>
                <w:b/>
                <w:sz w:val="20"/>
                <w:szCs w:val="20"/>
              </w:rPr>
            </w:pPr>
          </w:p>
        </w:tc>
      </w:tr>
    </w:tbl>
    <w:p w14:paraId="296E2120" w14:textId="77777777" w:rsidR="007B33F0" w:rsidRPr="002E0D26" w:rsidRDefault="007B33F0" w:rsidP="007B33F0">
      <w:pPr>
        <w:pStyle w:val="ESTANDAR"/>
        <w:spacing w:line="276" w:lineRule="auto"/>
        <w:ind w:left="284"/>
        <w:rPr>
          <w:rFonts w:ascii="Arial Narrow" w:hAnsi="Arial Narrow" w:cs="Arial"/>
          <w:sz w:val="22"/>
          <w:szCs w:val="22"/>
        </w:rPr>
      </w:pPr>
    </w:p>
    <w:p w14:paraId="00F99535" w14:textId="77777777" w:rsidR="007B33F0" w:rsidRPr="002E0D26" w:rsidRDefault="007B33F0" w:rsidP="007B33F0">
      <w:pPr>
        <w:pStyle w:val="ESTANDAR"/>
        <w:spacing w:line="276" w:lineRule="auto"/>
        <w:ind w:left="284"/>
        <w:rPr>
          <w:rFonts w:ascii="Arial Narrow" w:hAnsi="Arial Narrow" w:cs="Arial"/>
          <w:sz w:val="22"/>
          <w:szCs w:val="22"/>
        </w:rPr>
      </w:pPr>
      <w:r w:rsidRPr="002E0D26">
        <w:rPr>
          <w:rFonts w:ascii="Arial Narrow" w:hAnsi="Arial Narrow" w:cs="Arial"/>
          <w:sz w:val="22"/>
          <w:szCs w:val="22"/>
        </w:rPr>
        <w:t xml:space="preserve">A todos los efectos debe de entenderse que, dentro de la presente oferta, ha sido comprendido no solo el precio de ejecución del servicio objeto de contratación, sino asimismo la totalidad de gastos que se definen en el Pliego de Cláusulas Administrativas como obligatorios para el contratista, encaminados a la ejecución total de la prestación que comprende. </w:t>
      </w:r>
    </w:p>
    <w:p w14:paraId="01DDB7CC" w14:textId="77777777" w:rsidR="007B33F0" w:rsidRPr="002E0D26" w:rsidRDefault="007B33F0" w:rsidP="007B33F0">
      <w:pPr>
        <w:pStyle w:val="ESTANDAR"/>
        <w:spacing w:line="360" w:lineRule="auto"/>
        <w:ind w:left="284"/>
        <w:rPr>
          <w:rFonts w:ascii="Arial Narrow" w:hAnsi="Arial Narrow" w:cs="Arial"/>
          <w:sz w:val="22"/>
          <w:szCs w:val="22"/>
        </w:rPr>
      </w:pPr>
    </w:p>
    <w:p w14:paraId="31E0C0AA" w14:textId="77777777" w:rsidR="007B33F0" w:rsidRPr="002E0D26" w:rsidRDefault="007B33F0" w:rsidP="007B33F0">
      <w:pPr>
        <w:pStyle w:val="ESTANDAR"/>
        <w:ind w:left="284"/>
        <w:rPr>
          <w:rFonts w:ascii="Arial Narrow" w:hAnsi="Arial Narrow" w:cs="Arial"/>
          <w:sz w:val="22"/>
          <w:szCs w:val="22"/>
        </w:rPr>
      </w:pPr>
      <w:r w:rsidRPr="002E0D26">
        <w:rPr>
          <w:rFonts w:ascii="Arial Narrow" w:hAnsi="Arial Narrow" w:cs="Arial"/>
          <w:b/>
          <w:bCs/>
          <w:sz w:val="22"/>
          <w:szCs w:val="22"/>
        </w:rPr>
        <w:t xml:space="preserve">SEGUNDO: </w:t>
      </w:r>
      <w:r w:rsidRPr="002E0D26">
        <w:rPr>
          <w:rFonts w:ascii="Arial Narrow" w:hAnsi="Arial Narrow" w:cs="Arial"/>
          <w:bCs/>
          <w:sz w:val="22"/>
          <w:szCs w:val="22"/>
        </w:rPr>
        <w:t>A</w:t>
      </w:r>
      <w:r w:rsidRPr="002E0D26">
        <w:rPr>
          <w:rFonts w:ascii="Arial Narrow" w:hAnsi="Arial Narrow" w:cs="Arial"/>
          <w:sz w:val="22"/>
          <w:szCs w:val="22"/>
        </w:rPr>
        <w:t>sumir la expresa ejecución de las siguientes prestaciones que responden a los criterios automáticos de valoración que se describen en la cláusula 1</w:t>
      </w:r>
      <w:r>
        <w:rPr>
          <w:rFonts w:ascii="Arial Narrow" w:hAnsi="Arial Narrow" w:cs="Arial"/>
          <w:sz w:val="22"/>
          <w:szCs w:val="22"/>
        </w:rPr>
        <w:t>3</w:t>
      </w:r>
      <w:r w:rsidRPr="002E0D26">
        <w:rPr>
          <w:rFonts w:ascii="Arial Narrow" w:hAnsi="Arial Narrow" w:cs="Arial"/>
          <w:sz w:val="22"/>
          <w:szCs w:val="22"/>
        </w:rPr>
        <w:t xml:space="preserve">.2. del pliego de cláusulas administrativas particulares que rige la licitación:  </w:t>
      </w:r>
    </w:p>
    <w:p w14:paraId="164BF789" w14:textId="77777777" w:rsidR="007B33F0" w:rsidRPr="002E0D26" w:rsidRDefault="007B33F0" w:rsidP="007B33F0">
      <w:pPr>
        <w:pStyle w:val="ESTANDAR"/>
        <w:spacing w:line="276" w:lineRule="auto"/>
        <w:ind w:left="284"/>
        <w:rPr>
          <w:rFonts w:ascii="Arial Narrow" w:hAnsi="Arial Narrow" w:cs="Arial"/>
          <w:sz w:val="22"/>
          <w:szCs w:val="22"/>
        </w:rPr>
      </w:pPr>
    </w:p>
    <w:p w14:paraId="7B640FAE" w14:textId="77777777" w:rsidR="007B33F0" w:rsidRDefault="007B33F0" w:rsidP="007B33F0">
      <w:pPr>
        <w:pStyle w:val="ESTANDAR"/>
        <w:spacing w:line="276" w:lineRule="auto"/>
        <w:rPr>
          <w:rFonts w:ascii="Arial Narrow" w:hAnsi="Arial Narrow" w:cs="Arial"/>
          <w:i/>
          <w:sz w:val="22"/>
          <w:szCs w:val="22"/>
        </w:rPr>
      </w:pPr>
    </w:p>
    <w:p w14:paraId="48BA84A7" w14:textId="180BCB60" w:rsidR="007B33F0" w:rsidRDefault="007B33F0" w:rsidP="007B33F0">
      <w:pPr>
        <w:pStyle w:val="ESTANDAR"/>
        <w:spacing w:line="276" w:lineRule="auto"/>
        <w:ind w:left="284"/>
        <w:rPr>
          <w:rFonts w:ascii="Arial Narrow" w:hAnsi="Arial Narrow" w:cs="Arial"/>
          <w:sz w:val="22"/>
          <w:szCs w:val="22"/>
        </w:rPr>
      </w:pPr>
      <w:r>
        <w:rPr>
          <w:rFonts w:ascii="Arial Narrow" w:hAnsi="Arial Narrow" w:cs="Arial"/>
          <w:sz w:val="22"/>
          <w:szCs w:val="22"/>
        </w:rPr>
        <w:t>A</w:t>
      </w:r>
      <w:proofErr w:type="gramStart"/>
      <w:r w:rsidRPr="002E0D26">
        <w:rPr>
          <w:rFonts w:ascii="Arial Narrow" w:hAnsi="Arial Narrow" w:cs="Arial"/>
          <w:sz w:val="22"/>
          <w:szCs w:val="22"/>
        </w:rPr>
        <w:t>).-</w:t>
      </w:r>
      <w:proofErr w:type="gramEnd"/>
      <w:r w:rsidRPr="002E0D26">
        <w:rPr>
          <w:rFonts w:ascii="Arial Narrow" w:hAnsi="Arial Narrow" w:cs="Arial"/>
          <w:sz w:val="22"/>
          <w:szCs w:val="22"/>
        </w:rPr>
        <w:t xml:space="preserve">  </w:t>
      </w:r>
      <w:r w:rsidR="00445315" w:rsidRPr="00445315">
        <w:rPr>
          <w:rFonts w:ascii="Arial Narrow" w:hAnsi="Arial Narrow" w:cs="Arial"/>
          <w:sz w:val="22"/>
          <w:szCs w:val="22"/>
        </w:rPr>
        <w:t>Criterio previsto en la cláusula 13.2.6.1) de este Pliego: Descarga de forma electrónica los informes y pruebas médicas a través de una plataforma digital segura</w:t>
      </w:r>
      <w:r>
        <w:rPr>
          <w:rFonts w:ascii="Arial Narrow" w:hAnsi="Arial Narrow" w:cs="Arial"/>
          <w:sz w:val="22"/>
          <w:szCs w:val="22"/>
        </w:rPr>
        <w:t>.</w:t>
      </w:r>
    </w:p>
    <w:p w14:paraId="367FD542" w14:textId="77777777" w:rsidR="007B33F0" w:rsidRDefault="007B33F0" w:rsidP="007B33F0">
      <w:pPr>
        <w:pStyle w:val="ESTANDAR"/>
        <w:spacing w:line="276" w:lineRule="auto"/>
        <w:ind w:left="284"/>
        <w:rPr>
          <w:rFonts w:ascii="Arial Narrow" w:hAnsi="Arial Narrow" w:cs="Arial"/>
          <w:sz w:val="22"/>
          <w:szCs w:val="22"/>
        </w:rPr>
      </w:pPr>
    </w:p>
    <w:p w14:paraId="61250F9A" w14:textId="77777777" w:rsidR="007B33F0" w:rsidRDefault="007B33F0" w:rsidP="007B33F0">
      <w:pPr>
        <w:pStyle w:val="ESTANDAR"/>
        <w:spacing w:line="276" w:lineRule="auto"/>
        <w:ind w:left="284"/>
        <w:rPr>
          <w:rFonts w:ascii="Arial Narrow" w:hAnsi="Arial Narrow" w:cs="Arial"/>
          <w:i/>
          <w:sz w:val="22"/>
          <w:szCs w:val="22"/>
        </w:rPr>
      </w:pPr>
      <w:r w:rsidRPr="002E0D26">
        <w:rPr>
          <w:rFonts w:ascii="Arial Narrow" w:hAnsi="Arial Narrow" w:cs="Arial"/>
          <w:sz w:val="22"/>
          <w:szCs w:val="22"/>
        </w:rPr>
        <w:tab/>
      </w:r>
      <w:r w:rsidRPr="002E0D26">
        <w:rPr>
          <w:rFonts w:ascii="Arial Narrow" w:hAnsi="Arial Narrow" w:cs="Arial"/>
          <w:sz w:val="22"/>
          <w:szCs w:val="22"/>
        </w:rPr>
        <w:tab/>
      </w:r>
      <w:r w:rsidRPr="002E0D26">
        <w:rPr>
          <w:rFonts w:ascii="Arial Narrow" w:hAnsi="Arial Narrow" w:cs="Arial"/>
          <w:i/>
          <w:sz w:val="22"/>
          <w:szCs w:val="22"/>
        </w:rPr>
        <w:t>(El licitador definirá expresamente el ofrecimiento)</w:t>
      </w:r>
    </w:p>
    <w:p w14:paraId="65D483D9" w14:textId="77777777" w:rsidR="007B33F0" w:rsidRDefault="007B33F0" w:rsidP="007B33F0">
      <w:pPr>
        <w:pStyle w:val="ESTANDAR"/>
        <w:spacing w:line="276" w:lineRule="auto"/>
        <w:ind w:left="284"/>
        <w:rPr>
          <w:rFonts w:ascii="Arial Narrow" w:hAnsi="Arial Narrow" w:cs="Arial"/>
          <w:i/>
          <w:sz w:val="22"/>
          <w:szCs w:val="22"/>
        </w:rPr>
      </w:pPr>
    </w:p>
    <w:p w14:paraId="24D3142B" w14:textId="77777777" w:rsidR="007B33F0" w:rsidRDefault="007B33F0" w:rsidP="007B33F0">
      <w:pPr>
        <w:pStyle w:val="ESTANDAR"/>
        <w:spacing w:line="276" w:lineRule="auto"/>
        <w:ind w:left="708" w:firstLine="708"/>
        <w:rPr>
          <w:rFonts w:ascii="Arial Narrow" w:hAnsi="Arial Narrow" w:cs="Arial"/>
          <w:i/>
          <w:sz w:val="22"/>
          <w:szCs w:val="22"/>
        </w:rPr>
      </w:pPr>
      <w:r>
        <w:rPr>
          <w:rFonts w:ascii="Arial Narrow" w:hAnsi="Arial Narrow" w:cs="Arial"/>
          <w:i/>
          <w:sz w:val="22"/>
          <w:szCs w:val="22"/>
        </w:rPr>
        <w:t>_ Si se asume</w:t>
      </w:r>
      <w:r>
        <w:rPr>
          <w:rFonts w:ascii="Arial Narrow" w:hAnsi="Arial Narrow" w:cs="Arial"/>
          <w:i/>
          <w:sz w:val="22"/>
          <w:szCs w:val="22"/>
        </w:rPr>
        <w:tab/>
      </w:r>
      <w:r>
        <w:rPr>
          <w:rFonts w:ascii="Arial Narrow" w:hAnsi="Arial Narrow" w:cs="Arial"/>
          <w:i/>
          <w:sz w:val="22"/>
          <w:szCs w:val="22"/>
        </w:rPr>
        <w:tab/>
      </w:r>
      <w:r>
        <w:rPr>
          <w:rFonts w:ascii="Arial Narrow" w:hAnsi="Arial Narrow" w:cs="Arial"/>
          <w:i/>
          <w:sz w:val="22"/>
          <w:szCs w:val="22"/>
        </w:rPr>
        <w:tab/>
      </w:r>
      <w:r>
        <w:rPr>
          <w:rFonts w:ascii="Arial Narrow" w:hAnsi="Arial Narrow" w:cs="Arial"/>
          <w:i/>
          <w:sz w:val="22"/>
          <w:szCs w:val="22"/>
        </w:rPr>
        <w:tab/>
        <w:t>_No se asume</w:t>
      </w:r>
    </w:p>
    <w:p w14:paraId="5877585A" w14:textId="650063CD" w:rsidR="007202DE" w:rsidRDefault="007202DE" w:rsidP="007202DE">
      <w:pPr>
        <w:pStyle w:val="ESTANDAR"/>
        <w:spacing w:line="276" w:lineRule="auto"/>
        <w:ind w:left="284"/>
        <w:rPr>
          <w:rFonts w:ascii="Arial Narrow" w:hAnsi="Arial Narrow" w:cs="Arial"/>
          <w:iCs/>
          <w:sz w:val="22"/>
          <w:szCs w:val="22"/>
        </w:rPr>
      </w:pPr>
      <w:r>
        <w:rPr>
          <w:rFonts w:ascii="Arial Narrow" w:hAnsi="Arial Narrow" w:cs="Arial"/>
          <w:iCs/>
          <w:sz w:val="22"/>
          <w:szCs w:val="22"/>
        </w:rPr>
        <w:t>B</w:t>
      </w:r>
      <w:proofErr w:type="gramStart"/>
      <w:r w:rsidRPr="00012E69">
        <w:rPr>
          <w:rFonts w:ascii="Arial Narrow" w:hAnsi="Arial Narrow" w:cs="Arial"/>
          <w:iCs/>
          <w:sz w:val="22"/>
          <w:szCs w:val="22"/>
        </w:rPr>
        <w:t>)</w:t>
      </w:r>
      <w:r>
        <w:rPr>
          <w:rFonts w:ascii="Arial Narrow" w:hAnsi="Arial Narrow" w:cs="Arial"/>
          <w:iCs/>
          <w:sz w:val="22"/>
          <w:szCs w:val="22"/>
        </w:rPr>
        <w:t>.-</w:t>
      </w:r>
      <w:proofErr w:type="gramEnd"/>
      <w:r>
        <w:rPr>
          <w:rFonts w:ascii="Arial Narrow" w:hAnsi="Arial Narrow" w:cs="Arial"/>
          <w:iCs/>
          <w:sz w:val="22"/>
          <w:szCs w:val="22"/>
        </w:rPr>
        <w:t xml:space="preserve"> Ejecución del servicio de gestión de citación a través de una plataforma digital seguridad o mediante un sistema a través de Web, gestionado y contralado por la empresa adjudicataria.</w:t>
      </w:r>
    </w:p>
    <w:p w14:paraId="75854EAE" w14:textId="77777777" w:rsidR="007202DE" w:rsidRDefault="007202DE" w:rsidP="007202DE">
      <w:pPr>
        <w:pStyle w:val="ESTANDAR"/>
        <w:spacing w:line="276" w:lineRule="auto"/>
        <w:ind w:left="284"/>
        <w:rPr>
          <w:rFonts w:ascii="Arial Narrow" w:hAnsi="Arial Narrow" w:cs="Arial"/>
          <w:iCs/>
          <w:sz w:val="22"/>
          <w:szCs w:val="22"/>
        </w:rPr>
      </w:pPr>
    </w:p>
    <w:p w14:paraId="16286F30" w14:textId="77777777" w:rsidR="007202DE" w:rsidRDefault="007202DE" w:rsidP="007202DE">
      <w:pPr>
        <w:pStyle w:val="ESTANDAR"/>
        <w:spacing w:line="276" w:lineRule="auto"/>
        <w:ind w:left="284"/>
        <w:rPr>
          <w:rFonts w:ascii="Arial Narrow" w:hAnsi="Arial Narrow" w:cs="Arial"/>
          <w:sz w:val="22"/>
          <w:szCs w:val="22"/>
        </w:rPr>
      </w:pPr>
    </w:p>
    <w:p w14:paraId="283E2F39" w14:textId="77777777" w:rsidR="007202DE" w:rsidRDefault="007202DE" w:rsidP="007202DE">
      <w:pPr>
        <w:pStyle w:val="ESTANDAR"/>
        <w:spacing w:line="276" w:lineRule="auto"/>
        <w:ind w:left="284"/>
        <w:rPr>
          <w:rFonts w:ascii="Arial Narrow" w:hAnsi="Arial Narrow" w:cs="Arial"/>
          <w:i/>
          <w:sz w:val="22"/>
          <w:szCs w:val="22"/>
        </w:rPr>
      </w:pPr>
      <w:r w:rsidRPr="002E0D26">
        <w:rPr>
          <w:rFonts w:ascii="Arial Narrow" w:hAnsi="Arial Narrow" w:cs="Arial"/>
          <w:sz w:val="22"/>
          <w:szCs w:val="22"/>
        </w:rPr>
        <w:tab/>
      </w:r>
      <w:r w:rsidRPr="002E0D26">
        <w:rPr>
          <w:rFonts w:ascii="Arial Narrow" w:hAnsi="Arial Narrow" w:cs="Arial"/>
          <w:sz w:val="22"/>
          <w:szCs w:val="22"/>
        </w:rPr>
        <w:tab/>
      </w:r>
      <w:r w:rsidRPr="002E0D26">
        <w:rPr>
          <w:rFonts w:ascii="Arial Narrow" w:hAnsi="Arial Narrow" w:cs="Arial"/>
          <w:i/>
          <w:sz w:val="22"/>
          <w:szCs w:val="22"/>
        </w:rPr>
        <w:t>(El licitador definirá expresamente el ofrecimiento)</w:t>
      </w:r>
    </w:p>
    <w:p w14:paraId="74A66CAE" w14:textId="77777777" w:rsidR="007202DE" w:rsidRDefault="007202DE" w:rsidP="007202DE">
      <w:pPr>
        <w:pStyle w:val="ESTANDAR"/>
        <w:spacing w:line="276" w:lineRule="auto"/>
        <w:ind w:left="284"/>
        <w:rPr>
          <w:rFonts w:ascii="Arial Narrow" w:hAnsi="Arial Narrow" w:cs="Arial"/>
          <w:i/>
          <w:sz w:val="22"/>
          <w:szCs w:val="22"/>
        </w:rPr>
      </w:pPr>
    </w:p>
    <w:p w14:paraId="2FA43A49" w14:textId="77777777" w:rsidR="007202DE" w:rsidRDefault="007202DE" w:rsidP="007202DE">
      <w:pPr>
        <w:pStyle w:val="ESTANDAR"/>
        <w:spacing w:line="276" w:lineRule="auto"/>
        <w:ind w:left="708" w:firstLine="708"/>
        <w:rPr>
          <w:rFonts w:ascii="Arial Narrow" w:hAnsi="Arial Narrow" w:cs="Arial"/>
          <w:i/>
          <w:sz w:val="22"/>
          <w:szCs w:val="22"/>
        </w:rPr>
      </w:pPr>
      <w:r>
        <w:rPr>
          <w:rFonts w:ascii="Arial Narrow" w:hAnsi="Arial Narrow" w:cs="Arial"/>
          <w:i/>
          <w:sz w:val="22"/>
          <w:szCs w:val="22"/>
        </w:rPr>
        <w:t>_ Si se asume</w:t>
      </w:r>
      <w:r>
        <w:rPr>
          <w:rFonts w:ascii="Arial Narrow" w:hAnsi="Arial Narrow" w:cs="Arial"/>
          <w:i/>
          <w:sz w:val="22"/>
          <w:szCs w:val="22"/>
        </w:rPr>
        <w:tab/>
      </w:r>
      <w:r>
        <w:rPr>
          <w:rFonts w:ascii="Arial Narrow" w:hAnsi="Arial Narrow" w:cs="Arial"/>
          <w:i/>
          <w:sz w:val="22"/>
          <w:szCs w:val="22"/>
        </w:rPr>
        <w:tab/>
      </w:r>
      <w:r>
        <w:rPr>
          <w:rFonts w:ascii="Arial Narrow" w:hAnsi="Arial Narrow" w:cs="Arial"/>
          <w:i/>
          <w:sz w:val="22"/>
          <w:szCs w:val="22"/>
        </w:rPr>
        <w:tab/>
      </w:r>
      <w:r>
        <w:rPr>
          <w:rFonts w:ascii="Arial Narrow" w:hAnsi="Arial Narrow" w:cs="Arial"/>
          <w:i/>
          <w:sz w:val="22"/>
          <w:szCs w:val="22"/>
        </w:rPr>
        <w:tab/>
        <w:t>_No se asume</w:t>
      </w:r>
    </w:p>
    <w:p w14:paraId="50B98485" w14:textId="77777777" w:rsidR="007B33F0" w:rsidRDefault="007B33F0" w:rsidP="007B33F0">
      <w:pPr>
        <w:pStyle w:val="ESTANDAR"/>
        <w:spacing w:line="276" w:lineRule="auto"/>
        <w:ind w:left="708" w:firstLine="708"/>
        <w:rPr>
          <w:rFonts w:ascii="Arial Narrow" w:hAnsi="Arial Narrow" w:cs="Arial"/>
          <w:i/>
          <w:sz w:val="22"/>
          <w:szCs w:val="22"/>
        </w:rPr>
      </w:pPr>
    </w:p>
    <w:p w14:paraId="3446A46C" w14:textId="77777777" w:rsidR="007B33F0" w:rsidRPr="00DE4405" w:rsidRDefault="007B33F0" w:rsidP="007B33F0">
      <w:pPr>
        <w:pStyle w:val="ESTANDAR"/>
        <w:spacing w:line="276" w:lineRule="auto"/>
        <w:rPr>
          <w:rFonts w:ascii="Arial Narrow" w:hAnsi="Arial Narrow" w:cs="Arial"/>
          <w:iCs/>
          <w:sz w:val="22"/>
          <w:szCs w:val="22"/>
        </w:rPr>
      </w:pPr>
    </w:p>
    <w:p w14:paraId="151E94AF" w14:textId="77777777" w:rsidR="007B33F0" w:rsidRDefault="007B33F0" w:rsidP="007B33F0">
      <w:pPr>
        <w:pStyle w:val="ESTANDAR"/>
        <w:spacing w:line="276" w:lineRule="auto"/>
        <w:ind w:left="708" w:firstLine="708"/>
        <w:rPr>
          <w:rFonts w:ascii="Arial Narrow" w:hAnsi="Arial Narrow" w:cs="Arial"/>
          <w:i/>
          <w:sz w:val="22"/>
          <w:szCs w:val="22"/>
        </w:rPr>
      </w:pPr>
    </w:p>
    <w:p w14:paraId="4F3A0E13" w14:textId="77777777" w:rsidR="007B33F0" w:rsidRPr="002E0D26" w:rsidRDefault="007B33F0" w:rsidP="007B33F0">
      <w:pPr>
        <w:pStyle w:val="ESTANDAR"/>
        <w:spacing w:line="360" w:lineRule="auto"/>
        <w:ind w:left="284"/>
        <w:rPr>
          <w:rFonts w:ascii="Arial Narrow" w:hAnsi="Arial Narrow" w:cs="Arial"/>
          <w:sz w:val="22"/>
          <w:szCs w:val="22"/>
        </w:rPr>
      </w:pPr>
      <w:r w:rsidRPr="002E0D26">
        <w:rPr>
          <w:rFonts w:ascii="Arial Narrow" w:hAnsi="Arial Narrow" w:cs="Arial"/>
          <w:b/>
          <w:bCs/>
          <w:sz w:val="22"/>
          <w:szCs w:val="22"/>
        </w:rPr>
        <w:t xml:space="preserve">TERCERO: </w:t>
      </w:r>
      <w:r w:rsidRPr="002E0D26">
        <w:rPr>
          <w:rFonts w:ascii="Arial Narrow" w:hAnsi="Arial Narrow" w:cs="Arial"/>
          <w:sz w:val="22"/>
          <w:szCs w:val="22"/>
        </w:rPr>
        <w:t>Se compromete a la estricta observancia de las disposiciones vigentes con respecto al personal que emplee en la ejecución del contrato, especialmente en materia de legislación laboral, de Seguridad Social, de prevención de riesgos laborales y de protección de datos.</w:t>
      </w:r>
    </w:p>
    <w:p w14:paraId="013ABDCE" w14:textId="77777777" w:rsidR="007B33F0" w:rsidRPr="002E0D26" w:rsidRDefault="007B33F0" w:rsidP="007B33F0">
      <w:pPr>
        <w:pStyle w:val="ESTANDAR"/>
        <w:spacing w:line="360" w:lineRule="auto"/>
        <w:ind w:left="284"/>
        <w:rPr>
          <w:rFonts w:ascii="Arial Narrow" w:hAnsi="Arial Narrow" w:cs="Arial"/>
          <w:sz w:val="22"/>
          <w:szCs w:val="22"/>
        </w:rPr>
      </w:pPr>
    </w:p>
    <w:p w14:paraId="45904594" w14:textId="77777777" w:rsidR="007B33F0" w:rsidRPr="002E0D26" w:rsidRDefault="007B33F0" w:rsidP="007B33F0">
      <w:pPr>
        <w:pStyle w:val="ESTANDAR"/>
        <w:spacing w:line="360" w:lineRule="auto"/>
        <w:ind w:left="284"/>
        <w:rPr>
          <w:rFonts w:ascii="Arial Narrow" w:hAnsi="Arial Narrow" w:cs="Arial"/>
          <w:sz w:val="22"/>
          <w:szCs w:val="22"/>
        </w:rPr>
      </w:pPr>
    </w:p>
    <w:p w14:paraId="4ACA0C04" w14:textId="77777777" w:rsidR="007B33F0" w:rsidRPr="002E0D26" w:rsidRDefault="007B33F0" w:rsidP="007B33F0">
      <w:pPr>
        <w:pStyle w:val="ESTANDAR"/>
        <w:spacing w:line="360" w:lineRule="auto"/>
        <w:ind w:left="284"/>
        <w:rPr>
          <w:rFonts w:ascii="Arial Narrow" w:hAnsi="Arial Narrow" w:cs="Arial"/>
          <w:sz w:val="22"/>
          <w:szCs w:val="22"/>
        </w:rPr>
      </w:pPr>
    </w:p>
    <w:p w14:paraId="443BE52C" w14:textId="77777777" w:rsidR="007B33F0" w:rsidRPr="002E0D26" w:rsidRDefault="007B33F0" w:rsidP="007B33F0">
      <w:pPr>
        <w:pStyle w:val="ESTANDAR"/>
        <w:spacing w:line="360" w:lineRule="auto"/>
        <w:ind w:left="284"/>
        <w:jc w:val="center"/>
        <w:rPr>
          <w:rFonts w:ascii="Arial Narrow" w:hAnsi="Arial Narrow" w:cs="Arial"/>
          <w:sz w:val="22"/>
          <w:szCs w:val="22"/>
        </w:rPr>
      </w:pPr>
      <w:r>
        <w:rPr>
          <w:rFonts w:ascii="Arial Narrow" w:hAnsi="Arial Narrow" w:cs="Arial"/>
          <w:sz w:val="22"/>
          <w:szCs w:val="22"/>
        </w:rPr>
        <w:t xml:space="preserve">En Segovia, </w:t>
      </w:r>
    </w:p>
    <w:p w14:paraId="48D39C28" w14:textId="77777777" w:rsidR="007B33F0" w:rsidRDefault="007B33F0" w:rsidP="007B33F0">
      <w:pPr>
        <w:pStyle w:val="ESTANDAR"/>
        <w:spacing w:line="360" w:lineRule="auto"/>
        <w:ind w:left="284"/>
        <w:jc w:val="center"/>
        <w:rPr>
          <w:rFonts w:ascii="Arial Narrow" w:hAnsi="Arial Narrow" w:cs="Arial"/>
          <w:sz w:val="22"/>
          <w:szCs w:val="22"/>
        </w:rPr>
      </w:pPr>
      <w:r w:rsidRPr="002E0D26">
        <w:rPr>
          <w:rFonts w:ascii="Arial Narrow" w:hAnsi="Arial Narrow" w:cs="Arial"/>
          <w:sz w:val="22"/>
          <w:szCs w:val="22"/>
        </w:rPr>
        <w:t>Firma y sello del licitador</w:t>
      </w:r>
    </w:p>
    <w:p w14:paraId="791A75D5" w14:textId="77777777" w:rsidR="007B33F0" w:rsidRDefault="007B33F0" w:rsidP="007B33F0">
      <w:pPr>
        <w:pStyle w:val="ESTANDAR"/>
        <w:spacing w:line="360" w:lineRule="auto"/>
        <w:ind w:left="284"/>
        <w:jc w:val="center"/>
        <w:rPr>
          <w:rFonts w:ascii="Arial Narrow" w:hAnsi="Arial Narrow" w:cs="Arial"/>
          <w:sz w:val="22"/>
          <w:szCs w:val="22"/>
        </w:rPr>
      </w:pPr>
    </w:p>
    <w:p w14:paraId="07275B47" w14:textId="77777777" w:rsidR="007B33F0" w:rsidRDefault="007B33F0" w:rsidP="007B33F0">
      <w:pPr>
        <w:pStyle w:val="ESTANDAR"/>
        <w:spacing w:line="360" w:lineRule="auto"/>
        <w:ind w:left="284"/>
        <w:jc w:val="center"/>
        <w:rPr>
          <w:rFonts w:ascii="Arial Narrow" w:hAnsi="Arial Narrow" w:cs="Arial"/>
          <w:sz w:val="22"/>
          <w:szCs w:val="22"/>
        </w:rPr>
      </w:pPr>
    </w:p>
    <w:p w14:paraId="0BE55FAE" w14:textId="77777777" w:rsidR="007B33F0" w:rsidRDefault="007B33F0" w:rsidP="007B33F0">
      <w:pPr>
        <w:pStyle w:val="ESTANDAR"/>
        <w:spacing w:line="360" w:lineRule="auto"/>
        <w:ind w:left="284"/>
        <w:jc w:val="center"/>
        <w:rPr>
          <w:rFonts w:ascii="Arial Narrow" w:hAnsi="Arial Narrow" w:cs="Arial"/>
          <w:sz w:val="22"/>
          <w:szCs w:val="22"/>
        </w:rPr>
      </w:pPr>
    </w:p>
    <w:p w14:paraId="7994421E" w14:textId="77777777" w:rsidR="007B33F0" w:rsidRDefault="007B33F0" w:rsidP="007B33F0">
      <w:pPr>
        <w:pStyle w:val="ESTANDAR"/>
        <w:spacing w:line="360" w:lineRule="auto"/>
        <w:ind w:left="284"/>
        <w:jc w:val="center"/>
        <w:rPr>
          <w:rFonts w:ascii="Arial Narrow" w:hAnsi="Arial Narrow" w:cs="Arial"/>
          <w:sz w:val="22"/>
          <w:szCs w:val="22"/>
        </w:rPr>
      </w:pPr>
    </w:p>
    <w:p w14:paraId="3E9B676E" w14:textId="77777777" w:rsidR="007B33F0" w:rsidRDefault="007B33F0" w:rsidP="007B33F0">
      <w:pPr>
        <w:pStyle w:val="ESTANDAR"/>
        <w:spacing w:line="360" w:lineRule="auto"/>
        <w:ind w:left="284"/>
        <w:jc w:val="center"/>
        <w:rPr>
          <w:rFonts w:ascii="Arial Narrow" w:hAnsi="Arial Narrow" w:cs="Arial"/>
          <w:sz w:val="22"/>
          <w:szCs w:val="22"/>
        </w:rPr>
      </w:pPr>
    </w:p>
    <w:p w14:paraId="6ADBB901" w14:textId="77777777" w:rsidR="007B33F0" w:rsidRDefault="007B33F0" w:rsidP="007B33F0">
      <w:pPr>
        <w:pStyle w:val="ESTANDAR"/>
        <w:spacing w:line="360" w:lineRule="auto"/>
        <w:ind w:left="284"/>
        <w:jc w:val="center"/>
        <w:rPr>
          <w:rFonts w:ascii="Arial Narrow" w:hAnsi="Arial Narrow" w:cs="Arial"/>
          <w:sz w:val="22"/>
          <w:szCs w:val="22"/>
        </w:rPr>
      </w:pPr>
    </w:p>
    <w:p w14:paraId="0A555799" w14:textId="77777777" w:rsidR="007B33F0" w:rsidRDefault="007B33F0" w:rsidP="007B33F0">
      <w:pPr>
        <w:pStyle w:val="ESTANDAR"/>
        <w:spacing w:line="360" w:lineRule="auto"/>
        <w:ind w:left="284"/>
        <w:jc w:val="center"/>
        <w:rPr>
          <w:rFonts w:ascii="Arial Narrow" w:hAnsi="Arial Narrow" w:cs="Arial"/>
          <w:sz w:val="22"/>
          <w:szCs w:val="22"/>
        </w:rPr>
      </w:pPr>
    </w:p>
    <w:p w14:paraId="070E425B" w14:textId="77777777" w:rsidR="007B33F0" w:rsidRDefault="007B33F0" w:rsidP="007B33F0">
      <w:pPr>
        <w:pStyle w:val="ESTANDAR"/>
        <w:spacing w:line="360" w:lineRule="auto"/>
        <w:ind w:left="284"/>
        <w:jc w:val="center"/>
        <w:rPr>
          <w:rFonts w:ascii="Arial Narrow" w:hAnsi="Arial Narrow" w:cs="Arial"/>
          <w:sz w:val="22"/>
          <w:szCs w:val="22"/>
        </w:rPr>
      </w:pPr>
    </w:p>
    <w:p w14:paraId="49145242" w14:textId="77777777" w:rsidR="007B33F0" w:rsidRDefault="007B33F0" w:rsidP="007B33F0">
      <w:pPr>
        <w:pStyle w:val="ESTANDAR"/>
        <w:spacing w:line="360" w:lineRule="auto"/>
        <w:ind w:left="284"/>
        <w:jc w:val="center"/>
        <w:rPr>
          <w:rFonts w:ascii="Arial Narrow" w:hAnsi="Arial Narrow" w:cs="Arial"/>
          <w:sz w:val="22"/>
          <w:szCs w:val="22"/>
        </w:rPr>
      </w:pPr>
    </w:p>
    <w:p w14:paraId="2BA48678" w14:textId="77777777" w:rsidR="007B33F0" w:rsidRDefault="007B33F0" w:rsidP="007B33F0">
      <w:pPr>
        <w:pStyle w:val="ESTANDAR"/>
        <w:spacing w:line="360" w:lineRule="auto"/>
        <w:ind w:left="284"/>
        <w:jc w:val="center"/>
        <w:rPr>
          <w:rFonts w:ascii="Arial Narrow" w:hAnsi="Arial Narrow" w:cs="Arial"/>
          <w:sz w:val="22"/>
          <w:szCs w:val="22"/>
        </w:rPr>
      </w:pPr>
    </w:p>
    <w:p w14:paraId="61C770EC" w14:textId="77777777" w:rsidR="007B33F0" w:rsidRDefault="007B33F0" w:rsidP="007B33F0">
      <w:pPr>
        <w:pStyle w:val="ESTANDAR"/>
        <w:spacing w:line="360" w:lineRule="auto"/>
        <w:ind w:left="284"/>
        <w:jc w:val="center"/>
        <w:rPr>
          <w:rFonts w:ascii="Arial Narrow" w:hAnsi="Arial Narrow" w:cs="Arial"/>
          <w:sz w:val="22"/>
          <w:szCs w:val="22"/>
        </w:rPr>
      </w:pPr>
    </w:p>
    <w:p w14:paraId="3B440AF1" w14:textId="77777777" w:rsidR="007B33F0" w:rsidRDefault="007B33F0" w:rsidP="007B33F0">
      <w:pPr>
        <w:pStyle w:val="ESTANDAR"/>
        <w:spacing w:line="360" w:lineRule="auto"/>
        <w:ind w:left="284"/>
        <w:jc w:val="center"/>
        <w:rPr>
          <w:rFonts w:ascii="Arial Narrow" w:hAnsi="Arial Narrow" w:cs="Arial"/>
          <w:sz w:val="22"/>
          <w:szCs w:val="22"/>
        </w:rPr>
      </w:pPr>
    </w:p>
    <w:p w14:paraId="3C648708" w14:textId="77777777" w:rsidR="007B33F0" w:rsidRDefault="007B33F0" w:rsidP="007B33F0">
      <w:pPr>
        <w:pStyle w:val="ESTANDAR"/>
        <w:spacing w:line="360" w:lineRule="auto"/>
        <w:ind w:left="284"/>
        <w:jc w:val="center"/>
        <w:rPr>
          <w:rFonts w:ascii="Arial Narrow" w:hAnsi="Arial Narrow" w:cs="Arial"/>
          <w:sz w:val="22"/>
          <w:szCs w:val="22"/>
        </w:rPr>
      </w:pPr>
    </w:p>
    <w:p w14:paraId="779D22AF" w14:textId="77777777" w:rsidR="007B33F0" w:rsidRDefault="007B33F0" w:rsidP="007B33F0">
      <w:pPr>
        <w:pStyle w:val="ESTANDAR"/>
        <w:spacing w:line="360" w:lineRule="auto"/>
        <w:ind w:left="284"/>
        <w:jc w:val="center"/>
        <w:rPr>
          <w:rFonts w:ascii="Arial Narrow" w:hAnsi="Arial Narrow" w:cs="Arial"/>
          <w:sz w:val="22"/>
          <w:szCs w:val="22"/>
        </w:rPr>
      </w:pPr>
    </w:p>
    <w:p w14:paraId="6248792D" w14:textId="77777777" w:rsidR="007B33F0" w:rsidRDefault="007B33F0" w:rsidP="007B33F0">
      <w:pPr>
        <w:pStyle w:val="ESTANDAR"/>
        <w:spacing w:line="360" w:lineRule="auto"/>
        <w:ind w:left="284"/>
        <w:jc w:val="center"/>
        <w:rPr>
          <w:rFonts w:ascii="Arial Narrow" w:hAnsi="Arial Narrow" w:cs="Arial"/>
          <w:sz w:val="22"/>
          <w:szCs w:val="22"/>
        </w:rPr>
      </w:pPr>
    </w:p>
    <w:p w14:paraId="115D98E1" w14:textId="77777777" w:rsidR="007B33F0" w:rsidRDefault="007B33F0" w:rsidP="007B33F0">
      <w:pPr>
        <w:pStyle w:val="ESTANDAR"/>
        <w:spacing w:line="360" w:lineRule="auto"/>
        <w:ind w:left="284"/>
        <w:jc w:val="center"/>
        <w:rPr>
          <w:rFonts w:ascii="Arial Narrow" w:hAnsi="Arial Narrow" w:cs="Arial"/>
          <w:sz w:val="22"/>
          <w:szCs w:val="22"/>
        </w:rPr>
      </w:pPr>
    </w:p>
    <w:sectPr w:rsidR="007B33F0" w:rsidSect="00FD59D2">
      <w:headerReference w:type="default" r:id="rId8"/>
      <w:footerReference w:type="even" r:id="rId9"/>
      <w:footerReference w:type="default" r:id="rId10"/>
      <w:type w:val="continuous"/>
      <w:pgSz w:w="11906" w:h="16838"/>
      <w:pgMar w:top="2552" w:right="849" w:bottom="851" w:left="851" w:header="794" w:footer="23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A75406" w14:textId="77777777" w:rsidR="00517BE2" w:rsidRDefault="00517BE2">
      <w:r>
        <w:separator/>
      </w:r>
    </w:p>
  </w:endnote>
  <w:endnote w:type="continuationSeparator" w:id="0">
    <w:p w14:paraId="70B00203" w14:textId="77777777" w:rsidR="00517BE2" w:rsidRDefault="00517B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ill Sans">
    <w:altName w:val="Century Gothic"/>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Courier New-SM">
    <w:altName w:val="Courier New"/>
    <w:charset w:val="00"/>
    <w:family w:val="modern"/>
    <w:pitch w:val="fixed"/>
    <w:sig w:usb0="00000287" w:usb1="00000000" w:usb2="00000000" w:usb3="00000000" w:csb0="0000009F" w:csb1="00000000"/>
  </w:font>
  <w:font w:name="Arial Narrow-SM">
    <w:altName w:val="Arial Narrow"/>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EC446" w14:textId="77777777" w:rsidR="00517BE2" w:rsidRDefault="00517BE2" w:rsidP="002D0C58">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65FC8426" w14:textId="77777777" w:rsidR="00517BE2" w:rsidRDefault="00517BE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98B70" w14:textId="77777777" w:rsidR="00517BE2" w:rsidRDefault="00517BE2" w:rsidP="00DE1AE6">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separate"/>
    </w:r>
    <w:r w:rsidR="00F1084E">
      <w:rPr>
        <w:rStyle w:val="Nmerodepgina"/>
        <w:noProof/>
      </w:rPr>
      <w:t>10</w:t>
    </w:r>
    <w:r>
      <w:rPr>
        <w:rStyle w:val="Nmerodepgina"/>
      </w:rPr>
      <w:fldChar w:fldCharType="end"/>
    </w:r>
  </w:p>
  <w:p w14:paraId="5C775EEB" w14:textId="77777777" w:rsidR="00F17081" w:rsidRDefault="00F1708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7CF283" w14:textId="77777777" w:rsidR="00517BE2" w:rsidRDefault="00517BE2">
      <w:r>
        <w:separator/>
      </w:r>
    </w:p>
  </w:footnote>
  <w:footnote w:type="continuationSeparator" w:id="0">
    <w:p w14:paraId="035B3367" w14:textId="77777777" w:rsidR="00517BE2" w:rsidRDefault="00517B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508" w:type="dxa"/>
      <w:shd w:val="clear" w:color="auto" w:fill="FFFFFF"/>
      <w:tblLayout w:type="fixed"/>
      <w:tblCellMar>
        <w:left w:w="0" w:type="dxa"/>
        <w:right w:w="0" w:type="dxa"/>
      </w:tblCellMar>
      <w:tblLook w:val="0000" w:firstRow="0" w:lastRow="0" w:firstColumn="0" w:lastColumn="0" w:noHBand="0" w:noVBand="0"/>
    </w:tblPr>
    <w:tblGrid>
      <w:gridCol w:w="1500"/>
      <w:gridCol w:w="3603"/>
      <w:gridCol w:w="450"/>
      <w:gridCol w:w="1818"/>
      <w:gridCol w:w="1050"/>
      <w:gridCol w:w="2087"/>
    </w:tblGrid>
    <w:tr w:rsidR="00517BE2" w:rsidRPr="00CA32D9" w14:paraId="0297ED18" w14:textId="77777777" w:rsidTr="00384B26">
      <w:trPr>
        <w:cantSplit/>
        <w:trHeight w:val="278"/>
      </w:trPr>
      <w:tc>
        <w:tcPr>
          <w:tcW w:w="1500" w:type="dxa"/>
          <w:vMerge w:val="restart"/>
          <w:shd w:val="clear" w:color="auto" w:fill="FFFFFF"/>
        </w:tcPr>
        <w:p w14:paraId="5379D8E1" w14:textId="77777777" w:rsidR="00517BE2" w:rsidRPr="00CA32D9" w:rsidRDefault="00517BE2" w:rsidP="00CA32D9">
          <w:pPr>
            <w:shd w:val="clear" w:color="auto" w:fill="FFFFFF"/>
            <w:tabs>
              <w:tab w:val="center" w:pos="4252"/>
              <w:tab w:val="right" w:pos="8504"/>
            </w:tabs>
            <w:spacing w:line="120" w:lineRule="atLeast"/>
            <w:rPr>
              <w:rFonts w:ascii="Verdana" w:hAnsi="Verdana"/>
              <w:noProof/>
              <w:color w:val="000000"/>
              <w:sz w:val="20"/>
              <w:lang w:val="es-ES"/>
            </w:rPr>
          </w:pPr>
          <w:r>
            <w:rPr>
              <w:rFonts w:ascii="Verdana" w:hAnsi="Verdana"/>
              <w:noProof/>
              <w:color w:val="000000"/>
              <w:sz w:val="20"/>
              <w:lang w:val="es-ES"/>
            </w:rPr>
            <w:drawing>
              <wp:anchor distT="0" distB="0" distL="114300" distR="114300" simplePos="0" relativeHeight="251660288" behindDoc="0" locked="0" layoutInCell="1" allowOverlap="1" wp14:anchorId="7CCA634F" wp14:editId="7B50B95E">
                <wp:simplePos x="0" y="0"/>
                <wp:positionH relativeFrom="column">
                  <wp:posOffset>0</wp:posOffset>
                </wp:positionH>
                <wp:positionV relativeFrom="paragraph">
                  <wp:posOffset>0</wp:posOffset>
                </wp:positionV>
                <wp:extent cx="856615" cy="704215"/>
                <wp:effectExtent l="0" t="0" r="0"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4"/>
                        <pic:cNvPicPr>
                          <a:picLocks noChangeAspect="1" noChangeArrowheads="1"/>
                        </pic:cNvPicPr>
                      </pic:nvPicPr>
                      <pic:blipFill>
                        <a:blip r:embed="rId1"/>
                        <a:srcRect/>
                        <a:stretch>
                          <a:fillRect/>
                        </a:stretch>
                      </pic:blipFill>
                      <pic:spPr bwMode="auto">
                        <a:xfrm>
                          <a:off x="0" y="0"/>
                          <a:ext cx="856615" cy="704215"/>
                        </a:xfrm>
                        <a:prstGeom prst="rect">
                          <a:avLst/>
                        </a:prstGeom>
                        <a:noFill/>
                        <a:ln w="9525">
                          <a:noFill/>
                          <a:miter lim="800000"/>
                          <a:headEnd/>
                          <a:tailEnd/>
                        </a:ln>
                      </pic:spPr>
                    </pic:pic>
                  </a:graphicData>
                </a:graphic>
              </wp:anchor>
            </w:drawing>
          </w:r>
        </w:p>
      </w:tc>
      <w:tc>
        <w:tcPr>
          <w:tcW w:w="3603" w:type="dxa"/>
          <w:shd w:val="clear" w:color="auto" w:fill="FFFFFF"/>
        </w:tcPr>
        <w:p w14:paraId="048200F7" w14:textId="77777777" w:rsidR="00517BE2" w:rsidRPr="00CA32D9" w:rsidRDefault="00517BE2" w:rsidP="00CA32D9">
          <w:pPr>
            <w:shd w:val="clear" w:color="auto" w:fill="FFFFFF"/>
            <w:tabs>
              <w:tab w:val="center" w:pos="4252"/>
              <w:tab w:val="right" w:pos="8504"/>
            </w:tabs>
            <w:spacing w:line="120" w:lineRule="atLeast"/>
            <w:rPr>
              <w:rFonts w:ascii="Arial" w:hAnsi="Arial"/>
              <w:position w:val="12"/>
              <w:sz w:val="2"/>
              <w:szCs w:val="2"/>
              <w:lang w:val="es-ES"/>
            </w:rPr>
          </w:pPr>
        </w:p>
      </w:tc>
      <w:tc>
        <w:tcPr>
          <w:tcW w:w="450" w:type="dxa"/>
          <w:vMerge w:val="restart"/>
          <w:shd w:val="clear" w:color="auto" w:fill="FFFFFF"/>
        </w:tcPr>
        <w:p w14:paraId="0A6BB350" w14:textId="77777777" w:rsidR="00517BE2" w:rsidRPr="00CA32D9" w:rsidRDefault="00517BE2" w:rsidP="00CA32D9">
          <w:pPr>
            <w:shd w:val="clear" w:color="auto" w:fill="FFFFFF"/>
            <w:tabs>
              <w:tab w:val="center" w:pos="4252"/>
              <w:tab w:val="right" w:pos="8504"/>
            </w:tabs>
            <w:spacing w:line="120" w:lineRule="atLeast"/>
            <w:rPr>
              <w:rFonts w:ascii="Courier New-SM" w:hAnsi="Courier New-SM"/>
              <w:position w:val="12"/>
              <w:sz w:val="2"/>
              <w:szCs w:val="2"/>
              <w:lang w:val="es-ES"/>
            </w:rPr>
          </w:pPr>
        </w:p>
      </w:tc>
      <w:tc>
        <w:tcPr>
          <w:tcW w:w="1818" w:type="dxa"/>
          <w:shd w:val="clear" w:color="auto" w:fill="FFFFFF"/>
        </w:tcPr>
        <w:p w14:paraId="60CAC4A6" w14:textId="77777777" w:rsidR="00517BE2" w:rsidRPr="00CA32D9" w:rsidRDefault="00517BE2" w:rsidP="00CA32D9">
          <w:pPr>
            <w:shd w:val="clear" w:color="auto" w:fill="FFFFFF"/>
            <w:tabs>
              <w:tab w:val="center" w:pos="4252"/>
              <w:tab w:val="right" w:pos="8504"/>
            </w:tabs>
            <w:spacing w:line="120" w:lineRule="atLeast"/>
            <w:jc w:val="right"/>
            <w:rPr>
              <w:rFonts w:ascii="Arial" w:hAnsi="Arial"/>
              <w:sz w:val="14"/>
              <w:lang w:val="es-ES"/>
            </w:rPr>
          </w:pPr>
        </w:p>
      </w:tc>
      <w:tc>
        <w:tcPr>
          <w:tcW w:w="3137" w:type="dxa"/>
          <w:gridSpan w:val="2"/>
          <w:shd w:val="pct25" w:color="auto" w:fill="E0E0E0"/>
        </w:tcPr>
        <w:p w14:paraId="5DE7042C" w14:textId="77777777" w:rsidR="00517BE2" w:rsidRPr="00CA32D9" w:rsidRDefault="00517BE2" w:rsidP="00CA32D9">
          <w:pPr>
            <w:shd w:val="clear" w:color="auto" w:fill="FFFFFF"/>
            <w:tabs>
              <w:tab w:val="center" w:pos="4252"/>
              <w:tab w:val="right" w:pos="8504"/>
            </w:tabs>
            <w:spacing w:line="160" w:lineRule="exact"/>
            <w:rPr>
              <w:rFonts w:ascii="Arial" w:hAnsi="Arial"/>
              <w:sz w:val="14"/>
              <w:lang w:val="es-ES"/>
            </w:rPr>
          </w:pPr>
        </w:p>
      </w:tc>
    </w:tr>
    <w:tr w:rsidR="00517BE2" w:rsidRPr="00CA32D9" w14:paraId="52DC13FB" w14:textId="77777777" w:rsidTr="00384B26">
      <w:trPr>
        <w:cantSplit/>
        <w:trHeight w:val="721"/>
      </w:trPr>
      <w:tc>
        <w:tcPr>
          <w:tcW w:w="1500" w:type="dxa"/>
          <w:vMerge/>
          <w:shd w:val="clear" w:color="auto" w:fill="FFFFFF"/>
        </w:tcPr>
        <w:p w14:paraId="196F74C8" w14:textId="77777777" w:rsidR="00517BE2" w:rsidRPr="00CA32D9" w:rsidRDefault="00517BE2" w:rsidP="00CA32D9">
          <w:pPr>
            <w:shd w:val="clear" w:color="auto" w:fill="FFFFFF"/>
            <w:tabs>
              <w:tab w:val="center" w:pos="4252"/>
              <w:tab w:val="right" w:pos="8504"/>
            </w:tabs>
            <w:spacing w:line="120" w:lineRule="atLeast"/>
            <w:rPr>
              <w:rFonts w:ascii="Arial Narrow-SM" w:hAnsi="Arial Narrow-SM"/>
              <w:position w:val="12"/>
              <w:sz w:val="230"/>
              <w:lang w:val="es-ES"/>
            </w:rPr>
          </w:pPr>
        </w:p>
      </w:tc>
      <w:tc>
        <w:tcPr>
          <w:tcW w:w="3603" w:type="dxa"/>
          <w:shd w:val="clear" w:color="auto" w:fill="FFFFFF"/>
        </w:tcPr>
        <w:p w14:paraId="63DFE5F0" w14:textId="77777777" w:rsidR="00517BE2" w:rsidRPr="00CA32D9" w:rsidRDefault="00517BE2" w:rsidP="00384B26">
          <w:pPr>
            <w:shd w:val="clear" w:color="auto" w:fill="FFFFFF"/>
            <w:tabs>
              <w:tab w:val="center" w:pos="4252"/>
              <w:tab w:val="right" w:pos="8504"/>
            </w:tabs>
            <w:spacing w:line="120" w:lineRule="atLeast"/>
            <w:ind w:right="-992"/>
            <w:rPr>
              <w:rFonts w:ascii="Gill Sans" w:hAnsi="Gill Sans"/>
              <w:kern w:val="18"/>
              <w:sz w:val="20"/>
              <w:lang w:val="es-ES"/>
            </w:rPr>
          </w:pPr>
          <w:r w:rsidRPr="00CA32D9">
            <w:rPr>
              <w:rFonts w:ascii="Gill Sans" w:hAnsi="Gill Sans"/>
              <w:kern w:val="18"/>
              <w:sz w:val="20"/>
              <w:lang w:val="es-ES"/>
            </w:rPr>
            <w:t xml:space="preserve">MINISTERIO </w:t>
          </w:r>
        </w:p>
        <w:p w14:paraId="1F850B65" w14:textId="77777777" w:rsidR="00517BE2" w:rsidRPr="00CA32D9" w:rsidRDefault="00517BE2" w:rsidP="00384B26">
          <w:pPr>
            <w:shd w:val="clear" w:color="auto" w:fill="FFFFFF"/>
            <w:tabs>
              <w:tab w:val="center" w:pos="4252"/>
              <w:tab w:val="right" w:pos="8504"/>
            </w:tabs>
            <w:spacing w:line="120" w:lineRule="atLeast"/>
            <w:ind w:right="-992"/>
            <w:rPr>
              <w:rFonts w:ascii="Gill Sans" w:hAnsi="Gill Sans"/>
              <w:kern w:val="18"/>
              <w:sz w:val="20"/>
              <w:lang w:val="es-ES"/>
            </w:rPr>
          </w:pPr>
          <w:r>
            <w:rPr>
              <w:rFonts w:ascii="Gill Sans" w:hAnsi="Gill Sans"/>
              <w:kern w:val="18"/>
              <w:sz w:val="20"/>
              <w:lang w:val="es-ES"/>
            </w:rPr>
            <w:t>DE INCLUSION, SEGURIDAD SOCIAL</w:t>
          </w:r>
        </w:p>
        <w:p w14:paraId="4E12E80C" w14:textId="77777777" w:rsidR="00517BE2" w:rsidRPr="00CA32D9" w:rsidRDefault="00517BE2" w:rsidP="00CA32D9">
          <w:pPr>
            <w:shd w:val="clear" w:color="auto" w:fill="FFFFFF"/>
            <w:tabs>
              <w:tab w:val="center" w:pos="4252"/>
              <w:tab w:val="right" w:pos="8504"/>
            </w:tabs>
            <w:spacing w:line="120" w:lineRule="atLeast"/>
            <w:rPr>
              <w:rFonts w:ascii="Gill Sans" w:hAnsi="Gill Sans"/>
              <w:kern w:val="18"/>
              <w:sz w:val="20"/>
              <w:lang w:val="es-ES"/>
            </w:rPr>
          </w:pPr>
          <w:r>
            <w:rPr>
              <w:rFonts w:ascii="Gill Sans" w:hAnsi="Gill Sans"/>
              <w:kern w:val="18"/>
              <w:sz w:val="20"/>
              <w:lang w:val="es-ES"/>
            </w:rPr>
            <w:t>Y MIGRACIONES</w:t>
          </w:r>
        </w:p>
      </w:tc>
      <w:tc>
        <w:tcPr>
          <w:tcW w:w="450" w:type="dxa"/>
          <w:vMerge/>
          <w:shd w:val="clear" w:color="auto" w:fill="FFFFFF"/>
        </w:tcPr>
        <w:p w14:paraId="465D03B4" w14:textId="77777777" w:rsidR="00517BE2" w:rsidRPr="00CA32D9" w:rsidRDefault="00517BE2" w:rsidP="00CA32D9">
          <w:pPr>
            <w:shd w:val="clear" w:color="auto" w:fill="FFFFFF"/>
            <w:tabs>
              <w:tab w:val="center" w:pos="4252"/>
              <w:tab w:val="right" w:pos="8504"/>
            </w:tabs>
            <w:spacing w:line="120" w:lineRule="atLeast"/>
            <w:rPr>
              <w:rFonts w:ascii="Gill Sans" w:hAnsi="Gill Sans"/>
              <w:position w:val="12"/>
              <w:sz w:val="230"/>
              <w:lang w:val="es-ES"/>
            </w:rPr>
          </w:pPr>
        </w:p>
      </w:tc>
      <w:tc>
        <w:tcPr>
          <w:tcW w:w="1818" w:type="dxa"/>
          <w:shd w:val="clear" w:color="auto" w:fill="FFFFFF"/>
        </w:tcPr>
        <w:p w14:paraId="7963E714" w14:textId="77777777" w:rsidR="00517BE2" w:rsidRPr="00CA32D9" w:rsidRDefault="00517BE2" w:rsidP="00CA32D9">
          <w:pPr>
            <w:shd w:val="clear" w:color="auto" w:fill="FFFFFF"/>
            <w:tabs>
              <w:tab w:val="center" w:pos="4252"/>
              <w:tab w:val="right" w:pos="8504"/>
            </w:tabs>
            <w:spacing w:line="120" w:lineRule="atLeast"/>
            <w:jc w:val="right"/>
            <w:rPr>
              <w:rFonts w:ascii="Gill Sans" w:hAnsi="Gill Sans"/>
              <w:sz w:val="14"/>
              <w:lang w:val="es-ES"/>
            </w:rPr>
          </w:pPr>
        </w:p>
        <w:p w14:paraId="08A4F08A" w14:textId="77777777" w:rsidR="00517BE2" w:rsidRPr="00CA32D9" w:rsidRDefault="00517BE2" w:rsidP="00CA32D9">
          <w:pPr>
            <w:shd w:val="clear" w:color="auto" w:fill="FFFFFF"/>
            <w:tabs>
              <w:tab w:val="center" w:pos="4252"/>
              <w:tab w:val="right" w:pos="8504"/>
            </w:tabs>
            <w:spacing w:line="120" w:lineRule="atLeast"/>
            <w:jc w:val="right"/>
            <w:rPr>
              <w:rFonts w:ascii="Gill Sans" w:hAnsi="Gill Sans"/>
              <w:sz w:val="14"/>
              <w:lang w:val="es-ES"/>
            </w:rPr>
          </w:pPr>
        </w:p>
        <w:p w14:paraId="3AACA4CA" w14:textId="77777777" w:rsidR="00517BE2" w:rsidRPr="00CA32D9" w:rsidRDefault="00517BE2" w:rsidP="00CA32D9">
          <w:pPr>
            <w:shd w:val="clear" w:color="auto" w:fill="FFFFFF"/>
            <w:tabs>
              <w:tab w:val="center" w:pos="4252"/>
              <w:tab w:val="right" w:pos="8504"/>
            </w:tabs>
            <w:spacing w:line="120" w:lineRule="atLeast"/>
            <w:jc w:val="right"/>
            <w:rPr>
              <w:rFonts w:ascii="Gill Sans" w:hAnsi="Gill Sans"/>
              <w:sz w:val="14"/>
              <w:lang w:val="es-ES"/>
            </w:rPr>
          </w:pPr>
        </w:p>
        <w:p w14:paraId="0C3ABE3D" w14:textId="77777777" w:rsidR="00517BE2" w:rsidRPr="00CA32D9" w:rsidRDefault="00517BE2" w:rsidP="00CA32D9">
          <w:pPr>
            <w:shd w:val="clear" w:color="auto" w:fill="FFFFFF"/>
            <w:tabs>
              <w:tab w:val="center" w:pos="4252"/>
              <w:tab w:val="right" w:pos="8504"/>
            </w:tabs>
            <w:spacing w:line="120" w:lineRule="atLeast"/>
            <w:jc w:val="right"/>
            <w:rPr>
              <w:rFonts w:ascii="Gill Sans" w:hAnsi="Gill Sans"/>
              <w:sz w:val="14"/>
              <w:lang w:val="es-ES"/>
            </w:rPr>
          </w:pPr>
        </w:p>
      </w:tc>
      <w:tc>
        <w:tcPr>
          <w:tcW w:w="1050" w:type="dxa"/>
          <w:shd w:val="clear" w:color="auto" w:fill="FFFFFF"/>
        </w:tcPr>
        <w:p w14:paraId="44A0F05E" w14:textId="77777777" w:rsidR="00517BE2" w:rsidRPr="00CA32D9" w:rsidRDefault="00517BE2" w:rsidP="00CA32D9">
          <w:pPr>
            <w:shd w:val="clear" w:color="auto" w:fill="FFFFFF"/>
            <w:tabs>
              <w:tab w:val="center" w:pos="4252"/>
              <w:tab w:val="right" w:pos="8504"/>
            </w:tabs>
            <w:ind w:left="142"/>
            <w:rPr>
              <w:rFonts w:ascii="Gill Sans" w:hAnsi="Gill Sans"/>
              <w:sz w:val="14"/>
              <w:lang w:val="es-ES"/>
            </w:rPr>
          </w:pPr>
          <w:r>
            <w:rPr>
              <w:noProof/>
              <w:sz w:val="20"/>
              <w:lang w:val="es-ES"/>
            </w:rPr>
            <w:drawing>
              <wp:inline distT="0" distB="0" distL="0" distR="0" wp14:anchorId="62E44C19" wp14:editId="6B484C26">
                <wp:extent cx="571500" cy="533400"/>
                <wp:effectExtent l="1905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
                        <a:srcRect/>
                        <a:stretch>
                          <a:fillRect/>
                        </a:stretch>
                      </pic:blipFill>
                      <pic:spPr bwMode="auto">
                        <a:xfrm>
                          <a:off x="0" y="0"/>
                          <a:ext cx="571500" cy="533400"/>
                        </a:xfrm>
                        <a:prstGeom prst="rect">
                          <a:avLst/>
                        </a:prstGeom>
                        <a:noFill/>
                        <a:ln w="9525">
                          <a:noFill/>
                          <a:miter lim="800000"/>
                          <a:headEnd/>
                          <a:tailEnd/>
                        </a:ln>
                      </pic:spPr>
                    </pic:pic>
                  </a:graphicData>
                </a:graphic>
              </wp:inline>
            </w:drawing>
          </w:r>
        </w:p>
      </w:tc>
      <w:tc>
        <w:tcPr>
          <w:tcW w:w="2087" w:type="dxa"/>
          <w:shd w:val="clear" w:color="auto" w:fill="FFFFFF"/>
        </w:tcPr>
        <w:p w14:paraId="6D32278E" w14:textId="77777777" w:rsidR="00517BE2" w:rsidRPr="00CA32D9" w:rsidRDefault="00517BE2" w:rsidP="00CA32D9">
          <w:pPr>
            <w:shd w:val="clear" w:color="auto" w:fill="FFFFFF"/>
            <w:tabs>
              <w:tab w:val="center" w:pos="4252"/>
              <w:tab w:val="right" w:pos="8504"/>
            </w:tabs>
            <w:spacing w:line="160" w:lineRule="exact"/>
            <w:rPr>
              <w:rFonts w:ascii="Gill Sans" w:hAnsi="Gill Sans"/>
              <w:sz w:val="14"/>
              <w:lang w:val="es-ES"/>
            </w:rPr>
          </w:pPr>
        </w:p>
        <w:p w14:paraId="38245185" w14:textId="77777777" w:rsidR="00517BE2" w:rsidRPr="00CA32D9" w:rsidRDefault="00517BE2" w:rsidP="00CA32D9">
          <w:pPr>
            <w:shd w:val="clear" w:color="auto" w:fill="FFFFFF"/>
            <w:tabs>
              <w:tab w:val="center" w:pos="4252"/>
              <w:tab w:val="right" w:pos="8504"/>
            </w:tabs>
            <w:spacing w:line="160" w:lineRule="exact"/>
            <w:rPr>
              <w:rFonts w:ascii="Gill Sans" w:hAnsi="Gill Sans"/>
              <w:sz w:val="14"/>
              <w:lang w:val="es-ES"/>
            </w:rPr>
          </w:pPr>
        </w:p>
        <w:p w14:paraId="64583A8C" w14:textId="77777777" w:rsidR="00517BE2" w:rsidRPr="00CA32D9" w:rsidRDefault="00517BE2" w:rsidP="00CA32D9">
          <w:pPr>
            <w:shd w:val="clear" w:color="auto" w:fill="FFFFFF"/>
            <w:tabs>
              <w:tab w:val="center" w:pos="4252"/>
              <w:tab w:val="right" w:pos="8504"/>
            </w:tabs>
            <w:spacing w:line="160" w:lineRule="exact"/>
            <w:rPr>
              <w:rFonts w:ascii="Gill Sans" w:hAnsi="Gill Sans"/>
              <w:sz w:val="14"/>
              <w:lang w:val="es-ES"/>
            </w:rPr>
          </w:pPr>
        </w:p>
        <w:p w14:paraId="27CB07E5" w14:textId="77777777" w:rsidR="00517BE2" w:rsidRPr="00CA32D9" w:rsidRDefault="00517BE2" w:rsidP="00CA32D9">
          <w:pPr>
            <w:shd w:val="clear" w:color="auto" w:fill="FFFFFF"/>
            <w:tabs>
              <w:tab w:val="center" w:pos="4252"/>
              <w:tab w:val="right" w:pos="8504"/>
            </w:tabs>
            <w:spacing w:line="160" w:lineRule="exact"/>
            <w:rPr>
              <w:rFonts w:ascii="Gill Sans" w:hAnsi="Gill Sans"/>
              <w:sz w:val="14"/>
              <w:lang w:val="es-ES"/>
            </w:rPr>
          </w:pPr>
          <w:r w:rsidRPr="00CA32D9">
            <w:rPr>
              <w:rFonts w:ascii="Gill Sans" w:hAnsi="Gill Sans"/>
              <w:sz w:val="14"/>
              <w:lang w:val="es-ES"/>
            </w:rPr>
            <w:t>TESORERÍA GENERAL</w:t>
          </w:r>
        </w:p>
        <w:p w14:paraId="32FA9969" w14:textId="77777777" w:rsidR="00517BE2" w:rsidRPr="00CA32D9" w:rsidRDefault="00517BE2" w:rsidP="00CA32D9">
          <w:pPr>
            <w:shd w:val="clear" w:color="auto" w:fill="FFFFFF"/>
            <w:tabs>
              <w:tab w:val="center" w:pos="4252"/>
              <w:tab w:val="right" w:pos="8504"/>
            </w:tabs>
            <w:spacing w:line="160" w:lineRule="exact"/>
            <w:rPr>
              <w:rFonts w:ascii="Gill Sans" w:hAnsi="Gill Sans"/>
              <w:sz w:val="14"/>
              <w:lang w:val="es-ES"/>
            </w:rPr>
          </w:pPr>
          <w:r w:rsidRPr="00CA32D9">
            <w:rPr>
              <w:rFonts w:ascii="Gill Sans" w:hAnsi="Gill Sans"/>
              <w:sz w:val="14"/>
              <w:lang w:val="es-ES"/>
            </w:rPr>
            <w:t>DE LA SEGURIDAD SOCIAL</w:t>
          </w:r>
        </w:p>
      </w:tc>
    </w:tr>
  </w:tbl>
  <w:p w14:paraId="5FF75EEC" w14:textId="77777777" w:rsidR="00517BE2" w:rsidRPr="00CA32D9" w:rsidRDefault="00517BE2">
    <w:pPr>
      <w:pStyle w:val="Encabezado"/>
      <w:rPr>
        <w:lang w:val="es-E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5A0D478"/>
    <w:multiLevelType w:val="hybridMultilevel"/>
    <w:tmpl w:val="F0941F92"/>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B7A74F5"/>
    <w:multiLevelType w:val="hybridMultilevel"/>
    <w:tmpl w:val="4F6AF91C"/>
    <w:lvl w:ilvl="0" w:tplc="B33442F0">
      <w:start w:val="1"/>
      <w:numFmt w:val="bullet"/>
      <w:lvlText w:val=""/>
      <w:lvlJc w:val="left"/>
      <w:pPr>
        <w:ind w:left="1287"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4D56BED"/>
    <w:multiLevelType w:val="hybridMultilevel"/>
    <w:tmpl w:val="6FC8B02C"/>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3" w15:restartNumberingAfterBreak="0">
    <w:nsid w:val="188274CE"/>
    <w:multiLevelType w:val="hybridMultilevel"/>
    <w:tmpl w:val="94B09364"/>
    <w:lvl w:ilvl="0" w:tplc="62ACD744">
      <w:start w:val="1"/>
      <w:numFmt w:val="lowerLetter"/>
      <w:lvlText w:val="%1)"/>
      <w:lvlJc w:val="left"/>
      <w:pPr>
        <w:ind w:left="4188" w:hanging="360"/>
      </w:pPr>
      <w:rPr>
        <w:rFonts w:hint="default"/>
      </w:rPr>
    </w:lvl>
    <w:lvl w:ilvl="1" w:tplc="D108D8D4">
      <w:numFmt w:val="bullet"/>
      <w:lvlText w:val="-"/>
      <w:lvlJc w:val="left"/>
      <w:pPr>
        <w:ind w:left="2211" w:hanging="360"/>
      </w:pPr>
      <w:rPr>
        <w:rFonts w:ascii="Arial" w:eastAsia="Times New Roman" w:hAnsi="Arial" w:cs="Arial" w:hint="default"/>
      </w:rPr>
    </w:lvl>
    <w:lvl w:ilvl="2" w:tplc="0C0A001B" w:tentative="1">
      <w:start w:val="1"/>
      <w:numFmt w:val="lowerRoman"/>
      <w:lvlText w:val="%3."/>
      <w:lvlJc w:val="right"/>
      <w:pPr>
        <w:ind w:left="2931" w:hanging="180"/>
      </w:pPr>
    </w:lvl>
    <w:lvl w:ilvl="3" w:tplc="0C0A000F" w:tentative="1">
      <w:start w:val="1"/>
      <w:numFmt w:val="decimal"/>
      <w:lvlText w:val="%4."/>
      <w:lvlJc w:val="left"/>
      <w:pPr>
        <w:ind w:left="3651" w:hanging="360"/>
      </w:pPr>
    </w:lvl>
    <w:lvl w:ilvl="4" w:tplc="0C0A0019" w:tentative="1">
      <w:start w:val="1"/>
      <w:numFmt w:val="lowerLetter"/>
      <w:lvlText w:val="%5."/>
      <w:lvlJc w:val="left"/>
      <w:pPr>
        <w:ind w:left="4371" w:hanging="360"/>
      </w:pPr>
    </w:lvl>
    <w:lvl w:ilvl="5" w:tplc="0C0A001B" w:tentative="1">
      <w:start w:val="1"/>
      <w:numFmt w:val="lowerRoman"/>
      <w:lvlText w:val="%6."/>
      <w:lvlJc w:val="right"/>
      <w:pPr>
        <w:ind w:left="5091" w:hanging="180"/>
      </w:pPr>
    </w:lvl>
    <w:lvl w:ilvl="6" w:tplc="0C0A000F" w:tentative="1">
      <w:start w:val="1"/>
      <w:numFmt w:val="decimal"/>
      <w:lvlText w:val="%7."/>
      <w:lvlJc w:val="left"/>
      <w:pPr>
        <w:ind w:left="5811" w:hanging="360"/>
      </w:pPr>
    </w:lvl>
    <w:lvl w:ilvl="7" w:tplc="0C0A0019" w:tentative="1">
      <w:start w:val="1"/>
      <w:numFmt w:val="lowerLetter"/>
      <w:lvlText w:val="%8."/>
      <w:lvlJc w:val="left"/>
      <w:pPr>
        <w:ind w:left="6531" w:hanging="360"/>
      </w:pPr>
    </w:lvl>
    <w:lvl w:ilvl="8" w:tplc="0C0A001B" w:tentative="1">
      <w:start w:val="1"/>
      <w:numFmt w:val="lowerRoman"/>
      <w:lvlText w:val="%9."/>
      <w:lvlJc w:val="right"/>
      <w:pPr>
        <w:ind w:left="7251" w:hanging="180"/>
      </w:pPr>
    </w:lvl>
  </w:abstractNum>
  <w:abstractNum w:abstractNumId="4" w15:restartNumberingAfterBreak="0">
    <w:nsid w:val="2DE13B4F"/>
    <w:multiLevelType w:val="multilevel"/>
    <w:tmpl w:val="E79AC0DA"/>
    <w:styleLink w:val="Estilo3"/>
    <w:lvl w:ilvl="0">
      <w:start w:val="1"/>
      <w:numFmt w:val="none"/>
      <w:lvlText w:val="20.1"/>
      <w:lvlJc w:val="left"/>
      <w:pPr>
        <w:ind w:left="1287" w:hanging="363"/>
      </w:pPr>
      <w:rPr>
        <w:rFonts w:hint="default"/>
      </w:rPr>
    </w:lvl>
    <w:lvl w:ilvl="1">
      <w:start w:val="1"/>
      <w:numFmt w:val="lowerLetter"/>
      <w:lvlText w:val="%2."/>
      <w:lvlJc w:val="left"/>
      <w:pPr>
        <w:ind w:left="1440" w:hanging="363"/>
      </w:pPr>
      <w:rPr>
        <w:rFonts w:hint="default"/>
      </w:rPr>
    </w:lvl>
    <w:lvl w:ilvl="2">
      <w:start w:val="1"/>
      <w:numFmt w:val="lowerRoman"/>
      <w:lvlText w:val="%3."/>
      <w:lvlJc w:val="right"/>
      <w:pPr>
        <w:ind w:left="1593" w:hanging="363"/>
      </w:pPr>
      <w:rPr>
        <w:rFonts w:hint="default"/>
      </w:rPr>
    </w:lvl>
    <w:lvl w:ilvl="3">
      <w:start w:val="1"/>
      <w:numFmt w:val="decimal"/>
      <w:lvlText w:val="%4."/>
      <w:lvlJc w:val="left"/>
      <w:pPr>
        <w:ind w:left="1746" w:hanging="363"/>
      </w:pPr>
      <w:rPr>
        <w:rFonts w:hint="default"/>
      </w:rPr>
    </w:lvl>
    <w:lvl w:ilvl="4">
      <w:start w:val="1"/>
      <w:numFmt w:val="lowerLetter"/>
      <w:lvlText w:val="%5."/>
      <w:lvlJc w:val="left"/>
      <w:pPr>
        <w:ind w:left="1899" w:hanging="363"/>
      </w:pPr>
      <w:rPr>
        <w:rFonts w:hint="default"/>
      </w:rPr>
    </w:lvl>
    <w:lvl w:ilvl="5">
      <w:start w:val="1"/>
      <w:numFmt w:val="lowerRoman"/>
      <w:lvlText w:val="%6."/>
      <w:lvlJc w:val="right"/>
      <w:pPr>
        <w:ind w:left="2052" w:hanging="363"/>
      </w:pPr>
      <w:rPr>
        <w:rFonts w:hint="default"/>
      </w:rPr>
    </w:lvl>
    <w:lvl w:ilvl="6">
      <w:start w:val="1"/>
      <w:numFmt w:val="decimal"/>
      <w:lvlText w:val="%7."/>
      <w:lvlJc w:val="left"/>
      <w:pPr>
        <w:ind w:left="2205" w:hanging="363"/>
      </w:pPr>
      <w:rPr>
        <w:rFonts w:hint="default"/>
      </w:rPr>
    </w:lvl>
    <w:lvl w:ilvl="7">
      <w:start w:val="1"/>
      <w:numFmt w:val="lowerLetter"/>
      <w:lvlText w:val="%8."/>
      <w:lvlJc w:val="left"/>
      <w:pPr>
        <w:ind w:left="2358" w:hanging="363"/>
      </w:pPr>
      <w:rPr>
        <w:rFonts w:hint="default"/>
      </w:rPr>
    </w:lvl>
    <w:lvl w:ilvl="8">
      <w:start w:val="1"/>
      <w:numFmt w:val="lowerRoman"/>
      <w:lvlText w:val="%9."/>
      <w:lvlJc w:val="right"/>
      <w:pPr>
        <w:ind w:left="2511" w:hanging="363"/>
      </w:pPr>
      <w:rPr>
        <w:rFonts w:hint="default"/>
      </w:rPr>
    </w:lvl>
  </w:abstractNum>
  <w:abstractNum w:abstractNumId="5" w15:restartNumberingAfterBreak="0">
    <w:nsid w:val="344F65B1"/>
    <w:multiLevelType w:val="hybridMultilevel"/>
    <w:tmpl w:val="2ED8A2A4"/>
    <w:lvl w:ilvl="0" w:tplc="3BB01714">
      <w:start w:val="1"/>
      <w:numFmt w:val="decimal"/>
      <w:lvlText w:val="%1."/>
      <w:lvlJc w:val="left"/>
      <w:pPr>
        <w:ind w:left="1004" w:hanging="360"/>
      </w:pPr>
      <w:rPr>
        <w:b/>
        <w:sz w:val="24"/>
        <w:szCs w:val="24"/>
      </w:rPr>
    </w:lvl>
    <w:lvl w:ilvl="1" w:tplc="0C0A0019" w:tentative="1">
      <w:start w:val="1"/>
      <w:numFmt w:val="lowerLetter"/>
      <w:lvlText w:val="%2."/>
      <w:lvlJc w:val="left"/>
      <w:pPr>
        <w:ind w:left="1724" w:hanging="360"/>
      </w:pPr>
    </w:lvl>
    <w:lvl w:ilvl="2" w:tplc="0C0A001B" w:tentative="1">
      <w:start w:val="1"/>
      <w:numFmt w:val="lowerRoman"/>
      <w:lvlText w:val="%3."/>
      <w:lvlJc w:val="right"/>
      <w:pPr>
        <w:ind w:left="2444" w:hanging="180"/>
      </w:pPr>
    </w:lvl>
    <w:lvl w:ilvl="3" w:tplc="0C0A000F" w:tentative="1">
      <w:start w:val="1"/>
      <w:numFmt w:val="decimal"/>
      <w:lvlText w:val="%4."/>
      <w:lvlJc w:val="left"/>
      <w:pPr>
        <w:ind w:left="3164" w:hanging="360"/>
      </w:pPr>
    </w:lvl>
    <w:lvl w:ilvl="4" w:tplc="0C0A0019" w:tentative="1">
      <w:start w:val="1"/>
      <w:numFmt w:val="lowerLetter"/>
      <w:lvlText w:val="%5."/>
      <w:lvlJc w:val="left"/>
      <w:pPr>
        <w:ind w:left="3884" w:hanging="360"/>
      </w:pPr>
    </w:lvl>
    <w:lvl w:ilvl="5" w:tplc="0C0A001B" w:tentative="1">
      <w:start w:val="1"/>
      <w:numFmt w:val="lowerRoman"/>
      <w:lvlText w:val="%6."/>
      <w:lvlJc w:val="right"/>
      <w:pPr>
        <w:ind w:left="4604" w:hanging="180"/>
      </w:pPr>
    </w:lvl>
    <w:lvl w:ilvl="6" w:tplc="0C0A000F" w:tentative="1">
      <w:start w:val="1"/>
      <w:numFmt w:val="decimal"/>
      <w:lvlText w:val="%7."/>
      <w:lvlJc w:val="left"/>
      <w:pPr>
        <w:ind w:left="5324" w:hanging="360"/>
      </w:pPr>
    </w:lvl>
    <w:lvl w:ilvl="7" w:tplc="0C0A0019" w:tentative="1">
      <w:start w:val="1"/>
      <w:numFmt w:val="lowerLetter"/>
      <w:lvlText w:val="%8."/>
      <w:lvlJc w:val="left"/>
      <w:pPr>
        <w:ind w:left="6044" w:hanging="360"/>
      </w:pPr>
    </w:lvl>
    <w:lvl w:ilvl="8" w:tplc="0C0A001B" w:tentative="1">
      <w:start w:val="1"/>
      <w:numFmt w:val="lowerRoman"/>
      <w:lvlText w:val="%9."/>
      <w:lvlJc w:val="right"/>
      <w:pPr>
        <w:ind w:left="6764" w:hanging="180"/>
      </w:pPr>
    </w:lvl>
  </w:abstractNum>
  <w:abstractNum w:abstractNumId="6" w15:restartNumberingAfterBreak="0">
    <w:nsid w:val="3A1508B0"/>
    <w:multiLevelType w:val="hybridMultilevel"/>
    <w:tmpl w:val="B65A3A9E"/>
    <w:lvl w:ilvl="0" w:tplc="1DD0680B">
      <w:start w:val="1"/>
      <w:numFmt w:val="bullet"/>
      <w:lvlText w:val="•"/>
      <w:lvlJc w:val="left"/>
    </w:lvl>
    <w:lvl w:ilvl="1" w:tplc="FFFFFFFF">
      <w:start w:val="1"/>
      <w:numFmt w:val="ideographDigit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3D1B77C4"/>
    <w:multiLevelType w:val="hybridMultilevel"/>
    <w:tmpl w:val="FA145CE6"/>
    <w:lvl w:ilvl="0" w:tplc="038EB818">
      <w:start w:val="1"/>
      <w:numFmt w:val="decimal"/>
      <w:lvlText w:val="%1."/>
      <w:lvlJc w:val="left"/>
      <w:pPr>
        <w:ind w:left="1003" w:hanging="360"/>
      </w:pPr>
      <w:rPr>
        <w:rFonts w:hint="default"/>
        <w:b/>
      </w:rPr>
    </w:lvl>
    <w:lvl w:ilvl="1" w:tplc="0C0A0019" w:tentative="1">
      <w:start w:val="1"/>
      <w:numFmt w:val="lowerLetter"/>
      <w:lvlText w:val="%2."/>
      <w:lvlJc w:val="left"/>
      <w:pPr>
        <w:ind w:left="1723" w:hanging="360"/>
      </w:pPr>
    </w:lvl>
    <w:lvl w:ilvl="2" w:tplc="0C0A001B" w:tentative="1">
      <w:start w:val="1"/>
      <w:numFmt w:val="lowerRoman"/>
      <w:lvlText w:val="%3."/>
      <w:lvlJc w:val="right"/>
      <w:pPr>
        <w:ind w:left="2443" w:hanging="180"/>
      </w:pPr>
    </w:lvl>
    <w:lvl w:ilvl="3" w:tplc="0C0A000F" w:tentative="1">
      <w:start w:val="1"/>
      <w:numFmt w:val="decimal"/>
      <w:lvlText w:val="%4."/>
      <w:lvlJc w:val="left"/>
      <w:pPr>
        <w:ind w:left="3163" w:hanging="360"/>
      </w:pPr>
    </w:lvl>
    <w:lvl w:ilvl="4" w:tplc="0C0A0019" w:tentative="1">
      <w:start w:val="1"/>
      <w:numFmt w:val="lowerLetter"/>
      <w:lvlText w:val="%5."/>
      <w:lvlJc w:val="left"/>
      <w:pPr>
        <w:ind w:left="3883" w:hanging="360"/>
      </w:pPr>
    </w:lvl>
    <w:lvl w:ilvl="5" w:tplc="0C0A001B" w:tentative="1">
      <w:start w:val="1"/>
      <w:numFmt w:val="lowerRoman"/>
      <w:lvlText w:val="%6."/>
      <w:lvlJc w:val="right"/>
      <w:pPr>
        <w:ind w:left="4603" w:hanging="180"/>
      </w:pPr>
    </w:lvl>
    <w:lvl w:ilvl="6" w:tplc="0C0A000F" w:tentative="1">
      <w:start w:val="1"/>
      <w:numFmt w:val="decimal"/>
      <w:lvlText w:val="%7."/>
      <w:lvlJc w:val="left"/>
      <w:pPr>
        <w:ind w:left="5323" w:hanging="360"/>
      </w:pPr>
    </w:lvl>
    <w:lvl w:ilvl="7" w:tplc="0C0A0019" w:tentative="1">
      <w:start w:val="1"/>
      <w:numFmt w:val="lowerLetter"/>
      <w:lvlText w:val="%8."/>
      <w:lvlJc w:val="left"/>
      <w:pPr>
        <w:ind w:left="6043" w:hanging="360"/>
      </w:pPr>
    </w:lvl>
    <w:lvl w:ilvl="8" w:tplc="0C0A001B" w:tentative="1">
      <w:start w:val="1"/>
      <w:numFmt w:val="lowerRoman"/>
      <w:lvlText w:val="%9."/>
      <w:lvlJc w:val="right"/>
      <w:pPr>
        <w:ind w:left="6763" w:hanging="180"/>
      </w:pPr>
    </w:lvl>
  </w:abstractNum>
  <w:abstractNum w:abstractNumId="8" w15:restartNumberingAfterBreak="0">
    <w:nsid w:val="442162E9"/>
    <w:multiLevelType w:val="multilevel"/>
    <w:tmpl w:val="4E4AE746"/>
    <w:lvl w:ilvl="0">
      <w:start w:val="1"/>
      <w:numFmt w:val="decimal"/>
      <w:lvlText w:val="%1"/>
      <w:lvlJc w:val="left"/>
      <w:pPr>
        <w:ind w:left="360" w:hanging="360"/>
      </w:pPr>
      <w:rPr>
        <w:rFonts w:hint="default"/>
      </w:rPr>
    </w:lvl>
    <w:lvl w:ilvl="1">
      <w:start w:val="4"/>
      <w:numFmt w:val="decimal"/>
      <w:lvlText w:val="%1.%2"/>
      <w:lvlJc w:val="left"/>
      <w:pPr>
        <w:ind w:left="927" w:hanging="360"/>
      </w:pPr>
      <w:rPr>
        <w:rFonts w:hint="default"/>
        <w:b/>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9" w15:restartNumberingAfterBreak="0">
    <w:nsid w:val="52C63601"/>
    <w:multiLevelType w:val="hybridMultilevel"/>
    <w:tmpl w:val="EB9ED406"/>
    <w:lvl w:ilvl="0" w:tplc="8CD664D0">
      <w:start w:val="13"/>
      <w:numFmt w:val="bullet"/>
      <w:lvlText w:val="-"/>
      <w:lvlJc w:val="left"/>
      <w:pPr>
        <w:ind w:left="927" w:hanging="360"/>
      </w:pPr>
      <w:rPr>
        <w:rFonts w:ascii="Arial" w:eastAsia="Times New Roman" w:hAnsi="Arial" w:cs="Arial" w:hint="default"/>
        <w:b/>
        <w:sz w:val="24"/>
      </w:rPr>
    </w:lvl>
    <w:lvl w:ilvl="1" w:tplc="0C0A0003" w:tentative="1">
      <w:start w:val="1"/>
      <w:numFmt w:val="bullet"/>
      <w:lvlText w:val="o"/>
      <w:lvlJc w:val="left"/>
      <w:pPr>
        <w:ind w:left="1647" w:hanging="360"/>
      </w:pPr>
      <w:rPr>
        <w:rFonts w:ascii="Courier New" w:hAnsi="Courier New" w:cs="Courier New" w:hint="default"/>
      </w:rPr>
    </w:lvl>
    <w:lvl w:ilvl="2" w:tplc="0C0A0005" w:tentative="1">
      <w:start w:val="1"/>
      <w:numFmt w:val="bullet"/>
      <w:lvlText w:val=""/>
      <w:lvlJc w:val="left"/>
      <w:pPr>
        <w:ind w:left="2367" w:hanging="360"/>
      </w:pPr>
      <w:rPr>
        <w:rFonts w:ascii="Wingdings" w:hAnsi="Wingdings" w:hint="default"/>
      </w:rPr>
    </w:lvl>
    <w:lvl w:ilvl="3" w:tplc="0C0A0001" w:tentative="1">
      <w:start w:val="1"/>
      <w:numFmt w:val="bullet"/>
      <w:lvlText w:val=""/>
      <w:lvlJc w:val="left"/>
      <w:pPr>
        <w:ind w:left="3087" w:hanging="360"/>
      </w:pPr>
      <w:rPr>
        <w:rFonts w:ascii="Symbol" w:hAnsi="Symbol" w:hint="default"/>
      </w:rPr>
    </w:lvl>
    <w:lvl w:ilvl="4" w:tplc="0C0A0003" w:tentative="1">
      <w:start w:val="1"/>
      <w:numFmt w:val="bullet"/>
      <w:lvlText w:val="o"/>
      <w:lvlJc w:val="left"/>
      <w:pPr>
        <w:ind w:left="3807" w:hanging="360"/>
      </w:pPr>
      <w:rPr>
        <w:rFonts w:ascii="Courier New" w:hAnsi="Courier New" w:cs="Courier New" w:hint="default"/>
      </w:rPr>
    </w:lvl>
    <w:lvl w:ilvl="5" w:tplc="0C0A0005" w:tentative="1">
      <w:start w:val="1"/>
      <w:numFmt w:val="bullet"/>
      <w:lvlText w:val=""/>
      <w:lvlJc w:val="left"/>
      <w:pPr>
        <w:ind w:left="4527" w:hanging="360"/>
      </w:pPr>
      <w:rPr>
        <w:rFonts w:ascii="Wingdings" w:hAnsi="Wingdings" w:hint="default"/>
      </w:rPr>
    </w:lvl>
    <w:lvl w:ilvl="6" w:tplc="0C0A0001" w:tentative="1">
      <w:start w:val="1"/>
      <w:numFmt w:val="bullet"/>
      <w:lvlText w:val=""/>
      <w:lvlJc w:val="left"/>
      <w:pPr>
        <w:ind w:left="5247" w:hanging="360"/>
      </w:pPr>
      <w:rPr>
        <w:rFonts w:ascii="Symbol" w:hAnsi="Symbol" w:hint="default"/>
      </w:rPr>
    </w:lvl>
    <w:lvl w:ilvl="7" w:tplc="0C0A0003" w:tentative="1">
      <w:start w:val="1"/>
      <w:numFmt w:val="bullet"/>
      <w:lvlText w:val="o"/>
      <w:lvlJc w:val="left"/>
      <w:pPr>
        <w:ind w:left="5967" w:hanging="360"/>
      </w:pPr>
      <w:rPr>
        <w:rFonts w:ascii="Courier New" w:hAnsi="Courier New" w:cs="Courier New" w:hint="default"/>
      </w:rPr>
    </w:lvl>
    <w:lvl w:ilvl="8" w:tplc="0C0A0005" w:tentative="1">
      <w:start w:val="1"/>
      <w:numFmt w:val="bullet"/>
      <w:lvlText w:val=""/>
      <w:lvlJc w:val="left"/>
      <w:pPr>
        <w:ind w:left="6687" w:hanging="360"/>
      </w:pPr>
      <w:rPr>
        <w:rFonts w:ascii="Wingdings" w:hAnsi="Wingdings" w:hint="default"/>
      </w:rPr>
    </w:lvl>
  </w:abstractNum>
  <w:abstractNum w:abstractNumId="10" w15:restartNumberingAfterBreak="0">
    <w:nsid w:val="555A1DE9"/>
    <w:multiLevelType w:val="multilevel"/>
    <w:tmpl w:val="80782268"/>
    <w:lvl w:ilvl="0">
      <w:start w:val="1"/>
      <w:numFmt w:val="none"/>
      <w:lvlText w:val="3.3"/>
      <w:lvlJc w:val="left"/>
      <w:pPr>
        <w:tabs>
          <w:tab w:val="num" w:pos="480"/>
        </w:tabs>
        <w:ind w:left="480" w:hanging="480"/>
      </w:pPr>
      <w:rPr>
        <w:rFonts w:hint="default"/>
        <w:b/>
      </w:rPr>
    </w:lvl>
    <w:lvl w:ilvl="1">
      <w:start w:val="1"/>
      <w:numFmt w:val="none"/>
      <w:lvlText w:val="16.1"/>
      <w:lvlJc w:val="left"/>
      <w:pPr>
        <w:tabs>
          <w:tab w:val="num" w:pos="1287"/>
        </w:tabs>
        <w:ind w:left="1287" w:hanging="720"/>
      </w:pPr>
      <w:rPr>
        <w:rFonts w:hint="default"/>
        <w:b/>
      </w:rPr>
    </w:lvl>
    <w:lvl w:ilvl="2">
      <w:start w:val="1"/>
      <w:numFmt w:val="decimal"/>
      <w:lvlText w:val="%1.%2.%3"/>
      <w:lvlJc w:val="left"/>
      <w:pPr>
        <w:tabs>
          <w:tab w:val="num" w:pos="1854"/>
        </w:tabs>
        <w:ind w:left="1854" w:hanging="720"/>
      </w:pPr>
      <w:rPr>
        <w:rFonts w:hint="default"/>
        <w:b/>
      </w:rPr>
    </w:lvl>
    <w:lvl w:ilvl="3">
      <w:start w:val="4"/>
      <w:numFmt w:val="decimal"/>
      <w:lvlText w:val="%4."/>
      <w:lvlJc w:val="left"/>
      <w:pPr>
        <w:tabs>
          <w:tab w:val="num" w:pos="2061"/>
        </w:tabs>
        <w:ind w:left="2061" w:hanging="360"/>
      </w:pPr>
      <w:rPr>
        <w:rFonts w:hint="default"/>
        <w:b/>
      </w:rPr>
    </w:lvl>
    <w:lvl w:ilvl="4">
      <w:start w:val="1"/>
      <w:numFmt w:val="decimal"/>
      <w:lvlText w:val="%1.%2.%3.%4.%5"/>
      <w:lvlJc w:val="left"/>
      <w:pPr>
        <w:tabs>
          <w:tab w:val="num" w:pos="3708"/>
        </w:tabs>
        <w:ind w:left="3708" w:hanging="1440"/>
      </w:pPr>
      <w:rPr>
        <w:rFonts w:hint="default"/>
        <w:b/>
      </w:rPr>
    </w:lvl>
    <w:lvl w:ilvl="5">
      <w:start w:val="1"/>
      <w:numFmt w:val="decimal"/>
      <w:lvlText w:val="%1.%2.%3.%4.%5.%6"/>
      <w:lvlJc w:val="left"/>
      <w:pPr>
        <w:tabs>
          <w:tab w:val="num" w:pos="4635"/>
        </w:tabs>
        <w:ind w:left="4635" w:hanging="1800"/>
      </w:pPr>
      <w:rPr>
        <w:rFonts w:hint="default"/>
        <w:b/>
      </w:rPr>
    </w:lvl>
    <w:lvl w:ilvl="6">
      <w:start w:val="1"/>
      <w:numFmt w:val="decimal"/>
      <w:lvlText w:val="%1.%2.%3.%4.%5.%6.%7"/>
      <w:lvlJc w:val="left"/>
      <w:pPr>
        <w:tabs>
          <w:tab w:val="num" w:pos="5202"/>
        </w:tabs>
        <w:ind w:left="5202" w:hanging="1800"/>
      </w:pPr>
      <w:rPr>
        <w:rFonts w:hint="default"/>
        <w:b/>
      </w:rPr>
    </w:lvl>
    <w:lvl w:ilvl="7">
      <w:start w:val="1"/>
      <w:numFmt w:val="decimal"/>
      <w:lvlText w:val="%1.%2.%3.%4.%5.%6.%7.%8"/>
      <w:lvlJc w:val="left"/>
      <w:pPr>
        <w:tabs>
          <w:tab w:val="num" w:pos="6129"/>
        </w:tabs>
        <w:ind w:left="6129" w:hanging="2160"/>
      </w:pPr>
      <w:rPr>
        <w:rFonts w:hint="default"/>
        <w:b/>
      </w:rPr>
    </w:lvl>
    <w:lvl w:ilvl="8">
      <w:start w:val="1"/>
      <w:numFmt w:val="decimal"/>
      <w:lvlText w:val="%1.%2.%3.%4.%5.%6.%7.%8.%9"/>
      <w:lvlJc w:val="left"/>
      <w:pPr>
        <w:tabs>
          <w:tab w:val="num" w:pos="7056"/>
        </w:tabs>
        <w:ind w:left="7056" w:hanging="2520"/>
      </w:pPr>
      <w:rPr>
        <w:rFonts w:hint="default"/>
        <w:b/>
      </w:rPr>
    </w:lvl>
  </w:abstractNum>
  <w:abstractNum w:abstractNumId="11" w15:restartNumberingAfterBreak="0">
    <w:nsid w:val="5624738B"/>
    <w:multiLevelType w:val="hybridMultilevel"/>
    <w:tmpl w:val="1200D3B0"/>
    <w:lvl w:ilvl="0" w:tplc="BF1297C6">
      <w:start w:val="1"/>
      <w:numFmt w:val="lowerLetter"/>
      <w:lvlText w:val="%1."/>
      <w:lvlJc w:val="left"/>
      <w:pPr>
        <w:ind w:left="720" w:hanging="360"/>
      </w:pPr>
      <w:rPr>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57C03054"/>
    <w:multiLevelType w:val="multilevel"/>
    <w:tmpl w:val="E752C578"/>
    <w:lvl w:ilvl="0">
      <w:start w:val="1"/>
      <w:numFmt w:val="decimal"/>
      <w:lvlText w:val="%1"/>
      <w:lvlJc w:val="left"/>
      <w:pPr>
        <w:tabs>
          <w:tab w:val="num" w:pos="480"/>
        </w:tabs>
        <w:ind w:left="480" w:hanging="480"/>
      </w:pPr>
      <w:rPr>
        <w:rFonts w:hint="default"/>
        <w:b/>
      </w:rPr>
    </w:lvl>
    <w:lvl w:ilvl="1">
      <w:start w:val="1"/>
      <w:numFmt w:val="decimal"/>
      <w:lvlText w:val="1.%2"/>
      <w:lvlJc w:val="left"/>
      <w:pPr>
        <w:tabs>
          <w:tab w:val="num" w:pos="1287"/>
        </w:tabs>
        <w:ind w:left="1287" w:hanging="720"/>
      </w:pPr>
      <w:rPr>
        <w:rFonts w:ascii="Arial" w:hAnsi="Arial" w:cs="Arial" w:hint="default"/>
        <w:b/>
        <w:i w:val="0"/>
        <w:sz w:val="22"/>
        <w:szCs w:val="22"/>
      </w:rPr>
    </w:lvl>
    <w:lvl w:ilvl="2">
      <w:start w:val="1"/>
      <w:numFmt w:val="decimal"/>
      <w:lvlText w:val="%1.%2.%3"/>
      <w:lvlJc w:val="left"/>
      <w:pPr>
        <w:tabs>
          <w:tab w:val="num" w:pos="1854"/>
        </w:tabs>
        <w:ind w:left="1854" w:hanging="720"/>
      </w:pPr>
      <w:rPr>
        <w:rFonts w:hint="default"/>
        <w:b/>
      </w:rPr>
    </w:lvl>
    <w:lvl w:ilvl="3">
      <w:start w:val="1"/>
      <w:numFmt w:val="decimal"/>
      <w:lvlText w:val="%1.%2.%3.%4"/>
      <w:lvlJc w:val="left"/>
      <w:pPr>
        <w:tabs>
          <w:tab w:val="num" w:pos="2781"/>
        </w:tabs>
        <w:ind w:left="2781" w:hanging="1080"/>
      </w:pPr>
      <w:rPr>
        <w:rFonts w:hint="default"/>
        <w:b/>
      </w:rPr>
    </w:lvl>
    <w:lvl w:ilvl="4">
      <w:start w:val="1"/>
      <w:numFmt w:val="decimal"/>
      <w:lvlText w:val="%1.%2.%3.%4.%5"/>
      <w:lvlJc w:val="left"/>
      <w:pPr>
        <w:tabs>
          <w:tab w:val="num" w:pos="3708"/>
        </w:tabs>
        <w:ind w:left="3708" w:hanging="1440"/>
      </w:pPr>
      <w:rPr>
        <w:rFonts w:hint="default"/>
        <w:b/>
      </w:rPr>
    </w:lvl>
    <w:lvl w:ilvl="5">
      <w:start w:val="1"/>
      <w:numFmt w:val="decimal"/>
      <w:lvlText w:val="%1.%2.%3.%4.%5.%6"/>
      <w:lvlJc w:val="left"/>
      <w:pPr>
        <w:tabs>
          <w:tab w:val="num" w:pos="4635"/>
        </w:tabs>
        <w:ind w:left="4635" w:hanging="1800"/>
      </w:pPr>
      <w:rPr>
        <w:rFonts w:hint="default"/>
        <w:b/>
      </w:rPr>
    </w:lvl>
    <w:lvl w:ilvl="6">
      <w:start w:val="1"/>
      <w:numFmt w:val="decimal"/>
      <w:lvlText w:val="%1.%2.%3.%4.%5.%6.%7"/>
      <w:lvlJc w:val="left"/>
      <w:pPr>
        <w:tabs>
          <w:tab w:val="num" w:pos="5202"/>
        </w:tabs>
        <w:ind w:left="5202" w:hanging="1800"/>
      </w:pPr>
      <w:rPr>
        <w:rFonts w:hint="default"/>
        <w:b/>
      </w:rPr>
    </w:lvl>
    <w:lvl w:ilvl="7">
      <w:start w:val="1"/>
      <w:numFmt w:val="decimal"/>
      <w:lvlText w:val="%1.%2.%3.%4.%5.%6.%7.%8"/>
      <w:lvlJc w:val="left"/>
      <w:pPr>
        <w:tabs>
          <w:tab w:val="num" w:pos="6129"/>
        </w:tabs>
        <w:ind w:left="6129" w:hanging="2160"/>
      </w:pPr>
      <w:rPr>
        <w:rFonts w:hint="default"/>
        <w:b/>
      </w:rPr>
    </w:lvl>
    <w:lvl w:ilvl="8">
      <w:start w:val="1"/>
      <w:numFmt w:val="decimal"/>
      <w:lvlText w:val="%1.%2.%3.%4.%5.%6.%7.%8.%9"/>
      <w:lvlJc w:val="left"/>
      <w:pPr>
        <w:tabs>
          <w:tab w:val="num" w:pos="7056"/>
        </w:tabs>
        <w:ind w:left="7056" w:hanging="2520"/>
      </w:pPr>
      <w:rPr>
        <w:rFonts w:hint="default"/>
        <w:b/>
      </w:rPr>
    </w:lvl>
  </w:abstractNum>
  <w:abstractNum w:abstractNumId="13" w15:restartNumberingAfterBreak="0">
    <w:nsid w:val="5B0C3761"/>
    <w:multiLevelType w:val="hybridMultilevel"/>
    <w:tmpl w:val="46CEA1F0"/>
    <w:lvl w:ilvl="0" w:tplc="E864DD9E">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5B0F4829"/>
    <w:multiLevelType w:val="hybridMultilevel"/>
    <w:tmpl w:val="FFFFFFFF"/>
    <w:lvl w:ilvl="0" w:tplc="FFFFFFFF">
      <w:start w:val="1"/>
      <w:numFmt w:val="upperLetter"/>
      <w:lvlText w:val=""/>
      <w:lvlJc w:val="left"/>
    </w:lvl>
    <w:lvl w:ilvl="1" w:tplc="FFFFFFFF">
      <w:start w:val="1"/>
      <w:numFmt w:val="ideographDigital"/>
      <w:lvlText w:val=""/>
      <w:lvlJc w:val="left"/>
    </w:lvl>
    <w:lvl w:ilvl="2" w:tplc="1DD0680B">
      <w:start w:val="1"/>
      <w:numFmt w:val="bullet"/>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6007291E"/>
    <w:multiLevelType w:val="multilevel"/>
    <w:tmpl w:val="399C6DF0"/>
    <w:lvl w:ilvl="0">
      <w:start w:val="4"/>
      <w:numFmt w:val="decimal"/>
      <w:lvlText w:val="%1"/>
      <w:lvlJc w:val="left"/>
      <w:pPr>
        <w:ind w:left="360" w:hanging="360"/>
      </w:pPr>
      <w:rPr>
        <w:rFonts w:hint="default"/>
      </w:rPr>
    </w:lvl>
    <w:lvl w:ilvl="1">
      <w:start w:val="3"/>
      <w:numFmt w:val="decimal"/>
      <w:lvlText w:val="%1.%2"/>
      <w:lvlJc w:val="left"/>
      <w:pPr>
        <w:ind w:left="1494" w:hanging="360"/>
      </w:pPr>
      <w:rPr>
        <w:rFonts w:hint="default"/>
        <w:b/>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872" w:hanging="1800"/>
      </w:pPr>
      <w:rPr>
        <w:rFonts w:hint="default"/>
      </w:rPr>
    </w:lvl>
  </w:abstractNum>
  <w:abstractNum w:abstractNumId="16" w15:restartNumberingAfterBreak="0">
    <w:nsid w:val="64572C5E"/>
    <w:multiLevelType w:val="hybridMultilevel"/>
    <w:tmpl w:val="D3AADE94"/>
    <w:lvl w:ilvl="0" w:tplc="B33442F0">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6D105001"/>
    <w:multiLevelType w:val="hybridMultilevel"/>
    <w:tmpl w:val="BB2AEBB2"/>
    <w:lvl w:ilvl="0" w:tplc="E81AD870">
      <w:start w:val="13"/>
      <w:numFmt w:val="bullet"/>
      <w:lvlText w:val="-"/>
      <w:lvlJc w:val="left"/>
      <w:pPr>
        <w:ind w:left="1920" w:hanging="360"/>
      </w:pPr>
      <w:rPr>
        <w:rFonts w:ascii="Arial" w:eastAsia="Times New Roman" w:hAnsi="Arial" w:cs="Arial" w:hint="default"/>
        <w:b/>
        <w:sz w:val="24"/>
      </w:rPr>
    </w:lvl>
    <w:lvl w:ilvl="1" w:tplc="0C0A0003" w:tentative="1">
      <w:start w:val="1"/>
      <w:numFmt w:val="bullet"/>
      <w:lvlText w:val="o"/>
      <w:lvlJc w:val="left"/>
      <w:pPr>
        <w:ind w:left="2640" w:hanging="360"/>
      </w:pPr>
      <w:rPr>
        <w:rFonts w:ascii="Courier New" w:hAnsi="Courier New" w:cs="Courier New" w:hint="default"/>
      </w:rPr>
    </w:lvl>
    <w:lvl w:ilvl="2" w:tplc="0C0A0005" w:tentative="1">
      <w:start w:val="1"/>
      <w:numFmt w:val="bullet"/>
      <w:lvlText w:val=""/>
      <w:lvlJc w:val="left"/>
      <w:pPr>
        <w:ind w:left="3360" w:hanging="360"/>
      </w:pPr>
      <w:rPr>
        <w:rFonts w:ascii="Wingdings" w:hAnsi="Wingdings" w:hint="default"/>
      </w:rPr>
    </w:lvl>
    <w:lvl w:ilvl="3" w:tplc="0C0A0001" w:tentative="1">
      <w:start w:val="1"/>
      <w:numFmt w:val="bullet"/>
      <w:lvlText w:val=""/>
      <w:lvlJc w:val="left"/>
      <w:pPr>
        <w:ind w:left="4080" w:hanging="360"/>
      </w:pPr>
      <w:rPr>
        <w:rFonts w:ascii="Symbol" w:hAnsi="Symbol" w:hint="default"/>
      </w:rPr>
    </w:lvl>
    <w:lvl w:ilvl="4" w:tplc="0C0A0003" w:tentative="1">
      <w:start w:val="1"/>
      <w:numFmt w:val="bullet"/>
      <w:lvlText w:val="o"/>
      <w:lvlJc w:val="left"/>
      <w:pPr>
        <w:ind w:left="4800" w:hanging="360"/>
      </w:pPr>
      <w:rPr>
        <w:rFonts w:ascii="Courier New" w:hAnsi="Courier New" w:cs="Courier New" w:hint="default"/>
      </w:rPr>
    </w:lvl>
    <w:lvl w:ilvl="5" w:tplc="0C0A0005" w:tentative="1">
      <w:start w:val="1"/>
      <w:numFmt w:val="bullet"/>
      <w:lvlText w:val=""/>
      <w:lvlJc w:val="left"/>
      <w:pPr>
        <w:ind w:left="5520" w:hanging="360"/>
      </w:pPr>
      <w:rPr>
        <w:rFonts w:ascii="Wingdings" w:hAnsi="Wingdings" w:hint="default"/>
      </w:rPr>
    </w:lvl>
    <w:lvl w:ilvl="6" w:tplc="0C0A0001" w:tentative="1">
      <w:start w:val="1"/>
      <w:numFmt w:val="bullet"/>
      <w:lvlText w:val=""/>
      <w:lvlJc w:val="left"/>
      <w:pPr>
        <w:ind w:left="6240" w:hanging="360"/>
      </w:pPr>
      <w:rPr>
        <w:rFonts w:ascii="Symbol" w:hAnsi="Symbol" w:hint="default"/>
      </w:rPr>
    </w:lvl>
    <w:lvl w:ilvl="7" w:tplc="0C0A0003" w:tentative="1">
      <w:start w:val="1"/>
      <w:numFmt w:val="bullet"/>
      <w:lvlText w:val="o"/>
      <w:lvlJc w:val="left"/>
      <w:pPr>
        <w:ind w:left="6960" w:hanging="360"/>
      </w:pPr>
      <w:rPr>
        <w:rFonts w:ascii="Courier New" w:hAnsi="Courier New" w:cs="Courier New" w:hint="default"/>
      </w:rPr>
    </w:lvl>
    <w:lvl w:ilvl="8" w:tplc="0C0A0005" w:tentative="1">
      <w:start w:val="1"/>
      <w:numFmt w:val="bullet"/>
      <w:lvlText w:val=""/>
      <w:lvlJc w:val="left"/>
      <w:pPr>
        <w:ind w:left="7680" w:hanging="360"/>
      </w:pPr>
      <w:rPr>
        <w:rFonts w:ascii="Wingdings" w:hAnsi="Wingdings" w:hint="default"/>
      </w:rPr>
    </w:lvl>
  </w:abstractNum>
  <w:abstractNum w:abstractNumId="18" w15:restartNumberingAfterBreak="0">
    <w:nsid w:val="77596467"/>
    <w:multiLevelType w:val="hybridMultilevel"/>
    <w:tmpl w:val="1400AC68"/>
    <w:lvl w:ilvl="0" w:tplc="E864DD9E">
      <w:start w:val="1"/>
      <w:numFmt w:val="bullet"/>
      <w:lvlText w:val=""/>
      <w:lvlJc w:val="left"/>
      <w:pPr>
        <w:ind w:left="1069" w:hanging="360"/>
      </w:pPr>
      <w:rPr>
        <w:rFonts w:ascii="Symbol" w:hAnsi="Symbol" w:hint="default"/>
      </w:rPr>
    </w:lvl>
    <w:lvl w:ilvl="1" w:tplc="0C0A0003">
      <w:start w:val="1"/>
      <w:numFmt w:val="bullet"/>
      <w:lvlText w:val="o"/>
      <w:lvlJc w:val="left"/>
      <w:pPr>
        <w:ind w:left="1789" w:hanging="360"/>
      </w:pPr>
      <w:rPr>
        <w:rFonts w:ascii="Courier New" w:hAnsi="Courier New" w:cs="Courier New" w:hint="default"/>
      </w:rPr>
    </w:lvl>
    <w:lvl w:ilvl="2" w:tplc="0C0A0005" w:tentative="1">
      <w:start w:val="1"/>
      <w:numFmt w:val="bullet"/>
      <w:lvlText w:val=""/>
      <w:lvlJc w:val="left"/>
      <w:pPr>
        <w:ind w:left="2509" w:hanging="360"/>
      </w:pPr>
      <w:rPr>
        <w:rFonts w:ascii="Wingdings" w:hAnsi="Wingdings" w:hint="default"/>
      </w:rPr>
    </w:lvl>
    <w:lvl w:ilvl="3" w:tplc="0C0A0001" w:tentative="1">
      <w:start w:val="1"/>
      <w:numFmt w:val="bullet"/>
      <w:lvlText w:val=""/>
      <w:lvlJc w:val="left"/>
      <w:pPr>
        <w:ind w:left="3229" w:hanging="360"/>
      </w:pPr>
      <w:rPr>
        <w:rFonts w:ascii="Symbol" w:hAnsi="Symbol" w:hint="default"/>
      </w:rPr>
    </w:lvl>
    <w:lvl w:ilvl="4" w:tplc="0C0A0003" w:tentative="1">
      <w:start w:val="1"/>
      <w:numFmt w:val="bullet"/>
      <w:lvlText w:val="o"/>
      <w:lvlJc w:val="left"/>
      <w:pPr>
        <w:ind w:left="3949" w:hanging="360"/>
      </w:pPr>
      <w:rPr>
        <w:rFonts w:ascii="Courier New" w:hAnsi="Courier New" w:cs="Courier New" w:hint="default"/>
      </w:rPr>
    </w:lvl>
    <w:lvl w:ilvl="5" w:tplc="0C0A0005" w:tentative="1">
      <w:start w:val="1"/>
      <w:numFmt w:val="bullet"/>
      <w:lvlText w:val=""/>
      <w:lvlJc w:val="left"/>
      <w:pPr>
        <w:ind w:left="4669" w:hanging="360"/>
      </w:pPr>
      <w:rPr>
        <w:rFonts w:ascii="Wingdings" w:hAnsi="Wingdings" w:hint="default"/>
      </w:rPr>
    </w:lvl>
    <w:lvl w:ilvl="6" w:tplc="0C0A0001" w:tentative="1">
      <w:start w:val="1"/>
      <w:numFmt w:val="bullet"/>
      <w:lvlText w:val=""/>
      <w:lvlJc w:val="left"/>
      <w:pPr>
        <w:ind w:left="5389" w:hanging="360"/>
      </w:pPr>
      <w:rPr>
        <w:rFonts w:ascii="Symbol" w:hAnsi="Symbol" w:hint="default"/>
      </w:rPr>
    </w:lvl>
    <w:lvl w:ilvl="7" w:tplc="0C0A0003" w:tentative="1">
      <w:start w:val="1"/>
      <w:numFmt w:val="bullet"/>
      <w:lvlText w:val="o"/>
      <w:lvlJc w:val="left"/>
      <w:pPr>
        <w:ind w:left="6109" w:hanging="360"/>
      </w:pPr>
      <w:rPr>
        <w:rFonts w:ascii="Courier New" w:hAnsi="Courier New" w:cs="Courier New" w:hint="default"/>
      </w:rPr>
    </w:lvl>
    <w:lvl w:ilvl="8" w:tplc="0C0A0005" w:tentative="1">
      <w:start w:val="1"/>
      <w:numFmt w:val="bullet"/>
      <w:lvlText w:val=""/>
      <w:lvlJc w:val="left"/>
      <w:pPr>
        <w:ind w:left="6829" w:hanging="360"/>
      </w:pPr>
      <w:rPr>
        <w:rFonts w:ascii="Wingdings" w:hAnsi="Wingdings" w:hint="default"/>
      </w:rPr>
    </w:lvl>
  </w:abstractNum>
  <w:abstractNum w:abstractNumId="19" w15:restartNumberingAfterBreak="0">
    <w:nsid w:val="777A6721"/>
    <w:multiLevelType w:val="hybridMultilevel"/>
    <w:tmpl w:val="6F462FDC"/>
    <w:lvl w:ilvl="0" w:tplc="8E68D14C">
      <w:start w:val="1"/>
      <w:numFmt w:val="bullet"/>
      <w:lvlText w:val=""/>
      <w:lvlJc w:val="left"/>
      <w:pPr>
        <w:ind w:left="895" w:hanging="360"/>
      </w:pPr>
      <w:rPr>
        <w:rFonts w:ascii="Symbol" w:hAnsi="Symbol" w:hint="default"/>
        <w:color w:val="000000" w:themeColor="text1"/>
      </w:rPr>
    </w:lvl>
    <w:lvl w:ilvl="1" w:tplc="0C0A0003" w:tentative="1">
      <w:start w:val="1"/>
      <w:numFmt w:val="bullet"/>
      <w:lvlText w:val="o"/>
      <w:lvlJc w:val="left"/>
      <w:pPr>
        <w:ind w:left="1615" w:hanging="360"/>
      </w:pPr>
      <w:rPr>
        <w:rFonts w:ascii="Courier New" w:hAnsi="Courier New" w:cs="Courier New" w:hint="default"/>
      </w:rPr>
    </w:lvl>
    <w:lvl w:ilvl="2" w:tplc="0C0A0005" w:tentative="1">
      <w:start w:val="1"/>
      <w:numFmt w:val="bullet"/>
      <w:lvlText w:val=""/>
      <w:lvlJc w:val="left"/>
      <w:pPr>
        <w:ind w:left="2335" w:hanging="360"/>
      </w:pPr>
      <w:rPr>
        <w:rFonts w:ascii="Wingdings" w:hAnsi="Wingdings" w:hint="default"/>
      </w:rPr>
    </w:lvl>
    <w:lvl w:ilvl="3" w:tplc="0C0A0001" w:tentative="1">
      <w:start w:val="1"/>
      <w:numFmt w:val="bullet"/>
      <w:lvlText w:val=""/>
      <w:lvlJc w:val="left"/>
      <w:pPr>
        <w:ind w:left="3055" w:hanging="360"/>
      </w:pPr>
      <w:rPr>
        <w:rFonts w:ascii="Symbol" w:hAnsi="Symbol" w:hint="default"/>
      </w:rPr>
    </w:lvl>
    <w:lvl w:ilvl="4" w:tplc="0C0A0003" w:tentative="1">
      <w:start w:val="1"/>
      <w:numFmt w:val="bullet"/>
      <w:lvlText w:val="o"/>
      <w:lvlJc w:val="left"/>
      <w:pPr>
        <w:ind w:left="3775" w:hanging="360"/>
      </w:pPr>
      <w:rPr>
        <w:rFonts w:ascii="Courier New" w:hAnsi="Courier New" w:cs="Courier New" w:hint="default"/>
      </w:rPr>
    </w:lvl>
    <w:lvl w:ilvl="5" w:tplc="0C0A0005" w:tentative="1">
      <w:start w:val="1"/>
      <w:numFmt w:val="bullet"/>
      <w:lvlText w:val=""/>
      <w:lvlJc w:val="left"/>
      <w:pPr>
        <w:ind w:left="4495" w:hanging="360"/>
      </w:pPr>
      <w:rPr>
        <w:rFonts w:ascii="Wingdings" w:hAnsi="Wingdings" w:hint="default"/>
      </w:rPr>
    </w:lvl>
    <w:lvl w:ilvl="6" w:tplc="0C0A0001" w:tentative="1">
      <w:start w:val="1"/>
      <w:numFmt w:val="bullet"/>
      <w:lvlText w:val=""/>
      <w:lvlJc w:val="left"/>
      <w:pPr>
        <w:ind w:left="5215" w:hanging="360"/>
      </w:pPr>
      <w:rPr>
        <w:rFonts w:ascii="Symbol" w:hAnsi="Symbol" w:hint="default"/>
      </w:rPr>
    </w:lvl>
    <w:lvl w:ilvl="7" w:tplc="0C0A0003" w:tentative="1">
      <w:start w:val="1"/>
      <w:numFmt w:val="bullet"/>
      <w:lvlText w:val="o"/>
      <w:lvlJc w:val="left"/>
      <w:pPr>
        <w:ind w:left="5935" w:hanging="360"/>
      </w:pPr>
      <w:rPr>
        <w:rFonts w:ascii="Courier New" w:hAnsi="Courier New" w:cs="Courier New" w:hint="default"/>
      </w:rPr>
    </w:lvl>
    <w:lvl w:ilvl="8" w:tplc="0C0A0005" w:tentative="1">
      <w:start w:val="1"/>
      <w:numFmt w:val="bullet"/>
      <w:lvlText w:val=""/>
      <w:lvlJc w:val="left"/>
      <w:pPr>
        <w:ind w:left="6655" w:hanging="360"/>
      </w:pPr>
      <w:rPr>
        <w:rFonts w:ascii="Wingdings" w:hAnsi="Wingdings" w:hint="default"/>
      </w:rPr>
    </w:lvl>
  </w:abstractNum>
  <w:abstractNum w:abstractNumId="20" w15:restartNumberingAfterBreak="0">
    <w:nsid w:val="779A1B31"/>
    <w:multiLevelType w:val="hybridMultilevel"/>
    <w:tmpl w:val="D38088E0"/>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21" w15:restartNumberingAfterBreak="0">
    <w:nsid w:val="78785B70"/>
    <w:multiLevelType w:val="hybridMultilevel"/>
    <w:tmpl w:val="15162AD4"/>
    <w:lvl w:ilvl="0" w:tplc="06E84882">
      <w:start w:val="22"/>
      <w:numFmt w:val="bullet"/>
      <w:lvlText w:val="-"/>
      <w:lvlJc w:val="left"/>
      <w:pPr>
        <w:ind w:left="930" w:hanging="360"/>
      </w:pPr>
      <w:rPr>
        <w:rFonts w:ascii="Arial" w:eastAsia="Times New Roman" w:hAnsi="Arial" w:cs="Arial" w:hint="default"/>
      </w:rPr>
    </w:lvl>
    <w:lvl w:ilvl="1" w:tplc="0C0A0003" w:tentative="1">
      <w:start w:val="1"/>
      <w:numFmt w:val="bullet"/>
      <w:lvlText w:val="o"/>
      <w:lvlJc w:val="left"/>
      <w:pPr>
        <w:ind w:left="1650" w:hanging="360"/>
      </w:pPr>
      <w:rPr>
        <w:rFonts w:ascii="Courier New" w:hAnsi="Courier New" w:cs="Courier New" w:hint="default"/>
      </w:rPr>
    </w:lvl>
    <w:lvl w:ilvl="2" w:tplc="0C0A0005" w:tentative="1">
      <w:start w:val="1"/>
      <w:numFmt w:val="bullet"/>
      <w:lvlText w:val=""/>
      <w:lvlJc w:val="left"/>
      <w:pPr>
        <w:ind w:left="2370" w:hanging="360"/>
      </w:pPr>
      <w:rPr>
        <w:rFonts w:ascii="Wingdings" w:hAnsi="Wingdings" w:hint="default"/>
      </w:rPr>
    </w:lvl>
    <w:lvl w:ilvl="3" w:tplc="0C0A0001" w:tentative="1">
      <w:start w:val="1"/>
      <w:numFmt w:val="bullet"/>
      <w:lvlText w:val=""/>
      <w:lvlJc w:val="left"/>
      <w:pPr>
        <w:ind w:left="3090" w:hanging="360"/>
      </w:pPr>
      <w:rPr>
        <w:rFonts w:ascii="Symbol" w:hAnsi="Symbol" w:hint="default"/>
      </w:rPr>
    </w:lvl>
    <w:lvl w:ilvl="4" w:tplc="0C0A0003" w:tentative="1">
      <w:start w:val="1"/>
      <w:numFmt w:val="bullet"/>
      <w:lvlText w:val="o"/>
      <w:lvlJc w:val="left"/>
      <w:pPr>
        <w:ind w:left="3810" w:hanging="360"/>
      </w:pPr>
      <w:rPr>
        <w:rFonts w:ascii="Courier New" w:hAnsi="Courier New" w:cs="Courier New" w:hint="default"/>
      </w:rPr>
    </w:lvl>
    <w:lvl w:ilvl="5" w:tplc="0C0A0005" w:tentative="1">
      <w:start w:val="1"/>
      <w:numFmt w:val="bullet"/>
      <w:lvlText w:val=""/>
      <w:lvlJc w:val="left"/>
      <w:pPr>
        <w:ind w:left="4530" w:hanging="360"/>
      </w:pPr>
      <w:rPr>
        <w:rFonts w:ascii="Wingdings" w:hAnsi="Wingdings" w:hint="default"/>
      </w:rPr>
    </w:lvl>
    <w:lvl w:ilvl="6" w:tplc="0C0A0001" w:tentative="1">
      <w:start w:val="1"/>
      <w:numFmt w:val="bullet"/>
      <w:lvlText w:val=""/>
      <w:lvlJc w:val="left"/>
      <w:pPr>
        <w:ind w:left="5250" w:hanging="360"/>
      </w:pPr>
      <w:rPr>
        <w:rFonts w:ascii="Symbol" w:hAnsi="Symbol" w:hint="default"/>
      </w:rPr>
    </w:lvl>
    <w:lvl w:ilvl="7" w:tplc="0C0A0003" w:tentative="1">
      <w:start w:val="1"/>
      <w:numFmt w:val="bullet"/>
      <w:lvlText w:val="o"/>
      <w:lvlJc w:val="left"/>
      <w:pPr>
        <w:ind w:left="5970" w:hanging="360"/>
      </w:pPr>
      <w:rPr>
        <w:rFonts w:ascii="Courier New" w:hAnsi="Courier New" w:cs="Courier New" w:hint="default"/>
      </w:rPr>
    </w:lvl>
    <w:lvl w:ilvl="8" w:tplc="0C0A0005" w:tentative="1">
      <w:start w:val="1"/>
      <w:numFmt w:val="bullet"/>
      <w:lvlText w:val=""/>
      <w:lvlJc w:val="left"/>
      <w:pPr>
        <w:ind w:left="6690" w:hanging="360"/>
      </w:pPr>
      <w:rPr>
        <w:rFonts w:ascii="Wingdings" w:hAnsi="Wingdings" w:hint="default"/>
      </w:rPr>
    </w:lvl>
  </w:abstractNum>
  <w:abstractNum w:abstractNumId="22" w15:restartNumberingAfterBreak="0">
    <w:nsid w:val="789948CD"/>
    <w:multiLevelType w:val="multilevel"/>
    <w:tmpl w:val="01FC84B6"/>
    <w:lvl w:ilvl="0">
      <w:start w:val="1"/>
      <w:numFmt w:val="upperRoman"/>
      <w:pStyle w:val="Estilo1"/>
      <w:suff w:val="space"/>
      <w:lvlText w:val="%1."/>
      <w:lvlJc w:val="left"/>
      <w:pPr>
        <w:ind w:left="360" w:hanging="360"/>
      </w:pPr>
      <w:rPr>
        <w:rFonts w:ascii="Times New Roman" w:hAnsi="Times New Roman" w:hint="default"/>
        <w:b/>
        <w:i w:val="0"/>
        <w:sz w:val="24"/>
        <w:u w:val="single"/>
      </w:rPr>
    </w:lvl>
    <w:lvl w:ilvl="1">
      <w:start w:val="1"/>
      <w:numFmt w:val="decimal"/>
      <w:pStyle w:val="Estilo2"/>
      <w:isLgl/>
      <w:lvlText w:val="%1.%2."/>
      <w:lvlJc w:val="left"/>
      <w:pPr>
        <w:tabs>
          <w:tab w:val="num" w:pos="1080"/>
        </w:tabs>
        <w:ind w:left="792" w:hanging="432"/>
      </w:pPr>
      <w:rPr>
        <w:rFonts w:ascii="Times New Roman" w:hAnsi="Times New Roman" w:hint="default"/>
        <w:b w:val="0"/>
        <w:i w:val="0"/>
      </w:rPr>
    </w:lvl>
    <w:lvl w:ilvl="2">
      <w:start w:val="1"/>
      <w:numFmt w:val="decimal"/>
      <w:isLgl/>
      <w:lvlText w:val="%1.%2.%3."/>
      <w:lvlJc w:val="left"/>
      <w:pPr>
        <w:tabs>
          <w:tab w:val="num" w:pos="1440"/>
        </w:tabs>
        <w:ind w:left="1224" w:hanging="504"/>
      </w:pPr>
    </w:lvl>
    <w:lvl w:ilvl="3">
      <w:start w:val="1"/>
      <w:numFmt w:val="decimal"/>
      <w:isLgl/>
      <w:lvlText w:val="%1.%2.%3.%4."/>
      <w:lvlJc w:val="left"/>
      <w:pPr>
        <w:tabs>
          <w:tab w:val="num" w:pos="1800"/>
        </w:tabs>
        <w:ind w:left="1728" w:hanging="648"/>
      </w:pPr>
    </w:lvl>
    <w:lvl w:ilvl="4">
      <w:start w:val="1"/>
      <w:numFmt w:val="decimal"/>
      <w:isLgl/>
      <w:lvlText w:val="%1.%2.%3.%4.%5."/>
      <w:lvlJc w:val="left"/>
      <w:pPr>
        <w:tabs>
          <w:tab w:val="num" w:pos="2520"/>
        </w:tabs>
        <w:ind w:left="2232" w:hanging="792"/>
      </w:pPr>
    </w:lvl>
    <w:lvl w:ilvl="5">
      <w:start w:val="1"/>
      <w:numFmt w:val="decimal"/>
      <w:isLg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num w:numId="1" w16cid:durableId="727925356">
    <w:abstractNumId w:val="22"/>
  </w:num>
  <w:num w:numId="2" w16cid:durableId="1928151957">
    <w:abstractNumId w:val="4"/>
  </w:num>
  <w:num w:numId="3" w16cid:durableId="1857689896">
    <w:abstractNumId w:val="14"/>
  </w:num>
  <w:num w:numId="4" w16cid:durableId="1131941370">
    <w:abstractNumId w:val="0"/>
  </w:num>
  <w:num w:numId="5" w16cid:durableId="703796695">
    <w:abstractNumId w:val="13"/>
  </w:num>
  <w:num w:numId="6" w16cid:durableId="57562003">
    <w:abstractNumId w:val="6"/>
  </w:num>
  <w:num w:numId="7" w16cid:durableId="997423845">
    <w:abstractNumId w:val="5"/>
  </w:num>
  <w:num w:numId="8" w16cid:durableId="386148293">
    <w:abstractNumId w:val="10"/>
  </w:num>
  <w:num w:numId="9" w16cid:durableId="1780177670">
    <w:abstractNumId w:val="7"/>
  </w:num>
  <w:num w:numId="10" w16cid:durableId="673654798">
    <w:abstractNumId w:val="19"/>
  </w:num>
  <w:num w:numId="11" w16cid:durableId="1470904354">
    <w:abstractNumId w:val="11"/>
  </w:num>
  <w:num w:numId="12" w16cid:durableId="1636641442">
    <w:abstractNumId w:val="12"/>
  </w:num>
  <w:num w:numId="13" w16cid:durableId="1412433487">
    <w:abstractNumId w:val="8"/>
  </w:num>
  <w:num w:numId="14" w16cid:durableId="2027246347">
    <w:abstractNumId w:val="15"/>
  </w:num>
  <w:num w:numId="15" w16cid:durableId="549417711">
    <w:abstractNumId w:val="1"/>
  </w:num>
  <w:num w:numId="16" w16cid:durableId="1047682119">
    <w:abstractNumId w:val="16"/>
  </w:num>
  <w:num w:numId="17" w16cid:durableId="383019970">
    <w:abstractNumId w:val="3"/>
  </w:num>
  <w:num w:numId="18" w16cid:durableId="706639242">
    <w:abstractNumId w:val="18"/>
  </w:num>
  <w:num w:numId="19" w16cid:durableId="343558341">
    <w:abstractNumId w:val="17"/>
  </w:num>
  <w:num w:numId="20" w16cid:durableId="1061174147">
    <w:abstractNumId w:val="9"/>
  </w:num>
  <w:num w:numId="21" w16cid:durableId="494616356">
    <w:abstractNumId w:val="21"/>
  </w:num>
  <w:num w:numId="22" w16cid:durableId="75249353">
    <w:abstractNumId w:val="20"/>
  </w:num>
  <w:num w:numId="23" w16cid:durableId="234896938">
    <w:abstractNumId w:val="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18636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7E59"/>
    <w:rsid w:val="0000009D"/>
    <w:rsid w:val="0000010D"/>
    <w:rsid w:val="0000049C"/>
    <w:rsid w:val="000006DC"/>
    <w:rsid w:val="000011DA"/>
    <w:rsid w:val="0000135B"/>
    <w:rsid w:val="00001D6A"/>
    <w:rsid w:val="00003287"/>
    <w:rsid w:val="00003D6D"/>
    <w:rsid w:val="00003D93"/>
    <w:rsid w:val="00003F4D"/>
    <w:rsid w:val="000042AF"/>
    <w:rsid w:val="00004AB2"/>
    <w:rsid w:val="000053D6"/>
    <w:rsid w:val="00005D97"/>
    <w:rsid w:val="00006040"/>
    <w:rsid w:val="00006202"/>
    <w:rsid w:val="00007489"/>
    <w:rsid w:val="0001023F"/>
    <w:rsid w:val="000102FA"/>
    <w:rsid w:val="00010BB8"/>
    <w:rsid w:val="00010E2F"/>
    <w:rsid w:val="0001194E"/>
    <w:rsid w:val="00011D72"/>
    <w:rsid w:val="00012254"/>
    <w:rsid w:val="000124EA"/>
    <w:rsid w:val="00012B12"/>
    <w:rsid w:val="00012BA9"/>
    <w:rsid w:val="00012E69"/>
    <w:rsid w:val="00013A9F"/>
    <w:rsid w:val="00013CDB"/>
    <w:rsid w:val="000148DA"/>
    <w:rsid w:val="00014A6D"/>
    <w:rsid w:val="000150DF"/>
    <w:rsid w:val="00015332"/>
    <w:rsid w:val="000166F9"/>
    <w:rsid w:val="000168C8"/>
    <w:rsid w:val="00016AD7"/>
    <w:rsid w:val="000174FB"/>
    <w:rsid w:val="00017685"/>
    <w:rsid w:val="00017971"/>
    <w:rsid w:val="00020288"/>
    <w:rsid w:val="000202E5"/>
    <w:rsid w:val="0002107B"/>
    <w:rsid w:val="00022675"/>
    <w:rsid w:val="00022C80"/>
    <w:rsid w:val="00022EC8"/>
    <w:rsid w:val="00024DDD"/>
    <w:rsid w:val="000250CD"/>
    <w:rsid w:val="0002708F"/>
    <w:rsid w:val="00027E18"/>
    <w:rsid w:val="0003119E"/>
    <w:rsid w:val="000316CD"/>
    <w:rsid w:val="00031A75"/>
    <w:rsid w:val="00031D81"/>
    <w:rsid w:val="000326CD"/>
    <w:rsid w:val="00033AAD"/>
    <w:rsid w:val="00033FB4"/>
    <w:rsid w:val="00034151"/>
    <w:rsid w:val="00034D07"/>
    <w:rsid w:val="00035495"/>
    <w:rsid w:val="00036666"/>
    <w:rsid w:val="000366A1"/>
    <w:rsid w:val="000369C8"/>
    <w:rsid w:val="00037EED"/>
    <w:rsid w:val="00040CB2"/>
    <w:rsid w:val="00040E33"/>
    <w:rsid w:val="0004144A"/>
    <w:rsid w:val="000416EE"/>
    <w:rsid w:val="00041FCE"/>
    <w:rsid w:val="00042898"/>
    <w:rsid w:val="000436FF"/>
    <w:rsid w:val="00043A51"/>
    <w:rsid w:val="00043C06"/>
    <w:rsid w:val="00043DCE"/>
    <w:rsid w:val="00043F1F"/>
    <w:rsid w:val="000442F0"/>
    <w:rsid w:val="000446C7"/>
    <w:rsid w:val="0004486F"/>
    <w:rsid w:val="00045783"/>
    <w:rsid w:val="0004583B"/>
    <w:rsid w:val="000458FF"/>
    <w:rsid w:val="0004622A"/>
    <w:rsid w:val="000470DC"/>
    <w:rsid w:val="0004799A"/>
    <w:rsid w:val="00047C7E"/>
    <w:rsid w:val="00047E6C"/>
    <w:rsid w:val="0005095B"/>
    <w:rsid w:val="000511AB"/>
    <w:rsid w:val="00051893"/>
    <w:rsid w:val="000522A0"/>
    <w:rsid w:val="00053959"/>
    <w:rsid w:val="00053BC2"/>
    <w:rsid w:val="00056C51"/>
    <w:rsid w:val="00060026"/>
    <w:rsid w:val="0006011C"/>
    <w:rsid w:val="000608CE"/>
    <w:rsid w:val="00060C0A"/>
    <w:rsid w:val="00060CE6"/>
    <w:rsid w:val="00061585"/>
    <w:rsid w:val="000624C5"/>
    <w:rsid w:val="00064268"/>
    <w:rsid w:val="000652DC"/>
    <w:rsid w:val="00066A74"/>
    <w:rsid w:val="00066B4C"/>
    <w:rsid w:val="00066EC5"/>
    <w:rsid w:val="00067186"/>
    <w:rsid w:val="000673E8"/>
    <w:rsid w:val="0007086F"/>
    <w:rsid w:val="00071188"/>
    <w:rsid w:val="0007120E"/>
    <w:rsid w:val="0007147C"/>
    <w:rsid w:val="00072EFB"/>
    <w:rsid w:val="00073829"/>
    <w:rsid w:val="00074BED"/>
    <w:rsid w:val="000751D4"/>
    <w:rsid w:val="00075312"/>
    <w:rsid w:val="00075E14"/>
    <w:rsid w:val="00076E41"/>
    <w:rsid w:val="00077228"/>
    <w:rsid w:val="0007731D"/>
    <w:rsid w:val="000806C0"/>
    <w:rsid w:val="00080C77"/>
    <w:rsid w:val="00080FEC"/>
    <w:rsid w:val="00082460"/>
    <w:rsid w:val="00082FBD"/>
    <w:rsid w:val="000833C8"/>
    <w:rsid w:val="000833E6"/>
    <w:rsid w:val="0008343A"/>
    <w:rsid w:val="00083617"/>
    <w:rsid w:val="00083B41"/>
    <w:rsid w:val="0008437C"/>
    <w:rsid w:val="000847BB"/>
    <w:rsid w:val="000848C0"/>
    <w:rsid w:val="000849D6"/>
    <w:rsid w:val="000874DB"/>
    <w:rsid w:val="0008780E"/>
    <w:rsid w:val="00090163"/>
    <w:rsid w:val="00091A2A"/>
    <w:rsid w:val="00091BC1"/>
    <w:rsid w:val="0009220A"/>
    <w:rsid w:val="00092B0B"/>
    <w:rsid w:val="00092B67"/>
    <w:rsid w:val="00093EFF"/>
    <w:rsid w:val="000941F1"/>
    <w:rsid w:val="000945A1"/>
    <w:rsid w:val="00094B38"/>
    <w:rsid w:val="0009668A"/>
    <w:rsid w:val="00096802"/>
    <w:rsid w:val="0009725D"/>
    <w:rsid w:val="000976FD"/>
    <w:rsid w:val="00097DF1"/>
    <w:rsid w:val="000A0436"/>
    <w:rsid w:val="000A33B2"/>
    <w:rsid w:val="000A414A"/>
    <w:rsid w:val="000A6DDB"/>
    <w:rsid w:val="000A6E81"/>
    <w:rsid w:val="000A71E7"/>
    <w:rsid w:val="000A7845"/>
    <w:rsid w:val="000A7B83"/>
    <w:rsid w:val="000B09D2"/>
    <w:rsid w:val="000B14CA"/>
    <w:rsid w:val="000B2563"/>
    <w:rsid w:val="000B25BC"/>
    <w:rsid w:val="000B423F"/>
    <w:rsid w:val="000B4F14"/>
    <w:rsid w:val="000B5033"/>
    <w:rsid w:val="000B7481"/>
    <w:rsid w:val="000B7998"/>
    <w:rsid w:val="000C09A1"/>
    <w:rsid w:val="000C1B3E"/>
    <w:rsid w:val="000C1BA8"/>
    <w:rsid w:val="000C2458"/>
    <w:rsid w:val="000C29BD"/>
    <w:rsid w:val="000C3431"/>
    <w:rsid w:val="000C4781"/>
    <w:rsid w:val="000C4BAC"/>
    <w:rsid w:val="000C5580"/>
    <w:rsid w:val="000C6443"/>
    <w:rsid w:val="000C6460"/>
    <w:rsid w:val="000C671D"/>
    <w:rsid w:val="000D0202"/>
    <w:rsid w:val="000D1667"/>
    <w:rsid w:val="000D20B6"/>
    <w:rsid w:val="000D32C6"/>
    <w:rsid w:val="000D3861"/>
    <w:rsid w:val="000D3D3F"/>
    <w:rsid w:val="000D3FB5"/>
    <w:rsid w:val="000D49EA"/>
    <w:rsid w:val="000D4CDD"/>
    <w:rsid w:val="000D54E8"/>
    <w:rsid w:val="000D5891"/>
    <w:rsid w:val="000D5B00"/>
    <w:rsid w:val="000D6687"/>
    <w:rsid w:val="000D727C"/>
    <w:rsid w:val="000D7964"/>
    <w:rsid w:val="000E09DD"/>
    <w:rsid w:val="000E0D83"/>
    <w:rsid w:val="000E1620"/>
    <w:rsid w:val="000E196F"/>
    <w:rsid w:val="000E1A98"/>
    <w:rsid w:val="000E1A9A"/>
    <w:rsid w:val="000E2237"/>
    <w:rsid w:val="000E22A5"/>
    <w:rsid w:val="000E3598"/>
    <w:rsid w:val="000E3CE6"/>
    <w:rsid w:val="000E4455"/>
    <w:rsid w:val="000E4DC6"/>
    <w:rsid w:val="000E4DD7"/>
    <w:rsid w:val="000E527A"/>
    <w:rsid w:val="000E5710"/>
    <w:rsid w:val="000E66A8"/>
    <w:rsid w:val="000E7B0B"/>
    <w:rsid w:val="000E7C8B"/>
    <w:rsid w:val="000F0DA6"/>
    <w:rsid w:val="000F1728"/>
    <w:rsid w:val="000F1821"/>
    <w:rsid w:val="000F1F8B"/>
    <w:rsid w:val="000F45BE"/>
    <w:rsid w:val="000F4FFB"/>
    <w:rsid w:val="000F51CF"/>
    <w:rsid w:val="000F5293"/>
    <w:rsid w:val="000F634C"/>
    <w:rsid w:val="000F6D35"/>
    <w:rsid w:val="000F7211"/>
    <w:rsid w:val="000F798D"/>
    <w:rsid w:val="001003AC"/>
    <w:rsid w:val="0010161F"/>
    <w:rsid w:val="00101BDC"/>
    <w:rsid w:val="00101EFA"/>
    <w:rsid w:val="00101F5A"/>
    <w:rsid w:val="001023C4"/>
    <w:rsid w:val="00103487"/>
    <w:rsid w:val="00104138"/>
    <w:rsid w:val="00105927"/>
    <w:rsid w:val="001063DB"/>
    <w:rsid w:val="00107204"/>
    <w:rsid w:val="00107E79"/>
    <w:rsid w:val="0011049F"/>
    <w:rsid w:val="00110802"/>
    <w:rsid w:val="0011083A"/>
    <w:rsid w:val="00111397"/>
    <w:rsid w:val="0011275B"/>
    <w:rsid w:val="00112C76"/>
    <w:rsid w:val="001133AE"/>
    <w:rsid w:val="00113533"/>
    <w:rsid w:val="00113CDE"/>
    <w:rsid w:val="0011447E"/>
    <w:rsid w:val="001147A2"/>
    <w:rsid w:val="00114E36"/>
    <w:rsid w:val="00115747"/>
    <w:rsid w:val="001160BC"/>
    <w:rsid w:val="001166AB"/>
    <w:rsid w:val="001176F3"/>
    <w:rsid w:val="00117A4F"/>
    <w:rsid w:val="0012004D"/>
    <w:rsid w:val="001201A4"/>
    <w:rsid w:val="00120BCB"/>
    <w:rsid w:val="00120C58"/>
    <w:rsid w:val="00121482"/>
    <w:rsid w:val="00121801"/>
    <w:rsid w:val="00121A6D"/>
    <w:rsid w:val="001221DC"/>
    <w:rsid w:val="00122798"/>
    <w:rsid w:val="001232F5"/>
    <w:rsid w:val="0012336E"/>
    <w:rsid w:val="00123E1C"/>
    <w:rsid w:val="00124687"/>
    <w:rsid w:val="00125D61"/>
    <w:rsid w:val="00126D08"/>
    <w:rsid w:val="00127218"/>
    <w:rsid w:val="00127C39"/>
    <w:rsid w:val="0013006D"/>
    <w:rsid w:val="00130CD4"/>
    <w:rsid w:val="00130DC6"/>
    <w:rsid w:val="001313CA"/>
    <w:rsid w:val="00132527"/>
    <w:rsid w:val="00133408"/>
    <w:rsid w:val="0013364D"/>
    <w:rsid w:val="0013437F"/>
    <w:rsid w:val="001346EF"/>
    <w:rsid w:val="001347A7"/>
    <w:rsid w:val="0013573E"/>
    <w:rsid w:val="0013581F"/>
    <w:rsid w:val="001358ED"/>
    <w:rsid w:val="00136297"/>
    <w:rsid w:val="00136D65"/>
    <w:rsid w:val="00136D99"/>
    <w:rsid w:val="00140AF6"/>
    <w:rsid w:val="0014515F"/>
    <w:rsid w:val="001456A6"/>
    <w:rsid w:val="00145FCD"/>
    <w:rsid w:val="00146343"/>
    <w:rsid w:val="00146402"/>
    <w:rsid w:val="00150C4E"/>
    <w:rsid w:val="00150D0E"/>
    <w:rsid w:val="001521BC"/>
    <w:rsid w:val="001524C5"/>
    <w:rsid w:val="0015272D"/>
    <w:rsid w:val="00152F5B"/>
    <w:rsid w:val="00153025"/>
    <w:rsid w:val="00154248"/>
    <w:rsid w:val="001543B3"/>
    <w:rsid w:val="0015440F"/>
    <w:rsid w:val="00154534"/>
    <w:rsid w:val="00154E48"/>
    <w:rsid w:val="00155039"/>
    <w:rsid w:val="001560DE"/>
    <w:rsid w:val="00156B8C"/>
    <w:rsid w:val="00157272"/>
    <w:rsid w:val="001577B9"/>
    <w:rsid w:val="00160975"/>
    <w:rsid w:val="0016163D"/>
    <w:rsid w:val="001633B5"/>
    <w:rsid w:val="00163695"/>
    <w:rsid w:val="001638D8"/>
    <w:rsid w:val="00164024"/>
    <w:rsid w:val="001647AF"/>
    <w:rsid w:val="00164A5D"/>
    <w:rsid w:val="00164A98"/>
    <w:rsid w:val="00165496"/>
    <w:rsid w:val="00165671"/>
    <w:rsid w:val="00167DDD"/>
    <w:rsid w:val="00170694"/>
    <w:rsid w:val="0017270A"/>
    <w:rsid w:val="00172A13"/>
    <w:rsid w:val="0017487C"/>
    <w:rsid w:val="001760A9"/>
    <w:rsid w:val="00176268"/>
    <w:rsid w:val="0017669B"/>
    <w:rsid w:val="00176D9E"/>
    <w:rsid w:val="00176E8A"/>
    <w:rsid w:val="001778AB"/>
    <w:rsid w:val="0017796F"/>
    <w:rsid w:val="00177FFC"/>
    <w:rsid w:val="00180823"/>
    <w:rsid w:val="00180E45"/>
    <w:rsid w:val="00181330"/>
    <w:rsid w:val="0018158A"/>
    <w:rsid w:val="0018425C"/>
    <w:rsid w:val="001851E0"/>
    <w:rsid w:val="00186986"/>
    <w:rsid w:val="00187A08"/>
    <w:rsid w:val="00187B3C"/>
    <w:rsid w:val="00187B61"/>
    <w:rsid w:val="001908F3"/>
    <w:rsid w:val="00190AD9"/>
    <w:rsid w:val="0019113B"/>
    <w:rsid w:val="001925FE"/>
    <w:rsid w:val="00192C86"/>
    <w:rsid w:val="00193FCE"/>
    <w:rsid w:val="001940D8"/>
    <w:rsid w:val="001959FE"/>
    <w:rsid w:val="00195D22"/>
    <w:rsid w:val="001963E1"/>
    <w:rsid w:val="001963E4"/>
    <w:rsid w:val="00196407"/>
    <w:rsid w:val="00196BBA"/>
    <w:rsid w:val="00196C88"/>
    <w:rsid w:val="00197069"/>
    <w:rsid w:val="00197B2F"/>
    <w:rsid w:val="001A0911"/>
    <w:rsid w:val="001A0E37"/>
    <w:rsid w:val="001A159A"/>
    <w:rsid w:val="001A218A"/>
    <w:rsid w:val="001A24B4"/>
    <w:rsid w:val="001A2953"/>
    <w:rsid w:val="001A2BD2"/>
    <w:rsid w:val="001A2CBE"/>
    <w:rsid w:val="001A42D0"/>
    <w:rsid w:val="001A42ED"/>
    <w:rsid w:val="001A48D4"/>
    <w:rsid w:val="001A6F50"/>
    <w:rsid w:val="001A7A51"/>
    <w:rsid w:val="001A7CD1"/>
    <w:rsid w:val="001B02F0"/>
    <w:rsid w:val="001B12E6"/>
    <w:rsid w:val="001B1DAB"/>
    <w:rsid w:val="001B2794"/>
    <w:rsid w:val="001B2801"/>
    <w:rsid w:val="001B2AEC"/>
    <w:rsid w:val="001B2B49"/>
    <w:rsid w:val="001B321E"/>
    <w:rsid w:val="001B3F78"/>
    <w:rsid w:val="001B3F87"/>
    <w:rsid w:val="001B48D9"/>
    <w:rsid w:val="001B4E40"/>
    <w:rsid w:val="001B51D5"/>
    <w:rsid w:val="001B6FB1"/>
    <w:rsid w:val="001B70AE"/>
    <w:rsid w:val="001B757C"/>
    <w:rsid w:val="001C1AAD"/>
    <w:rsid w:val="001C1DDD"/>
    <w:rsid w:val="001C2338"/>
    <w:rsid w:val="001C2493"/>
    <w:rsid w:val="001C2B6A"/>
    <w:rsid w:val="001C2F3B"/>
    <w:rsid w:val="001C31E8"/>
    <w:rsid w:val="001C4F4B"/>
    <w:rsid w:val="001C6139"/>
    <w:rsid w:val="001C6A79"/>
    <w:rsid w:val="001C71E8"/>
    <w:rsid w:val="001D05FD"/>
    <w:rsid w:val="001D0BD8"/>
    <w:rsid w:val="001D2E58"/>
    <w:rsid w:val="001D3C4F"/>
    <w:rsid w:val="001D3C6E"/>
    <w:rsid w:val="001D521B"/>
    <w:rsid w:val="001D5903"/>
    <w:rsid w:val="001D5EBD"/>
    <w:rsid w:val="001D5F3D"/>
    <w:rsid w:val="001D633B"/>
    <w:rsid w:val="001D68B6"/>
    <w:rsid w:val="001D6DB0"/>
    <w:rsid w:val="001E0C34"/>
    <w:rsid w:val="001E0EF3"/>
    <w:rsid w:val="001E1E21"/>
    <w:rsid w:val="001E20A8"/>
    <w:rsid w:val="001E2DC7"/>
    <w:rsid w:val="001E44CE"/>
    <w:rsid w:val="001E45CE"/>
    <w:rsid w:val="001E4727"/>
    <w:rsid w:val="001E519C"/>
    <w:rsid w:val="001E53DD"/>
    <w:rsid w:val="001E5F57"/>
    <w:rsid w:val="001E6001"/>
    <w:rsid w:val="001E6350"/>
    <w:rsid w:val="001E6605"/>
    <w:rsid w:val="001E6C70"/>
    <w:rsid w:val="001E7056"/>
    <w:rsid w:val="001E715D"/>
    <w:rsid w:val="001E7241"/>
    <w:rsid w:val="001E74CD"/>
    <w:rsid w:val="001F03E0"/>
    <w:rsid w:val="001F0789"/>
    <w:rsid w:val="001F0854"/>
    <w:rsid w:val="001F09EA"/>
    <w:rsid w:val="001F0CAF"/>
    <w:rsid w:val="001F0EDD"/>
    <w:rsid w:val="001F1017"/>
    <w:rsid w:val="001F1144"/>
    <w:rsid w:val="001F33E8"/>
    <w:rsid w:val="001F3981"/>
    <w:rsid w:val="001F430F"/>
    <w:rsid w:val="001F4F9B"/>
    <w:rsid w:val="001F55D1"/>
    <w:rsid w:val="001F60E4"/>
    <w:rsid w:val="001F6E76"/>
    <w:rsid w:val="001F743A"/>
    <w:rsid w:val="001F746B"/>
    <w:rsid w:val="001F7CCA"/>
    <w:rsid w:val="00200230"/>
    <w:rsid w:val="00201FBE"/>
    <w:rsid w:val="002021AC"/>
    <w:rsid w:val="00203492"/>
    <w:rsid w:val="00203AE1"/>
    <w:rsid w:val="00204DC7"/>
    <w:rsid w:val="002051C5"/>
    <w:rsid w:val="00205F12"/>
    <w:rsid w:val="00206183"/>
    <w:rsid w:val="00206E81"/>
    <w:rsid w:val="00207195"/>
    <w:rsid w:val="002072CB"/>
    <w:rsid w:val="00207D0B"/>
    <w:rsid w:val="00207DDF"/>
    <w:rsid w:val="00207EBA"/>
    <w:rsid w:val="00210024"/>
    <w:rsid w:val="00210071"/>
    <w:rsid w:val="002105B7"/>
    <w:rsid w:val="00210B79"/>
    <w:rsid w:val="00211C83"/>
    <w:rsid w:val="0021229E"/>
    <w:rsid w:val="00212844"/>
    <w:rsid w:val="002136BB"/>
    <w:rsid w:val="00214E17"/>
    <w:rsid w:val="002155AB"/>
    <w:rsid w:val="00215A30"/>
    <w:rsid w:val="00215E7E"/>
    <w:rsid w:val="00215FFA"/>
    <w:rsid w:val="00216118"/>
    <w:rsid w:val="00220009"/>
    <w:rsid w:val="0022017F"/>
    <w:rsid w:val="002206A6"/>
    <w:rsid w:val="00221863"/>
    <w:rsid w:val="0022278C"/>
    <w:rsid w:val="00222CC4"/>
    <w:rsid w:val="00223381"/>
    <w:rsid w:val="00223C25"/>
    <w:rsid w:val="00224268"/>
    <w:rsid w:val="002246BB"/>
    <w:rsid w:val="00224800"/>
    <w:rsid w:val="002253DA"/>
    <w:rsid w:val="00225FC7"/>
    <w:rsid w:val="00226157"/>
    <w:rsid w:val="00226C18"/>
    <w:rsid w:val="00226E59"/>
    <w:rsid w:val="00227508"/>
    <w:rsid w:val="0023002A"/>
    <w:rsid w:val="00230BE2"/>
    <w:rsid w:val="002310B6"/>
    <w:rsid w:val="00231533"/>
    <w:rsid w:val="0023288C"/>
    <w:rsid w:val="0023362F"/>
    <w:rsid w:val="00233890"/>
    <w:rsid w:val="002338DF"/>
    <w:rsid w:val="00233915"/>
    <w:rsid w:val="00234AF5"/>
    <w:rsid w:val="00234BD5"/>
    <w:rsid w:val="0023501B"/>
    <w:rsid w:val="00235222"/>
    <w:rsid w:val="00236F88"/>
    <w:rsid w:val="00236F98"/>
    <w:rsid w:val="002379F5"/>
    <w:rsid w:val="002407C3"/>
    <w:rsid w:val="00240A5B"/>
    <w:rsid w:val="002413B4"/>
    <w:rsid w:val="00241725"/>
    <w:rsid w:val="00241B86"/>
    <w:rsid w:val="00241CDB"/>
    <w:rsid w:val="0024238E"/>
    <w:rsid w:val="00243BD7"/>
    <w:rsid w:val="00243C4B"/>
    <w:rsid w:val="00243CFA"/>
    <w:rsid w:val="00243E82"/>
    <w:rsid w:val="002444F2"/>
    <w:rsid w:val="00244F57"/>
    <w:rsid w:val="002452BA"/>
    <w:rsid w:val="00245761"/>
    <w:rsid w:val="00245995"/>
    <w:rsid w:val="002465AC"/>
    <w:rsid w:val="0024717B"/>
    <w:rsid w:val="00247257"/>
    <w:rsid w:val="00247740"/>
    <w:rsid w:val="00251160"/>
    <w:rsid w:val="00251E5A"/>
    <w:rsid w:val="002520B4"/>
    <w:rsid w:val="002521EB"/>
    <w:rsid w:val="00252737"/>
    <w:rsid w:val="00252750"/>
    <w:rsid w:val="0025349C"/>
    <w:rsid w:val="002534EC"/>
    <w:rsid w:val="00253601"/>
    <w:rsid w:val="00256F0C"/>
    <w:rsid w:val="00257719"/>
    <w:rsid w:val="00257B75"/>
    <w:rsid w:val="00257CEB"/>
    <w:rsid w:val="00257F69"/>
    <w:rsid w:val="00260AE7"/>
    <w:rsid w:val="00261452"/>
    <w:rsid w:val="002623DE"/>
    <w:rsid w:val="00262959"/>
    <w:rsid w:val="00263499"/>
    <w:rsid w:val="002648C1"/>
    <w:rsid w:val="00264E9F"/>
    <w:rsid w:val="00264F68"/>
    <w:rsid w:val="002670AB"/>
    <w:rsid w:val="002670FC"/>
    <w:rsid w:val="002679D3"/>
    <w:rsid w:val="00267ECD"/>
    <w:rsid w:val="0027059E"/>
    <w:rsid w:val="00270DDC"/>
    <w:rsid w:val="002712CA"/>
    <w:rsid w:val="00271929"/>
    <w:rsid w:val="00271C5A"/>
    <w:rsid w:val="00272DE6"/>
    <w:rsid w:val="00273207"/>
    <w:rsid w:val="00274A98"/>
    <w:rsid w:val="00274DFB"/>
    <w:rsid w:val="002753E0"/>
    <w:rsid w:val="00275BED"/>
    <w:rsid w:val="002762AB"/>
    <w:rsid w:val="00276854"/>
    <w:rsid w:val="00277117"/>
    <w:rsid w:val="002778E8"/>
    <w:rsid w:val="002812E0"/>
    <w:rsid w:val="00281C85"/>
    <w:rsid w:val="002822A3"/>
    <w:rsid w:val="002833A2"/>
    <w:rsid w:val="002839AD"/>
    <w:rsid w:val="002842AD"/>
    <w:rsid w:val="00284BAC"/>
    <w:rsid w:val="00284F9F"/>
    <w:rsid w:val="002852CC"/>
    <w:rsid w:val="0028658A"/>
    <w:rsid w:val="00286FBD"/>
    <w:rsid w:val="00287D1E"/>
    <w:rsid w:val="00287E43"/>
    <w:rsid w:val="00290443"/>
    <w:rsid w:val="00290BD9"/>
    <w:rsid w:val="00290C3D"/>
    <w:rsid w:val="00291C1A"/>
    <w:rsid w:val="00291E2A"/>
    <w:rsid w:val="002936DA"/>
    <w:rsid w:val="00293C14"/>
    <w:rsid w:val="00293FCF"/>
    <w:rsid w:val="0029516D"/>
    <w:rsid w:val="00295621"/>
    <w:rsid w:val="002970D2"/>
    <w:rsid w:val="00297B4D"/>
    <w:rsid w:val="002A0322"/>
    <w:rsid w:val="002A05DF"/>
    <w:rsid w:val="002A0F2B"/>
    <w:rsid w:val="002A15B2"/>
    <w:rsid w:val="002A1EF1"/>
    <w:rsid w:val="002A2191"/>
    <w:rsid w:val="002A2477"/>
    <w:rsid w:val="002A34F0"/>
    <w:rsid w:val="002A3AA2"/>
    <w:rsid w:val="002A41EA"/>
    <w:rsid w:val="002A529B"/>
    <w:rsid w:val="002A53DC"/>
    <w:rsid w:val="002A5665"/>
    <w:rsid w:val="002B0445"/>
    <w:rsid w:val="002B062F"/>
    <w:rsid w:val="002B0DFF"/>
    <w:rsid w:val="002B0EB4"/>
    <w:rsid w:val="002B0EF1"/>
    <w:rsid w:val="002B13B6"/>
    <w:rsid w:val="002B1980"/>
    <w:rsid w:val="002B2B3B"/>
    <w:rsid w:val="002B305C"/>
    <w:rsid w:val="002B34D2"/>
    <w:rsid w:val="002B4244"/>
    <w:rsid w:val="002B4803"/>
    <w:rsid w:val="002B4B44"/>
    <w:rsid w:val="002B51E6"/>
    <w:rsid w:val="002B542D"/>
    <w:rsid w:val="002B5CD9"/>
    <w:rsid w:val="002B66B2"/>
    <w:rsid w:val="002B689C"/>
    <w:rsid w:val="002B7B59"/>
    <w:rsid w:val="002B7DC2"/>
    <w:rsid w:val="002C0B0F"/>
    <w:rsid w:val="002C1186"/>
    <w:rsid w:val="002C11BD"/>
    <w:rsid w:val="002C141E"/>
    <w:rsid w:val="002C2221"/>
    <w:rsid w:val="002C37F3"/>
    <w:rsid w:val="002C4044"/>
    <w:rsid w:val="002C45CB"/>
    <w:rsid w:val="002C5701"/>
    <w:rsid w:val="002C58D6"/>
    <w:rsid w:val="002C6CAE"/>
    <w:rsid w:val="002C753C"/>
    <w:rsid w:val="002C787D"/>
    <w:rsid w:val="002C7B97"/>
    <w:rsid w:val="002C7CFB"/>
    <w:rsid w:val="002C7FF1"/>
    <w:rsid w:val="002D08ED"/>
    <w:rsid w:val="002D09F7"/>
    <w:rsid w:val="002D0C58"/>
    <w:rsid w:val="002D1094"/>
    <w:rsid w:val="002D257D"/>
    <w:rsid w:val="002D28B8"/>
    <w:rsid w:val="002D2A1A"/>
    <w:rsid w:val="002D4120"/>
    <w:rsid w:val="002D46A6"/>
    <w:rsid w:val="002D4B39"/>
    <w:rsid w:val="002D5E23"/>
    <w:rsid w:val="002D604F"/>
    <w:rsid w:val="002D7029"/>
    <w:rsid w:val="002D7625"/>
    <w:rsid w:val="002D7ABD"/>
    <w:rsid w:val="002E0D26"/>
    <w:rsid w:val="002E0DEA"/>
    <w:rsid w:val="002E0FE6"/>
    <w:rsid w:val="002E1006"/>
    <w:rsid w:val="002E1319"/>
    <w:rsid w:val="002E1A9E"/>
    <w:rsid w:val="002E2EEB"/>
    <w:rsid w:val="002E3FAE"/>
    <w:rsid w:val="002E4EC4"/>
    <w:rsid w:val="002E5E2F"/>
    <w:rsid w:val="002E7B7D"/>
    <w:rsid w:val="002F0578"/>
    <w:rsid w:val="002F0E1E"/>
    <w:rsid w:val="002F2023"/>
    <w:rsid w:val="002F2EB0"/>
    <w:rsid w:val="002F3334"/>
    <w:rsid w:val="002F382B"/>
    <w:rsid w:val="002F5A30"/>
    <w:rsid w:val="002F5D16"/>
    <w:rsid w:val="002F646C"/>
    <w:rsid w:val="002F7990"/>
    <w:rsid w:val="002F7C05"/>
    <w:rsid w:val="0030069D"/>
    <w:rsid w:val="00301069"/>
    <w:rsid w:val="0030133D"/>
    <w:rsid w:val="00301C84"/>
    <w:rsid w:val="00301F63"/>
    <w:rsid w:val="00302C91"/>
    <w:rsid w:val="0030366B"/>
    <w:rsid w:val="00303DE9"/>
    <w:rsid w:val="003040E6"/>
    <w:rsid w:val="003043C2"/>
    <w:rsid w:val="003047EE"/>
    <w:rsid w:val="003050AD"/>
    <w:rsid w:val="00305772"/>
    <w:rsid w:val="00305AAA"/>
    <w:rsid w:val="00305E98"/>
    <w:rsid w:val="0030609F"/>
    <w:rsid w:val="00306400"/>
    <w:rsid w:val="00307893"/>
    <w:rsid w:val="0031035B"/>
    <w:rsid w:val="00310DE7"/>
    <w:rsid w:val="0031127A"/>
    <w:rsid w:val="003120A5"/>
    <w:rsid w:val="00314FF4"/>
    <w:rsid w:val="003150A1"/>
    <w:rsid w:val="00315D10"/>
    <w:rsid w:val="00316622"/>
    <w:rsid w:val="00316C0B"/>
    <w:rsid w:val="00317180"/>
    <w:rsid w:val="00317DF0"/>
    <w:rsid w:val="00317FDD"/>
    <w:rsid w:val="00320162"/>
    <w:rsid w:val="00320BE9"/>
    <w:rsid w:val="00320D48"/>
    <w:rsid w:val="00320FC4"/>
    <w:rsid w:val="003219B3"/>
    <w:rsid w:val="00321A91"/>
    <w:rsid w:val="0032209F"/>
    <w:rsid w:val="00322856"/>
    <w:rsid w:val="00322AFA"/>
    <w:rsid w:val="00322BD0"/>
    <w:rsid w:val="0032378B"/>
    <w:rsid w:val="00323AC6"/>
    <w:rsid w:val="00324338"/>
    <w:rsid w:val="00325A87"/>
    <w:rsid w:val="003260F4"/>
    <w:rsid w:val="00326142"/>
    <w:rsid w:val="00326B46"/>
    <w:rsid w:val="00326C81"/>
    <w:rsid w:val="0032763E"/>
    <w:rsid w:val="0032768B"/>
    <w:rsid w:val="003276EA"/>
    <w:rsid w:val="00327943"/>
    <w:rsid w:val="003303CE"/>
    <w:rsid w:val="00331793"/>
    <w:rsid w:val="00331B0D"/>
    <w:rsid w:val="00332104"/>
    <w:rsid w:val="003321E9"/>
    <w:rsid w:val="00332850"/>
    <w:rsid w:val="00332A2F"/>
    <w:rsid w:val="003333A5"/>
    <w:rsid w:val="003336AB"/>
    <w:rsid w:val="00333ACE"/>
    <w:rsid w:val="00333C87"/>
    <w:rsid w:val="0033437D"/>
    <w:rsid w:val="0033487D"/>
    <w:rsid w:val="00336464"/>
    <w:rsid w:val="003367E2"/>
    <w:rsid w:val="003369A4"/>
    <w:rsid w:val="00337ADF"/>
    <w:rsid w:val="00337F3B"/>
    <w:rsid w:val="00340EE6"/>
    <w:rsid w:val="00341608"/>
    <w:rsid w:val="00341FF2"/>
    <w:rsid w:val="0034224E"/>
    <w:rsid w:val="003423F5"/>
    <w:rsid w:val="00342B41"/>
    <w:rsid w:val="0034426C"/>
    <w:rsid w:val="003456B2"/>
    <w:rsid w:val="00345CC2"/>
    <w:rsid w:val="00345D8D"/>
    <w:rsid w:val="00345E82"/>
    <w:rsid w:val="003460E3"/>
    <w:rsid w:val="003467FE"/>
    <w:rsid w:val="00346A5F"/>
    <w:rsid w:val="00346B74"/>
    <w:rsid w:val="00346C9D"/>
    <w:rsid w:val="00347792"/>
    <w:rsid w:val="00350692"/>
    <w:rsid w:val="00350789"/>
    <w:rsid w:val="00350B3B"/>
    <w:rsid w:val="0035156D"/>
    <w:rsid w:val="00355588"/>
    <w:rsid w:val="00355721"/>
    <w:rsid w:val="00355D33"/>
    <w:rsid w:val="00356394"/>
    <w:rsid w:val="003571CF"/>
    <w:rsid w:val="00357305"/>
    <w:rsid w:val="00357EF6"/>
    <w:rsid w:val="00360971"/>
    <w:rsid w:val="00360B0F"/>
    <w:rsid w:val="00361DCA"/>
    <w:rsid w:val="00362392"/>
    <w:rsid w:val="00362461"/>
    <w:rsid w:val="003626B8"/>
    <w:rsid w:val="00362788"/>
    <w:rsid w:val="00362830"/>
    <w:rsid w:val="00362D21"/>
    <w:rsid w:val="0036393E"/>
    <w:rsid w:val="00363D53"/>
    <w:rsid w:val="00366EA9"/>
    <w:rsid w:val="00367204"/>
    <w:rsid w:val="003674C3"/>
    <w:rsid w:val="00370271"/>
    <w:rsid w:val="00370B8C"/>
    <w:rsid w:val="0037196D"/>
    <w:rsid w:val="003730AC"/>
    <w:rsid w:val="00373418"/>
    <w:rsid w:val="003761CA"/>
    <w:rsid w:val="003764FE"/>
    <w:rsid w:val="003767AF"/>
    <w:rsid w:val="00376BAC"/>
    <w:rsid w:val="00377E6A"/>
    <w:rsid w:val="00381F4A"/>
    <w:rsid w:val="00382520"/>
    <w:rsid w:val="00382673"/>
    <w:rsid w:val="003828A0"/>
    <w:rsid w:val="00383531"/>
    <w:rsid w:val="00383A7B"/>
    <w:rsid w:val="00383D66"/>
    <w:rsid w:val="00384B26"/>
    <w:rsid w:val="00384D23"/>
    <w:rsid w:val="00386AA8"/>
    <w:rsid w:val="00386DB4"/>
    <w:rsid w:val="00387BA7"/>
    <w:rsid w:val="003904C9"/>
    <w:rsid w:val="00390534"/>
    <w:rsid w:val="0039094C"/>
    <w:rsid w:val="00391723"/>
    <w:rsid w:val="003926B5"/>
    <w:rsid w:val="003934C0"/>
    <w:rsid w:val="0039389E"/>
    <w:rsid w:val="00393B52"/>
    <w:rsid w:val="0039411F"/>
    <w:rsid w:val="00394BCF"/>
    <w:rsid w:val="00395254"/>
    <w:rsid w:val="003959A4"/>
    <w:rsid w:val="0039653A"/>
    <w:rsid w:val="00396A79"/>
    <w:rsid w:val="00396F51"/>
    <w:rsid w:val="003973E6"/>
    <w:rsid w:val="003975E8"/>
    <w:rsid w:val="00397EB4"/>
    <w:rsid w:val="003A0163"/>
    <w:rsid w:val="003A0C43"/>
    <w:rsid w:val="003A0C61"/>
    <w:rsid w:val="003A0DF6"/>
    <w:rsid w:val="003A14D3"/>
    <w:rsid w:val="003A153B"/>
    <w:rsid w:val="003A1FF3"/>
    <w:rsid w:val="003A246B"/>
    <w:rsid w:val="003A2F90"/>
    <w:rsid w:val="003A36EC"/>
    <w:rsid w:val="003A47AD"/>
    <w:rsid w:val="003A5267"/>
    <w:rsid w:val="003A546E"/>
    <w:rsid w:val="003A6499"/>
    <w:rsid w:val="003A7223"/>
    <w:rsid w:val="003A72D6"/>
    <w:rsid w:val="003A7560"/>
    <w:rsid w:val="003A7C1B"/>
    <w:rsid w:val="003B1B08"/>
    <w:rsid w:val="003B2515"/>
    <w:rsid w:val="003B3E90"/>
    <w:rsid w:val="003B45E5"/>
    <w:rsid w:val="003B4721"/>
    <w:rsid w:val="003B4CFF"/>
    <w:rsid w:val="003B5002"/>
    <w:rsid w:val="003B5325"/>
    <w:rsid w:val="003B5B9E"/>
    <w:rsid w:val="003B6BC5"/>
    <w:rsid w:val="003C0340"/>
    <w:rsid w:val="003C1070"/>
    <w:rsid w:val="003C17C8"/>
    <w:rsid w:val="003C1E8C"/>
    <w:rsid w:val="003C1F61"/>
    <w:rsid w:val="003C27AF"/>
    <w:rsid w:val="003C3AC0"/>
    <w:rsid w:val="003C3BBD"/>
    <w:rsid w:val="003C4B3C"/>
    <w:rsid w:val="003C5117"/>
    <w:rsid w:val="003C5819"/>
    <w:rsid w:val="003C68BD"/>
    <w:rsid w:val="003C6D6D"/>
    <w:rsid w:val="003C6DB5"/>
    <w:rsid w:val="003C7A6A"/>
    <w:rsid w:val="003D0FEB"/>
    <w:rsid w:val="003D1820"/>
    <w:rsid w:val="003D1B21"/>
    <w:rsid w:val="003D21E0"/>
    <w:rsid w:val="003D3061"/>
    <w:rsid w:val="003D3D06"/>
    <w:rsid w:val="003D4327"/>
    <w:rsid w:val="003D52F4"/>
    <w:rsid w:val="003D5381"/>
    <w:rsid w:val="003E0A3C"/>
    <w:rsid w:val="003E20C5"/>
    <w:rsid w:val="003E2BF3"/>
    <w:rsid w:val="003E3670"/>
    <w:rsid w:val="003E44D0"/>
    <w:rsid w:val="003E49FB"/>
    <w:rsid w:val="003E6902"/>
    <w:rsid w:val="003E70BF"/>
    <w:rsid w:val="003F0389"/>
    <w:rsid w:val="003F16A3"/>
    <w:rsid w:val="003F2EBE"/>
    <w:rsid w:val="003F344C"/>
    <w:rsid w:val="003F35D2"/>
    <w:rsid w:val="003F54C0"/>
    <w:rsid w:val="003F59A7"/>
    <w:rsid w:val="003F5A73"/>
    <w:rsid w:val="003F6B81"/>
    <w:rsid w:val="003F7071"/>
    <w:rsid w:val="003F780E"/>
    <w:rsid w:val="0040174D"/>
    <w:rsid w:val="00401B7C"/>
    <w:rsid w:val="004034FD"/>
    <w:rsid w:val="00403A18"/>
    <w:rsid w:val="00403DFB"/>
    <w:rsid w:val="00403F81"/>
    <w:rsid w:val="00403FE6"/>
    <w:rsid w:val="00404399"/>
    <w:rsid w:val="00404D40"/>
    <w:rsid w:val="00405CDC"/>
    <w:rsid w:val="0040633E"/>
    <w:rsid w:val="004063B6"/>
    <w:rsid w:val="00406962"/>
    <w:rsid w:val="00410206"/>
    <w:rsid w:val="00410324"/>
    <w:rsid w:val="0041055A"/>
    <w:rsid w:val="00411463"/>
    <w:rsid w:val="0041155A"/>
    <w:rsid w:val="00413589"/>
    <w:rsid w:val="00414013"/>
    <w:rsid w:val="00414BA0"/>
    <w:rsid w:val="004151F9"/>
    <w:rsid w:val="0041620B"/>
    <w:rsid w:val="0041666E"/>
    <w:rsid w:val="00417435"/>
    <w:rsid w:val="0041760E"/>
    <w:rsid w:val="00417FDF"/>
    <w:rsid w:val="00421539"/>
    <w:rsid w:val="0042245F"/>
    <w:rsid w:val="004225E4"/>
    <w:rsid w:val="0042413D"/>
    <w:rsid w:val="00424A88"/>
    <w:rsid w:val="00425C98"/>
    <w:rsid w:val="0042605C"/>
    <w:rsid w:val="00427726"/>
    <w:rsid w:val="00430DC9"/>
    <w:rsid w:val="00431158"/>
    <w:rsid w:val="004314C7"/>
    <w:rsid w:val="00431578"/>
    <w:rsid w:val="00431A9C"/>
    <w:rsid w:val="00431B1E"/>
    <w:rsid w:val="00431BEE"/>
    <w:rsid w:val="004330F6"/>
    <w:rsid w:val="004341BD"/>
    <w:rsid w:val="004349D8"/>
    <w:rsid w:val="00434B50"/>
    <w:rsid w:val="00434FE0"/>
    <w:rsid w:val="00435181"/>
    <w:rsid w:val="00435B96"/>
    <w:rsid w:val="004374C6"/>
    <w:rsid w:val="00437BD1"/>
    <w:rsid w:val="00440003"/>
    <w:rsid w:val="00440C6A"/>
    <w:rsid w:val="004412EE"/>
    <w:rsid w:val="00441B12"/>
    <w:rsid w:val="00442BD2"/>
    <w:rsid w:val="00442F2F"/>
    <w:rsid w:val="00443111"/>
    <w:rsid w:val="004433C8"/>
    <w:rsid w:val="0044364A"/>
    <w:rsid w:val="00443B9D"/>
    <w:rsid w:val="004448FB"/>
    <w:rsid w:val="00445315"/>
    <w:rsid w:val="00446546"/>
    <w:rsid w:val="00446619"/>
    <w:rsid w:val="0044731E"/>
    <w:rsid w:val="004476D1"/>
    <w:rsid w:val="00447D70"/>
    <w:rsid w:val="0045056E"/>
    <w:rsid w:val="0045091E"/>
    <w:rsid w:val="004509E8"/>
    <w:rsid w:val="004509EE"/>
    <w:rsid w:val="00451615"/>
    <w:rsid w:val="00452517"/>
    <w:rsid w:val="00452939"/>
    <w:rsid w:val="00452BFD"/>
    <w:rsid w:val="00452C13"/>
    <w:rsid w:val="00452DB6"/>
    <w:rsid w:val="004538BD"/>
    <w:rsid w:val="00453956"/>
    <w:rsid w:val="00453C80"/>
    <w:rsid w:val="004553AE"/>
    <w:rsid w:val="004557C4"/>
    <w:rsid w:val="00456326"/>
    <w:rsid w:val="00456961"/>
    <w:rsid w:val="00456E89"/>
    <w:rsid w:val="0045754C"/>
    <w:rsid w:val="00457FE6"/>
    <w:rsid w:val="00460858"/>
    <w:rsid w:val="0046098D"/>
    <w:rsid w:val="00460C7E"/>
    <w:rsid w:val="00460ED1"/>
    <w:rsid w:val="004614F4"/>
    <w:rsid w:val="00462EE1"/>
    <w:rsid w:val="0046331F"/>
    <w:rsid w:val="004636C2"/>
    <w:rsid w:val="00463BEA"/>
    <w:rsid w:val="00464819"/>
    <w:rsid w:val="0046596E"/>
    <w:rsid w:val="004659DD"/>
    <w:rsid w:val="004660AC"/>
    <w:rsid w:val="0046650B"/>
    <w:rsid w:val="00466A72"/>
    <w:rsid w:val="00466AB7"/>
    <w:rsid w:val="00466E50"/>
    <w:rsid w:val="00467D91"/>
    <w:rsid w:val="004700EB"/>
    <w:rsid w:val="004709FA"/>
    <w:rsid w:val="0047138A"/>
    <w:rsid w:val="004713D4"/>
    <w:rsid w:val="00471936"/>
    <w:rsid w:val="00472084"/>
    <w:rsid w:val="00472247"/>
    <w:rsid w:val="004726D4"/>
    <w:rsid w:val="00472BE9"/>
    <w:rsid w:val="004746CB"/>
    <w:rsid w:val="00474A7E"/>
    <w:rsid w:val="00474C20"/>
    <w:rsid w:val="0047506E"/>
    <w:rsid w:val="0047515D"/>
    <w:rsid w:val="004759DC"/>
    <w:rsid w:val="00475E14"/>
    <w:rsid w:val="0047607D"/>
    <w:rsid w:val="00477975"/>
    <w:rsid w:val="00481032"/>
    <w:rsid w:val="00482E30"/>
    <w:rsid w:val="00482F4B"/>
    <w:rsid w:val="0048306D"/>
    <w:rsid w:val="00484185"/>
    <w:rsid w:val="00484ED9"/>
    <w:rsid w:val="00485126"/>
    <w:rsid w:val="004851C2"/>
    <w:rsid w:val="00485A7A"/>
    <w:rsid w:val="00487468"/>
    <w:rsid w:val="0049065C"/>
    <w:rsid w:val="00490B50"/>
    <w:rsid w:val="00490CDA"/>
    <w:rsid w:val="004921C1"/>
    <w:rsid w:val="004929E4"/>
    <w:rsid w:val="004940F8"/>
    <w:rsid w:val="00494173"/>
    <w:rsid w:val="004950ED"/>
    <w:rsid w:val="004958E5"/>
    <w:rsid w:val="00496BB7"/>
    <w:rsid w:val="0049733B"/>
    <w:rsid w:val="004A0ED6"/>
    <w:rsid w:val="004A12F8"/>
    <w:rsid w:val="004A1922"/>
    <w:rsid w:val="004A19BA"/>
    <w:rsid w:val="004A28E1"/>
    <w:rsid w:val="004A3464"/>
    <w:rsid w:val="004A3551"/>
    <w:rsid w:val="004A43DE"/>
    <w:rsid w:val="004A5678"/>
    <w:rsid w:val="004A5819"/>
    <w:rsid w:val="004A648C"/>
    <w:rsid w:val="004A66A0"/>
    <w:rsid w:val="004A6B46"/>
    <w:rsid w:val="004A75D0"/>
    <w:rsid w:val="004A767C"/>
    <w:rsid w:val="004A7B4C"/>
    <w:rsid w:val="004B135D"/>
    <w:rsid w:val="004B1EB5"/>
    <w:rsid w:val="004B20C0"/>
    <w:rsid w:val="004B211E"/>
    <w:rsid w:val="004B2318"/>
    <w:rsid w:val="004B3216"/>
    <w:rsid w:val="004B337A"/>
    <w:rsid w:val="004B3428"/>
    <w:rsid w:val="004B370A"/>
    <w:rsid w:val="004B43E5"/>
    <w:rsid w:val="004B565F"/>
    <w:rsid w:val="004B582B"/>
    <w:rsid w:val="004B5F69"/>
    <w:rsid w:val="004B7139"/>
    <w:rsid w:val="004C0E40"/>
    <w:rsid w:val="004C1B7A"/>
    <w:rsid w:val="004C1DDD"/>
    <w:rsid w:val="004C26BF"/>
    <w:rsid w:val="004C271A"/>
    <w:rsid w:val="004C54A6"/>
    <w:rsid w:val="004D0206"/>
    <w:rsid w:val="004D031E"/>
    <w:rsid w:val="004D1082"/>
    <w:rsid w:val="004D1CE3"/>
    <w:rsid w:val="004D1FE6"/>
    <w:rsid w:val="004D2C2F"/>
    <w:rsid w:val="004D2E5C"/>
    <w:rsid w:val="004D4CCE"/>
    <w:rsid w:val="004D4F17"/>
    <w:rsid w:val="004D4FA5"/>
    <w:rsid w:val="004D50E5"/>
    <w:rsid w:val="004D5E6D"/>
    <w:rsid w:val="004D5F67"/>
    <w:rsid w:val="004D5FE3"/>
    <w:rsid w:val="004D7998"/>
    <w:rsid w:val="004D7D95"/>
    <w:rsid w:val="004D7DF7"/>
    <w:rsid w:val="004E08CC"/>
    <w:rsid w:val="004E175C"/>
    <w:rsid w:val="004E1D60"/>
    <w:rsid w:val="004E2B79"/>
    <w:rsid w:val="004E3C08"/>
    <w:rsid w:val="004E46BE"/>
    <w:rsid w:val="004E4781"/>
    <w:rsid w:val="004E47AE"/>
    <w:rsid w:val="004E4C56"/>
    <w:rsid w:val="004E6501"/>
    <w:rsid w:val="004E6CCD"/>
    <w:rsid w:val="004E6D59"/>
    <w:rsid w:val="004E6F22"/>
    <w:rsid w:val="004E76D7"/>
    <w:rsid w:val="004E7723"/>
    <w:rsid w:val="004F0107"/>
    <w:rsid w:val="004F04A9"/>
    <w:rsid w:val="004F06C7"/>
    <w:rsid w:val="004F0E8A"/>
    <w:rsid w:val="004F1DE7"/>
    <w:rsid w:val="004F24E4"/>
    <w:rsid w:val="004F30AD"/>
    <w:rsid w:val="004F3448"/>
    <w:rsid w:val="004F3AB5"/>
    <w:rsid w:val="004F6011"/>
    <w:rsid w:val="004F7447"/>
    <w:rsid w:val="004F7536"/>
    <w:rsid w:val="0050049D"/>
    <w:rsid w:val="00501161"/>
    <w:rsid w:val="0050153B"/>
    <w:rsid w:val="00501EB0"/>
    <w:rsid w:val="00502792"/>
    <w:rsid w:val="00502881"/>
    <w:rsid w:val="00502B65"/>
    <w:rsid w:val="005031F0"/>
    <w:rsid w:val="00503488"/>
    <w:rsid w:val="00503DB9"/>
    <w:rsid w:val="00504565"/>
    <w:rsid w:val="00505EF7"/>
    <w:rsid w:val="00506352"/>
    <w:rsid w:val="0050693B"/>
    <w:rsid w:val="00506CE2"/>
    <w:rsid w:val="00506DC8"/>
    <w:rsid w:val="0050745C"/>
    <w:rsid w:val="00507937"/>
    <w:rsid w:val="00507FE9"/>
    <w:rsid w:val="005110D9"/>
    <w:rsid w:val="00511340"/>
    <w:rsid w:val="005134AE"/>
    <w:rsid w:val="0051351B"/>
    <w:rsid w:val="00513A6D"/>
    <w:rsid w:val="00514907"/>
    <w:rsid w:val="00515105"/>
    <w:rsid w:val="005153CB"/>
    <w:rsid w:val="0051797B"/>
    <w:rsid w:val="00517BE2"/>
    <w:rsid w:val="00517E92"/>
    <w:rsid w:val="00520118"/>
    <w:rsid w:val="0052069D"/>
    <w:rsid w:val="005211B0"/>
    <w:rsid w:val="005216D3"/>
    <w:rsid w:val="00521777"/>
    <w:rsid w:val="0052360D"/>
    <w:rsid w:val="0052428D"/>
    <w:rsid w:val="0052690E"/>
    <w:rsid w:val="00527206"/>
    <w:rsid w:val="005275CF"/>
    <w:rsid w:val="0053089E"/>
    <w:rsid w:val="0053108E"/>
    <w:rsid w:val="00531334"/>
    <w:rsid w:val="005322B0"/>
    <w:rsid w:val="0053418B"/>
    <w:rsid w:val="00534AE3"/>
    <w:rsid w:val="00534E1D"/>
    <w:rsid w:val="005353FD"/>
    <w:rsid w:val="00535E7D"/>
    <w:rsid w:val="00536BD8"/>
    <w:rsid w:val="00537D60"/>
    <w:rsid w:val="005403F8"/>
    <w:rsid w:val="005407B4"/>
    <w:rsid w:val="005412A1"/>
    <w:rsid w:val="00541B61"/>
    <w:rsid w:val="005458A8"/>
    <w:rsid w:val="00545E6B"/>
    <w:rsid w:val="00545F65"/>
    <w:rsid w:val="005464E4"/>
    <w:rsid w:val="00546705"/>
    <w:rsid w:val="005470A2"/>
    <w:rsid w:val="00547D95"/>
    <w:rsid w:val="0055128E"/>
    <w:rsid w:val="005512B6"/>
    <w:rsid w:val="0055145D"/>
    <w:rsid w:val="00552488"/>
    <w:rsid w:val="00552D1E"/>
    <w:rsid w:val="00553738"/>
    <w:rsid w:val="00553AC6"/>
    <w:rsid w:val="00554706"/>
    <w:rsid w:val="00554895"/>
    <w:rsid w:val="00554F71"/>
    <w:rsid w:val="00555458"/>
    <w:rsid w:val="00555464"/>
    <w:rsid w:val="00557E2D"/>
    <w:rsid w:val="005632AF"/>
    <w:rsid w:val="00563994"/>
    <w:rsid w:val="005641AA"/>
    <w:rsid w:val="00565963"/>
    <w:rsid w:val="00566858"/>
    <w:rsid w:val="005677A3"/>
    <w:rsid w:val="00567CB3"/>
    <w:rsid w:val="005701E2"/>
    <w:rsid w:val="00571669"/>
    <w:rsid w:val="00571BFD"/>
    <w:rsid w:val="00572B60"/>
    <w:rsid w:val="00572E64"/>
    <w:rsid w:val="00573BB8"/>
    <w:rsid w:val="00574B63"/>
    <w:rsid w:val="00575022"/>
    <w:rsid w:val="00575621"/>
    <w:rsid w:val="00575DC5"/>
    <w:rsid w:val="00575E98"/>
    <w:rsid w:val="00577C17"/>
    <w:rsid w:val="0058111B"/>
    <w:rsid w:val="0058123C"/>
    <w:rsid w:val="00581A18"/>
    <w:rsid w:val="00581FA1"/>
    <w:rsid w:val="0058291F"/>
    <w:rsid w:val="0058300F"/>
    <w:rsid w:val="005859AB"/>
    <w:rsid w:val="00585FC1"/>
    <w:rsid w:val="00586B0A"/>
    <w:rsid w:val="00586B88"/>
    <w:rsid w:val="00586D8D"/>
    <w:rsid w:val="00587A56"/>
    <w:rsid w:val="005902DB"/>
    <w:rsid w:val="005905F1"/>
    <w:rsid w:val="0059064A"/>
    <w:rsid w:val="00590CED"/>
    <w:rsid w:val="0059169F"/>
    <w:rsid w:val="00592631"/>
    <w:rsid w:val="00592670"/>
    <w:rsid w:val="00592E42"/>
    <w:rsid w:val="0059406D"/>
    <w:rsid w:val="005942B5"/>
    <w:rsid w:val="005957A2"/>
    <w:rsid w:val="00595A78"/>
    <w:rsid w:val="00596778"/>
    <w:rsid w:val="00596FEA"/>
    <w:rsid w:val="0059703C"/>
    <w:rsid w:val="00597F9C"/>
    <w:rsid w:val="005A0351"/>
    <w:rsid w:val="005A065E"/>
    <w:rsid w:val="005A1428"/>
    <w:rsid w:val="005A18BA"/>
    <w:rsid w:val="005A1A46"/>
    <w:rsid w:val="005A1B83"/>
    <w:rsid w:val="005A2025"/>
    <w:rsid w:val="005A2D86"/>
    <w:rsid w:val="005A35B3"/>
    <w:rsid w:val="005A3969"/>
    <w:rsid w:val="005A3FFE"/>
    <w:rsid w:val="005A444F"/>
    <w:rsid w:val="005A4C60"/>
    <w:rsid w:val="005A4D72"/>
    <w:rsid w:val="005A4E89"/>
    <w:rsid w:val="005A51CF"/>
    <w:rsid w:val="005A55F2"/>
    <w:rsid w:val="005B0B90"/>
    <w:rsid w:val="005B0BC4"/>
    <w:rsid w:val="005B1115"/>
    <w:rsid w:val="005B1D06"/>
    <w:rsid w:val="005B30C2"/>
    <w:rsid w:val="005B3390"/>
    <w:rsid w:val="005B3A29"/>
    <w:rsid w:val="005B4B12"/>
    <w:rsid w:val="005B4E42"/>
    <w:rsid w:val="005B5223"/>
    <w:rsid w:val="005B57D6"/>
    <w:rsid w:val="005B678D"/>
    <w:rsid w:val="005B76D8"/>
    <w:rsid w:val="005C1543"/>
    <w:rsid w:val="005C17D3"/>
    <w:rsid w:val="005C19BD"/>
    <w:rsid w:val="005C2C7D"/>
    <w:rsid w:val="005C301A"/>
    <w:rsid w:val="005C3FC4"/>
    <w:rsid w:val="005C4433"/>
    <w:rsid w:val="005C45AA"/>
    <w:rsid w:val="005C53CC"/>
    <w:rsid w:val="005C5BB5"/>
    <w:rsid w:val="005C5C51"/>
    <w:rsid w:val="005C5DF7"/>
    <w:rsid w:val="005C6AC7"/>
    <w:rsid w:val="005C706B"/>
    <w:rsid w:val="005C753A"/>
    <w:rsid w:val="005C76CB"/>
    <w:rsid w:val="005C7B50"/>
    <w:rsid w:val="005D00EC"/>
    <w:rsid w:val="005D104C"/>
    <w:rsid w:val="005D2012"/>
    <w:rsid w:val="005D2254"/>
    <w:rsid w:val="005D2D1E"/>
    <w:rsid w:val="005D6699"/>
    <w:rsid w:val="005D697C"/>
    <w:rsid w:val="005D6B03"/>
    <w:rsid w:val="005D732B"/>
    <w:rsid w:val="005D7424"/>
    <w:rsid w:val="005D749C"/>
    <w:rsid w:val="005D7983"/>
    <w:rsid w:val="005D7A78"/>
    <w:rsid w:val="005E0BFD"/>
    <w:rsid w:val="005E181F"/>
    <w:rsid w:val="005E1873"/>
    <w:rsid w:val="005E198C"/>
    <w:rsid w:val="005E1ED8"/>
    <w:rsid w:val="005E26CE"/>
    <w:rsid w:val="005E2786"/>
    <w:rsid w:val="005E3053"/>
    <w:rsid w:val="005E3071"/>
    <w:rsid w:val="005E3F16"/>
    <w:rsid w:val="005E4D5D"/>
    <w:rsid w:val="005E5009"/>
    <w:rsid w:val="005E506A"/>
    <w:rsid w:val="005E529A"/>
    <w:rsid w:val="005E5679"/>
    <w:rsid w:val="005E5A71"/>
    <w:rsid w:val="005E6463"/>
    <w:rsid w:val="005E691F"/>
    <w:rsid w:val="005E69A4"/>
    <w:rsid w:val="005E6DCB"/>
    <w:rsid w:val="005E6DD3"/>
    <w:rsid w:val="005E726B"/>
    <w:rsid w:val="005E7D8B"/>
    <w:rsid w:val="005F0141"/>
    <w:rsid w:val="005F0291"/>
    <w:rsid w:val="005F0ABF"/>
    <w:rsid w:val="005F0DB7"/>
    <w:rsid w:val="005F1523"/>
    <w:rsid w:val="005F3475"/>
    <w:rsid w:val="005F3726"/>
    <w:rsid w:val="005F3AB4"/>
    <w:rsid w:val="005F4123"/>
    <w:rsid w:val="005F4232"/>
    <w:rsid w:val="005F49F5"/>
    <w:rsid w:val="005F50AE"/>
    <w:rsid w:val="005F53E5"/>
    <w:rsid w:val="005F5BC4"/>
    <w:rsid w:val="005F66DD"/>
    <w:rsid w:val="005F6C7A"/>
    <w:rsid w:val="005F7572"/>
    <w:rsid w:val="005F7BF1"/>
    <w:rsid w:val="0060065A"/>
    <w:rsid w:val="0060170D"/>
    <w:rsid w:val="00601C73"/>
    <w:rsid w:val="00602230"/>
    <w:rsid w:val="00602ACF"/>
    <w:rsid w:val="00602AD8"/>
    <w:rsid w:val="00603098"/>
    <w:rsid w:val="00604366"/>
    <w:rsid w:val="0060466C"/>
    <w:rsid w:val="00606913"/>
    <w:rsid w:val="0060704E"/>
    <w:rsid w:val="00607F47"/>
    <w:rsid w:val="006104ED"/>
    <w:rsid w:val="006112FA"/>
    <w:rsid w:val="0061192C"/>
    <w:rsid w:val="00611DC1"/>
    <w:rsid w:val="006123CC"/>
    <w:rsid w:val="0061264F"/>
    <w:rsid w:val="00614707"/>
    <w:rsid w:val="006151D0"/>
    <w:rsid w:val="00615227"/>
    <w:rsid w:val="00615DBC"/>
    <w:rsid w:val="006163A4"/>
    <w:rsid w:val="00616E09"/>
    <w:rsid w:val="00617841"/>
    <w:rsid w:val="006178BF"/>
    <w:rsid w:val="00620805"/>
    <w:rsid w:val="00621A11"/>
    <w:rsid w:val="00621DF0"/>
    <w:rsid w:val="00622810"/>
    <w:rsid w:val="0062297E"/>
    <w:rsid w:val="006235D6"/>
    <w:rsid w:val="00623EA4"/>
    <w:rsid w:val="0062414E"/>
    <w:rsid w:val="00624C0B"/>
    <w:rsid w:val="00624E03"/>
    <w:rsid w:val="006258F1"/>
    <w:rsid w:val="00627CEA"/>
    <w:rsid w:val="006308F0"/>
    <w:rsid w:val="0063198B"/>
    <w:rsid w:val="006321BD"/>
    <w:rsid w:val="0063292F"/>
    <w:rsid w:val="00632DC1"/>
    <w:rsid w:val="00633818"/>
    <w:rsid w:val="0063388D"/>
    <w:rsid w:val="0063408A"/>
    <w:rsid w:val="00634E67"/>
    <w:rsid w:val="00635488"/>
    <w:rsid w:val="00636A67"/>
    <w:rsid w:val="00636DE3"/>
    <w:rsid w:val="00637C6A"/>
    <w:rsid w:val="006403FB"/>
    <w:rsid w:val="006409B9"/>
    <w:rsid w:val="00642A99"/>
    <w:rsid w:val="00642B9F"/>
    <w:rsid w:val="00643B85"/>
    <w:rsid w:val="00643FA8"/>
    <w:rsid w:val="006462B9"/>
    <w:rsid w:val="006467EB"/>
    <w:rsid w:val="00646849"/>
    <w:rsid w:val="00646988"/>
    <w:rsid w:val="0064701F"/>
    <w:rsid w:val="00650F4B"/>
    <w:rsid w:val="006512EB"/>
    <w:rsid w:val="00652361"/>
    <w:rsid w:val="00653633"/>
    <w:rsid w:val="00654633"/>
    <w:rsid w:val="006546B1"/>
    <w:rsid w:val="00654CDB"/>
    <w:rsid w:val="00654D51"/>
    <w:rsid w:val="00655F11"/>
    <w:rsid w:val="00655F65"/>
    <w:rsid w:val="006562FC"/>
    <w:rsid w:val="00656F46"/>
    <w:rsid w:val="0065745A"/>
    <w:rsid w:val="00657ED7"/>
    <w:rsid w:val="0066026D"/>
    <w:rsid w:val="00660627"/>
    <w:rsid w:val="00660B4A"/>
    <w:rsid w:val="006610F8"/>
    <w:rsid w:val="0066140E"/>
    <w:rsid w:val="0066188D"/>
    <w:rsid w:val="00662189"/>
    <w:rsid w:val="00663A20"/>
    <w:rsid w:val="00663EFC"/>
    <w:rsid w:val="00664B07"/>
    <w:rsid w:val="00664C53"/>
    <w:rsid w:val="00666A06"/>
    <w:rsid w:val="00666FEC"/>
    <w:rsid w:val="006679EA"/>
    <w:rsid w:val="006708A6"/>
    <w:rsid w:val="00670A84"/>
    <w:rsid w:val="0067106D"/>
    <w:rsid w:val="006711ED"/>
    <w:rsid w:val="0067146B"/>
    <w:rsid w:val="006715B2"/>
    <w:rsid w:val="00671698"/>
    <w:rsid w:val="00671F41"/>
    <w:rsid w:val="00671F5C"/>
    <w:rsid w:val="0067261C"/>
    <w:rsid w:val="00673177"/>
    <w:rsid w:val="00674827"/>
    <w:rsid w:val="00674E33"/>
    <w:rsid w:val="00674FCE"/>
    <w:rsid w:val="00675BB2"/>
    <w:rsid w:val="00675EA3"/>
    <w:rsid w:val="006762A8"/>
    <w:rsid w:val="006767C4"/>
    <w:rsid w:val="00677130"/>
    <w:rsid w:val="006802C9"/>
    <w:rsid w:val="00680FDA"/>
    <w:rsid w:val="006814A8"/>
    <w:rsid w:val="006814DC"/>
    <w:rsid w:val="006817D9"/>
    <w:rsid w:val="00682BD9"/>
    <w:rsid w:val="00682E1A"/>
    <w:rsid w:val="00682E26"/>
    <w:rsid w:val="00683854"/>
    <w:rsid w:val="00683D53"/>
    <w:rsid w:val="00684149"/>
    <w:rsid w:val="006844A9"/>
    <w:rsid w:val="00685484"/>
    <w:rsid w:val="0068703A"/>
    <w:rsid w:val="00687A6B"/>
    <w:rsid w:val="00687F4D"/>
    <w:rsid w:val="00691057"/>
    <w:rsid w:val="006912FE"/>
    <w:rsid w:val="0069131F"/>
    <w:rsid w:val="006915A4"/>
    <w:rsid w:val="00691FE6"/>
    <w:rsid w:val="0069231A"/>
    <w:rsid w:val="006927B3"/>
    <w:rsid w:val="006927E3"/>
    <w:rsid w:val="00692A7B"/>
    <w:rsid w:val="00692C74"/>
    <w:rsid w:val="0069334D"/>
    <w:rsid w:val="0069460A"/>
    <w:rsid w:val="00696462"/>
    <w:rsid w:val="006965F3"/>
    <w:rsid w:val="00696D21"/>
    <w:rsid w:val="00696FE0"/>
    <w:rsid w:val="0069744F"/>
    <w:rsid w:val="006976B4"/>
    <w:rsid w:val="006A0496"/>
    <w:rsid w:val="006A0A11"/>
    <w:rsid w:val="006A12B3"/>
    <w:rsid w:val="006A159F"/>
    <w:rsid w:val="006A20E1"/>
    <w:rsid w:val="006A2515"/>
    <w:rsid w:val="006A36E1"/>
    <w:rsid w:val="006A3E9C"/>
    <w:rsid w:val="006A4264"/>
    <w:rsid w:val="006A476A"/>
    <w:rsid w:val="006A4968"/>
    <w:rsid w:val="006A4CB7"/>
    <w:rsid w:val="006A5204"/>
    <w:rsid w:val="006A5D74"/>
    <w:rsid w:val="006A684E"/>
    <w:rsid w:val="006A72C2"/>
    <w:rsid w:val="006A7848"/>
    <w:rsid w:val="006A796A"/>
    <w:rsid w:val="006A7A5C"/>
    <w:rsid w:val="006B0C95"/>
    <w:rsid w:val="006B279F"/>
    <w:rsid w:val="006B31D6"/>
    <w:rsid w:val="006B33EB"/>
    <w:rsid w:val="006B3BC1"/>
    <w:rsid w:val="006B460F"/>
    <w:rsid w:val="006B489D"/>
    <w:rsid w:val="006B4A49"/>
    <w:rsid w:val="006B4C83"/>
    <w:rsid w:val="006B5C28"/>
    <w:rsid w:val="006B6373"/>
    <w:rsid w:val="006B649C"/>
    <w:rsid w:val="006B6A26"/>
    <w:rsid w:val="006B6AE4"/>
    <w:rsid w:val="006B7161"/>
    <w:rsid w:val="006B7991"/>
    <w:rsid w:val="006C0910"/>
    <w:rsid w:val="006C14BF"/>
    <w:rsid w:val="006C17BD"/>
    <w:rsid w:val="006C199A"/>
    <w:rsid w:val="006C1CF0"/>
    <w:rsid w:val="006C26A1"/>
    <w:rsid w:val="006C2C70"/>
    <w:rsid w:val="006C3CD1"/>
    <w:rsid w:val="006C3D48"/>
    <w:rsid w:val="006C3DCA"/>
    <w:rsid w:val="006C4E64"/>
    <w:rsid w:val="006C5732"/>
    <w:rsid w:val="006C59E7"/>
    <w:rsid w:val="006C6BE6"/>
    <w:rsid w:val="006C7716"/>
    <w:rsid w:val="006C7B9B"/>
    <w:rsid w:val="006D01FA"/>
    <w:rsid w:val="006D0D94"/>
    <w:rsid w:val="006D145B"/>
    <w:rsid w:val="006D196A"/>
    <w:rsid w:val="006D2568"/>
    <w:rsid w:val="006D36E1"/>
    <w:rsid w:val="006D5B5A"/>
    <w:rsid w:val="006D6A6F"/>
    <w:rsid w:val="006D78E3"/>
    <w:rsid w:val="006D7D00"/>
    <w:rsid w:val="006E0CF6"/>
    <w:rsid w:val="006E101B"/>
    <w:rsid w:val="006E1769"/>
    <w:rsid w:val="006E1779"/>
    <w:rsid w:val="006E1DDB"/>
    <w:rsid w:val="006E3248"/>
    <w:rsid w:val="006E3AC1"/>
    <w:rsid w:val="006E3B5E"/>
    <w:rsid w:val="006E3BF1"/>
    <w:rsid w:val="006E4F3B"/>
    <w:rsid w:val="006E5702"/>
    <w:rsid w:val="006E6053"/>
    <w:rsid w:val="006E6399"/>
    <w:rsid w:val="006E6618"/>
    <w:rsid w:val="006E71D6"/>
    <w:rsid w:val="006E765B"/>
    <w:rsid w:val="006E7976"/>
    <w:rsid w:val="006E7B41"/>
    <w:rsid w:val="006E7D94"/>
    <w:rsid w:val="006F00E6"/>
    <w:rsid w:val="006F09FC"/>
    <w:rsid w:val="006F1095"/>
    <w:rsid w:val="006F1FCB"/>
    <w:rsid w:val="006F3935"/>
    <w:rsid w:val="006F394A"/>
    <w:rsid w:val="006F6140"/>
    <w:rsid w:val="006F636B"/>
    <w:rsid w:val="006F71EF"/>
    <w:rsid w:val="006F7483"/>
    <w:rsid w:val="006F77EA"/>
    <w:rsid w:val="00700089"/>
    <w:rsid w:val="00700568"/>
    <w:rsid w:val="007011F9"/>
    <w:rsid w:val="007026F9"/>
    <w:rsid w:val="00703D7C"/>
    <w:rsid w:val="0070497D"/>
    <w:rsid w:val="00705210"/>
    <w:rsid w:val="007056CF"/>
    <w:rsid w:val="007059A6"/>
    <w:rsid w:val="00705FDA"/>
    <w:rsid w:val="007062F6"/>
    <w:rsid w:val="00706751"/>
    <w:rsid w:val="00706F88"/>
    <w:rsid w:val="00707754"/>
    <w:rsid w:val="00707C71"/>
    <w:rsid w:val="00710154"/>
    <w:rsid w:val="00710688"/>
    <w:rsid w:val="007116E5"/>
    <w:rsid w:val="007117D2"/>
    <w:rsid w:val="00713DA4"/>
    <w:rsid w:val="00714814"/>
    <w:rsid w:val="00714887"/>
    <w:rsid w:val="00714897"/>
    <w:rsid w:val="00714EFB"/>
    <w:rsid w:val="00715FC2"/>
    <w:rsid w:val="00720006"/>
    <w:rsid w:val="007202DE"/>
    <w:rsid w:val="00721573"/>
    <w:rsid w:val="007217BE"/>
    <w:rsid w:val="007218FF"/>
    <w:rsid w:val="007226D4"/>
    <w:rsid w:val="0072286C"/>
    <w:rsid w:val="00722DC1"/>
    <w:rsid w:val="007238D4"/>
    <w:rsid w:val="00723D47"/>
    <w:rsid w:val="00723F5A"/>
    <w:rsid w:val="0072436C"/>
    <w:rsid w:val="0072440E"/>
    <w:rsid w:val="007246C7"/>
    <w:rsid w:val="007248DD"/>
    <w:rsid w:val="00724933"/>
    <w:rsid w:val="007251BE"/>
    <w:rsid w:val="007252EC"/>
    <w:rsid w:val="007266FC"/>
    <w:rsid w:val="00727370"/>
    <w:rsid w:val="00727F5B"/>
    <w:rsid w:val="00730653"/>
    <w:rsid w:val="00731C22"/>
    <w:rsid w:val="0073276F"/>
    <w:rsid w:val="0073345F"/>
    <w:rsid w:val="007339A2"/>
    <w:rsid w:val="007339D3"/>
    <w:rsid w:val="00734225"/>
    <w:rsid w:val="007348EB"/>
    <w:rsid w:val="00734A7E"/>
    <w:rsid w:val="00734B0F"/>
    <w:rsid w:val="0073571D"/>
    <w:rsid w:val="007362F9"/>
    <w:rsid w:val="007370EA"/>
    <w:rsid w:val="007402F8"/>
    <w:rsid w:val="00740616"/>
    <w:rsid w:val="00741256"/>
    <w:rsid w:val="00741289"/>
    <w:rsid w:val="007413C9"/>
    <w:rsid w:val="00741E31"/>
    <w:rsid w:val="00741F5D"/>
    <w:rsid w:val="0074215B"/>
    <w:rsid w:val="00742183"/>
    <w:rsid w:val="0074368D"/>
    <w:rsid w:val="00743F47"/>
    <w:rsid w:val="00744387"/>
    <w:rsid w:val="00746AA7"/>
    <w:rsid w:val="00746B71"/>
    <w:rsid w:val="00746B8C"/>
    <w:rsid w:val="0074716E"/>
    <w:rsid w:val="00747D01"/>
    <w:rsid w:val="00751AF5"/>
    <w:rsid w:val="007522CB"/>
    <w:rsid w:val="00753C62"/>
    <w:rsid w:val="00755496"/>
    <w:rsid w:val="00755AC6"/>
    <w:rsid w:val="00755F97"/>
    <w:rsid w:val="0075637C"/>
    <w:rsid w:val="00756559"/>
    <w:rsid w:val="00756D82"/>
    <w:rsid w:val="00756EF3"/>
    <w:rsid w:val="00756F57"/>
    <w:rsid w:val="0076067E"/>
    <w:rsid w:val="00761238"/>
    <w:rsid w:val="00761F74"/>
    <w:rsid w:val="0076254F"/>
    <w:rsid w:val="007630A6"/>
    <w:rsid w:val="007647D1"/>
    <w:rsid w:val="00764AC6"/>
    <w:rsid w:val="007652ED"/>
    <w:rsid w:val="00765673"/>
    <w:rsid w:val="00766411"/>
    <w:rsid w:val="007666BF"/>
    <w:rsid w:val="00767D8A"/>
    <w:rsid w:val="007722EB"/>
    <w:rsid w:val="00772C96"/>
    <w:rsid w:val="00773134"/>
    <w:rsid w:val="00773796"/>
    <w:rsid w:val="00773BA4"/>
    <w:rsid w:val="00774B90"/>
    <w:rsid w:val="0077522F"/>
    <w:rsid w:val="00776859"/>
    <w:rsid w:val="00777B4E"/>
    <w:rsid w:val="00777CD6"/>
    <w:rsid w:val="00777FF1"/>
    <w:rsid w:val="0078025D"/>
    <w:rsid w:val="007810E4"/>
    <w:rsid w:val="007813AF"/>
    <w:rsid w:val="007817F1"/>
    <w:rsid w:val="00781DFD"/>
    <w:rsid w:val="00782177"/>
    <w:rsid w:val="00782D46"/>
    <w:rsid w:val="007837B1"/>
    <w:rsid w:val="00783AFC"/>
    <w:rsid w:val="00784015"/>
    <w:rsid w:val="007849B8"/>
    <w:rsid w:val="00785C92"/>
    <w:rsid w:val="00785E29"/>
    <w:rsid w:val="00786B2D"/>
    <w:rsid w:val="00786DA2"/>
    <w:rsid w:val="00786E07"/>
    <w:rsid w:val="0078714D"/>
    <w:rsid w:val="00787771"/>
    <w:rsid w:val="00787CF5"/>
    <w:rsid w:val="0079085B"/>
    <w:rsid w:val="007912E8"/>
    <w:rsid w:val="007913E8"/>
    <w:rsid w:val="00791EBA"/>
    <w:rsid w:val="007925CB"/>
    <w:rsid w:val="00792636"/>
    <w:rsid w:val="00793F13"/>
    <w:rsid w:val="00793FB2"/>
    <w:rsid w:val="00794806"/>
    <w:rsid w:val="00794B74"/>
    <w:rsid w:val="00795345"/>
    <w:rsid w:val="007955F7"/>
    <w:rsid w:val="00795800"/>
    <w:rsid w:val="00795843"/>
    <w:rsid w:val="007978F5"/>
    <w:rsid w:val="007A190A"/>
    <w:rsid w:val="007A1D9E"/>
    <w:rsid w:val="007A1FBD"/>
    <w:rsid w:val="007A2102"/>
    <w:rsid w:val="007A25BF"/>
    <w:rsid w:val="007A33F2"/>
    <w:rsid w:val="007A3F86"/>
    <w:rsid w:val="007A4435"/>
    <w:rsid w:val="007A48CE"/>
    <w:rsid w:val="007A4A71"/>
    <w:rsid w:val="007A5CAA"/>
    <w:rsid w:val="007A6A1A"/>
    <w:rsid w:val="007A70C2"/>
    <w:rsid w:val="007B0DD8"/>
    <w:rsid w:val="007B0DDC"/>
    <w:rsid w:val="007B0E29"/>
    <w:rsid w:val="007B18B8"/>
    <w:rsid w:val="007B1D88"/>
    <w:rsid w:val="007B32E6"/>
    <w:rsid w:val="007B33F0"/>
    <w:rsid w:val="007B3C81"/>
    <w:rsid w:val="007B410B"/>
    <w:rsid w:val="007B5495"/>
    <w:rsid w:val="007B55D5"/>
    <w:rsid w:val="007B6CD7"/>
    <w:rsid w:val="007B6E58"/>
    <w:rsid w:val="007B7A9C"/>
    <w:rsid w:val="007B7AE0"/>
    <w:rsid w:val="007C1875"/>
    <w:rsid w:val="007C229E"/>
    <w:rsid w:val="007C35DA"/>
    <w:rsid w:val="007C3C51"/>
    <w:rsid w:val="007C3DF6"/>
    <w:rsid w:val="007C4508"/>
    <w:rsid w:val="007C48C4"/>
    <w:rsid w:val="007C4A86"/>
    <w:rsid w:val="007C4F54"/>
    <w:rsid w:val="007C57D0"/>
    <w:rsid w:val="007C6D0E"/>
    <w:rsid w:val="007C7463"/>
    <w:rsid w:val="007C7479"/>
    <w:rsid w:val="007C76B7"/>
    <w:rsid w:val="007D1530"/>
    <w:rsid w:val="007D1C76"/>
    <w:rsid w:val="007D2716"/>
    <w:rsid w:val="007D2F90"/>
    <w:rsid w:val="007D446F"/>
    <w:rsid w:val="007D50AA"/>
    <w:rsid w:val="007D52F3"/>
    <w:rsid w:val="007D548E"/>
    <w:rsid w:val="007D71EF"/>
    <w:rsid w:val="007D7ACE"/>
    <w:rsid w:val="007E109B"/>
    <w:rsid w:val="007E1727"/>
    <w:rsid w:val="007E1E2F"/>
    <w:rsid w:val="007E27DE"/>
    <w:rsid w:val="007E31CF"/>
    <w:rsid w:val="007E3D97"/>
    <w:rsid w:val="007E4457"/>
    <w:rsid w:val="007E46A2"/>
    <w:rsid w:val="007E4AED"/>
    <w:rsid w:val="007E5664"/>
    <w:rsid w:val="007E6EF4"/>
    <w:rsid w:val="007E7FF3"/>
    <w:rsid w:val="007F0430"/>
    <w:rsid w:val="007F0E49"/>
    <w:rsid w:val="007F116B"/>
    <w:rsid w:val="007F13AB"/>
    <w:rsid w:val="007F189A"/>
    <w:rsid w:val="007F1D11"/>
    <w:rsid w:val="007F1DFA"/>
    <w:rsid w:val="007F2745"/>
    <w:rsid w:val="007F2F3F"/>
    <w:rsid w:val="007F3149"/>
    <w:rsid w:val="007F33AB"/>
    <w:rsid w:val="007F357F"/>
    <w:rsid w:val="007F3ADC"/>
    <w:rsid w:val="007F40F8"/>
    <w:rsid w:val="007F42BD"/>
    <w:rsid w:val="007F550E"/>
    <w:rsid w:val="007F64E6"/>
    <w:rsid w:val="007F6B08"/>
    <w:rsid w:val="00800448"/>
    <w:rsid w:val="00800D06"/>
    <w:rsid w:val="008010D1"/>
    <w:rsid w:val="0080157C"/>
    <w:rsid w:val="00801A1C"/>
    <w:rsid w:val="00803896"/>
    <w:rsid w:val="00803FF6"/>
    <w:rsid w:val="008043B5"/>
    <w:rsid w:val="00804930"/>
    <w:rsid w:val="008051B7"/>
    <w:rsid w:val="00805249"/>
    <w:rsid w:val="00805337"/>
    <w:rsid w:val="008058EA"/>
    <w:rsid w:val="00805C1A"/>
    <w:rsid w:val="00805F7A"/>
    <w:rsid w:val="00807C86"/>
    <w:rsid w:val="00807DC5"/>
    <w:rsid w:val="008110ED"/>
    <w:rsid w:val="00811516"/>
    <w:rsid w:val="008116EE"/>
    <w:rsid w:val="00811C1D"/>
    <w:rsid w:val="00812700"/>
    <w:rsid w:val="00814A67"/>
    <w:rsid w:val="00814D51"/>
    <w:rsid w:val="00815C33"/>
    <w:rsid w:val="00815EB0"/>
    <w:rsid w:val="008164B1"/>
    <w:rsid w:val="00816AC4"/>
    <w:rsid w:val="00822228"/>
    <w:rsid w:val="00822FC5"/>
    <w:rsid w:val="008244EB"/>
    <w:rsid w:val="008246E2"/>
    <w:rsid w:val="00825B30"/>
    <w:rsid w:val="00825C06"/>
    <w:rsid w:val="008264F9"/>
    <w:rsid w:val="0082690D"/>
    <w:rsid w:val="00826AD1"/>
    <w:rsid w:val="008279ED"/>
    <w:rsid w:val="00827C83"/>
    <w:rsid w:val="00830139"/>
    <w:rsid w:val="00830301"/>
    <w:rsid w:val="00830571"/>
    <w:rsid w:val="00830A10"/>
    <w:rsid w:val="00831CCF"/>
    <w:rsid w:val="00831F26"/>
    <w:rsid w:val="00832360"/>
    <w:rsid w:val="00832913"/>
    <w:rsid w:val="0083304F"/>
    <w:rsid w:val="00833234"/>
    <w:rsid w:val="0083484A"/>
    <w:rsid w:val="00834C81"/>
    <w:rsid w:val="008357FE"/>
    <w:rsid w:val="00836F01"/>
    <w:rsid w:val="00837510"/>
    <w:rsid w:val="00837624"/>
    <w:rsid w:val="00837EA1"/>
    <w:rsid w:val="00837F22"/>
    <w:rsid w:val="00840999"/>
    <w:rsid w:val="008420FF"/>
    <w:rsid w:val="00842A16"/>
    <w:rsid w:val="00843102"/>
    <w:rsid w:val="008432A9"/>
    <w:rsid w:val="00843782"/>
    <w:rsid w:val="00843EC1"/>
    <w:rsid w:val="00843F4B"/>
    <w:rsid w:val="008441D8"/>
    <w:rsid w:val="00844333"/>
    <w:rsid w:val="00844A39"/>
    <w:rsid w:val="00845698"/>
    <w:rsid w:val="008457BA"/>
    <w:rsid w:val="008457FD"/>
    <w:rsid w:val="008461C1"/>
    <w:rsid w:val="00846361"/>
    <w:rsid w:val="00850126"/>
    <w:rsid w:val="00850590"/>
    <w:rsid w:val="00852510"/>
    <w:rsid w:val="00852700"/>
    <w:rsid w:val="00852A15"/>
    <w:rsid w:val="00853B99"/>
    <w:rsid w:val="0085431B"/>
    <w:rsid w:val="00854AF9"/>
    <w:rsid w:val="00855365"/>
    <w:rsid w:val="008563B1"/>
    <w:rsid w:val="008568D7"/>
    <w:rsid w:val="00856D0A"/>
    <w:rsid w:val="00856D24"/>
    <w:rsid w:val="0086022F"/>
    <w:rsid w:val="0086067B"/>
    <w:rsid w:val="00860846"/>
    <w:rsid w:val="00861041"/>
    <w:rsid w:val="00861202"/>
    <w:rsid w:val="0086190F"/>
    <w:rsid w:val="00861C82"/>
    <w:rsid w:val="00862564"/>
    <w:rsid w:val="008625DB"/>
    <w:rsid w:val="008625F8"/>
    <w:rsid w:val="0086262F"/>
    <w:rsid w:val="00862A08"/>
    <w:rsid w:val="0086350E"/>
    <w:rsid w:val="00863BCC"/>
    <w:rsid w:val="00863E24"/>
    <w:rsid w:val="008642AB"/>
    <w:rsid w:val="00864939"/>
    <w:rsid w:val="00865C11"/>
    <w:rsid w:val="008661F1"/>
    <w:rsid w:val="00866983"/>
    <w:rsid w:val="00866A3A"/>
    <w:rsid w:val="00866DE5"/>
    <w:rsid w:val="0086785E"/>
    <w:rsid w:val="0086797E"/>
    <w:rsid w:val="00867CDC"/>
    <w:rsid w:val="00867E56"/>
    <w:rsid w:val="00872E5A"/>
    <w:rsid w:val="008730FC"/>
    <w:rsid w:val="008740CD"/>
    <w:rsid w:val="00875463"/>
    <w:rsid w:val="0087579B"/>
    <w:rsid w:val="0087630B"/>
    <w:rsid w:val="00881C1E"/>
    <w:rsid w:val="00881CB4"/>
    <w:rsid w:val="00882DE9"/>
    <w:rsid w:val="00883CD6"/>
    <w:rsid w:val="00884ECE"/>
    <w:rsid w:val="00885551"/>
    <w:rsid w:val="008856EF"/>
    <w:rsid w:val="00885B3E"/>
    <w:rsid w:val="008860F7"/>
    <w:rsid w:val="0088686D"/>
    <w:rsid w:val="008870B4"/>
    <w:rsid w:val="00887794"/>
    <w:rsid w:val="00887A2A"/>
    <w:rsid w:val="00890117"/>
    <w:rsid w:val="008905C1"/>
    <w:rsid w:val="00890605"/>
    <w:rsid w:val="00890BA7"/>
    <w:rsid w:val="00890D5D"/>
    <w:rsid w:val="0089192D"/>
    <w:rsid w:val="00891AF7"/>
    <w:rsid w:val="008922EC"/>
    <w:rsid w:val="00892C7C"/>
    <w:rsid w:val="00892D10"/>
    <w:rsid w:val="008933DF"/>
    <w:rsid w:val="00893A75"/>
    <w:rsid w:val="00893BBD"/>
    <w:rsid w:val="00893FDE"/>
    <w:rsid w:val="0089438D"/>
    <w:rsid w:val="008946AE"/>
    <w:rsid w:val="00894C82"/>
    <w:rsid w:val="00895F44"/>
    <w:rsid w:val="008A0874"/>
    <w:rsid w:val="008A253A"/>
    <w:rsid w:val="008A2AE3"/>
    <w:rsid w:val="008A4BFA"/>
    <w:rsid w:val="008A56E2"/>
    <w:rsid w:val="008A5AC7"/>
    <w:rsid w:val="008A5CD1"/>
    <w:rsid w:val="008A5F3F"/>
    <w:rsid w:val="008A66A3"/>
    <w:rsid w:val="008A7240"/>
    <w:rsid w:val="008A739B"/>
    <w:rsid w:val="008A7941"/>
    <w:rsid w:val="008B15DF"/>
    <w:rsid w:val="008B1A30"/>
    <w:rsid w:val="008B1E7F"/>
    <w:rsid w:val="008B2C2F"/>
    <w:rsid w:val="008B4781"/>
    <w:rsid w:val="008B5033"/>
    <w:rsid w:val="008B5611"/>
    <w:rsid w:val="008B5EF4"/>
    <w:rsid w:val="008B6AB7"/>
    <w:rsid w:val="008B6F6E"/>
    <w:rsid w:val="008B73AC"/>
    <w:rsid w:val="008B7694"/>
    <w:rsid w:val="008B7FA1"/>
    <w:rsid w:val="008C0A0B"/>
    <w:rsid w:val="008C0BC5"/>
    <w:rsid w:val="008C0EDE"/>
    <w:rsid w:val="008C16E8"/>
    <w:rsid w:val="008C1737"/>
    <w:rsid w:val="008C274D"/>
    <w:rsid w:val="008C2A6F"/>
    <w:rsid w:val="008C2C24"/>
    <w:rsid w:val="008C2DBE"/>
    <w:rsid w:val="008C32EB"/>
    <w:rsid w:val="008C34AE"/>
    <w:rsid w:val="008C35AB"/>
    <w:rsid w:val="008C3887"/>
    <w:rsid w:val="008C3A9F"/>
    <w:rsid w:val="008C3DE7"/>
    <w:rsid w:val="008C41B0"/>
    <w:rsid w:val="008C4F6B"/>
    <w:rsid w:val="008C50BE"/>
    <w:rsid w:val="008C736A"/>
    <w:rsid w:val="008C75BC"/>
    <w:rsid w:val="008C78B7"/>
    <w:rsid w:val="008C7D24"/>
    <w:rsid w:val="008D1B8E"/>
    <w:rsid w:val="008D2346"/>
    <w:rsid w:val="008D2400"/>
    <w:rsid w:val="008D2C09"/>
    <w:rsid w:val="008D3777"/>
    <w:rsid w:val="008D4EAC"/>
    <w:rsid w:val="008D4F74"/>
    <w:rsid w:val="008D630C"/>
    <w:rsid w:val="008D6894"/>
    <w:rsid w:val="008D7F4C"/>
    <w:rsid w:val="008E090A"/>
    <w:rsid w:val="008E0988"/>
    <w:rsid w:val="008E0F5E"/>
    <w:rsid w:val="008E1345"/>
    <w:rsid w:val="008E2D37"/>
    <w:rsid w:val="008E3376"/>
    <w:rsid w:val="008E408C"/>
    <w:rsid w:val="008E426F"/>
    <w:rsid w:val="008E449B"/>
    <w:rsid w:val="008E5D95"/>
    <w:rsid w:val="008E62A0"/>
    <w:rsid w:val="008E68FF"/>
    <w:rsid w:val="008F0855"/>
    <w:rsid w:val="008F0D02"/>
    <w:rsid w:val="008F1331"/>
    <w:rsid w:val="008F1F31"/>
    <w:rsid w:val="008F2A3F"/>
    <w:rsid w:val="008F2AEC"/>
    <w:rsid w:val="008F2CEC"/>
    <w:rsid w:val="008F3F79"/>
    <w:rsid w:val="008F496B"/>
    <w:rsid w:val="008F4B0D"/>
    <w:rsid w:val="008F5015"/>
    <w:rsid w:val="008F5581"/>
    <w:rsid w:val="008F57B2"/>
    <w:rsid w:val="008F6B1C"/>
    <w:rsid w:val="008F714D"/>
    <w:rsid w:val="008F76DF"/>
    <w:rsid w:val="00901585"/>
    <w:rsid w:val="0090213A"/>
    <w:rsid w:val="00902346"/>
    <w:rsid w:val="009029CC"/>
    <w:rsid w:val="00902D8F"/>
    <w:rsid w:val="00903191"/>
    <w:rsid w:val="00903B26"/>
    <w:rsid w:val="00904205"/>
    <w:rsid w:val="00904C45"/>
    <w:rsid w:val="00904C4D"/>
    <w:rsid w:val="00905953"/>
    <w:rsid w:val="009063EF"/>
    <w:rsid w:val="0090696E"/>
    <w:rsid w:val="009072E4"/>
    <w:rsid w:val="00907FC7"/>
    <w:rsid w:val="0091090A"/>
    <w:rsid w:val="00910A3F"/>
    <w:rsid w:val="00911087"/>
    <w:rsid w:val="0091294A"/>
    <w:rsid w:val="0091332A"/>
    <w:rsid w:val="00913587"/>
    <w:rsid w:val="0091365C"/>
    <w:rsid w:val="00913B85"/>
    <w:rsid w:val="0091434D"/>
    <w:rsid w:val="00914728"/>
    <w:rsid w:val="00914735"/>
    <w:rsid w:val="00915097"/>
    <w:rsid w:val="00915712"/>
    <w:rsid w:val="00915CE6"/>
    <w:rsid w:val="0091720B"/>
    <w:rsid w:val="009172F9"/>
    <w:rsid w:val="00917E21"/>
    <w:rsid w:val="0092018E"/>
    <w:rsid w:val="00920474"/>
    <w:rsid w:val="0092058D"/>
    <w:rsid w:val="00921859"/>
    <w:rsid w:val="00921BF6"/>
    <w:rsid w:val="00922D2F"/>
    <w:rsid w:val="00923059"/>
    <w:rsid w:val="00923704"/>
    <w:rsid w:val="00923BA3"/>
    <w:rsid w:val="00923BC2"/>
    <w:rsid w:val="009240F4"/>
    <w:rsid w:val="00924F9D"/>
    <w:rsid w:val="0092533B"/>
    <w:rsid w:val="00925E25"/>
    <w:rsid w:val="00925F17"/>
    <w:rsid w:val="009261D6"/>
    <w:rsid w:val="00926480"/>
    <w:rsid w:val="00927134"/>
    <w:rsid w:val="009272EA"/>
    <w:rsid w:val="009273D5"/>
    <w:rsid w:val="00927C7A"/>
    <w:rsid w:val="00931970"/>
    <w:rsid w:val="00931F34"/>
    <w:rsid w:val="00932269"/>
    <w:rsid w:val="00934919"/>
    <w:rsid w:val="00934F47"/>
    <w:rsid w:val="00936C5D"/>
    <w:rsid w:val="00936FDB"/>
    <w:rsid w:val="00937339"/>
    <w:rsid w:val="00937FDE"/>
    <w:rsid w:val="00940867"/>
    <w:rsid w:val="0094166A"/>
    <w:rsid w:val="00941D89"/>
    <w:rsid w:val="009434D8"/>
    <w:rsid w:val="00943CEF"/>
    <w:rsid w:val="00943DA1"/>
    <w:rsid w:val="00944C14"/>
    <w:rsid w:val="00944DDC"/>
    <w:rsid w:val="0094644E"/>
    <w:rsid w:val="00946AF4"/>
    <w:rsid w:val="00946DD4"/>
    <w:rsid w:val="00946E24"/>
    <w:rsid w:val="00950054"/>
    <w:rsid w:val="009506C4"/>
    <w:rsid w:val="009507D7"/>
    <w:rsid w:val="00950CFA"/>
    <w:rsid w:val="00951C21"/>
    <w:rsid w:val="009525F4"/>
    <w:rsid w:val="009535FB"/>
    <w:rsid w:val="00953EBE"/>
    <w:rsid w:val="00954AB5"/>
    <w:rsid w:val="009551EE"/>
    <w:rsid w:val="00955353"/>
    <w:rsid w:val="009556DD"/>
    <w:rsid w:val="00955A87"/>
    <w:rsid w:val="00955E76"/>
    <w:rsid w:val="009574C0"/>
    <w:rsid w:val="00962896"/>
    <w:rsid w:val="009637EF"/>
    <w:rsid w:val="00963C5D"/>
    <w:rsid w:val="00963D34"/>
    <w:rsid w:val="00964472"/>
    <w:rsid w:val="00965FD8"/>
    <w:rsid w:val="009660D6"/>
    <w:rsid w:val="00966160"/>
    <w:rsid w:val="009661BB"/>
    <w:rsid w:val="00966BFE"/>
    <w:rsid w:val="00966D7B"/>
    <w:rsid w:val="00967AED"/>
    <w:rsid w:val="00967F85"/>
    <w:rsid w:val="00970ED4"/>
    <w:rsid w:val="0097170D"/>
    <w:rsid w:val="00971A5B"/>
    <w:rsid w:val="00971C91"/>
    <w:rsid w:val="0097234A"/>
    <w:rsid w:val="00972C83"/>
    <w:rsid w:val="0097345D"/>
    <w:rsid w:val="009735AC"/>
    <w:rsid w:val="0097421D"/>
    <w:rsid w:val="00974D26"/>
    <w:rsid w:val="00975FED"/>
    <w:rsid w:val="00976286"/>
    <w:rsid w:val="0097643A"/>
    <w:rsid w:val="00976A85"/>
    <w:rsid w:val="00976AC8"/>
    <w:rsid w:val="00976B02"/>
    <w:rsid w:val="00976E22"/>
    <w:rsid w:val="00976E64"/>
    <w:rsid w:val="00977BD0"/>
    <w:rsid w:val="0098022A"/>
    <w:rsid w:val="00980571"/>
    <w:rsid w:val="009809F7"/>
    <w:rsid w:val="00980C40"/>
    <w:rsid w:val="009813AF"/>
    <w:rsid w:val="00983E1E"/>
    <w:rsid w:val="00984863"/>
    <w:rsid w:val="0098509E"/>
    <w:rsid w:val="00985E6F"/>
    <w:rsid w:val="00986706"/>
    <w:rsid w:val="009871E1"/>
    <w:rsid w:val="009873DC"/>
    <w:rsid w:val="00987A39"/>
    <w:rsid w:val="00987AB3"/>
    <w:rsid w:val="009901AA"/>
    <w:rsid w:val="009901E3"/>
    <w:rsid w:val="009903A9"/>
    <w:rsid w:val="00990FE5"/>
    <w:rsid w:val="009917B8"/>
    <w:rsid w:val="00992A71"/>
    <w:rsid w:val="009933EB"/>
    <w:rsid w:val="00993C8D"/>
    <w:rsid w:val="00994459"/>
    <w:rsid w:val="00994580"/>
    <w:rsid w:val="00994815"/>
    <w:rsid w:val="0099494E"/>
    <w:rsid w:val="00996A24"/>
    <w:rsid w:val="00996B27"/>
    <w:rsid w:val="00997537"/>
    <w:rsid w:val="00997C94"/>
    <w:rsid w:val="00997C9D"/>
    <w:rsid w:val="00997FB3"/>
    <w:rsid w:val="009A036E"/>
    <w:rsid w:val="009A0FB4"/>
    <w:rsid w:val="009A19C9"/>
    <w:rsid w:val="009A1CB0"/>
    <w:rsid w:val="009A44C3"/>
    <w:rsid w:val="009A45FA"/>
    <w:rsid w:val="009A599E"/>
    <w:rsid w:val="009A5C10"/>
    <w:rsid w:val="009A6E3A"/>
    <w:rsid w:val="009A7E81"/>
    <w:rsid w:val="009B0331"/>
    <w:rsid w:val="009B0CBE"/>
    <w:rsid w:val="009B0DA3"/>
    <w:rsid w:val="009B2445"/>
    <w:rsid w:val="009B253B"/>
    <w:rsid w:val="009B301B"/>
    <w:rsid w:val="009B50FD"/>
    <w:rsid w:val="009B55DB"/>
    <w:rsid w:val="009B56DE"/>
    <w:rsid w:val="009B61C0"/>
    <w:rsid w:val="009B68C6"/>
    <w:rsid w:val="009B7AE9"/>
    <w:rsid w:val="009C0477"/>
    <w:rsid w:val="009C0C0D"/>
    <w:rsid w:val="009C32F3"/>
    <w:rsid w:val="009C45CA"/>
    <w:rsid w:val="009C4D4E"/>
    <w:rsid w:val="009C4DAE"/>
    <w:rsid w:val="009C5C9E"/>
    <w:rsid w:val="009C600F"/>
    <w:rsid w:val="009C744D"/>
    <w:rsid w:val="009C7E92"/>
    <w:rsid w:val="009D01DE"/>
    <w:rsid w:val="009D1072"/>
    <w:rsid w:val="009D1C36"/>
    <w:rsid w:val="009D2714"/>
    <w:rsid w:val="009D3DC1"/>
    <w:rsid w:val="009D60EB"/>
    <w:rsid w:val="009D6B23"/>
    <w:rsid w:val="009D6FA2"/>
    <w:rsid w:val="009D7273"/>
    <w:rsid w:val="009D78FB"/>
    <w:rsid w:val="009D7BE7"/>
    <w:rsid w:val="009D7C0B"/>
    <w:rsid w:val="009D7D89"/>
    <w:rsid w:val="009E0BD3"/>
    <w:rsid w:val="009E15E8"/>
    <w:rsid w:val="009E1D99"/>
    <w:rsid w:val="009E1ED5"/>
    <w:rsid w:val="009E2304"/>
    <w:rsid w:val="009E29CB"/>
    <w:rsid w:val="009E2AC1"/>
    <w:rsid w:val="009E2EA6"/>
    <w:rsid w:val="009E3EED"/>
    <w:rsid w:val="009E461F"/>
    <w:rsid w:val="009E4B4E"/>
    <w:rsid w:val="009E5DA5"/>
    <w:rsid w:val="009E7C1F"/>
    <w:rsid w:val="009F0426"/>
    <w:rsid w:val="009F0779"/>
    <w:rsid w:val="009F084D"/>
    <w:rsid w:val="009F0A2D"/>
    <w:rsid w:val="009F244E"/>
    <w:rsid w:val="009F3B5C"/>
    <w:rsid w:val="009F4B48"/>
    <w:rsid w:val="009F4F5D"/>
    <w:rsid w:val="009F4FE6"/>
    <w:rsid w:val="009F5B65"/>
    <w:rsid w:val="009F65D1"/>
    <w:rsid w:val="009F717C"/>
    <w:rsid w:val="00A00B0B"/>
    <w:rsid w:val="00A00F8E"/>
    <w:rsid w:val="00A01405"/>
    <w:rsid w:val="00A0190B"/>
    <w:rsid w:val="00A019E1"/>
    <w:rsid w:val="00A01FD9"/>
    <w:rsid w:val="00A0299D"/>
    <w:rsid w:val="00A029AD"/>
    <w:rsid w:val="00A03B16"/>
    <w:rsid w:val="00A05AF8"/>
    <w:rsid w:val="00A05C35"/>
    <w:rsid w:val="00A05D50"/>
    <w:rsid w:val="00A06C62"/>
    <w:rsid w:val="00A07573"/>
    <w:rsid w:val="00A076B5"/>
    <w:rsid w:val="00A100C5"/>
    <w:rsid w:val="00A10341"/>
    <w:rsid w:val="00A10381"/>
    <w:rsid w:val="00A10C33"/>
    <w:rsid w:val="00A11ACD"/>
    <w:rsid w:val="00A11FBD"/>
    <w:rsid w:val="00A12C3E"/>
    <w:rsid w:val="00A13186"/>
    <w:rsid w:val="00A13513"/>
    <w:rsid w:val="00A14B12"/>
    <w:rsid w:val="00A14CE2"/>
    <w:rsid w:val="00A14D1C"/>
    <w:rsid w:val="00A14F41"/>
    <w:rsid w:val="00A15744"/>
    <w:rsid w:val="00A16C26"/>
    <w:rsid w:val="00A17DAE"/>
    <w:rsid w:val="00A20029"/>
    <w:rsid w:val="00A20087"/>
    <w:rsid w:val="00A218A5"/>
    <w:rsid w:val="00A2255B"/>
    <w:rsid w:val="00A22619"/>
    <w:rsid w:val="00A2293D"/>
    <w:rsid w:val="00A2296F"/>
    <w:rsid w:val="00A22C25"/>
    <w:rsid w:val="00A23FAE"/>
    <w:rsid w:val="00A246A0"/>
    <w:rsid w:val="00A24E25"/>
    <w:rsid w:val="00A24FC2"/>
    <w:rsid w:val="00A254F4"/>
    <w:rsid w:val="00A26E45"/>
    <w:rsid w:val="00A277E5"/>
    <w:rsid w:val="00A27EC8"/>
    <w:rsid w:val="00A3002C"/>
    <w:rsid w:val="00A300E2"/>
    <w:rsid w:val="00A302BC"/>
    <w:rsid w:val="00A30630"/>
    <w:rsid w:val="00A30AB9"/>
    <w:rsid w:val="00A30D67"/>
    <w:rsid w:val="00A312D7"/>
    <w:rsid w:val="00A331E4"/>
    <w:rsid w:val="00A33613"/>
    <w:rsid w:val="00A33B9D"/>
    <w:rsid w:val="00A33CCE"/>
    <w:rsid w:val="00A33D43"/>
    <w:rsid w:val="00A33F32"/>
    <w:rsid w:val="00A3588C"/>
    <w:rsid w:val="00A3697B"/>
    <w:rsid w:val="00A37612"/>
    <w:rsid w:val="00A37D52"/>
    <w:rsid w:val="00A41A95"/>
    <w:rsid w:val="00A42006"/>
    <w:rsid w:val="00A4243A"/>
    <w:rsid w:val="00A4284C"/>
    <w:rsid w:val="00A438A2"/>
    <w:rsid w:val="00A44A93"/>
    <w:rsid w:val="00A44B18"/>
    <w:rsid w:val="00A450B3"/>
    <w:rsid w:val="00A45ADA"/>
    <w:rsid w:val="00A46AFC"/>
    <w:rsid w:val="00A47157"/>
    <w:rsid w:val="00A502B1"/>
    <w:rsid w:val="00A51EB8"/>
    <w:rsid w:val="00A5208E"/>
    <w:rsid w:val="00A52E6C"/>
    <w:rsid w:val="00A531DD"/>
    <w:rsid w:val="00A53296"/>
    <w:rsid w:val="00A53864"/>
    <w:rsid w:val="00A54896"/>
    <w:rsid w:val="00A55607"/>
    <w:rsid w:val="00A5596E"/>
    <w:rsid w:val="00A563AD"/>
    <w:rsid w:val="00A56989"/>
    <w:rsid w:val="00A576CD"/>
    <w:rsid w:val="00A579D4"/>
    <w:rsid w:val="00A60439"/>
    <w:rsid w:val="00A60ACC"/>
    <w:rsid w:val="00A60CED"/>
    <w:rsid w:val="00A60E28"/>
    <w:rsid w:val="00A6120D"/>
    <w:rsid w:val="00A628F2"/>
    <w:rsid w:val="00A6530D"/>
    <w:rsid w:val="00A65A36"/>
    <w:rsid w:val="00A66784"/>
    <w:rsid w:val="00A667F0"/>
    <w:rsid w:val="00A67126"/>
    <w:rsid w:val="00A67D39"/>
    <w:rsid w:val="00A7182F"/>
    <w:rsid w:val="00A71D48"/>
    <w:rsid w:val="00A71F35"/>
    <w:rsid w:val="00A71F66"/>
    <w:rsid w:val="00A72739"/>
    <w:rsid w:val="00A727B2"/>
    <w:rsid w:val="00A73647"/>
    <w:rsid w:val="00A73885"/>
    <w:rsid w:val="00A73E8A"/>
    <w:rsid w:val="00A73F1D"/>
    <w:rsid w:val="00A755D0"/>
    <w:rsid w:val="00A80181"/>
    <w:rsid w:val="00A80D58"/>
    <w:rsid w:val="00A80E9F"/>
    <w:rsid w:val="00A8154C"/>
    <w:rsid w:val="00A819C1"/>
    <w:rsid w:val="00A8298F"/>
    <w:rsid w:val="00A84603"/>
    <w:rsid w:val="00A846EE"/>
    <w:rsid w:val="00A84D33"/>
    <w:rsid w:val="00A853A4"/>
    <w:rsid w:val="00A863B2"/>
    <w:rsid w:val="00A8641A"/>
    <w:rsid w:val="00A86E4F"/>
    <w:rsid w:val="00A8723C"/>
    <w:rsid w:val="00A8739A"/>
    <w:rsid w:val="00A875AE"/>
    <w:rsid w:val="00A87C56"/>
    <w:rsid w:val="00A87CA1"/>
    <w:rsid w:val="00A87FAC"/>
    <w:rsid w:val="00A913D5"/>
    <w:rsid w:val="00A91944"/>
    <w:rsid w:val="00A927CE"/>
    <w:rsid w:val="00A933D2"/>
    <w:rsid w:val="00A939AE"/>
    <w:rsid w:val="00A93A1A"/>
    <w:rsid w:val="00A940E4"/>
    <w:rsid w:val="00A964F7"/>
    <w:rsid w:val="00A96DF7"/>
    <w:rsid w:val="00AA0271"/>
    <w:rsid w:val="00AA0616"/>
    <w:rsid w:val="00AA273D"/>
    <w:rsid w:val="00AA2782"/>
    <w:rsid w:val="00AA28FE"/>
    <w:rsid w:val="00AA2C5C"/>
    <w:rsid w:val="00AA4717"/>
    <w:rsid w:val="00AA4E68"/>
    <w:rsid w:val="00AA5147"/>
    <w:rsid w:val="00AA51BD"/>
    <w:rsid w:val="00AA5220"/>
    <w:rsid w:val="00AA53B3"/>
    <w:rsid w:val="00AA5A11"/>
    <w:rsid w:val="00AA5ED3"/>
    <w:rsid w:val="00AA647F"/>
    <w:rsid w:val="00AA7354"/>
    <w:rsid w:val="00AA7638"/>
    <w:rsid w:val="00AA7A5B"/>
    <w:rsid w:val="00AA7C45"/>
    <w:rsid w:val="00AA7E61"/>
    <w:rsid w:val="00AB043F"/>
    <w:rsid w:val="00AB0F60"/>
    <w:rsid w:val="00AB0FDC"/>
    <w:rsid w:val="00AB144C"/>
    <w:rsid w:val="00AB2715"/>
    <w:rsid w:val="00AB3117"/>
    <w:rsid w:val="00AB45E2"/>
    <w:rsid w:val="00AB47E6"/>
    <w:rsid w:val="00AB4A2F"/>
    <w:rsid w:val="00AB4D45"/>
    <w:rsid w:val="00AB5059"/>
    <w:rsid w:val="00AB5391"/>
    <w:rsid w:val="00AB5470"/>
    <w:rsid w:val="00AB5634"/>
    <w:rsid w:val="00AB59E8"/>
    <w:rsid w:val="00AB5B21"/>
    <w:rsid w:val="00AB6221"/>
    <w:rsid w:val="00AB64E0"/>
    <w:rsid w:val="00AB6632"/>
    <w:rsid w:val="00AB68B8"/>
    <w:rsid w:val="00AB75F1"/>
    <w:rsid w:val="00AB77F4"/>
    <w:rsid w:val="00AC1445"/>
    <w:rsid w:val="00AC1B12"/>
    <w:rsid w:val="00AC2334"/>
    <w:rsid w:val="00AC293F"/>
    <w:rsid w:val="00AC3197"/>
    <w:rsid w:val="00AC37CB"/>
    <w:rsid w:val="00AC3CF0"/>
    <w:rsid w:val="00AC3D53"/>
    <w:rsid w:val="00AC43F5"/>
    <w:rsid w:val="00AC44D8"/>
    <w:rsid w:val="00AC46AF"/>
    <w:rsid w:val="00AC575D"/>
    <w:rsid w:val="00AC6C95"/>
    <w:rsid w:val="00AC6C9C"/>
    <w:rsid w:val="00AC74DA"/>
    <w:rsid w:val="00AC7624"/>
    <w:rsid w:val="00AC7729"/>
    <w:rsid w:val="00AC7742"/>
    <w:rsid w:val="00AD2F5A"/>
    <w:rsid w:val="00AD31E8"/>
    <w:rsid w:val="00AD31F5"/>
    <w:rsid w:val="00AD369C"/>
    <w:rsid w:val="00AD3740"/>
    <w:rsid w:val="00AD38D9"/>
    <w:rsid w:val="00AD3C52"/>
    <w:rsid w:val="00AD4271"/>
    <w:rsid w:val="00AD4350"/>
    <w:rsid w:val="00AD5C20"/>
    <w:rsid w:val="00AE011A"/>
    <w:rsid w:val="00AE0628"/>
    <w:rsid w:val="00AE0CBB"/>
    <w:rsid w:val="00AE0F8E"/>
    <w:rsid w:val="00AE1B33"/>
    <w:rsid w:val="00AE2BE2"/>
    <w:rsid w:val="00AE2D4A"/>
    <w:rsid w:val="00AE3E10"/>
    <w:rsid w:val="00AE3F5A"/>
    <w:rsid w:val="00AE441A"/>
    <w:rsid w:val="00AE5380"/>
    <w:rsid w:val="00AE54BA"/>
    <w:rsid w:val="00AE6308"/>
    <w:rsid w:val="00AE6B0A"/>
    <w:rsid w:val="00AE7AD5"/>
    <w:rsid w:val="00AE7D15"/>
    <w:rsid w:val="00AF0D83"/>
    <w:rsid w:val="00AF17A0"/>
    <w:rsid w:val="00AF1F95"/>
    <w:rsid w:val="00AF237F"/>
    <w:rsid w:val="00AF2EC4"/>
    <w:rsid w:val="00AF347D"/>
    <w:rsid w:val="00AF3D0E"/>
    <w:rsid w:val="00AF4366"/>
    <w:rsid w:val="00AF46FB"/>
    <w:rsid w:val="00AF4BB3"/>
    <w:rsid w:val="00AF4C5C"/>
    <w:rsid w:val="00AF717D"/>
    <w:rsid w:val="00B004AE"/>
    <w:rsid w:val="00B013C0"/>
    <w:rsid w:val="00B013E6"/>
    <w:rsid w:val="00B02858"/>
    <w:rsid w:val="00B02C78"/>
    <w:rsid w:val="00B02DB0"/>
    <w:rsid w:val="00B032EC"/>
    <w:rsid w:val="00B03ADD"/>
    <w:rsid w:val="00B04F18"/>
    <w:rsid w:val="00B05A7F"/>
    <w:rsid w:val="00B05C54"/>
    <w:rsid w:val="00B05D55"/>
    <w:rsid w:val="00B071AA"/>
    <w:rsid w:val="00B0761C"/>
    <w:rsid w:val="00B079B9"/>
    <w:rsid w:val="00B07CFF"/>
    <w:rsid w:val="00B103A6"/>
    <w:rsid w:val="00B10B19"/>
    <w:rsid w:val="00B10DA1"/>
    <w:rsid w:val="00B10F34"/>
    <w:rsid w:val="00B110D4"/>
    <w:rsid w:val="00B113EF"/>
    <w:rsid w:val="00B1149D"/>
    <w:rsid w:val="00B1185C"/>
    <w:rsid w:val="00B11A7A"/>
    <w:rsid w:val="00B11CCF"/>
    <w:rsid w:val="00B12886"/>
    <w:rsid w:val="00B12C7B"/>
    <w:rsid w:val="00B14066"/>
    <w:rsid w:val="00B142C8"/>
    <w:rsid w:val="00B1449B"/>
    <w:rsid w:val="00B1455E"/>
    <w:rsid w:val="00B163CE"/>
    <w:rsid w:val="00B17FC6"/>
    <w:rsid w:val="00B207FE"/>
    <w:rsid w:val="00B20BBA"/>
    <w:rsid w:val="00B2120B"/>
    <w:rsid w:val="00B21363"/>
    <w:rsid w:val="00B224B8"/>
    <w:rsid w:val="00B22B94"/>
    <w:rsid w:val="00B22C18"/>
    <w:rsid w:val="00B24108"/>
    <w:rsid w:val="00B24112"/>
    <w:rsid w:val="00B250E7"/>
    <w:rsid w:val="00B259DA"/>
    <w:rsid w:val="00B25A5E"/>
    <w:rsid w:val="00B26642"/>
    <w:rsid w:val="00B2678F"/>
    <w:rsid w:val="00B278D8"/>
    <w:rsid w:val="00B300BA"/>
    <w:rsid w:val="00B317F1"/>
    <w:rsid w:val="00B32497"/>
    <w:rsid w:val="00B33159"/>
    <w:rsid w:val="00B33E0B"/>
    <w:rsid w:val="00B340D3"/>
    <w:rsid w:val="00B345BD"/>
    <w:rsid w:val="00B37C3F"/>
    <w:rsid w:val="00B4044F"/>
    <w:rsid w:val="00B40E7B"/>
    <w:rsid w:val="00B41886"/>
    <w:rsid w:val="00B4231E"/>
    <w:rsid w:val="00B42898"/>
    <w:rsid w:val="00B42F4C"/>
    <w:rsid w:val="00B42F8F"/>
    <w:rsid w:val="00B4423A"/>
    <w:rsid w:val="00B45490"/>
    <w:rsid w:val="00B45503"/>
    <w:rsid w:val="00B455C7"/>
    <w:rsid w:val="00B4670D"/>
    <w:rsid w:val="00B47BD1"/>
    <w:rsid w:val="00B47E33"/>
    <w:rsid w:val="00B5027B"/>
    <w:rsid w:val="00B50AE9"/>
    <w:rsid w:val="00B5204A"/>
    <w:rsid w:val="00B520CD"/>
    <w:rsid w:val="00B528E7"/>
    <w:rsid w:val="00B5346B"/>
    <w:rsid w:val="00B538B5"/>
    <w:rsid w:val="00B53D05"/>
    <w:rsid w:val="00B53E7C"/>
    <w:rsid w:val="00B53FB5"/>
    <w:rsid w:val="00B54279"/>
    <w:rsid w:val="00B54D24"/>
    <w:rsid w:val="00B563F5"/>
    <w:rsid w:val="00B56741"/>
    <w:rsid w:val="00B56D44"/>
    <w:rsid w:val="00B57677"/>
    <w:rsid w:val="00B579EF"/>
    <w:rsid w:val="00B60C72"/>
    <w:rsid w:val="00B616D0"/>
    <w:rsid w:val="00B61992"/>
    <w:rsid w:val="00B61EEB"/>
    <w:rsid w:val="00B628C9"/>
    <w:rsid w:val="00B6293B"/>
    <w:rsid w:val="00B62D8C"/>
    <w:rsid w:val="00B63F6A"/>
    <w:rsid w:val="00B6449A"/>
    <w:rsid w:val="00B6540C"/>
    <w:rsid w:val="00B65B6B"/>
    <w:rsid w:val="00B65BEC"/>
    <w:rsid w:val="00B65DF1"/>
    <w:rsid w:val="00B665FE"/>
    <w:rsid w:val="00B668CB"/>
    <w:rsid w:val="00B67168"/>
    <w:rsid w:val="00B67CC7"/>
    <w:rsid w:val="00B67D0D"/>
    <w:rsid w:val="00B70EAB"/>
    <w:rsid w:val="00B71B24"/>
    <w:rsid w:val="00B71EF6"/>
    <w:rsid w:val="00B72918"/>
    <w:rsid w:val="00B73C4C"/>
    <w:rsid w:val="00B73E6C"/>
    <w:rsid w:val="00B745D3"/>
    <w:rsid w:val="00B74A3E"/>
    <w:rsid w:val="00B74A46"/>
    <w:rsid w:val="00B74C33"/>
    <w:rsid w:val="00B779F1"/>
    <w:rsid w:val="00B80756"/>
    <w:rsid w:val="00B80CED"/>
    <w:rsid w:val="00B80E25"/>
    <w:rsid w:val="00B80E87"/>
    <w:rsid w:val="00B815C9"/>
    <w:rsid w:val="00B82854"/>
    <w:rsid w:val="00B82F77"/>
    <w:rsid w:val="00B832BD"/>
    <w:rsid w:val="00B83D34"/>
    <w:rsid w:val="00B846A4"/>
    <w:rsid w:val="00B85842"/>
    <w:rsid w:val="00B8667C"/>
    <w:rsid w:val="00B871E3"/>
    <w:rsid w:val="00B874DA"/>
    <w:rsid w:val="00B87E16"/>
    <w:rsid w:val="00B90269"/>
    <w:rsid w:val="00B91255"/>
    <w:rsid w:val="00B920DC"/>
    <w:rsid w:val="00B92689"/>
    <w:rsid w:val="00B92F37"/>
    <w:rsid w:val="00B93572"/>
    <w:rsid w:val="00B94FE6"/>
    <w:rsid w:val="00B9621D"/>
    <w:rsid w:val="00B96567"/>
    <w:rsid w:val="00B96808"/>
    <w:rsid w:val="00B96D79"/>
    <w:rsid w:val="00B976A9"/>
    <w:rsid w:val="00B97AD0"/>
    <w:rsid w:val="00B97F64"/>
    <w:rsid w:val="00BA0ABB"/>
    <w:rsid w:val="00BA186A"/>
    <w:rsid w:val="00BA195B"/>
    <w:rsid w:val="00BA2DBC"/>
    <w:rsid w:val="00BA355D"/>
    <w:rsid w:val="00BA4CC3"/>
    <w:rsid w:val="00BA669C"/>
    <w:rsid w:val="00BA7B3A"/>
    <w:rsid w:val="00BA7D13"/>
    <w:rsid w:val="00BA7E54"/>
    <w:rsid w:val="00BA7F6A"/>
    <w:rsid w:val="00BB04CF"/>
    <w:rsid w:val="00BB0E25"/>
    <w:rsid w:val="00BB17CE"/>
    <w:rsid w:val="00BB1A0B"/>
    <w:rsid w:val="00BB2A9A"/>
    <w:rsid w:val="00BB33DB"/>
    <w:rsid w:val="00BB3C94"/>
    <w:rsid w:val="00BB5C34"/>
    <w:rsid w:val="00BB5CD6"/>
    <w:rsid w:val="00BB671E"/>
    <w:rsid w:val="00BB76F8"/>
    <w:rsid w:val="00BB77E9"/>
    <w:rsid w:val="00BB7881"/>
    <w:rsid w:val="00BC07FD"/>
    <w:rsid w:val="00BC1725"/>
    <w:rsid w:val="00BC1CA2"/>
    <w:rsid w:val="00BC1E90"/>
    <w:rsid w:val="00BC2708"/>
    <w:rsid w:val="00BC27B7"/>
    <w:rsid w:val="00BC2B05"/>
    <w:rsid w:val="00BC36E9"/>
    <w:rsid w:val="00BC3BA6"/>
    <w:rsid w:val="00BC41EF"/>
    <w:rsid w:val="00BC4DB4"/>
    <w:rsid w:val="00BC5C58"/>
    <w:rsid w:val="00BC5D82"/>
    <w:rsid w:val="00BC6630"/>
    <w:rsid w:val="00BD101E"/>
    <w:rsid w:val="00BD143E"/>
    <w:rsid w:val="00BD1A11"/>
    <w:rsid w:val="00BD1D5D"/>
    <w:rsid w:val="00BD2E10"/>
    <w:rsid w:val="00BD2F77"/>
    <w:rsid w:val="00BD3095"/>
    <w:rsid w:val="00BD32CA"/>
    <w:rsid w:val="00BD3F4D"/>
    <w:rsid w:val="00BD4278"/>
    <w:rsid w:val="00BD4505"/>
    <w:rsid w:val="00BD49F9"/>
    <w:rsid w:val="00BD4A0F"/>
    <w:rsid w:val="00BD4BD1"/>
    <w:rsid w:val="00BD5C22"/>
    <w:rsid w:val="00BD6438"/>
    <w:rsid w:val="00BD65D3"/>
    <w:rsid w:val="00BD6B3D"/>
    <w:rsid w:val="00BD6D9D"/>
    <w:rsid w:val="00BE050A"/>
    <w:rsid w:val="00BE063C"/>
    <w:rsid w:val="00BE0871"/>
    <w:rsid w:val="00BE12CF"/>
    <w:rsid w:val="00BE1927"/>
    <w:rsid w:val="00BE1951"/>
    <w:rsid w:val="00BE20D5"/>
    <w:rsid w:val="00BE2C8D"/>
    <w:rsid w:val="00BE3452"/>
    <w:rsid w:val="00BE3765"/>
    <w:rsid w:val="00BE397E"/>
    <w:rsid w:val="00BE3A4D"/>
    <w:rsid w:val="00BE5067"/>
    <w:rsid w:val="00BE56E9"/>
    <w:rsid w:val="00BE5B83"/>
    <w:rsid w:val="00BE61E2"/>
    <w:rsid w:val="00BE7EE4"/>
    <w:rsid w:val="00BF0369"/>
    <w:rsid w:val="00BF03CA"/>
    <w:rsid w:val="00BF0D5B"/>
    <w:rsid w:val="00BF135F"/>
    <w:rsid w:val="00BF1780"/>
    <w:rsid w:val="00BF1CA0"/>
    <w:rsid w:val="00BF1CD6"/>
    <w:rsid w:val="00BF21BB"/>
    <w:rsid w:val="00BF2591"/>
    <w:rsid w:val="00BF2AE7"/>
    <w:rsid w:val="00BF2C60"/>
    <w:rsid w:val="00BF2CFA"/>
    <w:rsid w:val="00BF363A"/>
    <w:rsid w:val="00BF39BC"/>
    <w:rsid w:val="00BF41EB"/>
    <w:rsid w:val="00BF4B76"/>
    <w:rsid w:val="00BF6133"/>
    <w:rsid w:val="00BF6742"/>
    <w:rsid w:val="00BF68D4"/>
    <w:rsid w:val="00BF690E"/>
    <w:rsid w:val="00BF695A"/>
    <w:rsid w:val="00BF7AD7"/>
    <w:rsid w:val="00C00004"/>
    <w:rsid w:val="00C0038D"/>
    <w:rsid w:val="00C0114A"/>
    <w:rsid w:val="00C012AF"/>
    <w:rsid w:val="00C0133C"/>
    <w:rsid w:val="00C0258E"/>
    <w:rsid w:val="00C02E84"/>
    <w:rsid w:val="00C0414B"/>
    <w:rsid w:val="00C04599"/>
    <w:rsid w:val="00C04E7D"/>
    <w:rsid w:val="00C04ED3"/>
    <w:rsid w:val="00C05144"/>
    <w:rsid w:val="00C0582C"/>
    <w:rsid w:val="00C058D5"/>
    <w:rsid w:val="00C05D3B"/>
    <w:rsid w:val="00C07C65"/>
    <w:rsid w:val="00C07F85"/>
    <w:rsid w:val="00C103AD"/>
    <w:rsid w:val="00C10426"/>
    <w:rsid w:val="00C120CA"/>
    <w:rsid w:val="00C127FD"/>
    <w:rsid w:val="00C13489"/>
    <w:rsid w:val="00C1524C"/>
    <w:rsid w:val="00C1543F"/>
    <w:rsid w:val="00C15F05"/>
    <w:rsid w:val="00C1610D"/>
    <w:rsid w:val="00C17D23"/>
    <w:rsid w:val="00C209BE"/>
    <w:rsid w:val="00C21CBA"/>
    <w:rsid w:val="00C22FB5"/>
    <w:rsid w:val="00C23596"/>
    <w:rsid w:val="00C23BF3"/>
    <w:rsid w:val="00C23D7D"/>
    <w:rsid w:val="00C23E91"/>
    <w:rsid w:val="00C24554"/>
    <w:rsid w:val="00C2484E"/>
    <w:rsid w:val="00C2506B"/>
    <w:rsid w:val="00C255BD"/>
    <w:rsid w:val="00C25C51"/>
    <w:rsid w:val="00C25CB6"/>
    <w:rsid w:val="00C261F2"/>
    <w:rsid w:val="00C26FC3"/>
    <w:rsid w:val="00C26FCB"/>
    <w:rsid w:val="00C27E59"/>
    <w:rsid w:val="00C27F21"/>
    <w:rsid w:val="00C3076A"/>
    <w:rsid w:val="00C30AF6"/>
    <w:rsid w:val="00C31992"/>
    <w:rsid w:val="00C320E8"/>
    <w:rsid w:val="00C3262D"/>
    <w:rsid w:val="00C329C7"/>
    <w:rsid w:val="00C332A5"/>
    <w:rsid w:val="00C33860"/>
    <w:rsid w:val="00C34142"/>
    <w:rsid w:val="00C359C2"/>
    <w:rsid w:val="00C362A1"/>
    <w:rsid w:val="00C368CD"/>
    <w:rsid w:val="00C37937"/>
    <w:rsid w:val="00C37A25"/>
    <w:rsid w:val="00C37C0B"/>
    <w:rsid w:val="00C402D5"/>
    <w:rsid w:val="00C41CB7"/>
    <w:rsid w:val="00C4206F"/>
    <w:rsid w:val="00C42AF5"/>
    <w:rsid w:val="00C43030"/>
    <w:rsid w:val="00C443A8"/>
    <w:rsid w:val="00C44FB6"/>
    <w:rsid w:val="00C45A75"/>
    <w:rsid w:val="00C4620C"/>
    <w:rsid w:val="00C46CA6"/>
    <w:rsid w:val="00C500AB"/>
    <w:rsid w:val="00C50158"/>
    <w:rsid w:val="00C5033A"/>
    <w:rsid w:val="00C50471"/>
    <w:rsid w:val="00C50F5C"/>
    <w:rsid w:val="00C51123"/>
    <w:rsid w:val="00C5122F"/>
    <w:rsid w:val="00C514EA"/>
    <w:rsid w:val="00C537CC"/>
    <w:rsid w:val="00C53A54"/>
    <w:rsid w:val="00C53D34"/>
    <w:rsid w:val="00C53F7A"/>
    <w:rsid w:val="00C54342"/>
    <w:rsid w:val="00C54564"/>
    <w:rsid w:val="00C5556E"/>
    <w:rsid w:val="00C556AD"/>
    <w:rsid w:val="00C55AF3"/>
    <w:rsid w:val="00C562A7"/>
    <w:rsid w:val="00C5689A"/>
    <w:rsid w:val="00C57B70"/>
    <w:rsid w:val="00C60EE1"/>
    <w:rsid w:val="00C614E3"/>
    <w:rsid w:val="00C61876"/>
    <w:rsid w:val="00C6200D"/>
    <w:rsid w:val="00C63D56"/>
    <w:rsid w:val="00C64AF9"/>
    <w:rsid w:val="00C64D7C"/>
    <w:rsid w:val="00C65541"/>
    <w:rsid w:val="00C65E62"/>
    <w:rsid w:val="00C65EDD"/>
    <w:rsid w:val="00C66347"/>
    <w:rsid w:val="00C6666C"/>
    <w:rsid w:val="00C67B5B"/>
    <w:rsid w:val="00C701E1"/>
    <w:rsid w:val="00C71140"/>
    <w:rsid w:val="00C711F1"/>
    <w:rsid w:val="00C71F70"/>
    <w:rsid w:val="00C7213C"/>
    <w:rsid w:val="00C7283C"/>
    <w:rsid w:val="00C72B6C"/>
    <w:rsid w:val="00C72CAB"/>
    <w:rsid w:val="00C72DA3"/>
    <w:rsid w:val="00C73C54"/>
    <w:rsid w:val="00C74F9D"/>
    <w:rsid w:val="00C75078"/>
    <w:rsid w:val="00C75C5B"/>
    <w:rsid w:val="00C760C7"/>
    <w:rsid w:val="00C76662"/>
    <w:rsid w:val="00C76814"/>
    <w:rsid w:val="00C768C0"/>
    <w:rsid w:val="00C77403"/>
    <w:rsid w:val="00C77776"/>
    <w:rsid w:val="00C80068"/>
    <w:rsid w:val="00C805A6"/>
    <w:rsid w:val="00C81DB8"/>
    <w:rsid w:val="00C82861"/>
    <w:rsid w:val="00C8357D"/>
    <w:rsid w:val="00C83DE9"/>
    <w:rsid w:val="00C844D2"/>
    <w:rsid w:val="00C84E75"/>
    <w:rsid w:val="00C85384"/>
    <w:rsid w:val="00C85FD5"/>
    <w:rsid w:val="00C86C7A"/>
    <w:rsid w:val="00C86EB4"/>
    <w:rsid w:val="00C900E2"/>
    <w:rsid w:val="00C90BC7"/>
    <w:rsid w:val="00C920AF"/>
    <w:rsid w:val="00C9274E"/>
    <w:rsid w:val="00C935A8"/>
    <w:rsid w:val="00C938BA"/>
    <w:rsid w:val="00C93D5B"/>
    <w:rsid w:val="00C94DC5"/>
    <w:rsid w:val="00C94FD3"/>
    <w:rsid w:val="00C96BC6"/>
    <w:rsid w:val="00C96BCB"/>
    <w:rsid w:val="00C97022"/>
    <w:rsid w:val="00C970B4"/>
    <w:rsid w:val="00CA102A"/>
    <w:rsid w:val="00CA1052"/>
    <w:rsid w:val="00CA2559"/>
    <w:rsid w:val="00CA32D9"/>
    <w:rsid w:val="00CA3671"/>
    <w:rsid w:val="00CA3B9C"/>
    <w:rsid w:val="00CA3F38"/>
    <w:rsid w:val="00CA4D1B"/>
    <w:rsid w:val="00CA5092"/>
    <w:rsid w:val="00CA5595"/>
    <w:rsid w:val="00CA5A9F"/>
    <w:rsid w:val="00CA5C5B"/>
    <w:rsid w:val="00CA6236"/>
    <w:rsid w:val="00CA722B"/>
    <w:rsid w:val="00CA734F"/>
    <w:rsid w:val="00CB1EE7"/>
    <w:rsid w:val="00CB272F"/>
    <w:rsid w:val="00CB2835"/>
    <w:rsid w:val="00CB3A2A"/>
    <w:rsid w:val="00CB4227"/>
    <w:rsid w:val="00CB5DF3"/>
    <w:rsid w:val="00CB7975"/>
    <w:rsid w:val="00CB7C7A"/>
    <w:rsid w:val="00CC16A8"/>
    <w:rsid w:val="00CC17C0"/>
    <w:rsid w:val="00CC269D"/>
    <w:rsid w:val="00CC2F10"/>
    <w:rsid w:val="00CC3843"/>
    <w:rsid w:val="00CC4052"/>
    <w:rsid w:val="00CC45C7"/>
    <w:rsid w:val="00CC4906"/>
    <w:rsid w:val="00CC4B01"/>
    <w:rsid w:val="00CC4BE5"/>
    <w:rsid w:val="00CC50D2"/>
    <w:rsid w:val="00CC56FC"/>
    <w:rsid w:val="00CC5785"/>
    <w:rsid w:val="00CC5CD3"/>
    <w:rsid w:val="00CC5CD6"/>
    <w:rsid w:val="00CC775F"/>
    <w:rsid w:val="00CC7AC5"/>
    <w:rsid w:val="00CD09AC"/>
    <w:rsid w:val="00CD0C25"/>
    <w:rsid w:val="00CD108D"/>
    <w:rsid w:val="00CD13C4"/>
    <w:rsid w:val="00CD1886"/>
    <w:rsid w:val="00CD2127"/>
    <w:rsid w:val="00CD22E8"/>
    <w:rsid w:val="00CD2EF9"/>
    <w:rsid w:val="00CD4082"/>
    <w:rsid w:val="00CD4302"/>
    <w:rsid w:val="00CD444D"/>
    <w:rsid w:val="00CD4C68"/>
    <w:rsid w:val="00CD50B8"/>
    <w:rsid w:val="00CD5849"/>
    <w:rsid w:val="00CD6D12"/>
    <w:rsid w:val="00CD6FA3"/>
    <w:rsid w:val="00CD7109"/>
    <w:rsid w:val="00CD72A5"/>
    <w:rsid w:val="00CD7663"/>
    <w:rsid w:val="00CE113C"/>
    <w:rsid w:val="00CE143D"/>
    <w:rsid w:val="00CE1DDF"/>
    <w:rsid w:val="00CE22C1"/>
    <w:rsid w:val="00CE398C"/>
    <w:rsid w:val="00CE487D"/>
    <w:rsid w:val="00CE4ACF"/>
    <w:rsid w:val="00CE5B4D"/>
    <w:rsid w:val="00CE64EC"/>
    <w:rsid w:val="00CE7F18"/>
    <w:rsid w:val="00CF03F7"/>
    <w:rsid w:val="00CF0A43"/>
    <w:rsid w:val="00CF0CA9"/>
    <w:rsid w:val="00CF1512"/>
    <w:rsid w:val="00CF1AB5"/>
    <w:rsid w:val="00CF20A1"/>
    <w:rsid w:val="00CF21B1"/>
    <w:rsid w:val="00CF29C0"/>
    <w:rsid w:val="00CF2A6F"/>
    <w:rsid w:val="00CF2BD3"/>
    <w:rsid w:val="00CF42D4"/>
    <w:rsid w:val="00CF44BC"/>
    <w:rsid w:val="00CF47DB"/>
    <w:rsid w:val="00CF52A4"/>
    <w:rsid w:val="00CF5F43"/>
    <w:rsid w:val="00CF60BF"/>
    <w:rsid w:val="00CF74D8"/>
    <w:rsid w:val="00D004DE"/>
    <w:rsid w:val="00D00C2C"/>
    <w:rsid w:val="00D0191A"/>
    <w:rsid w:val="00D01CAE"/>
    <w:rsid w:val="00D01D3F"/>
    <w:rsid w:val="00D02864"/>
    <w:rsid w:val="00D02F4A"/>
    <w:rsid w:val="00D0333B"/>
    <w:rsid w:val="00D03600"/>
    <w:rsid w:val="00D0383D"/>
    <w:rsid w:val="00D055BC"/>
    <w:rsid w:val="00D06808"/>
    <w:rsid w:val="00D07206"/>
    <w:rsid w:val="00D100C9"/>
    <w:rsid w:val="00D10742"/>
    <w:rsid w:val="00D10ABE"/>
    <w:rsid w:val="00D10DD7"/>
    <w:rsid w:val="00D11BDC"/>
    <w:rsid w:val="00D11DF1"/>
    <w:rsid w:val="00D121EA"/>
    <w:rsid w:val="00D123E4"/>
    <w:rsid w:val="00D13B98"/>
    <w:rsid w:val="00D13C59"/>
    <w:rsid w:val="00D13FF7"/>
    <w:rsid w:val="00D1400D"/>
    <w:rsid w:val="00D1465A"/>
    <w:rsid w:val="00D15DD3"/>
    <w:rsid w:val="00D17ABB"/>
    <w:rsid w:val="00D21751"/>
    <w:rsid w:val="00D2177C"/>
    <w:rsid w:val="00D226AE"/>
    <w:rsid w:val="00D226FD"/>
    <w:rsid w:val="00D23661"/>
    <w:rsid w:val="00D24F35"/>
    <w:rsid w:val="00D269EA"/>
    <w:rsid w:val="00D27016"/>
    <w:rsid w:val="00D27879"/>
    <w:rsid w:val="00D27C1F"/>
    <w:rsid w:val="00D27ED2"/>
    <w:rsid w:val="00D3035C"/>
    <w:rsid w:val="00D30B51"/>
    <w:rsid w:val="00D3235A"/>
    <w:rsid w:val="00D32570"/>
    <w:rsid w:val="00D32616"/>
    <w:rsid w:val="00D33299"/>
    <w:rsid w:val="00D33FD9"/>
    <w:rsid w:val="00D34887"/>
    <w:rsid w:val="00D34F3A"/>
    <w:rsid w:val="00D34F7D"/>
    <w:rsid w:val="00D36421"/>
    <w:rsid w:val="00D36F00"/>
    <w:rsid w:val="00D36FCF"/>
    <w:rsid w:val="00D375BB"/>
    <w:rsid w:val="00D37939"/>
    <w:rsid w:val="00D37F41"/>
    <w:rsid w:val="00D40E8F"/>
    <w:rsid w:val="00D4263D"/>
    <w:rsid w:val="00D4334C"/>
    <w:rsid w:val="00D436B9"/>
    <w:rsid w:val="00D439AD"/>
    <w:rsid w:val="00D4459C"/>
    <w:rsid w:val="00D44F4C"/>
    <w:rsid w:val="00D452D4"/>
    <w:rsid w:val="00D455B9"/>
    <w:rsid w:val="00D45CCF"/>
    <w:rsid w:val="00D45DBF"/>
    <w:rsid w:val="00D47239"/>
    <w:rsid w:val="00D50278"/>
    <w:rsid w:val="00D5033C"/>
    <w:rsid w:val="00D5036B"/>
    <w:rsid w:val="00D50659"/>
    <w:rsid w:val="00D50E2D"/>
    <w:rsid w:val="00D51E73"/>
    <w:rsid w:val="00D5250D"/>
    <w:rsid w:val="00D529CD"/>
    <w:rsid w:val="00D5393B"/>
    <w:rsid w:val="00D53FC6"/>
    <w:rsid w:val="00D55128"/>
    <w:rsid w:val="00D554BA"/>
    <w:rsid w:val="00D55670"/>
    <w:rsid w:val="00D55784"/>
    <w:rsid w:val="00D557D5"/>
    <w:rsid w:val="00D55ABC"/>
    <w:rsid w:val="00D55EBD"/>
    <w:rsid w:val="00D5636F"/>
    <w:rsid w:val="00D566D9"/>
    <w:rsid w:val="00D5670B"/>
    <w:rsid w:val="00D60684"/>
    <w:rsid w:val="00D60BA6"/>
    <w:rsid w:val="00D60BE3"/>
    <w:rsid w:val="00D62578"/>
    <w:rsid w:val="00D62C29"/>
    <w:rsid w:val="00D633B0"/>
    <w:rsid w:val="00D638A7"/>
    <w:rsid w:val="00D647F9"/>
    <w:rsid w:val="00D661AA"/>
    <w:rsid w:val="00D6683A"/>
    <w:rsid w:val="00D67665"/>
    <w:rsid w:val="00D71A87"/>
    <w:rsid w:val="00D72594"/>
    <w:rsid w:val="00D727B6"/>
    <w:rsid w:val="00D73B9B"/>
    <w:rsid w:val="00D754F3"/>
    <w:rsid w:val="00D75863"/>
    <w:rsid w:val="00D75A4A"/>
    <w:rsid w:val="00D762FE"/>
    <w:rsid w:val="00D76B93"/>
    <w:rsid w:val="00D76BFE"/>
    <w:rsid w:val="00D770BC"/>
    <w:rsid w:val="00D7749C"/>
    <w:rsid w:val="00D7767E"/>
    <w:rsid w:val="00D7772B"/>
    <w:rsid w:val="00D808D2"/>
    <w:rsid w:val="00D8163A"/>
    <w:rsid w:val="00D82BC1"/>
    <w:rsid w:val="00D832D0"/>
    <w:rsid w:val="00D832FB"/>
    <w:rsid w:val="00D83502"/>
    <w:rsid w:val="00D84315"/>
    <w:rsid w:val="00D86655"/>
    <w:rsid w:val="00D87750"/>
    <w:rsid w:val="00D91B9F"/>
    <w:rsid w:val="00D92A11"/>
    <w:rsid w:val="00D9489A"/>
    <w:rsid w:val="00D94EEB"/>
    <w:rsid w:val="00D968D2"/>
    <w:rsid w:val="00D970CE"/>
    <w:rsid w:val="00D97724"/>
    <w:rsid w:val="00D9785C"/>
    <w:rsid w:val="00D97D92"/>
    <w:rsid w:val="00DA0C67"/>
    <w:rsid w:val="00DA0CA2"/>
    <w:rsid w:val="00DA1F06"/>
    <w:rsid w:val="00DA253D"/>
    <w:rsid w:val="00DA2B24"/>
    <w:rsid w:val="00DA3E11"/>
    <w:rsid w:val="00DA44FD"/>
    <w:rsid w:val="00DA4968"/>
    <w:rsid w:val="00DA49DB"/>
    <w:rsid w:val="00DA5283"/>
    <w:rsid w:val="00DA5645"/>
    <w:rsid w:val="00DA5833"/>
    <w:rsid w:val="00DA5C47"/>
    <w:rsid w:val="00DA5D44"/>
    <w:rsid w:val="00DA6144"/>
    <w:rsid w:val="00DA7013"/>
    <w:rsid w:val="00DA7E56"/>
    <w:rsid w:val="00DA7E97"/>
    <w:rsid w:val="00DB1B70"/>
    <w:rsid w:val="00DB26AD"/>
    <w:rsid w:val="00DB28F8"/>
    <w:rsid w:val="00DB2B18"/>
    <w:rsid w:val="00DB3BE4"/>
    <w:rsid w:val="00DB468F"/>
    <w:rsid w:val="00DB491B"/>
    <w:rsid w:val="00DB526F"/>
    <w:rsid w:val="00DB606B"/>
    <w:rsid w:val="00DB64B8"/>
    <w:rsid w:val="00DB66B0"/>
    <w:rsid w:val="00DB7413"/>
    <w:rsid w:val="00DB7C20"/>
    <w:rsid w:val="00DC0591"/>
    <w:rsid w:val="00DC0DD3"/>
    <w:rsid w:val="00DC2125"/>
    <w:rsid w:val="00DC2AAC"/>
    <w:rsid w:val="00DC32B4"/>
    <w:rsid w:val="00DC382E"/>
    <w:rsid w:val="00DC3869"/>
    <w:rsid w:val="00DC5048"/>
    <w:rsid w:val="00DC57D9"/>
    <w:rsid w:val="00DC5B52"/>
    <w:rsid w:val="00DC6B44"/>
    <w:rsid w:val="00DC6C0B"/>
    <w:rsid w:val="00DD0518"/>
    <w:rsid w:val="00DD0772"/>
    <w:rsid w:val="00DD1B92"/>
    <w:rsid w:val="00DD1FDD"/>
    <w:rsid w:val="00DD2469"/>
    <w:rsid w:val="00DD2A3A"/>
    <w:rsid w:val="00DD3989"/>
    <w:rsid w:val="00DD4165"/>
    <w:rsid w:val="00DD4386"/>
    <w:rsid w:val="00DD4399"/>
    <w:rsid w:val="00DD48CC"/>
    <w:rsid w:val="00DD6978"/>
    <w:rsid w:val="00DD7146"/>
    <w:rsid w:val="00DD7723"/>
    <w:rsid w:val="00DD77FB"/>
    <w:rsid w:val="00DE0475"/>
    <w:rsid w:val="00DE0CE8"/>
    <w:rsid w:val="00DE139E"/>
    <w:rsid w:val="00DE19F0"/>
    <w:rsid w:val="00DE1AE6"/>
    <w:rsid w:val="00DE23C4"/>
    <w:rsid w:val="00DE25C5"/>
    <w:rsid w:val="00DE2D9D"/>
    <w:rsid w:val="00DE40B9"/>
    <w:rsid w:val="00DE4405"/>
    <w:rsid w:val="00DE46C8"/>
    <w:rsid w:val="00DE50EB"/>
    <w:rsid w:val="00DE7D62"/>
    <w:rsid w:val="00DE7E30"/>
    <w:rsid w:val="00DF05E1"/>
    <w:rsid w:val="00DF0941"/>
    <w:rsid w:val="00DF0B43"/>
    <w:rsid w:val="00DF0F8B"/>
    <w:rsid w:val="00DF1641"/>
    <w:rsid w:val="00DF23DC"/>
    <w:rsid w:val="00DF3619"/>
    <w:rsid w:val="00DF3727"/>
    <w:rsid w:val="00DF3B84"/>
    <w:rsid w:val="00DF4CF5"/>
    <w:rsid w:val="00DF5263"/>
    <w:rsid w:val="00DF5A07"/>
    <w:rsid w:val="00DF5B9C"/>
    <w:rsid w:val="00DF63D0"/>
    <w:rsid w:val="00DF743B"/>
    <w:rsid w:val="00DF793B"/>
    <w:rsid w:val="00DF7B45"/>
    <w:rsid w:val="00E00591"/>
    <w:rsid w:val="00E00DB5"/>
    <w:rsid w:val="00E01010"/>
    <w:rsid w:val="00E022BC"/>
    <w:rsid w:val="00E049E1"/>
    <w:rsid w:val="00E06170"/>
    <w:rsid w:val="00E10605"/>
    <w:rsid w:val="00E10664"/>
    <w:rsid w:val="00E116A0"/>
    <w:rsid w:val="00E11A2B"/>
    <w:rsid w:val="00E11E00"/>
    <w:rsid w:val="00E1236B"/>
    <w:rsid w:val="00E13068"/>
    <w:rsid w:val="00E134C3"/>
    <w:rsid w:val="00E14117"/>
    <w:rsid w:val="00E146BA"/>
    <w:rsid w:val="00E147F5"/>
    <w:rsid w:val="00E14A74"/>
    <w:rsid w:val="00E14EAE"/>
    <w:rsid w:val="00E15AF4"/>
    <w:rsid w:val="00E15E7C"/>
    <w:rsid w:val="00E166D5"/>
    <w:rsid w:val="00E169A9"/>
    <w:rsid w:val="00E16AAA"/>
    <w:rsid w:val="00E16DFF"/>
    <w:rsid w:val="00E17B9E"/>
    <w:rsid w:val="00E17E7C"/>
    <w:rsid w:val="00E209B0"/>
    <w:rsid w:val="00E20B61"/>
    <w:rsid w:val="00E223E5"/>
    <w:rsid w:val="00E22E07"/>
    <w:rsid w:val="00E23641"/>
    <w:rsid w:val="00E23696"/>
    <w:rsid w:val="00E24D22"/>
    <w:rsid w:val="00E24D3C"/>
    <w:rsid w:val="00E27519"/>
    <w:rsid w:val="00E30437"/>
    <w:rsid w:val="00E30554"/>
    <w:rsid w:val="00E30C92"/>
    <w:rsid w:val="00E30D5A"/>
    <w:rsid w:val="00E30DE3"/>
    <w:rsid w:val="00E324FB"/>
    <w:rsid w:val="00E32873"/>
    <w:rsid w:val="00E32A9B"/>
    <w:rsid w:val="00E32B0F"/>
    <w:rsid w:val="00E33E4D"/>
    <w:rsid w:val="00E3472E"/>
    <w:rsid w:val="00E347AE"/>
    <w:rsid w:val="00E34952"/>
    <w:rsid w:val="00E3537C"/>
    <w:rsid w:val="00E35424"/>
    <w:rsid w:val="00E36FEE"/>
    <w:rsid w:val="00E37742"/>
    <w:rsid w:val="00E405C8"/>
    <w:rsid w:val="00E40764"/>
    <w:rsid w:val="00E40B69"/>
    <w:rsid w:val="00E41AC8"/>
    <w:rsid w:val="00E41E85"/>
    <w:rsid w:val="00E41F7A"/>
    <w:rsid w:val="00E42B93"/>
    <w:rsid w:val="00E42DAB"/>
    <w:rsid w:val="00E42EC0"/>
    <w:rsid w:val="00E43711"/>
    <w:rsid w:val="00E43FAC"/>
    <w:rsid w:val="00E44724"/>
    <w:rsid w:val="00E44DB8"/>
    <w:rsid w:val="00E44F8D"/>
    <w:rsid w:val="00E4513C"/>
    <w:rsid w:val="00E46683"/>
    <w:rsid w:val="00E4684A"/>
    <w:rsid w:val="00E50595"/>
    <w:rsid w:val="00E50BD7"/>
    <w:rsid w:val="00E5118C"/>
    <w:rsid w:val="00E5176F"/>
    <w:rsid w:val="00E51CF9"/>
    <w:rsid w:val="00E5253C"/>
    <w:rsid w:val="00E52AB7"/>
    <w:rsid w:val="00E52AF0"/>
    <w:rsid w:val="00E52D3C"/>
    <w:rsid w:val="00E52E8A"/>
    <w:rsid w:val="00E536A8"/>
    <w:rsid w:val="00E53C7F"/>
    <w:rsid w:val="00E545F9"/>
    <w:rsid w:val="00E54AF3"/>
    <w:rsid w:val="00E55DA9"/>
    <w:rsid w:val="00E56257"/>
    <w:rsid w:val="00E6014B"/>
    <w:rsid w:val="00E60C60"/>
    <w:rsid w:val="00E60E93"/>
    <w:rsid w:val="00E61351"/>
    <w:rsid w:val="00E616B6"/>
    <w:rsid w:val="00E61753"/>
    <w:rsid w:val="00E624DB"/>
    <w:rsid w:val="00E62AC6"/>
    <w:rsid w:val="00E63432"/>
    <w:rsid w:val="00E635C5"/>
    <w:rsid w:val="00E63860"/>
    <w:rsid w:val="00E64097"/>
    <w:rsid w:val="00E644E2"/>
    <w:rsid w:val="00E64F37"/>
    <w:rsid w:val="00E656D7"/>
    <w:rsid w:val="00E65E27"/>
    <w:rsid w:val="00E667A3"/>
    <w:rsid w:val="00E668A3"/>
    <w:rsid w:val="00E67268"/>
    <w:rsid w:val="00E7056B"/>
    <w:rsid w:val="00E7061D"/>
    <w:rsid w:val="00E71418"/>
    <w:rsid w:val="00E717F7"/>
    <w:rsid w:val="00E71A1F"/>
    <w:rsid w:val="00E71C22"/>
    <w:rsid w:val="00E72476"/>
    <w:rsid w:val="00E73D53"/>
    <w:rsid w:val="00E74068"/>
    <w:rsid w:val="00E742E8"/>
    <w:rsid w:val="00E743F4"/>
    <w:rsid w:val="00E7457F"/>
    <w:rsid w:val="00E74AA5"/>
    <w:rsid w:val="00E74E6F"/>
    <w:rsid w:val="00E75295"/>
    <w:rsid w:val="00E75C33"/>
    <w:rsid w:val="00E7673D"/>
    <w:rsid w:val="00E76D08"/>
    <w:rsid w:val="00E772FD"/>
    <w:rsid w:val="00E77947"/>
    <w:rsid w:val="00E81FE0"/>
    <w:rsid w:val="00E82060"/>
    <w:rsid w:val="00E828C4"/>
    <w:rsid w:val="00E83181"/>
    <w:rsid w:val="00E84243"/>
    <w:rsid w:val="00E84A0C"/>
    <w:rsid w:val="00E84F12"/>
    <w:rsid w:val="00E851EF"/>
    <w:rsid w:val="00E85B4F"/>
    <w:rsid w:val="00E86A65"/>
    <w:rsid w:val="00E872FB"/>
    <w:rsid w:val="00E87A67"/>
    <w:rsid w:val="00E902C9"/>
    <w:rsid w:val="00E9055D"/>
    <w:rsid w:val="00E9099A"/>
    <w:rsid w:val="00E913A2"/>
    <w:rsid w:val="00E91570"/>
    <w:rsid w:val="00E9229E"/>
    <w:rsid w:val="00E92404"/>
    <w:rsid w:val="00E9249D"/>
    <w:rsid w:val="00E92E90"/>
    <w:rsid w:val="00E93127"/>
    <w:rsid w:val="00E931F7"/>
    <w:rsid w:val="00E93EDE"/>
    <w:rsid w:val="00E93FCD"/>
    <w:rsid w:val="00E943AB"/>
    <w:rsid w:val="00E949A1"/>
    <w:rsid w:val="00E94C62"/>
    <w:rsid w:val="00E95109"/>
    <w:rsid w:val="00E9535A"/>
    <w:rsid w:val="00E9674F"/>
    <w:rsid w:val="00E96969"/>
    <w:rsid w:val="00E96E1D"/>
    <w:rsid w:val="00E96E50"/>
    <w:rsid w:val="00EA1E1A"/>
    <w:rsid w:val="00EA1E7B"/>
    <w:rsid w:val="00EA2C8D"/>
    <w:rsid w:val="00EA2D39"/>
    <w:rsid w:val="00EA43B3"/>
    <w:rsid w:val="00EA442F"/>
    <w:rsid w:val="00EA4B5F"/>
    <w:rsid w:val="00EA4F3C"/>
    <w:rsid w:val="00EA544F"/>
    <w:rsid w:val="00EA571D"/>
    <w:rsid w:val="00EA613E"/>
    <w:rsid w:val="00EA663B"/>
    <w:rsid w:val="00EA6CDF"/>
    <w:rsid w:val="00EA7DD8"/>
    <w:rsid w:val="00EA7E28"/>
    <w:rsid w:val="00EB09AA"/>
    <w:rsid w:val="00EB0D9D"/>
    <w:rsid w:val="00EB0F2B"/>
    <w:rsid w:val="00EB1C09"/>
    <w:rsid w:val="00EB3BB1"/>
    <w:rsid w:val="00EB3CCD"/>
    <w:rsid w:val="00EB4ABD"/>
    <w:rsid w:val="00EB4BBC"/>
    <w:rsid w:val="00EB4FC2"/>
    <w:rsid w:val="00EB582D"/>
    <w:rsid w:val="00EB587A"/>
    <w:rsid w:val="00EB68A2"/>
    <w:rsid w:val="00EB7241"/>
    <w:rsid w:val="00EB7396"/>
    <w:rsid w:val="00EB75C7"/>
    <w:rsid w:val="00EC0349"/>
    <w:rsid w:val="00EC10FA"/>
    <w:rsid w:val="00EC1A4E"/>
    <w:rsid w:val="00EC2396"/>
    <w:rsid w:val="00EC2AE3"/>
    <w:rsid w:val="00EC2CF0"/>
    <w:rsid w:val="00EC3E98"/>
    <w:rsid w:val="00EC3F82"/>
    <w:rsid w:val="00EC4134"/>
    <w:rsid w:val="00EC5F2F"/>
    <w:rsid w:val="00EC60C7"/>
    <w:rsid w:val="00EC6399"/>
    <w:rsid w:val="00EC6B0E"/>
    <w:rsid w:val="00EC6B97"/>
    <w:rsid w:val="00EC6EB5"/>
    <w:rsid w:val="00EC7AA4"/>
    <w:rsid w:val="00EC7C9A"/>
    <w:rsid w:val="00EC7DF7"/>
    <w:rsid w:val="00ED0506"/>
    <w:rsid w:val="00ED2732"/>
    <w:rsid w:val="00ED34B8"/>
    <w:rsid w:val="00ED526D"/>
    <w:rsid w:val="00ED691F"/>
    <w:rsid w:val="00ED6A28"/>
    <w:rsid w:val="00ED7A8D"/>
    <w:rsid w:val="00EE144B"/>
    <w:rsid w:val="00EE1C58"/>
    <w:rsid w:val="00EE1C65"/>
    <w:rsid w:val="00EE1C8A"/>
    <w:rsid w:val="00EE1E29"/>
    <w:rsid w:val="00EE2F8F"/>
    <w:rsid w:val="00EE3B54"/>
    <w:rsid w:val="00EE3ECB"/>
    <w:rsid w:val="00EE48B2"/>
    <w:rsid w:val="00EE48E0"/>
    <w:rsid w:val="00EE4B92"/>
    <w:rsid w:val="00EE523B"/>
    <w:rsid w:val="00EE560C"/>
    <w:rsid w:val="00EE5760"/>
    <w:rsid w:val="00EE593E"/>
    <w:rsid w:val="00EE5EDE"/>
    <w:rsid w:val="00EE6197"/>
    <w:rsid w:val="00EE6A1E"/>
    <w:rsid w:val="00EE6B09"/>
    <w:rsid w:val="00EE7029"/>
    <w:rsid w:val="00EE76CF"/>
    <w:rsid w:val="00EF0044"/>
    <w:rsid w:val="00EF055F"/>
    <w:rsid w:val="00EF0640"/>
    <w:rsid w:val="00EF07A8"/>
    <w:rsid w:val="00EF27C5"/>
    <w:rsid w:val="00EF2B9B"/>
    <w:rsid w:val="00EF32BF"/>
    <w:rsid w:val="00EF366E"/>
    <w:rsid w:val="00EF395A"/>
    <w:rsid w:val="00EF3B48"/>
    <w:rsid w:val="00EF4F35"/>
    <w:rsid w:val="00EF51AD"/>
    <w:rsid w:val="00EF53E3"/>
    <w:rsid w:val="00EF5C24"/>
    <w:rsid w:val="00EF5D65"/>
    <w:rsid w:val="00EF64E4"/>
    <w:rsid w:val="00EF6A3D"/>
    <w:rsid w:val="00EF7303"/>
    <w:rsid w:val="00EF76E3"/>
    <w:rsid w:val="00EF7D59"/>
    <w:rsid w:val="00F00E8D"/>
    <w:rsid w:val="00F010A6"/>
    <w:rsid w:val="00F017ED"/>
    <w:rsid w:val="00F01D37"/>
    <w:rsid w:val="00F034E7"/>
    <w:rsid w:val="00F0372B"/>
    <w:rsid w:val="00F03888"/>
    <w:rsid w:val="00F04D49"/>
    <w:rsid w:val="00F04FD5"/>
    <w:rsid w:val="00F06663"/>
    <w:rsid w:val="00F06F4D"/>
    <w:rsid w:val="00F071F4"/>
    <w:rsid w:val="00F073AE"/>
    <w:rsid w:val="00F10235"/>
    <w:rsid w:val="00F1023F"/>
    <w:rsid w:val="00F1070E"/>
    <w:rsid w:val="00F1084E"/>
    <w:rsid w:val="00F126E4"/>
    <w:rsid w:val="00F12966"/>
    <w:rsid w:val="00F12F35"/>
    <w:rsid w:val="00F1351D"/>
    <w:rsid w:val="00F1410C"/>
    <w:rsid w:val="00F15062"/>
    <w:rsid w:val="00F15578"/>
    <w:rsid w:val="00F163AF"/>
    <w:rsid w:val="00F16E61"/>
    <w:rsid w:val="00F17081"/>
    <w:rsid w:val="00F17B01"/>
    <w:rsid w:val="00F17C0F"/>
    <w:rsid w:val="00F204B7"/>
    <w:rsid w:val="00F20D26"/>
    <w:rsid w:val="00F210A2"/>
    <w:rsid w:val="00F21E52"/>
    <w:rsid w:val="00F22188"/>
    <w:rsid w:val="00F22332"/>
    <w:rsid w:val="00F225A3"/>
    <w:rsid w:val="00F2345E"/>
    <w:rsid w:val="00F24050"/>
    <w:rsid w:val="00F241BB"/>
    <w:rsid w:val="00F245F7"/>
    <w:rsid w:val="00F24D3D"/>
    <w:rsid w:val="00F257AB"/>
    <w:rsid w:val="00F26BD6"/>
    <w:rsid w:val="00F26C40"/>
    <w:rsid w:val="00F26D4D"/>
    <w:rsid w:val="00F27238"/>
    <w:rsid w:val="00F27B64"/>
    <w:rsid w:val="00F27B75"/>
    <w:rsid w:val="00F302E8"/>
    <w:rsid w:val="00F3062E"/>
    <w:rsid w:val="00F31038"/>
    <w:rsid w:val="00F3265B"/>
    <w:rsid w:val="00F32DEB"/>
    <w:rsid w:val="00F338B3"/>
    <w:rsid w:val="00F33A42"/>
    <w:rsid w:val="00F34B7A"/>
    <w:rsid w:val="00F34DA4"/>
    <w:rsid w:val="00F34F64"/>
    <w:rsid w:val="00F3527A"/>
    <w:rsid w:val="00F3530E"/>
    <w:rsid w:val="00F3594A"/>
    <w:rsid w:val="00F365D2"/>
    <w:rsid w:val="00F36775"/>
    <w:rsid w:val="00F36E36"/>
    <w:rsid w:val="00F37435"/>
    <w:rsid w:val="00F379D0"/>
    <w:rsid w:val="00F40833"/>
    <w:rsid w:val="00F40B0A"/>
    <w:rsid w:val="00F40EF5"/>
    <w:rsid w:val="00F428E9"/>
    <w:rsid w:val="00F42BBF"/>
    <w:rsid w:val="00F42DF3"/>
    <w:rsid w:val="00F42F2D"/>
    <w:rsid w:val="00F4320F"/>
    <w:rsid w:val="00F43394"/>
    <w:rsid w:val="00F433D4"/>
    <w:rsid w:val="00F44852"/>
    <w:rsid w:val="00F45167"/>
    <w:rsid w:val="00F46B84"/>
    <w:rsid w:val="00F46BC3"/>
    <w:rsid w:val="00F46F95"/>
    <w:rsid w:val="00F50057"/>
    <w:rsid w:val="00F501E7"/>
    <w:rsid w:val="00F5110D"/>
    <w:rsid w:val="00F5143E"/>
    <w:rsid w:val="00F51440"/>
    <w:rsid w:val="00F514DA"/>
    <w:rsid w:val="00F51862"/>
    <w:rsid w:val="00F520D3"/>
    <w:rsid w:val="00F53A82"/>
    <w:rsid w:val="00F54722"/>
    <w:rsid w:val="00F54909"/>
    <w:rsid w:val="00F54D04"/>
    <w:rsid w:val="00F552DF"/>
    <w:rsid w:val="00F55762"/>
    <w:rsid w:val="00F560B8"/>
    <w:rsid w:val="00F5722C"/>
    <w:rsid w:val="00F57501"/>
    <w:rsid w:val="00F57AB0"/>
    <w:rsid w:val="00F57B7F"/>
    <w:rsid w:val="00F600C1"/>
    <w:rsid w:val="00F608AA"/>
    <w:rsid w:val="00F60A37"/>
    <w:rsid w:val="00F60E4C"/>
    <w:rsid w:val="00F61138"/>
    <w:rsid w:val="00F61150"/>
    <w:rsid w:val="00F611D8"/>
    <w:rsid w:val="00F614E6"/>
    <w:rsid w:val="00F62056"/>
    <w:rsid w:val="00F621A0"/>
    <w:rsid w:val="00F62F26"/>
    <w:rsid w:val="00F63182"/>
    <w:rsid w:val="00F635DD"/>
    <w:rsid w:val="00F63687"/>
    <w:rsid w:val="00F64087"/>
    <w:rsid w:val="00F640A9"/>
    <w:rsid w:val="00F64602"/>
    <w:rsid w:val="00F64657"/>
    <w:rsid w:val="00F647E3"/>
    <w:rsid w:val="00F648A9"/>
    <w:rsid w:val="00F657CF"/>
    <w:rsid w:val="00F65C61"/>
    <w:rsid w:val="00F66C54"/>
    <w:rsid w:val="00F6741B"/>
    <w:rsid w:val="00F6768F"/>
    <w:rsid w:val="00F70D7F"/>
    <w:rsid w:val="00F70DD0"/>
    <w:rsid w:val="00F70F88"/>
    <w:rsid w:val="00F7179F"/>
    <w:rsid w:val="00F71E85"/>
    <w:rsid w:val="00F730B6"/>
    <w:rsid w:val="00F746B7"/>
    <w:rsid w:val="00F75232"/>
    <w:rsid w:val="00F754DE"/>
    <w:rsid w:val="00F75925"/>
    <w:rsid w:val="00F75A6E"/>
    <w:rsid w:val="00F76D28"/>
    <w:rsid w:val="00F76F5A"/>
    <w:rsid w:val="00F771CD"/>
    <w:rsid w:val="00F77425"/>
    <w:rsid w:val="00F777D1"/>
    <w:rsid w:val="00F77AD9"/>
    <w:rsid w:val="00F77D35"/>
    <w:rsid w:val="00F77EE6"/>
    <w:rsid w:val="00F80A51"/>
    <w:rsid w:val="00F80B56"/>
    <w:rsid w:val="00F816E6"/>
    <w:rsid w:val="00F83624"/>
    <w:rsid w:val="00F8369F"/>
    <w:rsid w:val="00F839B0"/>
    <w:rsid w:val="00F845FD"/>
    <w:rsid w:val="00F85403"/>
    <w:rsid w:val="00F87F70"/>
    <w:rsid w:val="00F90418"/>
    <w:rsid w:val="00F90D0F"/>
    <w:rsid w:val="00F91000"/>
    <w:rsid w:val="00F911C0"/>
    <w:rsid w:val="00F91709"/>
    <w:rsid w:val="00F925FD"/>
    <w:rsid w:val="00F93B1C"/>
    <w:rsid w:val="00F93EFB"/>
    <w:rsid w:val="00F94880"/>
    <w:rsid w:val="00F948E2"/>
    <w:rsid w:val="00F9529B"/>
    <w:rsid w:val="00F96BBD"/>
    <w:rsid w:val="00F9753B"/>
    <w:rsid w:val="00FA061C"/>
    <w:rsid w:val="00FA0F35"/>
    <w:rsid w:val="00FA229C"/>
    <w:rsid w:val="00FA28CB"/>
    <w:rsid w:val="00FA2B0B"/>
    <w:rsid w:val="00FA2D38"/>
    <w:rsid w:val="00FA30CC"/>
    <w:rsid w:val="00FA37D5"/>
    <w:rsid w:val="00FA3FFD"/>
    <w:rsid w:val="00FA469A"/>
    <w:rsid w:val="00FA4B36"/>
    <w:rsid w:val="00FA5BA6"/>
    <w:rsid w:val="00FA69FC"/>
    <w:rsid w:val="00FA6B0D"/>
    <w:rsid w:val="00FA7046"/>
    <w:rsid w:val="00FA7470"/>
    <w:rsid w:val="00FA749E"/>
    <w:rsid w:val="00FB06E8"/>
    <w:rsid w:val="00FB0E1F"/>
    <w:rsid w:val="00FB10BF"/>
    <w:rsid w:val="00FB1151"/>
    <w:rsid w:val="00FB1724"/>
    <w:rsid w:val="00FB1794"/>
    <w:rsid w:val="00FB1862"/>
    <w:rsid w:val="00FB21C1"/>
    <w:rsid w:val="00FB23A2"/>
    <w:rsid w:val="00FB23DC"/>
    <w:rsid w:val="00FB258A"/>
    <w:rsid w:val="00FB43AA"/>
    <w:rsid w:val="00FB5F9F"/>
    <w:rsid w:val="00FB64DA"/>
    <w:rsid w:val="00FB6B9B"/>
    <w:rsid w:val="00FB7CD3"/>
    <w:rsid w:val="00FC0692"/>
    <w:rsid w:val="00FC144D"/>
    <w:rsid w:val="00FC176D"/>
    <w:rsid w:val="00FC2269"/>
    <w:rsid w:val="00FC2E5F"/>
    <w:rsid w:val="00FC3057"/>
    <w:rsid w:val="00FC348A"/>
    <w:rsid w:val="00FC41F0"/>
    <w:rsid w:val="00FC478A"/>
    <w:rsid w:val="00FC4893"/>
    <w:rsid w:val="00FC661F"/>
    <w:rsid w:val="00FC6B82"/>
    <w:rsid w:val="00FC6C85"/>
    <w:rsid w:val="00FC70F7"/>
    <w:rsid w:val="00FC7266"/>
    <w:rsid w:val="00FD045D"/>
    <w:rsid w:val="00FD0AF9"/>
    <w:rsid w:val="00FD0C24"/>
    <w:rsid w:val="00FD1334"/>
    <w:rsid w:val="00FD22D1"/>
    <w:rsid w:val="00FD3170"/>
    <w:rsid w:val="00FD31EB"/>
    <w:rsid w:val="00FD4BC9"/>
    <w:rsid w:val="00FD55A1"/>
    <w:rsid w:val="00FD59D2"/>
    <w:rsid w:val="00FD59E8"/>
    <w:rsid w:val="00FD5BB4"/>
    <w:rsid w:val="00FD5E69"/>
    <w:rsid w:val="00FD669F"/>
    <w:rsid w:val="00FD6D41"/>
    <w:rsid w:val="00FD7159"/>
    <w:rsid w:val="00FD7823"/>
    <w:rsid w:val="00FE01DA"/>
    <w:rsid w:val="00FE2ECA"/>
    <w:rsid w:val="00FE2FDF"/>
    <w:rsid w:val="00FE30D0"/>
    <w:rsid w:val="00FE311D"/>
    <w:rsid w:val="00FE3663"/>
    <w:rsid w:val="00FE37CD"/>
    <w:rsid w:val="00FE3845"/>
    <w:rsid w:val="00FE3CD5"/>
    <w:rsid w:val="00FE47FB"/>
    <w:rsid w:val="00FE4A21"/>
    <w:rsid w:val="00FE5A24"/>
    <w:rsid w:val="00FE624B"/>
    <w:rsid w:val="00FE6C57"/>
    <w:rsid w:val="00FE7089"/>
    <w:rsid w:val="00FF030D"/>
    <w:rsid w:val="00FF088B"/>
    <w:rsid w:val="00FF0EE5"/>
    <w:rsid w:val="00FF1076"/>
    <w:rsid w:val="00FF10AB"/>
    <w:rsid w:val="00FF2521"/>
    <w:rsid w:val="00FF2DA5"/>
    <w:rsid w:val="00FF3C3E"/>
    <w:rsid w:val="00FF3CD8"/>
    <w:rsid w:val="00FF3EB4"/>
    <w:rsid w:val="00FF47FE"/>
    <w:rsid w:val="00FF67C3"/>
    <w:rsid w:val="00FF6AF7"/>
    <w:rsid w:val="00FF710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86369"/>
    <o:shapelayout v:ext="edit">
      <o:idmap v:ext="edit" data="1"/>
    </o:shapelayout>
  </w:shapeDefaults>
  <w:decimalSymbol w:val=","/>
  <w:listSeparator w:val=";"/>
  <w14:docId w14:val="6A1199D6"/>
  <w15:docId w15:val="{23276151-A031-4AC6-9F70-A0A1F4AD42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669B"/>
    <w:rPr>
      <w:sz w:val="22"/>
      <w:lang w:val="es-ES_tradnl"/>
    </w:rPr>
  </w:style>
  <w:style w:type="paragraph" w:styleId="Ttulo1">
    <w:name w:val="heading 1"/>
    <w:basedOn w:val="Normal"/>
    <w:next w:val="Normal"/>
    <w:link w:val="Ttulo1Car"/>
    <w:uiPriority w:val="9"/>
    <w:qFormat/>
    <w:rsid w:val="009873DC"/>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4">
    <w:name w:val="heading 4"/>
    <w:basedOn w:val="Normal"/>
    <w:next w:val="Normal"/>
    <w:link w:val="Ttulo4Car"/>
    <w:qFormat/>
    <w:rsid w:val="004F06C7"/>
    <w:pPr>
      <w:keepNext/>
      <w:jc w:val="center"/>
      <w:outlineLvl w:val="3"/>
    </w:pPr>
    <w:rPr>
      <w:b/>
      <w:bCs/>
      <w:sz w:val="24"/>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rsid w:val="0060170D"/>
    <w:pPr>
      <w:tabs>
        <w:tab w:val="center" w:pos="4252"/>
        <w:tab w:val="right" w:pos="8504"/>
      </w:tabs>
    </w:pPr>
  </w:style>
  <w:style w:type="paragraph" w:styleId="Piedepgina">
    <w:name w:val="footer"/>
    <w:basedOn w:val="Normal"/>
    <w:link w:val="PiedepginaCar"/>
    <w:rsid w:val="0060170D"/>
    <w:pPr>
      <w:tabs>
        <w:tab w:val="center" w:pos="4252"/>
        <w:tab w:val="right" w:pos="8504"/>
      </w:tabs>
    </w:pPr>
  </w:style>
  <w:style w:type="table" w:styleId="Tablaconcuadrcula">
    <w:name w:val="Table Grid"/>
    <w:basedOn w:val="Tablanormal"/>
    <w:rsid w:val="004557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rsid w:val="00816AC4"/>
    <w:rPr>
      <w:color w:val="0000FF"/>
      <w:u w:val="single"/>
    </w:rPr>
  </w:style>
  <w:style w:type="paragraph" w:customStyle="1" w:styleId="Textopredeterminado">
    <w:name w:val="Texto predeterminado"/>
    <w:basedOn w:val="Normal"/>
    <w:rsid w:val="00187B3C"/>
    <w:rPr>
      <w:snapToGrid w:val="0"/>
      <w:sz w:val="24"/>
      <w:lang w:val="en-US"/>
    </w:rPr>
  </w:style>
  <w:style w:type="paragraph" w:customStyle="1" w:styleId="Estilo1">
    <w:name w:val="Estilo1"/>
    <w:basedOn w:val="Normal"/>
    <w:rsid w:val="00060026"/>
    <w:pPr>
      <w:numPr>
        <w:numId w:val="1"/>
      </w:numPr>
      <w:jc w:val="both"/>
    </w:pPr>
    <w:rPr>
      <w:b/>
      <w:sz w:val="24"/>
      <w:u w:val="single"/>
      <w:lang w:val="es-ES"/>
    </w:rPr>
  </w:style>
  <w:style w:type="paragraph" w:customStyle="1" w:styleId="Estilo2">
    <w:name w:val="Estilo2"/>
    <w:basedOn w:val="Normal"/>
    <w:rsid w:val="00060026"/>
    <w:pPr>
      <w:numPr>
        <w:ilvl w:val="1"/>
        <w:numId w:val="1"/>
      </w:numPr>
      <w:tabs>
        <w:tab w:val="left" w:pos="1134"/>
      </w:tabs>
      <w:jc w:val="both"/>
    </w:pPr>
    <w:rPr>
      <w:spacing w:val="-3"/>
      <w:sz w:val="24"/>
      <w:lang w:val="es-ES"/>
    </w:rPr>
  </w:style>
  <w:style w:type="character" w:styleId="Nmerodepgina">
    <w:name w:val="page number"/>
    <w:basedOn w:val="Fuentedeprrafopredeter"/>
    <w:rsid w:val="00DA5C47"/>
  </w:style>
  <w:style w:type="paragraph" w:styleId="Textoindependiente2">
    <w:name w:val="Body Text 2"/>
    <w:basedOn w:val="Normal"/>
    <w:link w:val="Textoindependiente2Car"/>
    <w:rsid w:val="00F22188"/>
    <w:pPr>
      <w:jc w:val="both"/>
    </w:pPr>
    <w:rPr>
      <w:rFonts w:ascii="Arial" w:hAnsi="Arial"/>
      <w:b/>
      <w:u w:val="single"/>
    </w:rPr>
  </w:style>
  <w:style w:type="paragraph" w:customStyle="1" w:styleId="Estndar">
    <w:name w:val="Estándar"/>
    <w:link w:val="EstndarCar"/>
    <w:rsid w:val="00F22188"/>
    <w:pPr>
      <w:snapToGrid w:val="0"/>
      <w:jc w:val="both"/>
    </w:pPr>
    <w:rPr>
      <w:rFonts w:ascii="Arial" w:hAnsi="Arial"/>
      <w:color w:val="000000"/>
      <w:sz w:val="24"/>
    </w:rPr>
  </w:style>
  <w:style w:type="paragraph" w:styleId="Sangradetextonormal">
    <w:name w:val="Body Text Indent"/>
    <w:basedOn w:val="Normal"/>
    <w:link w:val="SangradetextonormalCar"/>
    <w:rsid w:val="00F51440"/>
    <w:pPr>
      <w:spacing w:after="120"/>
      <w:ind w:left="283"/>
    </w:pPr>
  </w:style>
  <w:style w:type="paragraph" w:customStyle="1" w:styleId="Simple">
    <w:name w:val="Simple"/>
    <w:rsid w:val="00F51440"/>
    <w:pPr>
      <w:snapToGrid w:val="0"/>
    </w:pPr>
    <w:rPr>
      <w:color w:val="000000"/>
      <w:sz w:val="24"/>
      <w:lang w:val="es-ES_tradnl"/>
    </w:rPr>
  </w:style>
  <w:style w:type="paragraph" w:styleId="Textoindependiente">
    <w:name w:val="Body Text"/>
    <w:basedOn w:val="Normal"/>
    <w:link w:val="TextoindependienteCar"/>
    <w:rsid w:val="004F06C7"/>
    <w:pPr>
      <w:spacing w:after="120"/>
    </w:pPr>
  </w:style>
  <w:style w:type="paragraph" w:styleId="Textoindependiente3">
    <w:name w:val="Body Text 3"/>
    <w:basedOn w:val="Normal"/>
    <w:link w:val="Textoindependiente3Car"/>
    <w:rsid w:val="004F06C7"/>
    <w:pPr>
      <w:spacing w:after="120"/>
    </w:pPr>
    <w:rPr>
      <w:sz w:val="16"/>
      <w:szCs w:val="16"/>
    </w:rPr>
  </w:style>
  <w:style w:type="paragraph" w:customStyle="1" w:styleId="Default">
    <w:name w:val="Default"/>
    <w:rsid w:val="000D3861"/>
    <w:pPr>
      <w:autoSpaceDE w:val="0"/>
      <w:autoSpaceDN w:val="0"/>
      <w:adjustRightInd w:val="0"/>
    </w:pPr>
    <w:rPr>
      <w:rFonts w:ascii="Arial" w:hAnsi="Arial" w:cs="Arial"/>
      <w:color w:val="000000"/>
      <w:sz w:val="24"/>
      <w:szCs w:val="24"/>
    </w:rPr>
  </w:style>
  <w:style w:type="paragraph" w:customStyle="1" w:styleId="CM1">
    <w:name w:val="CM1"/>
    <w:basedOn w:val="Default"/>
    <w:next w:val="Default"/>
    <w:rsid w:val="000D3861"/>
    <w:rPr>
      <w:rFonts w:cs="Times New Roman"/>
      <w:color w:val="auto"/>
    </w:rPr>
  </w:style>
  <w:style w:type="paragraph" w:customStyle="1" w:styleId="yo">
    <w:name w:val="yo"/>
    <w:basedOn w:val="Normal"/>
    <w:rsid w:val="00EC5F2F"/>
    <w:pPr>
      <w:jc w:val="both"/>
      <w:outlineLvl w:val="1"/>
    </w:pPr>
    <w:rPr>
      <w:rFonts w:ascii="Arial" w:hAnsi="Arial"/>
      <w:lang w:val="es-ES"/>
    </w:rPr>
  </w:style>
  <w:style w:type="paragraph" w:styleId="Prrafodelista">
    <w:name w:val="List Paragraph"/>
    <w:aliases w:val="Párrafo1_viñeta"/>
    <w:basedOn w:val="Normal"/>
    <w:link w:val="PrrafodelistaCar"/>
    <w:uiPriority w:val="34"/>
    <w:qFormat/>
    <w:rsid w:val="00FF3EB4"/>
    <w:pPr>
      <w:ind w:left="720"/>
      <w:contextualSpacing/>
    </w:pPr>
  </w:style>
  <w:style w:type="paragraph" w:customStyle="1" w:styleId="Pa6">
    <w:name w:val="Pa6"/>
    <w:basedOn w:val="Default"/>
    <w:next w:val="Default"/>
    <w:uiPriority w:val="99"/>
    <w:rsid w:val="00E73D53"/>
    <w:pPr>
      <w:spacing w:line="201" w:lineRule="atLeast"/>
    </w:pPr>
    <w:rPr>
      <w:color w:val="auto"/>
    </w:rPr>
  </w:style>
  <w:style w:type="paragraph" w:styleId="Textodeglobo">
    <w:name w:val="Balloon Text"/>
    <w:basedOn w:val="Normal"/>
    <w:link w:val="TextodegloboCar"/>
    <w:uiPriority w:val="99"/>
    <w:semiHidden/>
    <w:unhideWhenUsed/>
    <w:rsid w:val="006B489D"/>
    <w:rPr>
      <w:rFonts w:ascii="Tahoma" w:hAnsi="Tahoma" w:cs="Tahoma"/>
      <w:sz w:val="16"/>
      <w:szCs w:val="16"/>
    </w:rPr>
  </w:style>
  <w:style w:type="character" w:customStyle="1" w:styleId="TextodegloboCar">
    <w:name w:val="Texto de globo Car"/>
    <w:basedOn w:val="Fuentedeprrafopredeter"/>
    <w:link w:val="Textodeglobo"/>
    <w:uiPriority w:val="99"/>
    <w:semiHidden/>
    <w:rsid w:val="006B489D"/>
    <w:rPr>
      <w:rFonts w:ascii="Tahoma" w:hAnsi="Tahoma" w:cs="Tahoma"/>
      <w:sz w:val="16"/>
      <w:szCs w:val="16"/>
      <w:lang w:val="es-ES_tradnl"/>
    </w:rPr>
  </w:style>
  <w:style w:type="numbering" w:customStyle="1" w:styleId="Estilo3">
    <w:name w:val="Estilo3"/>
    <w:uiPriority w:val="99"/>
    <w:rsid w:val="005D7A78"/>
    <w:pPr>
      <w:numPr>
        <w:numId w:val="2"/>
      </w:numPr>
    </w:pPr>
  </w:style>
  <w:style w:type="paragraph" w:customStyle="1" w:styleId="ESTANDAR">
    <w:name w:val="ESTANDAR"/>
    <w:basedOn w:val="Normal"/>
    <w:link w:val="ESTANDARCar"/>
    <w:qFormat/>
    <w:rsid w:val="00F225A3"/>
    <w:pPr>
      <w:jc w:val="both"/>
    </w:pPr>
    <w:rPr>
      <w:rFonts w:ascii="Gill Sans" w:hAnsi="Gill Sans"/>
      <w:sz w:val="26"/>
      <w:szCs w:val="24"/>
      <w:lang w:val="es-ES"/>
    </w:rPr>
  </w:style>
  <w:style w:type="paragraph" w:customStyle="1" w:styleId="SANGRADO-2">
    <w:name w:val="SANGRADO-2"/>
    <w:basedOn w:val="Normal"/>
    <w:link w:val="SANGRADO-2Car"/>
    <w:rsid w:val="00E545F9"/>
    <w:pPr>
      <w:keepLines/>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 w:val="left" w:pos="8504"/>
      </w:tabs>
      <w:autoSpaceDE w:val="0"/>
      <w:autoSpaceDN w:val="0"/>
      <w:adjustRightInd w:val="0"/>
      <w:ind w:left="1134" w:hanging="567"/>
      <w:jc w:val="both"/>
    </w:pPr>
    <w:rPr>
      <w:rFonts w:ascii="Arial" w:hAnsi="Arial" w:cs="Arial"/>
      <w:sz w:val="24"/>
      <w:szCs w:val="24"/>
      <w:lang w:val="es-ES"/>
    </w:rPr>
  </w:style>
  <w:style w:type="character" w:customStyle="1" w:styleId="SANGRADO-2Car">
    <w:name w:val="SANGRADO-2 Car"/>
    <w:basedOn w:val="Fuentedeprrafopredeter"/>
    <w:link w:val="SANGRADO-2"/>
    <w:rsid w:val="00E545F9"/>
    <w:rPr>
      <w:rFonts w:ascii="Arial" w:hAnsi="Arial" w:cs="Arial"/>
      <w:sz w:val="24"/>
      <w:szCs w:val="24"/>
    </w:rPr>
  </w:style>
  <w:style w:type="character" w:customStyle="1" w:styleId="InitialStyle">
    <w:name w:val="InitialStyle"/>
    <w:uiPriority w:val="99"/>
    <w:rsid w:val="00AA273D"/>
    <w:rPr>
      <w:rFonts w:ascii="Arial" w:hAnsi="Arial" w:cs="Arial"/>
    </w:rPr>
  </w:style>
  <w:style w:type="paragraph" w:styleId="NormalWeb">
    <w:name w:val="Normal (Web)"/>
    <w:basedOn w:val="Normal"/>
    <w:uiPriority w:val="99"/>
    <w:semiHidden/>
    <w:unhideWhenUsed/>
    <w:rsid w:val="000458FF"/>
    <w:pPr>
      <w:spacing w:before="100" w:beforeAutospacing="1" w:after="100" w:afterAutospacing="1"/>
    </w:pPr>
    <w:rPr>
      <w:sz w:val="24"/>
      <w:szCs w:val="24"/>
      <w:lang w:val="es-ES"/>
    </w:rPr>
  </w:style>
  <w:style w:type="table" w:customStyle="1" w:styleId="Listamedia11">
    <w:name w:val="Lista media 11"/>
    <w:basedOn w:val="Tablanormal"/>
    <w:uiPriority w:val="65"/>
    <w:rsid w:val="005F3475"/>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character" w:styleId="Refdecomentario">
    <w:name w:val="annotation reference"/>
    <w:basedOn w:val="Fuentedeprrafopredeter"/>
    <w:uiPriority w:val="99"/>
    <w:semiHidden/>
    <w:unhideWhenUsed/>
    <w:rsid w:val="00FC6B82"/>
    <w:rPr>
      <w:sz w:val="16"/>
      <w:szCs w:val="16"/>
    </w:rPr>
  </w:style>
  <w:style w:type="paragraph" w:styleId="Textocomentario">
    <w:name w:val="annotation text"/>
    <w:basedOn w:val="Normal"/>
    <w:link w:val="TextocomentarioCar"/>
    <w:uiPriority w:val="99"/>
    <w:unhideWhenUsed/>
    <w:rsid w:val="00FC6B82"/>
    <w:rPr>
      <w:sz w:val="20"/>
    </w:rPr>
  </w:style>
  <w:style w:type="character" w:customStyle="1" w:styleId="TextocomentarioCar">
    <w:name w:val="Texto comentario Car"/>
    <w:basedOn w:val="Fuentedeprrafopredeter"/>
    <w:link w:val="Textocomentario"/>
    <w:uiPriority w:val="99"/>
    <w:rsid w:val="00FC6B82"/>
    <w:rPr>
      <w:lang w:val="es-ES_tradnl"/>
    </w:rPr>
  </w:style>
  <w:style w:type="paragraph" w:styleId="Asuntodelcomentario">
    <w:name w:val="annotation subject"/>
    <w:basedOn w:val="Textocomentario"/>
    <w:next w:val="Textocomentario"/>
    <w:link w:val="AsuntodelcomentarioCar"/>
    <w:uiPriority w:val="99"/>
    <w:semiHidden/>
    <w:unhideWhenUsed/>
    <w:rsid w:val="00FC6B82"/>
    <w:rPr>
      <w:b/>
      <w:bCs/>
    </w:rPr>
  </w:style>
  <w:style w:type="character" w:customStyle="1" w:styleId="AsuntodelcomentarioCar">
    <w:name w:val="Asunto del comentario Car"/>
    <w:basedOn w:val="TextocomentarioCar"/>
    <w:link w:val="Asuntodelcomentario"/>
    <w:uiPriority w:val="99"/>
    <w:semiHidden/>
    <w:rsid w:val="00FC6B82"/>
    <w:rPr>
      <w:b/>
      <w:bCs/>
      <w:lang w:val="es-ES_tradnl"/>
    </w:rPr>
  </w:style>
  <w:style w:type="paragraph" w:styleId="Textonotapie">
    <w:name w:val="footnote text"/>
    <w:basedOn w:val="Normal"/>
    <w:link w:val="TextonotapieCar"/>
    <w:uiPriority w:val="99"/>
    <w:unhideWhenUsed/>
    <w:rsid w:val="00F42BBF"/>
    <w:rPr>
      <w:sz w:val="20"/>
    </w:rPr>
  </w:style>
  <w:style w:type="character" w:customStyle="1" w:styleId="TextonotapieCar">
    <w:name w:val="Texto nota pie Car"/>
    <w:basedOn w:val="Fuentedeprrafopredeter"/>
    <w:link w:val="Textonotapie"/>
    <w:uiPriority w:val="99"/>
    <w:rsid w:val="00F42BBF"/>
    <w:rPr>
      <w:lang w:val="es-ES_tradnl"/>
    </w:rPr>
  </w:style>
  <w:style w:type="character" w:styleId="Refdenotaalpie">
    <w:name w:val="footnote reference"/>
    <w:basedOn w:val="Fuentedeprrafopredeter"/>
    <w:uiPriority w:val="99"/>
    <w:semiHidden/>
    <w:unhideWhenUsed/>
    <w:rsid w:val="00F42BBF"/>
    <w:rPr>
      <w:vertAlign w:val="superscript"/>
    </w:rPr>
  </w:style>
  <w:style w:type="character" w:customStyle="1" w:styleId="EstndarCar">
    <w:name w:val="Estándar Car"/>
    <w:basedOn w:val="Fuentedeprrafopredeter"/>
    <w:link w:val="Estndar"/>
    <w:rsid w:val="00F6768F"/>
    <w:rPr>
      <w:rFonts w:ascii="Arial" w:hAnsi="Arial"/>
      <w:color w:val="000000"/>
      <w:sz w:val="24"/>
    </w:rPr>
  </w:style>
  <w:style w:type="character" w:customStyle="1" w:styleId="Ttulo4Car">
    <w:name w:val="Título 4 Car"/>
    <w:basedOn w:val="Fuentedeprrafopredeter"/>
    <w:link w:val="Ttulo4"/>
    <w:rsid w:val="00D44F4C"/>
    <w:rPr>
      <w:b/>
      <w:bCs/>
      <w:sz w:val="24"/>
    </w:rPr>
  </w:style>
  <w:style w:type="character" w:customStyle="1" w:styleId="EncabezadoCar">
    <w:name w:val="Encabezado Car"/>
    <w:basedOn w:val="Fuentedeprrafopredeter"/>
    <w:link w:val="Encabezado"/>
    <w:rsid w:val="00D44F4C"/>
    <w:rPr>
      <w:sz w:val="22"/>
      <w:lang w:val="es-ES_tradnl"/>
    </w:rPr>
  </w:style>
  <w:style w:type="character" w:customStyle="1" w:styleId="PiedepginaCar">
    <w:name w:val="Pie de página Car"/>
    <w:basedOn w:val="Fuentedeprrafopredeter"/>
    <w:link w:val="Piedepgina"/>
    <w:rsid w:val="00D44F4C"/>
    <w:rPr>
      <w:sz w:val="22"/>
      <w:lang w:val="es-ES_tradnl"/>
    </w:rPr>
  </w:style>
  <w:style w:type="character" w:customStyle="1" w:styleId="Textoindependiente2Car">
    <w:name w:val="Texto independiente 2 Car"/>
    <w:basedOn w:val="Fuentedeprrafopredeter"/>
    <w:link w:val="Textoindependiente2"/>
    <w:rsid w:val="00D44F4C"/>
    <w:rPr>
      <w:rFonts w:ascii="Arial" w:hAnsi="Arial"/>
      <w:b/>
      <w:sz w:val="22"/>
      <w:u w:val="single"/>
      <w:lang w:val="es-ES_tradnl"/>
    </w:rPr>
  </w:style>
  <w:style w:type="character" w:customStyle="1" w:styleId="SangradetextonormalCar">
    <w:name w:val="Sangría de texto normal Car"/>
    <w:basedOn w:val="Fuentedeprrafopredeter"/>
    <w:link w:val="Sangradetextonormal"/>
    <w:rsid w:val="00D44F4C"/>
    <w:rPr>
      <w:sz w:val="22"/>
      <w:lang w:val="es-ES_tradnl"/>
    </w:rPr>
  </w:style>
  <w:style w:type="character" w:customStyle="1" w:styleId="TextoindependienteCar">
    <w:name w:val="Texto independiente Car"/>
    <w:basedOn w:val="Fuentedeprrafopredeter"/>
    <w:link w:val="Textoindependiente"/>
    <w:rsid w:val="00D44F4C"/>
    <w:rPr>
      <w:sz w:val="22"/>
      <w:lang w:val="es-ES_tradnl"/>
    </w:rPr>
  </w:style>
  <w:style w:type="character" w:customStyle="1" w:styleId="Textoindependiente3Car">
    <w:name w:val="Texto independiente 3 Car"/>
    <w:basedOn w:val="Fuentedeprrafopredeter"/>
    <w:link w:val="Textoindependiente3"/>
    <w:rsid w:val="00D44F4C"/>
    <w:rPr>
      <w:sz w:val="16"/>
      <w:szCs w:val="16"/>
      <w:lang w:val="es-ES_tradnl"/>
    </w:rPr>
  </w:style>
  <w:style w:type="paragraph" w:customStyle="1" w:styleId="SANGRADO-3">
    <w:name w:val="SANGRADO-3"/>
    <w:basedOn w:val="Normal"/>
    <w:rsid w:val="00D44F4C"/>
    <w:pPr>
      <w:keepLines/>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 w:val="left" w:pos="8504"/>
      </w:tabs>
      <w:autoSpaceDE w:val="0"/>
      <w:autoSpaceDN w:val="0"/>
      <w:adjustRightInd w:val="0"/>
      <w:ind w:left="1701" w:hanging="567"/>
      <w:jc w:val="both"/>
    </w:pPr>
    <w:rPr>
      <w:rFonts w:ascii="Arial" w:hAnsi="Arial" w:cs="Arial"/>
      <w:sz w:val="24"/>
      <w:szCs w:val="24"/>
      <w:lang w:val="es-ES"/>
    </w:rPr>
  </w:style>
  <w:style w:type="paragraph" w:customStyle="1" w:styleId="SANGRADO-4">
    <w:name w:val="SANGRADO-4"/>
    <w:basedOn w:val="Normal"/>
    <w:rsid w:val="00D44F4C"/>
    <w:pPr>
      <w:keepLines/>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 w:val="left" w:pos="8504"/>
      </w:tabs>
      <w:autoSpaceDE w:val="0"/>
      <w:autoSpaceDN w:val="0"/>
      <w:adjustRightInd w:val="0"/>
      <w:ind w:left="2835" w:hanging="1134"/>
      <w:jc w:val="both"/>
    </w:pPr>
    <w:rPr>
      <w:rFonts w:ascii="Arial" w:hAnsi="Arial" w:cs="Arial"/>
      <w:sz w:val="24"/>
      <w:szCs w:val="24"/>
      <w:lang w:val="es-ES"/>
    </w:rPr>
  </w:style>
  <w:style w:type="paragraph" w:styleId="Sinespaciado">
    <w:name w:val="No Spacing"/>
    <w:uiPriority w:val="1"/>
    <w:qFormat/>
    <w:rsid w:val="0091720B"/>
    <w:rPr>
      <w:sz w:val="22"/>
      <w:lang w:val="es-ES_tradnl"/>
    </w:rPr>
  </w:style>
  <w:style w:type="paragraph" w:customStyle="1" w:styleId="SANGRADO-2-2">
    <w:name w:val="SANGRADO-2-2"/>
    <w:basedOn w:val="Normal"/>
    <w:rsid w:val="00FC2E5F"/>
    <w:pPr>
      <w:keepLines/>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 w:val="left" w:pos="8504"/>
      </w:tabs>
      <w:autoSpaceDE w:val="0"/>
      <w:autoSpaceDN w:val="0"/>
      <w:adjustRightInd w:val="0"/>
      <w:ind w:left="1701" w:hanging="1134"/>
      <w:jc w:val="both"/>
    </w:pPr>
    <w:rPr>
      <w:rFonts w:ascii="Arial" w:hAnsi="Arial" w:cs="Arial"/>
      <w:sz w:val="24"/>
      <w:szCs w:val="24"/>
      <w:lang w:val="es-ES"/>
    </w:rPr>
  </w:style>
  <w:style w:type="paragraph" w:styleId="Textonotaalfinal">
    <w:name w:val="endnote text"/>
    <w:basedOn w:val="Normal"/>
    <w:link w:val="TextonotaalfinalCar"/>
    <w:uiPriority w:val="99"/>
    <w:semiHidden/>
    <w:unhideWhenUsed/>
    <w:rsid w:val="004553AE"/>
    <w:rPr>
      <w:sz w:val="20"/>
    </w:rPr>
  </w:style>
  <w:style w:type="character" w:customStyle="1" w:styleId="TextonotaalfinalCar">
    <w:name w:val="Texto nota al final Car"/>
    <w:basedOn w:val="Fuentedeprrafopredeter"/>
    <w:link w:val="Textonotaalfinal"/>
    <w:uiPriority w:val="99"/>
    <w:semiHidden/>
    <w:rsid w:val="004553AE"/>
    <w:rPr>
      <w:lang w:val="es-ES_tradnl"/>
    </w:rPr>
  </w:style>
  <w:style w:type="character" w:styleId="Refdenotaalfinal">
    <w:name w:val="endnote reference"/>
    <w:basedOn w:val="Fuentedeprrafopredeter"/>
    <w:uiPriority w:val="99"/>
    <w:semiHidden/>
    <w:unhideWhenUsed/>
    <w:rsid w:val="004553AE"/>
    <w:rPr>
      <w:vertAlign w:val="superscript"/>
    </w:rPr>
  </w:style>
  <w:style w:type="paragraph" w:customStyle="1" w:styleId="Textodetabla">
    <w:name w:val="Texto de tabla"/>
    <w:basedOn w:val="Normal"/>
    <w:rsid w:val="00C61876"/>
    <w:pPr>
      <w:autoSpaceDE w:val="0"/>
      <w:autoSpaceDN w:val="0"/>
      <w:adjustRightInd w:val="0"/>
      <w:jc w:val="right"/>
    </w:pPr>
    <w:rPr>
      <w:sz w:val="24"/>
      <w:szCs w:val="24"/>
      <w:lang w:val="es-ES"/>
    </w:rPr>
  </w:style>
  <w:style w:type="character" w:customStyle="1" w:styleId="Ttulo1Car">
    <w:name w:val="Título 1 Car"/>
    <w:basedOn w:val="Fuentedeprrafopredeter"/>
    <w:link w:val="Ttulo1"/>
    <w:uiPriority w:val="9"/>
    <w:rsid w:val="009873DC"/>
    <w:rPr>
      <w:rFonts w:asciiTheme="majorHAnsi" w:eastAsiaTheme="majorEastAsia" w:hAnsiTheme="majorHAnsi" w:cstheme="majorBidi"/>
      <w:b/>
      <w:bCs/>
      <w:color w:val="365F91" w:themeColor="accent1" w:themeShade="BF"/>
      <w:sz w:val="28"/>
      <w:szCs w:val="28"/>
      <w:lang w:val="es-ES_tradnl"/>
    </w:rPr>
  </w:style>
  <w:style w:type="paragraph" w:styleId="TDC1">
    <w:name w:val="toc 1"/>
    <w:basedOn w:val="Normal"/>
    <w:next w:val="Normal"/>
    <w:autoRedefine/>
    <w:uiPriority w:val="39"/>
    <w:unhideWhenUsed/>
    <w:rsid w:val="00D9489A"/>
    <w:pPr>
      <w:tabs>
        <w:tab w:val="right" w:leader="dot" w:pos="10206"/>
      </w:tabs>
      <w:spacing w:line="360" w:lineRule="auto"/>
      <w:ind w:right="567"/>
      <w:jc w:val="both"/>
    </w:pPr>
  </w:style>
  <w:style w:type="paragraph" w:styleId="TtuloTDC">
    <w:name w:val="TOC Heading"/>
    <w:basedOn w:val="Ttulo1"/>
    <w:next w:val="Normal"/>
    <w:uiPriority w:val="39"/>
    <w:unhideWhenUsed/>
    <w:qFormat/>
    <w:rsid w:val="00E32B0F"/>
    <w:pPr>
      <w:outlineLvl w:val="9"/>
    </w:pPr>
  </w:style>
  <w:style w:type="character" w:customStyle="1" w:styleId="ESTANDARCar">
    <w:name w:val="ESTANDAR Car"/>
    <w:link w:val="ESTANDAR"/>
    <w:rsid w:val="00C46CA6"/>
    <w:rPr>
      <w:rFonts w:ascii="Gill Sans" w:hAnsi="Gill Sans"/>
      <w:sz w:val="26"/>
      <w:szCs w:val="24"/>
    </w:rPr>
  </w:style>
  <w:style w:type="character" w:customStyle="1" w:styleId="PrrafodelistaCar">
    <w:name w:val="Párrafo de lista Car"/>
    <w:aliases w:val="Párrafo1_viñeta Car"/>
    <w:basedOn w:val="Fuentedeprrafopredeter"/>
    <w:link w:val="Prrafodelista"/>
    <w:uiPriority w:val="34"/>
    <w:rsid w:val="00C46CA6"/>
    <w:rPr>
      <w:sz w:val="22"/>
      <w:lang w:val="es-ES_tradnl"/>
    </w:rPr>
  </w:style>
  <w:style w:type="character" w:styleId="Mencinsinresolver">
    <w:name w:val="Unresolved Mention"/>
    <w:basedOn w:val="Fuentedeprrafopredeter"/>
    <w:uiPriority w:val="99"/>
    <w:semiHidden/>
    <w:unhideWhenUsed/>
    <w:rsid w:val="00C65541"/>
    <w:rPr>
      <w:color w:val="605E5C"/>
      <w:shd w:val="clear" w:color="auto" w:fill="E1DFDD"/>
    </w:rPr>
  </w:style>
  <w:style w:type="table" w:customStyle="1" w:styleId="Tablaconcuadrcula2">
    <w:name w:val="Tabla con cuadrícula2"/>
    <w:basedOn w:val="Tablanormal"/>
    <w:next w:val="Tablaconcuadrcula"/>
    <w:rsid w:val="009A036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basedOn w:val="Fuentedeprrafopredeter"/>
    <w:uiPriority w:val="22"/>
    <w:qFormat/>
    <w:rsid w:val="009901AA"/>
    <w:rPr>
      <w:b/>
      <w:bCs/>
    </w:rPr>
  </w:style>
  <w:style w:type="character" w:styleId="Hipervnculovisitado">
    <w:name w:val="FollowedHyperlink"/>
    <w:basedOn w:val="Fuentedeprrafopredeter"/>
    <w:uiPriority w:val="99"/>
    <w:semiHidden/>
    <w:unhideWhenUsed/>
    <w:rsid w:val="0012180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9185898">
      <w:bodyDiv w:val="1"/>
      <w:marLeft w:val="0"/>
      <w:marRight w:val="0"/>
      <w:marTop w:val="0"/>
      <w:marBottom w:val="0"/>
      <w:divBdr>
        <w:top w:val="none" w:sz="0" w:space="0" w:color="auto"/>
        <w:left w:val="none" w:sz="0" w:space="0" w:color="auto"/>
        <w:bottom w:val="none" w:sz="0" w:space="0" w:color="auto"/>
        <w:right w:val="none" w:sz="0" w:space="0" w:color="auto"/>
      </w:divBdr>
    </w:div>
    <w:div w:id="734820570">
      <w:bodyDiv w:val="1"/>
      <w:marLeft w:val="0"/>
      <w:marRight w:val="0"/>
      <w:marTop w:val="0"/>
      <w:marBottom w:val="0"/>
      <w:divBdr>
        <w:top w:val="none" w:sz="0" w:space="0" w:color="auto"/>
        <w:left w:val="none" w:sz="0" w:space="0" w:color="auto"/>
        <w:bottom w:val="none" w:sz="0" w:space="0" w:color="auto"/>
        <w:right w:val="none" w:sz="0" w:space="0" w:color="auto"/>
      </w:divBdr>
    </w:div>
    <w:div w:id="1340963437">
      <w:bodyDiv w:val="1"/>
      <w:marLeft w:val="0"/>
      <w:marRight w:val="0"/>
      <w:marTop w:val="0"/>
      <w:marBottom w:val="0"/>
      <w:divBdr>
        <w:top w:val="none" w:sz="0" w:space="0" w:color="auto"/>
        <w:left w:val="none" w:sz="0" w:space="0" w:color="auto"/>
        <w:bottom w:val="none" w:sz="0" w:space="0" w:color="auto"/>
        <w:right w:val="none" w:sz="0" w:space="0" w:color="auto"/>
      </w:divBdr>
    </w:div>
    <w:div w:id="1585256839">
      <w:bodyDiv w:val="1"/>
      <w:marLeft w:val="0"/>
      <w:marRight w:val="0"/>
      <w:marTop w:val="0"/>
      <w:marBottom w:val="0"/>
      <w:divBdr>
        <w:top w:val="none" w:sz="0" w:space="0" w:color="auto"/>
        <w:left w:val="none" w:sz="0" w:space="0" w:color="auto"/>
        <w:bottom w:val="none" w:sz="0" w:space="0" w:color="auto"/>
        <w:right w:val="none" w:sz="0" w:space="0" w:color="auto"/>
      </w:divBdr>
    </w:div>
    <w:div w:id="1675259685">
      <w:bodyDiv w:val="1"/>
      <w:marLeft w:val="0"/>
      <w:marRight w:val="0"/>
      <w:marTop w:val="0"/>
      <w:marBottom w:val="0"/>
      <w:divBdr>
        <w:top w:val="none" w:sz="0" w:space="0" w:color="auto"/>
        <w:left w:val="none" w:sz="0" w:space="0" w:color="auto"/>
        <w:bottom w:val="none" w:sz="0" w:space="0" w:color="auto"/>
        <w:right w:val="none" w:sz="0" w:space="0" w:color="auto"/>
      </w:divBdr>
    </w:div>
    <w:div w:id="1782068456">
      <w:bodyDiv w:val="1"/>
      <w:marLeft w:val="0"/>
      <w:marRight w:val="0"/>
      <w:marTop w:val="0"/>
      <w:marBottom w:val="0"/>
      <w:divBdr>
        <w:top w:val="none" w:sz="0" w:space="0" w:color="auto"/>
        <w:left w:val="none" w:sz="0" w:space="0" w:color="auto"/>
        <w:bottom w:val="none" w:sz="0" w:space="0" w:color="auto"/>
        <w:right w:val="none" w:sz="0" w:space="0" w:color="auto"/>
      </w:divBdr>
      <w:divsChild>
        <w:div w:id="1492865880">
          <w:marLeft w:val="0"/>
          <w:marRight w:val="0"/>
          <w:marTop w:val="0"/>
          <w:marBottom w:val="0"/>
          <w:divBdr>
            <w:top w:val="none" w:sz="0" w:space="0" w:color="auto"/>
            <w:left w:val="none" w:sz="0" w:space="0" w:color="auto"/>
            <w:bottom w:val="none" w:sz="0" w:space="0" w:color="auto"/>
            <w:right w:val="none" w:sz="0" w:space="0" w:color="auto"/>
          </w:divBdr>
          <w:divsChild>
            <w:div w:id="766925369">
              <w:marLeft w:val="0"/>
              <w:marRight w:val="0"/>
              <w:marTop w:val="0"/>
              <w:marBottom w:val="0"/>
              <w:divBdr>
                <w:top w:val="none" w:sz="0" w:space="0" w:color="auto"/>
                <w:left w:val="none" w:sz="0" w:space="0" w:color="auto"/>
                <w:bottom w:val="none" w:sz="0" w:space="0" w:color="auto"/>
                <w:right w:val="none" w:sz="0" w:space="0" w:color="auto"/>
              </w:divBdr>
              <w:divsChild>
                <w:div w:id="1883324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4410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wmf"/></Relationships>
</file>

<file path=word/_rels/settings.xml.rels><?xml version="1.0" encoding="UTF-8" standalone="yes"?>
<Relationships xmlns="http://schemas.openxmlformats.org/package/2006/relationships"><Relationship Id="rId1" Type="http://schemas.openxmlformats.org/officeDocument/2006/relationships/attachedTemplate" Target="file:///U:\modelos%20oficios\IGUALDAD_Secretaria.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EFC9CAA0835FA74491AB6686E1E5FDBA" ma:contentTypeVersion="3" ma:contentTypeDescription="Crear nuevo documento." ma:contentTypeScope="" ma:versionID="c1d1268f461366a8e761991129849d4d">
  <xsd:schema xmlns:xsd="http://www.w3.org/2001/XMLSchema" xmlns:xs="http://www.w3.org/2001/XMLSchema" xmlns:p="http://schemas.microsoft.com/office/2006/metadata/properties" xmlns:ns2="7a63cc3a-073b-4dfa-842d-925f4cf02dee" targetNamespace="http://schemas.microsoft.com/office/2006/metadata/properties" ma:root="true" ma:fieldsID="f4ae6e9a146b94992422f4ed151761f4" ns2:_="">
    <xsd:import namespace="7a63cc3a-073b-4dfa-842d-925f4cf02de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63cc3a-073b-4dfa-842d-925f4cf02d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0DB7A38-19B2-4207-99C2-6F503FD93FB1}">
  <ds:schemaRefs>
    <ds:schemaRef ds:uri="http://schemas.openxmlformats.org/officeDocument/2006/bibliography"/>
  </ds:schemaRefs>
</ds:datastoreItem>
</file>

<file path=customXml/itemProps2.xml><?xml version="1.0" encoding="utf-8"?>
<ds:datastoreItem xmlns:ds="http://schemas.openxmlformats.org/officeDocument/2006/customXml" ds:itemID="{4EF7A726-E236-46B0-9147-69A3E93D8E48}"/>
</file>

<file path=customXml/itemProps3.xml><?xml version="1.0" encoding="utf-8"?>
<ds:datastoreItem xmlns:ds="http://schemas.openxmlformats.org/officeDocument/2006/customXml" ds:itemID="{52B4502D-D73E-4E02-AF42-ED721D861152}"/>
</file>

<file path=customXml/itemProps4.xml><?xml version="1.0" encoding="utf-8"?>
<ds:datastoreItem xmlns:ds="http://schemas.openxmlformats.org/officeDocument/2006/customXml" ds:itemID="{8F6656C4-9BFE-4D2B-B799-9863F4E8BACC}"/>
</file>

<file path=docMetadata/LabelInfo.xml><?xml version="1.0" encoding="utf-8"?>
<clbl:labelList xmlns:clbl="http://schemas.microsoft.com/office/2020/mipLabelMetadata">
  <clbl:label id="{7c93e8fe-bb45-447d-9fbd-08f2d4d61ed3}" enabled="1" method="Standard" siteId="{a22f907a-53a6-449f-b082-22c03676d7fb}" contentBits="0" removed="0"/>
</clbl:labelList>
</file>

<file path=docProps/app.xml><?xml version="1.0" encoding="utf-8"?>
<Properties xmlns="http://schemas.openxmlformats.org/officeDocument/2006/extended-properties" xmlns:vt="http://schemas.openxmlformats.org/officeDocument/2006/docPropsVTypes">
  <Template>IGUALDAD_Secretaria</Template>
  <TotalTime>1</TotalTime>
  <Pages>2</Pages>
  <Words>417</Words>
  <Characters>2298</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Gerencia Informatica de la SS</Company>
  <LinksUpToDate>false</LinksUpToDate>
  <CharactersWithSpaces>2710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TGSS</dc:creator>
  <cp:keywords/>
  <dc:description/>
  <cp:lastModifiedBy>SANCHO SANZ, ELENA</cp:lastModifiedBy>
  <cp:revision>2</cp:revision>
  <cp:lastPrinted>2025-06-13T08:22:00Z</cp:lastPrinted>
  <dcterms:created xsi:type="dcterms:W3CDTF">2025-06-27T09:12:00Z</dcterms:created>
  <dcterms:modified xsi:type="dcterms:W3CDTF">2025-06-27T09:12:00Z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0x010100EFC9CAA0835FA74491AB6686E1E5FDBA</vt:lpwstr>
  </property>
</Properties>
</file>