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A189C2" w14:textId="77777777" w:rsidR="00571BFD" w:rsidRDefault="00571BFD" w:rsidP="0098022A">
      <w:pPr>
        <w:pStyle w:val="ESTANDAR"/>
        <w:jc w:val="center"/>
        <w:rPr>
          <w:rFonts w:ascii="Arial" w:hAnsi="Arial" w:cs="Arial"/>
          <w:b/>
          <w:sz w:val="22"/>
          <w:szCs w:val="22"/>
        </w:rPr>
      </w:pPr>
    </w:p>
    <w:p w14:paraId="59DF1E85" w14:textId="442E9BBC" w:rsidR="00A312D7" w:rsidRPr="002E0D26" w:rsidRDefault="00A312D7" w:rsidP="0098022A">
      <w:pPr>
        <w:pStyle w:val="ESTANDAR"/>
        <w:jc w:val="center"/>
        <w:rPr>
          <w:rFonts w:ascii="Arial" w:hAnsi="Arial" w:cs="Arial"/>
          <w:b/>
          <w:sz w:val="22"/>
          <w:szCs w:val="22"/>
        </w:rPr>
      </w:pPr>
      <w:r w:rsidRPr="002E0D26">
        <w:rPr>
          <w:rFonts w:ascii="Arial" w:hAnsi="Arial" w:cs="Arial"/>
          <w:b/>
          <w:sz w:val="22"/>
          <w:szCs w:val="22"/>
        </w:rPr>
        <w:t>Documento 3</w:t>
      </w:r>
    </w:p>
    <w:p w14:paraId="5FA2BCD7" w14:textId="77777777" w:rsidR="00A312D7" w:rsidRPr="002E0D26" w:rsidRDefault="00A312D7" w:rsidP="0098022A">
      <w:pPr>
        <w:pStyle w:val="ESTANDAR"/>
        <w:jc w:val="center"/>
        <w:rPr>
          <w:rFonts w:ascii="Arial" w:hAnsi="Arial" w:cs="Arial"/>
          <w:b/>
          <w:sz w:val="22"/>
          <w:szCs w:val="22"/>
        </w:rPr>
      </w:pPr>
    </w:p>
    <w:p w14:paraId="01336CDC" w14:textId="77777777" w:rsidR="00A312D7" w:rsidRPr="002E0D26" w:rsidRDefault="00A312D7" w:rsidP="0098022A">
      <w:pPr>
        <w:pStyle w:val="Estndar"/>
        <w:spacing w:line="360" w:lineRule="atLeast"/>
        <w:ind w:left="284"/>
        <w:jc w:val="center"/>
        <w:rPr>
          <w:rFonts w:cs="Arial"/>
          <w:b/>
          <w:sz w:val="22"/>
          <w:szCs w:val="22"/>
        </w:rPr>
      </w:pPr>
      <w:r w:rsidRPr="002E0D26">
        <w:rPr>
          <w:rFonts w:cs="Arial"/>
          <w:b/>
          <w:sz w:val="22"/>
          <w:szCs w:val="22"/>
        </w:rPr>
        <w:t>MODELO DE DECLARACIÓN RESPONSABLE SOBRE EMPRESAS VINCULADAS</w:t>
      </w:r>
    </w:p>
    <w:p w14:paraId="2CE3E4DA" w14:textId="77777777" w:rsidR="00A312D7" w:rsidRPr="002E0D26" w:rsidRDefault="00A312D7" w:rsidP="0098022A">
      <w:pPr>
        <w:pStyle w:val="Estndar"/>
        <w:spacing w:line="360" w:lineRule="atLeast"/>
        <w:ind w:left="284"/>
        <w:jc w:val="center"/>
        <w:rPr>
          <w:rFonts w:cs="Arial"/>
          <w:b/>
          <w:sz w:val="22"/>
          <w:szCs w:val="22"/>
        </w:rPr>
      </w:pPr>
      <w:r w:rsidRPr="002E0D26">
        <w:rPr>
          <w:rFonts w:cs="Arial"/>
          <w:b/>
          <w:sz w:val="22"/>
          <w:szCs w:val="22"/>
        </w:rPr>
        <w:t>A LOS EFECTOS DEL ARTÍCULO 86 DEL RGLCAP</w:t>
      </w:r>
    </w:p>
    <w:p w14:paraId="3DCF4A20" w14:textId="77777777" w:rsidR="00A312D7" w:rsidRPr="002E0D26" w:rsidRDefault="00A312D7" w:rsidP="0098022A">
      <w:pPr>
        <w:pStyle w:val="ESTANDAR"/>
        <w:jc w:val="center"/>
        <w:rPr>
          <w:rFonts w:ascii="Arial" w:hAnsi="Arial" w:cs="Arial"/>
          <w:b/>
          <w:sz w:val="22"/>
          <w:szCs w:val="22"/>
        </w:rPr>
      </w:pPr>
    </w:p>
    <w:p w14:paraId="545B852E" w14:textId="77777777" w:rsidR="00A312D7" w:rsidRPr="002E0D26" w:rsidRDefault="00A312D7" w:rsidP="0098022A">
      <w:pPr>
        <w:pStyle w:val="Estndar"/>
        <w:spacing w:line="360" w:lineRule="atLeast"/>
        <w:ind w:left="284"/>
        <w:rPr>
          <w:rFonts w:cs="Arial"/>
          <w:sz w:val="22"/>
          <w:szCs w:val="22"/>
        </w:rPr>
      </w:pPr>
      <w:r w:rsidRPr="002E0D26">
        <w:rPr>
          <w:rFonts w:cs="Arial"/>
          <w:sz w:val="22"/>
          <w:szCs w:val="22"/>
        </w:rPr>
        <w:t xml:space="preserve">DON___________________________________________________ con D.N.I. número ______________________, domiciliado en _______________ calle de ________________________________, actuando en nombre propio y derecho, o en representación de la Empresa ________________________________ domiciliada en ___________________ calle de __________________________________con CIF/N.I.F. _________________, constituida mediante escritura ante el notario de ____________________________ Don _____________________________________, y cuyo poder le fue conferido para contratar con el Estado ante el notario de ____________________________ Don ___________________________________________ mediante escritura de fecha _____________________________, </w:t>
      </w:r>
    </w:p>
    <w:p w14:paraId="561105E2" w14:textId="77777777" w:rsidR="00A312D7" w:rsidRPr="002E0D26" w:rsidRDefault="00A312D7" w:rsidP="0098022A">
      <w:pPr>
        <w:pStyle w:val="Estndar"/>
        <w:spacing w:line="360" w:lineRule="atLeast"/>
        <w:ind w:left="284"/>
        <w:rPr>
          <w:rFonts w:cs="Arial"/>
          <w:sz w:val="22"/>
          <w:szCs w:val="22"/>
        </w:rPr>
      </w:pPr>
    </w:p>
    <w:p w14:paraId="661B9693" w14:textId="63D60F65" w:rsidR="00A312D7" w:rsidRPr="002E0D26" w:rsidRDefault="00A312D7" w:rsidP="0098022A">
      <w:pPr>
        <w:pStyle w:val="Estndar"/>
        <w:spacing w:line="360" w:lineRule="atLeast"/>
        <w:ind w:left="284"/>
        <w:rPr>
          <w:rFonts w:cs="Arial"/>
          <w:sz w:val="22"/>
          <w:szCs w:val="22"/>
        </w:rPr>
      </w:pPr>
      <w:r w:rsidRPr="002E0D26">
        <w:rPr>
          <w:rFonts w:cs="Arial"/>
          <w:sz w:val="22"/>
          <w:szCs w:val="22"/>
        </w:rPr>
        <w:t xml:space="preserve">Ante el órgano de contratación de la Tesorería General de la Seguridad Social constituida para el procedimiento de adjudicación del contrato de ………………………………………………… (expediente número </w:t>
      </w:r>
      <w:r w:rsidR="009D1072" w:rsidRPr="009D1072">
        <w:rPr>
          <w:rFonts w:cs="Arial"/>
          <w:sz w:val="22"/>
          <w:szCs w:val="22"/>
        </w:rPr>
        <w:t>2025/400078</w:t>
      </w:r>
      <w:r w:rsidRPr="002E0D26">
        <w:rPr>
          <w:rFonts w:cs="Arial"/>
          <w:sz w:val="22"/>
          <w:szCs w:val="22"/>
        </w:rPr>
        <w:t xml:space="preserve">), </w:t>
      </w:r>
    </w:p>
    <w:p w14:paraId="4B6C7FAF" w14:textId="77777777" w:rsidR="00A312D7" w:rsidRPr="002E0D26" w:rsidRDefault="00A312D7" w:rsidP="0098022A">
      <w:pPr>
        <w:pStyle w:val="ESTANDAR"/>
        <w:jc w:val="center"/>
        <w:rPr>
          <w:rFonts w:ascii="Arial" w:hAnsi="Arial" w:cs="Arial"/>
          <w:b/>
          <w:sz w:val="22"/>
          <w:szCs w:val="22"/>
        </w:rPr>
      </w:pPr>
    </w:p>
    <w:p w14:paraId="1C6B4733" w14:textId="77777777" w:rsidR="00A312D7" w:rsidRPr="002E0D26" w:rsidRDefault="00A312D7" w:rsidP="0098022A">
      <w:pPr>
        <w:pStyle w:val="Estndar"/>
        <w:spacing w:line="360" w:lineRule="atLeast"/>
        <w:ind w:left="284"/>
        <w:jc w:val="center"/>
        <w:rPr>
          <w:rFonts w:cs="Arial"/>
          <w:b/>
          <w:sz w:val="22"/>
          <w:szCs w:val="22"/>
        </w:rPr>
      </w:pPr>
      <w:r w:rsidRPr="002E0D26">
        <w:rPr>
          <w:rFonts w:cs="Arial"/>
          <w:b/>
          <w:sz w:val="22"/>
          <w:szCs w:val="22"/>
        </w:rPr>
        <w:t>DECLARA RESPONSABLEMENTE</w:t>
      </w:r>
    </w:p>
    <w:p w14:paraId="5A973536" w14:textId="77777777" w:rsidR="00A312D7" w:rsidRPr="002E0D26" w:rsidRDefault="00A312D7" w:rsidP="0098022A">
      <w:pPr>
        <w:pStyle w:val="Estndar"/>
        <w:spacing w:line="360" w:lineRule="atLeast"/>
        <w:ind w:left="284"/>
        <w:jc w:val="center"/>
        <w:rPr>
          <w:rFonts w:cs="Arial"/>
          <w:i/>
          <w:sz w:val="22"/>
          <w:szCs w:val="22"/>
        </w:rPr>
      </w:pPr>
      <w:r w:rsidRPr="002E0D26">
        <w:rPr>
          <w:rFonts w:cs="Arial"/>
          <w:i/>
          <w:sz w:val="22"/>
          <w:szCs w:val="22"/>
        </w:rPr>
        <w:t>(señalar la opción que corresponda)</w:t>
      </w:r>
    </w:p>
    <w:p w14:paraId="75E12F9B" w14:textId="77777777" w:rsidR="00A312D7" w:rsidRPr="002E0D26" w:rsidRDefault="00A312D7" w:rsidP="0098022A">
      <w:pPr>
        <w:pStyle w:val="Estndar"/>
        <w:spacing w:line="360" w:lineRule="atLeast"/>
        <w:ind w:left="284"/>
        <w:jc w:val="center"/>
        <w:rPr>
          <w:rFonts w:cs="Arial"/>
          <w:sz w:val="22"/>
          <w:szCs w:val="22"/>
        </w:rPr>
      </w:pPr>
    </w:p>
    <w:p w14:paraId="5AEC4917" w14:textId="3CD11345" w:rsidR="00A312D7" w:rsidRPr="002E0D26" w:rsidRDefault="00060CE6" w:rsidP="0086262F">
      <w:pPr>
        <w:spacing w:line="276" w:lineRule="auto"/>
        <w:ind w:left="567" w:hanging="284"/>
        <w:jc w:val="both"/>
        <w:rPr>
          <w:rFonts w:ascii="Arial" w:hAnsi="Arial" w:cs="Arial"/>
          <w:szCs w:val="22"/>
          <w:lang w:val="es-ES"/>
        </w:rPr>
      </w:pPr>
      <w:r w:rsidRPr="00060CE6">
        <w:rPr>
          <w:rFonts w:ascii="Arial" w:hAnsi="Arial" w:cs="Arial"/>
          <w:b/>
          <w:bCs/>
          <w:szCs w:val="22"/>
          <w:lang w:val="es-ES"/>
        </w:rPr>
        <w:t xml:space="preserve"> </w:t>
      </w:r>
      <w:sdt>
        <w:sdtPr>
          <w:rPr>
            <w:rFonts w:ascii="Arial" w:hAnsi="Arial" w:cs="Arial"/>
            <w:b/>
            <w:bCs/>
            <w:sz w:val="32"/>
            <w:szCs w:val="32"/>
            <w:lang w:val="es-ES"/>
          </w:rPr>
          <w:id w:val="143377634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  <w:b/>
              <w:bCs/>
              <w:sz w:val="32"/>
              <w:szCs w:val="32"/>
              <w:lang w:val="es-ES"/>
            </w:rPr>
            <w:t>☐</w:t>
          </w:r>
        </w:sdtContent>
      </w:sdt>
      <w:r w:rsidRPr="002E0D26">
        <w:rPr>
          <w:rFonts w:ascii="Arial" w:hAnsi="Arial" w:cs="Arial"/>
          <w:b/>
          <w:szCs w:val="22"/>
          <w:lang w:val="es-ES"/>
        </w:rPr>
        <w:t xml:space="preserve">  </w:t>
      </w:r>
      <w:r w:rsidR="00A312D7" w:rsidRPr="002E0D26">
        <w:rPr>
          <w:rFonts w:ascii="Arial" w:hAnsi="Arial" w:cs="Arial"/>
          <w:szCs w:val="22"/>
          <w:lang w:val="es-ES"/>
        </w:rPr>
        <w:t>Que esta empresa no pertenece a ningún grupo de empresas.</w:t>
      </w:r>
    </w:p>
    <w:p w14:paraId="35BCD3E5" w14:textId="77777777" w:rsidR="00A312D7" w:rsidRPr="002E0D26" w:rsidRDefault="00A312D7" w:rsidP="0098022A">
      <w:pPr>
        <w:spacing w:line="276" w:lineRule="auto"/>
        <w:ind w:left="284"/>
        <w:jc w:val="both"/>
        <w:rPr>
          <w:rFonts w:ascii="Arial" w:hAnsi="Arial" w:cs="Arial"/>
          <w:szCs w:val="22"/>
          <w:lang w:val="es-ES"/>
        </w:rPr>
      </w:pPr>
    </w:p>
    <w:p w14:paraId="6C9C8560" w14:textId="23DF3F78" w:rsidR="009D1072" w:rsidRDefault="00A312D7" w:rsidP="0086262F">
      <w:pPr>
        <w:spacing w:line="276" w:lineRule="auto"/>
        <w:ind w:left="567" w:hanging="284"/>
        <w:jc w:val="both"/>
        <w:rPr>
          <w:rFonts w:ascii="Arial" w:hAnsi="Arial" w:cs="Arial"/>
          <w:szCs w:val="22"/>
          <w:lang w:val="es-ES"/>
        </w:rPr>
      </w:pPr>
      <w:r w:rsidRPr="002E0D26">
        <w:rPr>
          <w:rFonts w:ascii="Arial" w:hAnsi="Arial" w:cs="Arial"/>
          <w:b/>
          <w:szCs w:val="22"/>
          <w:lang w:val="es-ES"/>
        </w:rPr>
        <w:t xml:space="preserve"> </w:t>
      </w:r>
      <w:sdt>
        <w:sdtPr>
          <w:rPr>
            <w:rFonts w:ascii="Arial" w:hAnsi="Arial" w:cs="Arial"/>
            <w:b/>
            <w:bCs/>
            <w:sz w:val="32"/>
            <w:szCs w:val="32"/>
            <w:lang w:val="es-ES"/>
          </w:rPr>
          <w:id w:val="-105060143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86262F">
            <w:rPr>
              <w:rFonts w:ascii="MS Gothic" w:eastAsia="MS Gothic" w:hAnsi="MS Gothic" w:cs="Arial" w:hint="eastAsia"/>
              <w:b/>
              <w:bCs/>
              <w:sz w:val="32"/>
              <w:szCs w:val="32"/>
              <w:lang w:val="es-ES"/>
            </w:rPr>
            <w:t>☐</w:t>
          </w:r>
        </w:sdtContent>
      </w:sdt>
      <w:r w:rsidRPr="002E0D26">
        <w:rPr>
          <w:rFonts w:ascii="Arial" w:hAnsi="Arial" w:cs="Arial"/>
          <w:b/>
          <w:szCs w:val="22"/>
          <w:lang w:val="es-ES"/>
        </w:rPr>
        <w:t xml:space="preserve">  </w:t>
      </w:r>
      <w:r w:rsidRPr="002E0D26">
        <w:rPr>
          <w:rFonts w:ascii="Arial" w:hAnsi="Arial" w:cs="Arial"/>
          <w:szCs w:val="22"/>
          <w:lang w:val="es-ES"/>
        </w:rPr>
        <w:t>Que esta empresa pertenece al grupo de empresas denominado …………………………</w:t>
      </w:r>
      <w:r w:rsidR="009D1072">
        <w:rPr>
          <w:rFonts w:ascii="Arial" w:hAnsi="Arial" w:cs="Arial"/>
          <w:szCs w:val="22"/>
          <w:lang w:val="es-ES"/>
        </w:rPr>
        <w:t>……</w:t>
      </w:r>
      <w:proofErr w:type="gramStart"/>
      <w:r w:rsidR="009D1072">
        <w:rPr>
          <w:rFonts w:ascii="Arial" w:hAnsi="Arial" w:cs="Arial"/>
          <w:szCs w:val="22"/>
          <w:lang w:val="es-ES"/>
        </w:rPr>
        <w:t>…</w:t>
      </w:r>
      <w:r w:rsidRPr="002E0D26">
        <w:rPr>
          <w:rFonts w:ascii="Arial" w:hAnsi="Arial" w:cs="Arial"/>
          <w:szCs w:val="22"/>
          <w:lang w:val="es-ES"/>
        </w:rPr>
        <w:t xml:space="preserve"> ,</w:t>
      </w:r>
      <w:proofErr w:type="gramEnd"/>
    </w:p>
    <w:p w14:paraId="2819B82F" w14:textId="3E1CA96D" w:rsidR="00A312D7" w:rsidRPr="002E0D26" w:rsidRDefault="00A312D7" w:rsidP="009D1072">
      <w:pPr>
        <w:spacing w:line="276" w:lineRule="auto"/>
        <w:ind w:left="851"/>
        <w:jc w:val="both"/>
        <w:rPr>
          <w:rFonts w:ascii="Arial" w:hAnsi="Arial" w:cs="Arial"/>
          <w:szCs w:val="22"/>
          <w:lang w:val="es-ES"/>
        </w:rPr>
      </w:pPr>
      <w:r w:rsidRPr="002E0D26">
        <w:rPr>
          <w:rFonts w:ascii="Arial" w:hAnsi="Arial" w:cs="Arial"/>
          <w:szCs w:val="22"/>
          <w:lang w:val="es-ES"/>
        </w:rPr>
        <w:t>no concurriendo a esta licitación ninguna de las restantes empresas del grupo.</w:t>
      </w:r>
    </w:p>
    <w:p w14:paraId="7DBB9B31" w14:textId="77777777" w:rsidR="00A312D7" w:rsidRPr="002E0D26" w:rsidRDefault="00A312D7" w:rsidP="0098022A">
      <w:pPr>
        <w:spacing w:line="276" w:lineRule="auto"/>
        <w:ind w:left="567" w:hanging="284"/>
        <w:jc w:val="both"/>
        <w:rPr>
          <w:rFonts w:ascii="Arial" w:hAnsi="Arial" w:cs="Arial"/>
          <w:szCs w:val="22"/>
          <w:lang w:val="es-ES"/>
        </w:rPr>
      </w:pPr>
    </w:p>
    <w:p w14:paraId="7E96ABCB" w14:textId="2293A7A6" w:rsidR="0086262F" w:rsidRDefault="00A312D7" w:rsidP="0086262F">
      <w:pPr>
        <w:spacing w:line="276" w:lineRule="auto"/>
        <w:ind w:left="567" w:hanging="284"/>
        <w:jc w:val="both"/>
        <w:rPr>
          <w:rFonts w:ascii="Arial" w:hAnsi="Arial" w:cs="Arial"/>
          <w:szCs w:val="22"/>
          <w:lang w:val="es-ES"/>
        </w:rPr>
      </w:pPr>
      <w:r w:rsidRPr="0086262F">
        <w:rPr>
          <w:rFonts w:ascii="Arial" w:hAnsi="Arial" w:cs="Arial"/>
          <w:b/>
          <w:bCs/>
          <w:sz w:val="32"/>
          <w:szCs w:val="32"/>
          <w:lang w:val="es-ES"/>
        </w:rPr>
        <w:t xml:space="preserve"> </w:t>
      </w:r>
      <w:sdt>
        <w:sdtPr>
          <w:rPr>
            <w:rFonts w:ascii="Arial" w:hAnsi="Arial" w:cs="Arial"/>
            <w:b/>
            <w:bCs/>
            <w:sz w:val="32"/>
            <w:szCs w:val="32"/>
            <w:lang w:val="es-ES"/>
          </w:rPr>
          <w:id w:val="-40598982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86262F">
            <w:rPr>
              <w:rFonts w:ascii="MS Gothic" w:eastAsia="MS Gothic" w:hAnsi="MS Gothic" w:cs="Arial" w:hint="eastAsia"/>
              <w:b/>
              <w:bCs/>
              <w:sz w:val="32"/>
              <w:szCs w:val="32"/>
              <w:lang w:val="es-ES"/>
            </w:rPr>
            <w:t>☐</w:t>
          </w:r>
        </w:sdtContent>
      </w:sdt>
      <w:r w:rsidRPr="002E0D26">
        <w:rPr>
          <w:rFonts w:ascii="Arial" w:hAnsi="Arial" w:cs="Arial"/>
          <w:b/>
          <w:szCs w:val="22"/>
          <w:lang w:val="es-ES"/>
        </w:rPr>
        <w:t xml:space="preserve"> </w:t>
      </w:r>
      <w:r w:rsidRPr="002E0D26">
        <w:rPr>
          <w:rFonts w:ascii="Arial" w:hAnsi="Arial" w:cs="Arial"/>
          <w:szCs w:val="22"/>
          <w:lang w:val="es-ES"/>
        </w:rPr>
        <w:t>Que esta empresa pertenece al grupo de empresas denominado ……</w:t>
      </w:r>
      <w:r w:rsidR="0086262F">
        <w:rPr>
          <w:rFonts w:ascii="Arial" w:hAnsi="Arial" w:cs="Arial"/>
          <w:szCs w:val="22"/>
          <w:lang w:val="es-ES"/>
        </w:rPr>
        <w:t>……</w:t>
      </w:r>
      <w:r w:rsidRPr="002E0D26">
        <w:rPr>
          <w:rFonts w:ascii="Arial" w:hAnsi="Arial" w:cs="Arial"/>
          <w:szCs w:val="22"/>
          <w:lang w:val="es-ES"/>
        </w:rPr>
        <w:t>…………………</w:t>
      </w:r>
      <w:proofErr w:type="gramStart"/>
      <w:r w:rsidRPr="002E0D26">
        <w:rPr>
          <w:rFonts w:ascii="Arial" w:hAnsi="Arial" w:cs="Arial"/>
          <w:szCs w:val="22"/>
          <w:lang w:val="es-ES"/>
        </w:rPr>
        <w:t>…</w:t>
      </w:r>
      <w:r w:rsidR="009D1072">
        <w:rPr>
          <w:rFonts w:ascii="Arial" w:hAnsi="Arial" w:cs="Arial"/>
          <w:szCs w:val="22"/>
          <w:lang w:val="es-ES"/>
        </w:rPr>
        <w:t>….</w:t>
      </w:r>
      <w:proofErr w:type="gramEnd"/>
      <w:r w:rsidRPr="002E0D26">
        <w:rPr>
          <w:rFonts w:ascii="Arial" w:hAnsi="Arial" w:cs="Arial"/>
          <w:szCs w:val="22"/>
          <w:lang w:val="es-ES"/>
        </w:rPr>
        <w:t xml:space="preserve"> ,</w:t>
      </w:r>
    </w:p>
    <w:p w14:paraId="213DA8E1" w14:textId="677A471A" w:rsidR="00A312D7" w:rsidRPr="002E0D26" w:rsidRDefault="0086262F" w:rsidP="0086262F">
      <w:pPr>
        <w:spacing w:line="276" w:lineRule="auto"/>
        <w:ind w:left="567" w:hanging="284"/>
        <w:jc w:val="both"/>
        <w:rPr>
          <w:rFonts w:ascii="Arial" w:hAnsi="Arial" w:cs="Arial"/>
          <w:szCs w:val="22"/>
          <w:lang w:val="es-ES"/>
        </w:rPr>
      </w:pPr>
      <w:r>
        <w:rPr>
          <w:rFonts w:ascii="MS Gothic" w:eastAsia="MS Gothic" w:hAnsi="MS Gothic" w:cs="Arial"/>
          <w:b/>
          <w:bCs/>
          <w:sz w:val="32"/>
          <w:szCs w:val="32"/>
          <w:lang w:val="es-ES"/>
        </w:rPr>
        <w:t xml:space="preserve">  </w:t>
      </w:r>
      <w:r w:rsidR="00A312D7" w:rsidRPr="002E0D26">
        <w:rPr>
          <w:rFonts w:ascii="Arial" w:hAnsi="Arial" w:cs="Arial"/>
          <w:szCs w:val="22"/>
          <w:lang w:val="es-ES"/>
        </w:rPr>
        <w:t xml:space="preserve">  concurriendo a esta licitación las siguientes empresas de dicho grupo:  </w:t>
      </w:r>
    </w:p>
    <w:p w14:paraId="55847FCD" w14:textId="77777777" w:rsidR="00A312D7" w:rsidRPr="002E0D26" w:rsidRDefault="00A312D7" w:rsidP="0098022A">
      <w:pPr>
        <w:spacing w:line="276" w:lineRule="auto"/>
        <w:ind w:left="851" w:hanging="568"/>
        <w:rPr>
          <w:rFonts w:ascii="Arial" w:hAnsi="Arial" w:cs="Arial"/>
          <w:szCs w:val="22"/>
          <w:lang w:val="es-ES"/>
        </w:rPr>
      </w:pPr>
    </w:p>
    <w:p w14:paraId="5727C0ED" w14:textId="77777777" w:rsidR="00A312D7" w:rsidRPr="002E0D26" w:rsidRDefault="00A312D7" w:rsidP="00145FCD">
      <w:pPr>
        <w:pStyle w:val="Prrafodelista"/>
        <w:numPr>
          <w:ilvl w:val="0"/>
          <w:numId w:val="9"/>
        </w:numPr>
        <w:spacing w:line="276" w:lineRule="auto"/>
        <w:ind w:left="1276"/>
        <w:rPr>
          <w:rFonts w:ascii="Arial" w:hAnsi="Arial" w:cs="Arial"/>
          <w:szCs w:val="22"/>
          <w:lang w:val="es-ES"/>
        </w:rPr>
      </w:pPr>
      <w:r w:rsidRPr="002E0D26">
        <w:rPr>
          <w:rFonts w:ascii="Arial" w:hAnsi="Arial" w:cs="Arial"/>
          <w:szCs w:val="22"/>
          <w:lang w:val="es-ES"/>
        </w:rPr>
        <w:t>……..</w:t>
      </w:r>
    </w:p>
    <w:p w14:paraId="2B211BB1" w14:textId="77777777" w:rsidR="00A312D7" w:rsidRPr="002E0D26" w:rsidRDefault="00A312D7" w:rsidP="00145FCD">
      <w:pPr>
        <w:pStyle w:val="Prrafodelista"/>
        <w:numPr>
          <w:ilvl w:val="0"/>
          <w:numId w:val="9"/>
        </w:numPr>
        <w:spacing w:line="276" w:lineRule="auto"/>
        <w:ind w:left="1276"/>
        <w:rPr>
          <w:rFonts w:ascii="Arial" w:hAnsi="Arial" w:cs="Arial"/>
          <w:szCs w:val="22"/>
          <w:lang w:val="es-ES"/>
        </w:rPr>
      </w:pPr>
      <w:r w:rsidRPr="002E0D26">
        <w:rPr>
          <w:rFonts w:ascii="Arial" w:hAnsi="Arial" w:cs="Arial"/>
          <w:szCs w:val="22"/>
          <w:lang w:val="es-ES"/>
        </w:rPr>
        <w:t>……..</w:t>
      </w:r>
    </w:p>
    <w:p w14:paraId="303015BE" w14:textId="77777777" w:rsidR="00A312D7" w:rsidRPr="002E0D26" w:rsidRDefault="00A312D7" w:rsidP="00145FCD">
      <w:pPr>
        <w:pStyle w:val="Prrafodelista"/>
        <w:numPr>
          <w:ilvl w:val="0"/>
          <w:numId w:val="9"/>
        </w:numPr>
        <w:spacing w:line="276" w:lineRule="auto"/>
        <w:ind w:left="1276"/>
        <w:rPr>
          <w:rFonts w:ascii="Arial" w:hAnsi="Arial" w:cs="Arial"/>
          <w:szCs w:val="22"/>
          <w:lang w:val="es-ES"/>
        </w:rPr>
      </w:pPr>
      <w:r w:rsidRPr="002E0D26">
        <w:rPr>
          <w:rFonts w:ascii="Arial" w:hAnsi="Arial" w:cs="Arial"/>
          <w:szCs w:val="22"/>
          <w:lang w:val="es-ES"/>
        </w:rPr>
        <w:t>………</w:t>
      </w:r>
    </w:p>
    <w:p w14:paraId="3FBED597" w14:textId="77777777" w:rsidR="00A312D7" w:rsidRPr="002E0D26" w:rsidRDefault="00A312D7" w:rsidP="0098022A">
      <w:pPr>
        <w:spacing w:line="276" w:lineRule="auto"/>
        <w:ind w:left="284"/>
        <w:jc w:val="center"/>
        <w:rPr>
          <w:rFonts w:ascii="Arial Narrow" w:hAnsi="Arial Narrow"/>
          <w:szCs w:val="22"/>
          <w:lang w:val="es-ES"/>
        </w:rPr>
      </w:pPr>
      <w:r w:rsidRPr="002E0D26">
        <w:rPr>
          <w:rFonts w:ascii="Arial Narrow" w:hAnsi="Arial Narrow"/>
          <w:szCs w:val="22"/>
          <w:lang w:val="es-ES"/>
        </w:rPr>
        <w:tab/>
      </w:r>
      <w:r w:rsidRPr="002E0D26">
        <w:rPr>
          <w:rFonts w:ascii="Arial Narrow" w:hAnsi="Arial Narrow"/>
          <w:szCs w:val="22"/>
          <w:lang w:val="es-ES"/>
        </w:rPr>
        <w:tab/>
        <w:t xml:space="preserve">En ________________ </w:t>
      </w:r>
      <w:proofErr w:type="spellStart"/>
      <w:r w:rsidRPr="002E0D26">
        <w:rPr>
          <w:rFonts w:ascii="Arial Narrow" w:hAnsi="Arial Narrow"/>
          <w:szCs w:val="22"/>
          <w:lang w:val="es-ES"/>
        </w:rPr>
        <w:t>a</w:t>
      </w:r>
      <w:proofErr w:type="spellEnd"/>
      <w:r w:rsidRPr="002E0D26">
        <w:rPr>
          <w:rFonts w:ascii="Arial Narrow" w:hAnsi="Arial Narrow"/>
          <w:szCs w:val="22"/>
          <w:lang w:val="es-ES"/>
        </w:rPr>
        <w:t xml:space="preserve"> ____ </w:t>
      </w:r>
      <w:proofErr w:type="spellStart"/>
      <w:r w:rsidRPr="002E0D26">
        <w:rPr>
          <w:rFonts w:ascii="Arial Narrow" w:hAnsi="Arial Narrow"/>
          <w:szCs w:val="22"/>
          <w:lang w:val="es-ES"/>
        </w:rPr>
        <w:t>de</w:t>
      </w:r>
      <w:proofErr w:type="spellEnd"/>
      <w:r w:rsidRPr="002E0D26">
        <w:rPr>
          <w:rFonts w:ascii="Arial Narrow" w:hAnsi="Arial Narrow"/>
          <w:szCs w:val="22"/>
          <w:lang w:val="es-ES"/>
        </w:rPr>
        <w:t xml:space="preserve"> ____________ </w:t>
      </w:r>
      <w:proofErr w:type="spellStart"/>
      <w:r w:rsidRPr="002E0D26">
        <w:rPr>
          <w:rFonts w:ascii="Arial Narrow" w:hAnsi="Arial Narrow"/>
          <w:szCs w:val="22"/>
          <w:lang w:val="es-ES"/>
        </w:rPr>
        <w:t>de</w:t>
      </w:r>
      <w:proofErr w:type="spellEnd"/>
      <w:r w:rsidRPr="002E0D26">
        <w:rPr>
          <w:rFonts w:ascii="Arial Narrow" w:hAnsi="Arial Narrow"/>
          <w:szCs w:val="22"/>
          <w:lang w:val="es-ES"/>
        </w:rPr>
        <w:t xml:space="preserve"> ____________</w:t>
      </w:r>
    </w:p>
    <w:p w14:paraId="1714EB35" w14:textId="77777777" w:rsidR="00A312D7" w:rsidRPr="002E0D26" w:rsidRDefault="00A312D7" w:rsidP="0098022A">
      <w:pPr>
        <w:spacing w:line="276" w:lineRule="auto"/>
        <w:ind w:left="851"/>
        <w:jc w:val="both"/>
        <w:rPr>
          <w:rFonts w:ascii="Arial Narrow" w:hAnsi="Arial Narrow"/>
          <w:szCs w:val="22"/>
          <w:lang w:val="es-ES"/>
        </w:rPr>
      </w:pPr>
      <w:r w:rsidRPr="002E0D26">
        <w:rPr>
          <w:rFonts w:ascii="Arial Narrow" w:hAnsi="Arial Narrow"/>
          <w:szCs w:val="22"/>
        </w:rPr>
        <w:tab/>
      </w:r>
      <w:r w:rsidRPr="002E0D26">
        <w:rPr>
          <w:rFonts w:ascii="Arial Narrow" w:hAnsi="Arial Narrow"/>
          <w:szCs w:val="22"/>
        </w:rPr>
        <w:tab/>
      </w:r>
      <w:r w:rsidRPr="002E0D26">
        <w:rPr>
          <w:rFonts w:ascii="Arial Narrow" w:hAnsi="Arial Narrow"/>
          <w:szCs w:val="22"/>
        </w:rPr>
        <w:tab/>
      </w:r>
      <w:r w:rsidRPr="002E0D26">
        <w:rPr>
          <w:rFonts w:ascii="Arial Narrow" w:hAnsi="Arial Narrow"/>
          <w:szCs w:val="22"/>
        </w:rPr>
        <w:tab/>
      </w:r>
      <w:r w:rsidRPr="002E0D26">
        <w:rPr>
          <w:rFonts w:ascii="Arial Narrow" w:hAnsi="Arial Narrow"/>
          <w:szCs w:val="22"/>
        </w:rPr>
        <w:tab/>
        <w:t>Firma y sello del licitador</w:t>
      </w:r>
    </w:p>
    <w:p w14:paraId="18901291" w14:textId="038E5BA3" w:rsidR="00A312D7" w:rsidRPr="002E0D26" w:rsidRDefault="00A312D7" w:rsidP="0098022A">
      <w:pPr>
        <w:pStyle w:val="Estndar"/>
        <w:spacing w:line="360" w:lineRule="atLeast"/>
        <w:ind w:left="284"/>
        <w:jc w:val="center"/>
        <w:rPr>
          <w:rFonts w:cs="Arial"/>
          <w:b/>
          <w:szCs w:val="24"/>
        </w:rPr>
      </w:pPr>
    </w:p>
    <w:p w14:paraId="6A2514FF" w14:textId="77777777" w:rsidR="00A312D7" w:rsidRPr="002E0D26" w:rsidRDefault="00A312D7" w:rsidP="0098022A">
      <w:pPr>
        <w:pStyle w:val="Estndar"/>
        <w:ind w:left="284"/>
        <w:jc w:val="center"/>
        <w:rPr>
          <w:rFonts w:cs="Arial"/>
          <w:b/>
          <w:bCs/>
          <w:color w:val="FF0000"/>
          <w:sz w:val="14"/>
        </w:rPr>
      </w:pPr>
    </w:p>
    <w:sectPr w:rsidR="00A312D7" w:rsidRPr="002E0D26" w:rsidSect="00FD59D2">
      <w:headerReference w:type="default" r:id="rId8"/>
      <w:footerReference w:type="even" r:id="rId9"/>
      <w:footerReference w:type="default" r:id="rId10"/>
      <w:type w:val="continuous"/>
      <w:pgSz w:w="11906" w:h="16838"/>
      <w:pgMar w:top="2552" w:right="849" w:bottom="851" w:left="851" w:header="794" w:footer="23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A75406" w14:textId="77777777" w:rsidR="00517BE2" w:rsidRDefault="00517BE2">
      <w:r>
        <w:separator/>
      </w:r>
    </w:p>
  </w:endnote>
  <w:endnote w:type="continuationSeparator" w:id="0">
    <w:p w14:paraId="70B00203" w14:textId="77777777" w:rsidR="00517BE2" w:rsidRDefault="00517B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ill Sans">
    <w:altName w:val="Century Gothic"/>
    <w:charset w:val="00"/>
    <w:family w:val="swiss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urier New-SM">
    <w:altName w:val="Courier New"/>
    <w:charset w:val="00"/>
    <w:family w:val="modern"/>
    <w:pitch w:val="fixed"/>
    <w:sig w:usb0="00000287" w:usb1="00000000" w:usb2="00000000" w:usb3="00000000" w:csb0="0000009F" w:csb1="00000000"/>
  </w:font>
  <w:font w:name="Arial Narrow-SM">
    <w:altName w:val="Arial Narrow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C446" w14:textId="77777777" w:rsidR="00517BE2" w:rsidRDefault="00517BE2" w:rsidP="002D0C58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65FC8426" w14:textId="77777777" w:rsidR="00517BE2" w:rsidRDefault="00517BE2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498B70" w14:textId="77777777" w:rsidR="00517BE2" w:rsidRDefault="00517BE2" w:rsidP="00DE1AE6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F1084E">
      <w:rPr>
        <w:rStyle w:val="Nmerodepgina"/>
        <w:noProof/>
      </w:rPr>
      <w:t>10</w:t>
    </w:r>
    <w:r>
      <w:rPr>
        <w:rStyle w:val="Nmerodepgina"/>
      </w:rPr>
      <w:fldChar w:fldCharType="end"/>
    </w:r>
  </w:p>
  <w:p w14:paraId="5C775EEB" w14:textId="77777777" w:rsidR="00F17081" w:rsidRDefault="00F1708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7CF283" w14:textId="77777777" w:rsidR="00517BE2" w:rsidRDefault="00517BE2">
      <w:r>
        <w:separator/>
      </w:r>
    </w:p>
  </w:footnote>
  <w:footnote w:type="continuationSeparator" w:id="0">
    <w:p w14:paraId="035B3367" w14:textId="77777777" w:rsidR="00517BE2" w:rsidRDefault="00517BE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508" w:type="dxa"/>
      <w:shd w:val="clear" w:color="auto" w:fill="FFFFFF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1500"/>
      <w:gridCol w:w="3603"/>
      <w:gridCol w:w="450"/>
      <w:gridCol w:w="1818"/>
      <w:gridCol w:w="1050"/>
      <w:gridCol w:w="2087"/>
    </w:tblGrid>
    <w:tr w:rsidR="00517BE2" w:rsidRPr="00CA32D9" w14:paraId="0297ED18" w14:textId="77777777" w:rsidTr="00384B26">
      <w:trPr>
        <w:cantSplit/>
        <w:trHeight w:val="278"/>
      </w:trPr>
      <w:tc>
        <w:tcPr>
          <w:tcW w:w="1500" w:type="dxa"/>
          <w:vMerge w:val="restart"/>
          <w:shd w:val="clear" w:color="auto" w:fill="FFFFFF"/>
        </w:tcPr>
        <w:p w14:paraId="5379D8E1" w14:textId="77777777" w:rsidR="00517BE2" w:rsidRPr="00CA32D9" w:rsidRDefault="00517BE2" w:rsidP="00CA32D9">
          <w:pPr>
            <w:shd w:val="clear" w:color="auto" w:fill="FFFFFF"/>
            <w:tabs>
              <w:tab w:val="center" w:pos="4252"/>
              <w:tab w:val="right" w:pos="8504"/>
            </w:tabs>
            <w:spacing w:line="120" w:lineRule="atLeast"/>
            <w:rPr>
              <w:rFonts w:ascii="Verdana" w:hAnsi="Verdana"/>
              <w:noProof/>
              <w:color w:val="000000"/>
              <w:sz w:val="20"/>
              <w:lang w:val="es-ES"/>
            </w:rPr>
          </w:pPr>
          <w:r>
            <w:rPr>
              <w:rFonts w:ascii="Verdana" w:hAnsi="Verdana"/>
              <w:noProof/>
              <w:color w:val="000000"/>
              <w:sz w:val="20"/>
              <w:lang w:val="es-ES"/>
            </w:rPr>
            <w:drawing>
              <wp:anchor distT="0" distB="0" distL="114300" distR="114300" simplePos="0" relativeHeight="251660288" behindDoc="0" locked="0" layoutInCell="1" allowOverlap="1" wp14:anchorId="7CCA634F" wp14:editId="7B50B95E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856615" cy="704215"/>
                <wp:effectExtent l="0" t="0" r="0" b="0"/>
                <wp:wrapNone/>
                <wp:docPr id="5" name="Imagen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53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56615" cy="7042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603" w:type="dxa"/>
          <w:shd w:val="clear" w:color="auto" w:fill="FFFFFF"/>
        </w:tcPr>
        <w:p w14:paraId="048200F7" w14:textId="77777777" w:rsidR="00517BE2" w:rsidRPr="00CA32D9" w:rsidRDefault="00517BE2" w:rsidP="00CA32D9">
          <w:pPr>
            <w:shd w:val="clear" w:color="auto" w:fill="FFFFFF"/>
            <w:tabs>
              <w:tab w:val="center" w:pos="4252"/>
              <w:tab w:val="right" w:pos="8504"/>
            </w:tabs>
            <w:spacing w:line="120" w:lineRule="atLeast"/>
            <w:rPr>
              <w:rFonts w:ascii="Arial" w:hAnsi="Arial"/>
              <w:position w:val="12"/>
              <w:sz w:val="2"/>
              <w:szCs w:val="2"/>
              <w:lang w:val="es-ES"/>
            </w:rPr>
          </w:pPr>
        </w:p>
      </w:tc>
      <w:tc>
        <w:tcPr>
          <w:tcW w:w="450" w:type="dxa"/>
          <w:vMerge w:val="restart"/>
          <w:shd w:val="clear" w:color="auto" w:fill="FFFFFF"/>
        </w:tcPr>
        <w:p w14:paraId="0A6BB350" w14:textId="77777777" w:rsidR="00517BE2" w:rsidRPr="00CA32D9" w:rsidRDefault="00517BE2" w:rsidP="00CA32D9">
          <w:pPr>
            <w:shd w:val="clear" w:color="auto" w:fill="FFFFFF"/>
            <w:tabs>
              <w:tab w:val="center" w:pos="4252"/>
              <w:tab w:val="right" w:pos="8504"/>
            </w:tabs>
            <w:spacing w:line="120" w:lineRule="atLeast"/>
            <w:rPr>
              <w:rFonts w:ascii="Courier New-SM" w:hAnsi="Courier New-SM"/>
              <w:position w:val="12"/>
              <w:sz w:val="2"/>
              <w:szCs w:val="2"/>
              <w:lang w:val="es-ES"/>
            </w:rPr>
          </w:pPr>
        </w:p>
      </w:tc>
      <w:tc>
        <w:tcPr>
          <w:tcW w:w="1818" w:type="dxa"/>
          <w:shd w:val="clear" w:color="auto" w:fill="FFFFFF"/>
        </w:tcPr>
        <w:p w14:paraId="60CAC4A6" w14:textId="77777777" w:rsidR="00517BE2" w:rsidRPr="00CA32D9" w:rsidRDefault="00517BE2" w:rsidP="00CA32D9">
          <w:pPr>
            <w:shd w:val="clear" w:color="auto" w:fill="FFFFFF"/>
            <w:tabs>
              <w:tab w:val="center" w:pos="4252"/>
              <w:tab w:val="right" w:pos="8504"/>
            </w:tabs>
            <w:spacing w:line="120" w:lineRule="atLeast"/>
            <w:jc w:val="right"/>
            <w:rPr>
              <w:rFonts w:ascii="Arial" w:hAnsi="Arial"/>
              <w:sz w:val="14"/>
              <w:lang w:val="es-ES"/>
            </w:rPr>
          </w:pPr>
        </w:p>
      </w:tc>
      <w:tc>
        <w:tcPr>
          <w:tcW w:w="3137" w:type="dxa"/>
          <w:gridSpan w:val="2"/>
          <w:shd w:val="pct25" w:color="auto" w:fill="E0E0E0"/>
        </w:tcPr>
        <w:p w14:paraId="5DE7042C" w14:textId="77777777" w:rsidR="00517BE2" w:rsidRPr="00CA32D9" w:rsidRDefault="00517BE2" w:rsidP="00CA32D9">
          <w:pPr>
            <w:shd w:val="clear" w:color="auto" w:fill="FFFFFF"/>
            <w:tabs>
              <w:tab w:val="center" w:pos="4252"/>
              <w:tab w:val="right" w:pos="8504"/>
            </w:tabs>
            <w:spacing w:line="160" w:lineRule="exact"/>
            <w:rPr>
              <w:rFonts w:ascii="Arial" w:hAnsi="Arial"/>
              <w:sz w:val="14"/>
              <w:lang w:val="es-ES"/>
            </w:rPr>
          </w:pPr>
        </w:p>
      </w:tc>
    </w:tr>
    <w:tr w:rsidR="00517BE2" w:rsidRPr="00CA32D9" w14:paraId="52DC13FB" w14:textId="77777777" w:rsidTr="00384B26">
      <w:trPr>
        <w:cantSplit/>
        <w:trHeight w:val="721"/>
      </w:trPr>
      <w:tc>
        <w:tcPr>
          <w:tcW w:w="1500" w:type="dxa"/>
          <w:vMerge/>
          <w:shd w:val="clear" w:color="auto" w:fill="FFFFFF"/>
        </w:tcPr>
        <w:p w14:paraId="196F74C8" w14:textId="77777777" w:rsidR="00517BE2" w:rsidRPr="00CA32D9" w:rsidRDefault="00517BE2" w:rsidP="00CA32D9">
          <w:pPr>
            <w:shd w:val="clear" w:color="auto" w:fill="FFFFFF"/>
            <w:tabs>
              <w:tab w:val="center" w:pos="4252"/>
              <w:tab w:val="right" w:pos="8504"/>
            </w:tabs>
            <w:spacing w:line="120" w:lineRule="atLeast"/>
            <w:rPr>
              <w:rFonts w:ascii="Arial Narrow-SM" w:hAnsi="Arial Narrow-SM"/>
              <w:position w:val="12"/>
              <w:sz w:val="230"/>
              <w:lang w:val="es-ES"/>
            </w:rPr>
          </w:pPr>
        </w:p>
      </w:tc>
      <w:tc>
        <w:tcPr>
          <w:tcW w:w="3603" w:type="dxa"/>
          <w:shd w:val="clear" w:color="auto" w:fill="FFFFFF"/>
        </w:tcPr>
        <w:p w14:paraId="63DFE5F0" w14:textId="77777777" w:rsidR="00517BE2" w:rsidRPr="00CA32D9" w:rsidRDefault="00517BE2" w:rsidP="00384B26">
          <w:pPr>
            <w:shd w:val="clear" w:color="auto" w:fill="FFFFFF"/>
            <w:tabs>
              <w:tab w:val="center" w:pos="4252"/>
              <w:tab w:val="right" w:pos="8504"/>
            </w:tabs>
            <w:spacing w:line="120" w:lineRule="atLeast"/>
            <w:ind w:right="-992"/>
            <w:rPr>
              <w:rFonts w:ascii="Gill Sans" w:hAnsi="Gill Sans"/>
              <w:kern w:val="18"/>
              <w:sz w:val="20"/>
              <w:lang w:val="es-ES"/>
            </w:rPr>
          </w:pPr>
          <w:r w:rsidRPr="00CA32D9">
            <w:rPr>
              <w:rFonts w:ascii="Gill Sans" w:hAnsi="Gill Sans"/>
              <w:kern w:val="18"/>
              <w:sz w:val="20"/>
              <w:lang w:val="es-ES"/>
            </w:rPr>
            <w:t xml:space="preserve">MINISTERIO </w:t>
          </w:r>
        </w:p>
        <w:p w14:paraId="1F850B65" w14:textId="77777777" w:rsidR="00517BE2" w:rsidRPr="00CA32D9" w:rsidRDefault="00517BE2" w:rsidP="00384B26">
          <w:pPr>
            <w:shd w:val="clear" w:color="auto" w:fill="FFFFFF"/>
            <w:tabs>
              <w:tab w:val="center" w:pos="4252"/>
              <w:tab w:val="right" w:pos="8504"/>
            </w:tabs>
            <w:spacing w:line="120" w:lineRule="atLeast"/>
            <w:ind w:right="-992"/>
            <w:rPr>
              <w:rFonts w:ascii="Gill Sans" w:hAnsi="Gill Sans"/>
              <w:kern w:val="18"/>
              <w:sz w:val="20"/>
              <w:lang w:val="es-ES"/>
            </w:rPr>
          </w:pPr>
          <w:r>
            <w:rPr>
              <w:rFonts w:ascii="Gill Sans" w:hAnsi="Gill Sans"/>
              <w:kern w:val="18"/>
              <w:sz w:val="20"/>
              <w:lang w:val="es-ES"/>
            </w:rPr>
            <w:t>DE INCLUSION, SEGURIDAD SOCIAL</w:t>
          </w:r>
        </w:p>
        <w:p w14:paraId="4E12E80C" w14:textId="77777777" w:rsidR="00517BE2" w:rsidRPr="00CA32D9" w:rsidRDefault="00517BE2" w:rsidP="00CA32D9">
          <w:pPr>
            <w:shd w:val="clear" w:color="auto" w:fill="FFFFFF"/>
            <w:tabs>
              <w:tab w:val="center" w:pos="4252"/>
              <w:tab w:val="right" w:pos="8504"/>
            </w:tabs>
            <w:spacing w:line="120" w:lineRule="atLeast"/>
            <w:rPr>
              <w:rFonts w:ascii="Gill Sans" w:hAnsi="Gill Sans"/>
              <w:kern w:val="18"/>
              <w:sz w:val="20"/>
              <w:lang w:val="es-ES"/>
            </w:rPr>
          </w:pPr>
          <w:r>
            <w:rPr>
              <w:rFonts w:ascii="Gill Sans" w:hAnsi="Gill Sans"/>
              <w:kern w:val="18"/>
              <w:sz w:val="20"/>
              <w:lang w:val="es-ES"/>
            </w:rPr>
            <w:t>Y MIGRACIONES</w:t>
          </w:r>
        </w:p>
      </w:tc>
      <w:tc>
        <w:tcPr>
          <w:tcW w:w="450" w:type="dxa"/>
          <w:vMerge/>
          <w:shd w:val="clear" w:color="auto" w:fill="FFFFFF"/>
        </w:tcPr>
        <w:p w14:paraId="465D03B4" w14:textId="77777777" w:rsidR="00517BE2" w:rsidRPr="00CA32D9" w:rsidRDefault="00517BE2" w:rsidP="00CA32D9">
          <w:pPr>
            <w:shd w:val="clear" w:color="auto" w:fill="FFFFFF"/>
            <w:tabs>
              <w:tab w:val="center" w:pos="4252"/>
              <w:tab w:val="right" w:pos="8504"/>
            </w:tabs>
            <w:spacing w:line="120" w:lineRule="atLeast"/>
            <w:rPr>
              <w:rFonts w:ascii="Gill Sans" w:hAnsi="Gill Sans"/>
              <w:position w:val="12"/>
              <w:sz w:val="230"/>
              <w:lang w:val="es-ES"/>
            </w:rPr>
          </w:pPr>
        </w:p>
      </w:tc>
      <w:tc>
        <w:tcPr>
          <w:tcW w:w="1818" w:type="dxa"/>
          <w:shd w:val="clear" w:color="auto" w:fill="FFFFFF"/>
        </w:tcPr>
        <w:p w14:paraId="7963E714" w14:textId="77777777" w:rsidR="00517BE2" w:rsidRPr="00CA32D9" w:rsidRDefault="00517BE2" w:rsidP="00CA32D9">
          <w:pPr>
            <w:shd w:val="clear" w:color="auto" w:fill="FFFFFF"/>
            <w:tabs>
              <w:tab w:val="center" w:pos="4252"/>
              <w:tab w:val="right" w:pos="8504"/>
            </w:tabs>
            <w:spacing w:line="120" w:lineRule="atLeast"/>
            <w:jc w:val="right"/>
            <w:rPr>
              <w:rFonts w:ascii="Gill Sans" w:hAnsi="Gill Sans"/>
              <w:sz w:val="14"/>
              <w:lang w:val="es-ES"/>
            </w:rPr>
          </w:pPr>
        </w:p>
        <w:p w14:paraId="08A4F08A" w14:textId="77777777" w:rsidR="00517BE2" w:rsidRPr="00CA32D9" w:rsidRDefault="00517BE2" w:rsidP="00CA32D9">
          <w:pPr>
            <w:shd w:val="clear" w:color="auto" w:fill="FFFFFF"/>
            <w:tabs>
              <w:tab w:val="center" w:pos="4252"/>
              <w:tab w:val="right" w:pos="8504"/>
            </w:tabs>
            <w:spacing w:line="120" w:lineRule="atLeast"/>
            <w:jc w:val="right"/>
            <w:rPr>
              <w:rFonts w:ascii="Gill Sans" w:hAnsi="Gill Sans"/>
              <w:sz w:val="14"/>
              <w:lang w:val="es-ES"/>
            </w:rPr>
          </w:pPr>
        </w:p>
        <w:p w14:paraId="3AACA4CA" w14:textId="77777777" w:rsidR="00517BE2" w:rsidRPr="00CA32D9" w:rsidRDefault="00517BE2" w:rsidP="00CA32D9">
          <w:pPr>
            <w:shd w:val="clear" w:color="auto" w:fill="FFFFFF"/>
            <w:tabs>
              <w:tab w:val="center" w:pos="4252"/>
              <w:tab w:val="right" w:pos="8504"/>
            </w:tabs>
            <w:spacing w:line="120" w:lineRule="atLeast"/>
            <w:jc w:val="right"/>
            <w:rPr>
              <w:rFonts w:ascii="Gill Sans" w:hAnsi="Gill Sans"/>
              <w:sz w:val="14"/>
              <w:lang w:val="es-ES"/>
            </w:rPr>
          </w:pPr>
        </w:p>
        <w:p w14:paraId="0C3ABE3D" w14:textId="77777777" w:rsidR="00517BE2" w:rsidRPr="00CA32D9" w:rsidRDefault="00517BE2" w:rsidP="00CA32D9">
          <w:pPr>
            <w:shd w:val="clear" w:color="auto" w:fill="FFFFFF"/>
            <w:tabs>
              <w:tab w:val="center" w:pos="4252"/>
              <w:tab w:val="right" w:pos="8504"/>
            </w:tabs>
            <w:spacing w:line="120" w:lineRule="atLeast"/>
            <w:jc w:val="right"/>
            <w:rPr>
              <w:rFonts w:ascii="Gill Sans" w:hAnsi="Gill Sans"/>
              <w:sz w:val="14"/>
              <w:lang w:val="es-ES"/>
            </w:rPr>
          </w:pPr>
        </w:p>
      </w:tc>
      <w:tc>
        <w:tcPr>
          <w:tcW w:w="1050" w:type="dxa"/>
          <w:shd w:val="clear" w:color="auto" w:fill="FFFFFF"/>
        </w:tcPr>
        <w:p w14:paraId="44A0F05E" w14:textId="77777777" w:rsidR="00517BE2" w:rsidRPr="00CA32D9" w:rsidRDefault="00517BE2" w:rsidP="00CA32D9">
          <w:pPr>
            <w:shd w:val="clear" w:color="auto" w:fill="FFFFFF"/>
            <w:tabs>
              <w:tab w:val="center" w:pos="4252"/>
              <w:tab w:val="right" w:pos="8504"/>
            </w:tabs>
            <w:ind w:left="142"/>
            <w:rPr>
              <w:rFonts w:ascii="Gill Sans" w:hAnsi="Gill Sans"/>
              <w:sz w:val="14"/>
              <w:lang w:val="es-ES"/>
            </w:rPr>
          </w:pPr>
          <w:r>
            <w:rPr>
              <w:noProof/>
              <w:sz w:val="20"/>
              <w:lang w:val="es-ES"/>
            </w:rPr>
            <w:drawing>
              <wp:inline distT="0" distB="0" distL="0" distR="0" wp14:anchorId="62E44C19" wp14:editId="6B484C26">
                <wp:extent cx="571500" cy="533400"/>
                <wp:effectExtent l="19050" t="0" r="0" b="0"/>
                <wp:docPr id="6" name="Imagen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71500" cy="5334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087" w:type="dxa"/>
          <w:shd w:val="clear" w:color="auto" w:fill="FFFFFF"/>
        </w:tcPr>
        <w:p w14:paraId="6D32278E" w14:textId="77777777" w:rsidR="00517BE2" w:rsidRPr="00CA32D9" w:rsidRDefault="00517BE2" w:rsidP="00CA32D9">
          <w:pPr>
            <w:shd w:val="clear" w:color="auto" w:fill="FFFFFF"/>
            <w:tabs>
              <w:tab w:val="center" w:pos="4252"/>
              <w:tab w:val="right" w:pos="8504"/>
            </w:tabs>
            <w:spacing w:line="160" w:lineRule="exact"/>
            <w:rPr>
              <w:rFonts w:ascii="Gill Sans" w:hAnsi="Gill Sans"/>
              <w:sz w:val="14"/>
              <w:lang w:val="es-ES"/>
            </w:rPr>
          </w:pPr>
        </w:p>
        <w:p w14:paraId="38245185" w14:textId="77777777" w:rsidR="00517BE2" w:rsidRPr="00CA32D9" w:rsidRDefault="00517BE2" w:rsidP="00CA32D9">
          <w:pPr>
            <w:shd w:val="clear" w:color="auto" w:fill="FFFFFF"/>
            <w:tabs>
              <w:tab w:val="center" w:pos="4252"/>
              <w:tab w:val="right" w:pos="8504"/>
            </w:tabs>
            <w:spacing w:line="160" w:lineRule="exact"/>
            <w:rPr>
              <w:rFonts w:ascii="Gill Sans" w:hAnsi="Gill Sans"/>
              <w:sz w:val="14"/>
              <w:lang w:val="es-ES"/>
            </w:rPr>
          </w:pPr>
        </w:p>
        <w:p w14:paraId="64583A8C" w14:textId="77777777" w:rsidR="00517BE2" w:rsidRPr="00CA32D9" w:rsidRDefault="00517BE2" w:rsidP="00CA32D9">
          <w:pPr>
            <w:shd w:val="clear" w:color="auto" w:fill="FFFFFF"/>
            <w:tabs>
              <w:tab w:val="center" w:pos="4252"/>
              <w:tab w:val="right" w:pos="8504"/>
            </w:tabs>
            <w:spacing w:line="160" w:lineRule="exact"/>
            <w:rPr>
              <w:rFonts w:ascii="Gill Sans" w:hAnsi="Gill Sans"/>
              <w:sz w:val="14"/>
              <w:lang w:val="es-ES"/>
            </w:rPr>
          </w:pPr>
        </w:p>
        <w:p w14:paraId="27CB07E5" w14:textId="77777777" w:rsidR="00517BE2" w:rsidRPr="00CA32D9" w:rsidRDefault="00517BE2" w:rsidP="00CA32D9">
          <w:pPr>
            <w:shd w:val="clear" w:color="auto" w:fill="FFFFFF"/>
            <w:tabs>
              <w:tab w:val="center" w:pos="4252"/>
              <w:tab w:val="right" w:pos="8504"/>
            </w:tabs>
            <w:spacing w:line="160" w:lineRule="exact"/>
            <w:rPr>
              <w:rFonts w:ascii="Gill Sans" w:hAnsi="Gill Sans"/>
              <w:sz w:val="14"/>
              <w:lang w:val="es-ES"/>
            </w:rPr>
          </w:pPr>
          <w:r w:rsidRPr="00CA32D9">
            <w:rPr>
              <w:rFonts w:ascii="Gill Sans" w:hAnsi="Gill Sans"/>
              <w:sz w:val="14"/>
              <w:lang w:val="es-ES"/>
            </w:rPr>
            <w:t>TESORERÍA GENERAL</w:t>
          </w:r>
        </w:p>
        <w:p w14:paraId="32FA9969" w14:textId="77777777" w:rsidR="00517BE2" w:rsidRPr="00CA32D9" w:rsidRDefault="00517BE2" w:rsidP="00CA32D9">
          <w:pPr>
            <w:shd w:val="clear" w:color="auto" w:fill="FFFFFF"/>
            <w:tabs>
              <w:tab w:val="center" w:pos="4252"/>
              <w:tab w:val="right" w:pos="8504"/>
            </w:tabs>
            <w:spacing w:line="160" w:lineRule="exact"/>
            <w:rPr>
              <w:rFonts w:ascii="Gill Sans" w:hAnsi="Gill Sans"/>
              <w:sz w:val="14"/>
              <w:lang w:val="es-ES"/>
            </w:rPr>
          </w:pPr>
          <w:r w:rsidRPr="00CA32D9">
            <w:rPr>
              <w:rFonts w:ascii="Gill Sans" w:hAnsi="Gill Sans"/>
              <w:sz w:val="14"/>
              <w:lang w:val="es-ES"/>
            </w:rPr>
            <w:t>DE LA SEGURIDAD SOCIAL</w:t>
          </w:r>
        </w:p>
      </w:tc>
    </w:tr>
  </w:tbl>
  <w:p w14:paraId="5FF75EEC" w14:textId="77777777" w:rsidR="00517BE2" w:rsidRPr="00CA32D9" w:rsidRDefault="00517BE2">
    <w:pPr>
      <w:pStyle w:val="Encabezado"/>
      <w:rPr>
        <w:lang w:val="es-E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5A0D478"/>
    <w:multiLevelType w:val="hybridMultilevel"/>
    <w:tmpl w:val="F0941F92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B7A74F5"/>
    <w:multiLevelType w:val="hybridMultilevel"/>
    <w:tmpl w:val="4F6AF91C"/>
    <w:lvl w:ilvl="0" w:tplc="B33442F0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D56BED"/>
    <w:multiLevelType w:val="hybridMultilevel"/>
    <w:tmpl w:val="6FC8B02C"/>
    <w:lvl w:ilvl="0" w:tplc="0C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188274CE"/>
    <w:multiLevelType w:val="hybridMultilevel"/>
    <w:tmpl w:val="94B09364"/>
    <w:lvl w:ilvl="0" w:tplc="62ACD744">
      <w:start w:val="1"/>
      <w:numFmt w:val="lowerLetter"/>
      <w:lvlText w:val="%1)"/>
      <w:lvlJc w:val="left"/>
      <w:pPr>
        <w:ind w:left="4188" w:hanging="360"/>
      </w:pPr>
      <w:rPr>
        <w:rFonts w:hint="default"/>
      </w:rPr>
    </w:lvl>
    <w:lvl w:ilvl="1" w:tplc="D108D8D4">
      <w:numFmt w:val="bullet"/>
      <w:lvlText w:val="-"/>
      <w:lvlJc w:val="left"/>
      <w:pPr>
        <w:ind w:left="2211" w:hanging="360"/>
      </w:pPr>
      <w:rPr>
        <w:rFonts w:ascii="Arial" w:eastAsia="Times New Roman" w:hAnsi="Arial" w:cs="Arial" w:hint="default"/>
      </w:rPr>
    </w:lvl>
    <w:lvl w:ilvl="2" w:tplc="0C0A001B" w:tentative="1">
      <w:start w:val="1"/>
      <w:numFmt w:val="lowerRoman"/>
      <w:lvlText w:val="%3."/>
      <w:lvlJc w:val="right"/>
      <w:pPr>
        <w:ind w:left="2931" w:hanging="180"/>
      </w:pPr>
    </w:lvl>
    <w:lvl w:ilvl="3" w:tplc="0C0A000F" w:tentative="1">
      <w:start w:val="1"/>
      <w:numFmt w:val="decimal"/>
      <w:lvlText w:val="%4."/>
      <w:lvlJc w:val="left"/>
      <w:pPr>
        <w:ind w:left="3651" w:hanging="360"/>
      </w:pPr>
    </w:lvl>
    <w:lvl w:ilvl="4" w:tplc="0C0A0019" w:tentative="1">
      <w:start w:val="1"/>
      <w:numFmt w:val="lowerLetter"/>
      <w:lvlText w:val="%5."/>
      <w:lvlJc w:val="left"/>
      <w:pPr>
        <w:ind w:left="4371" w:hanging="360"/>
      </w:pPr>
    </w:lvl>
    <w:lvl w:ilvl="5" w:tplc="0C0A001B" w:tentative="1">
      <w:start w:val="1"/>
      <w:numFmt w:val="lowerRoman"/>
      <w:lvlText w:val="%6."/>
      <w:lvlJc w:val="right"/>
      <w:pPr>
        <w:ind w:left="5091" w:hanging="180"/>
      </w:pPr>
    </w:lvl>
    <w:lvl w:ilvl="6" w:tplc="0C0A000F" w:tentative="1">
      <w:start w:val="1"/>
      <w:numFmt w:val="decimal"/>
      <w:lvlText w:val="%7."/>
      <w:lvlJc w:val="left"/>
      <w:pPr>
        <w:ind w:left="5811" w:hanging="360"/>
      </w:pPr>
    </w:lvl>
    <w:lvl w:ilvl="7" w:tplc="0C0A0019" w:tentative="1">
      <w:start w:val="1"/>
      <w:numFmt w:val="lowerLetter"/>
      <w:lvlText w:val="%8."/>
      <w:lvlJc w:val="left"/>
      <w:pPr>
        <w:ind w:left="6531" w:hanging="360"/>
      </w:pPr>
    </w:lvl>
    <w:lvl w:ilvl="8" w:tplc="0C0A001B" w:tentative="1">
      <w:start w:val="1"/>
      <w:numFmt w:val="lowerRoman"/>
      <w:lvlText w:val="%9."/>
      <w:lvlJc w:val="right"/>
      <w:pPr>
        <w:ind w:left="7251" w:hanging="180"/>
      </w:pPr>
    </w:lvl>
  </w:abstractNum>
  <w:abstractNum w:abstractNumId="4" w15:restartNumberingAfterBreak="0">
    <w:nsid w:val="2DE13B4F"/>
    <w:multiLevelType w:val="multilevel"/>
    <w:tmpl w:val="E79AC0DA"/>
    <w:styleLink w:val="Estilo3"/>
    <w:lvl w:ilvl="0">
      <w:start w:val="1"/>
      <w:numFmt w:val="none"/>
      <w:lvlText w:val="20.1"/>
      <w:lvlJc w:val="left"/>
      <w:pPr>
        <w:ind w:left="1287" w:hanging="363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3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593" w:hanging="363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746" w:hanging="363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899" w:hanging="363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52" w:hanging="363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205" w:hanging="363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358" w:hanging="363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2511" w:hanging="363"/>
      </w:pPr>
      <w:rPr>
        <w:rFonts w:hint="default"/>
      </w:rPr>
    </w:lvl>
  </w:abstractNum>
  <w:abstractNum w:abstractNumId="5" w15:restartNumberingAfterBreak="0">
    <w:nsid w:val="344F65B1"/>
    <w:multiLevelType w:val="hybridMultilevel"/>
    <w:tmpl w:val="2ED8A2A4"/>
    <w:lvl w:ilvl="0" w:tplc="3BB01714">
      <w:start w:val="1"/>
      <w:numFmt w:val="decimal"/>
      <w:lvlText w:val="%1."/>
      <w:lvlJc w:val="left"/>
      <w:pPr>
        <w:ind w:left="1004" w:hanging="360"/>
      </w:pPr>
      <w:rPr>
        <w:b/>
        <w:sz w:val="24"/>
        <w:szCs w:val="24"/>
      </w:rPr>
    </w:lvl>
    <w:lvl w:ilvl="1" w:tplc="0C0A0019" w:tentative="1">
      <w:start w:val="1"/>
      <w:numFmt w:val="lowerLetter"/>
      <w:lvlText w:val="%2."/>
      <w:lvlJc w:val="left"/>
      <w:pPr>
        <w:ind w:left="1724" w:hanging="360"/>
      </w:pPr>
    </w:lvl>
    <w:lvl w:ilvl="2" w:tplc="0C0A001B" w:tentative="1">
      <w:start w:val="1"/>
      <w:numFmt w:val="lowerRoman"/>
      <w:lvlText w:val="%3."/>
      <w:lvlJc w:val="right"/>
      <w:pPr>
        <w:ind w:left="2444" w:hanging="180"/>
      </w:pPr>
    </w:lvl>
    <w:lvl w:ilvl="3" w:tplc="0C0A000F" w:tentative="1">
      <w:start w:val="1"/>
      <w:numFmt w:val="decimal"/>
      <w:lvlText w:val="%4."/>
      <w:lvlJc w:val="left"/>
      <w:pPr>
        <w:ind w:left="3164" w:hanging="360"/>
      </w:pPr>
    </w:lvl>
    <w:lvl w:ilvl="4" w:tplc="0C0A0019" w:tentative="1">
      <w:start w:val="1"/>
      <w:numFmt w:val="lowerLetter"/>
      <w:lvlText w:val="%5."/>
      <w:lvlJc w:val="left"/>
      <w:pPr>
        <w:ind w:left="3884" w:hanging="360"/>
      </w:pPr>
    </w:lvl>
    <w:lvl w:ilvl="5" w:tplc="0C0A001B" w:tentative="1">
      <w:start w:val="1"/>
      <w:numFmt w:val="lowerRoman"/>
      <w:lvlText w:val="%6."/>
      <w:lvlJc w:val="right"/>
      <w:pPr>
        <w:ind w:left="4604" w:hanging="180"/>
      </w:pPr>
    </w:lvl>
    <w:lvl w:ilvl="6" w:tplc="0C0A000F" w:tentative="1">
      <w:start w:val="1"/>
      <w:numFmt w:val="decimal"/>
      <w:lvlText w:val="%7."/>
      <w:lvlJc w:val="left"/>
      <w:pPr>
        <w:ind w:left="5324" w:hanging="360"/>
      </w:pPr>
    </w:lvl>
    <w:lvl w:ilvl="7" w:tplc="0C0A0019" w:tentative="1">
      <w:start w:val="1"/>
      <w:numFmt w:val="lowerLetter"/>
      <w:lvlText w:val="%8."/>
      <w:lvlJc w:val="left"/>
      <w:pPr>
        <w:ind w:left="6044" w:hanging="360"/>
      </w:pPr>
    </w:lvl>
    <w:lvl w:ilvl="8" w:tplc="0C0A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6" w15:restartNumberingAfterBreak="0">
    <w:nsid w:val="3A1508B0"/>
    <w:multiLevelType w:val="hybridMultilevel"/>
    <w:tmpl w:val="B65A3A9E"/>
    <w:lvl w:ilvl="0" w:tplc="1DD0680B">
      <w:start w:val="1"/>
      <w:numFmt w:val="bullet"/>
      <w:lvlText w:val="•"/>
      <w:lvlJc w:val="left"/>
    </w:lvl>
    <w:lvl w:ilvl="1" w:tplc="FFFFFFFF">
      <w:start w:val="1"/>
      <w:numFmt w:val="ideographDigital"/>
      <w:lvlText w:val="•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3D1B77C4"/>
    <w:multiLevelType w:val="hybridMultilevel"/>
    <w:tmpl w:val="FA145CE6"/>
    <w:lvl w:ilvl="0" w:tplc="038EB818">
      <w:start w:val="1"/>
      <w:numFmt w:val="decimal"/>
      <w:lvlText w:val="%1."/>
      <w:lvlJc w:val="left"/>
      <w:pPr>
        <w:ind w:left="1003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723" w:hanging="360"/>
      </w:pPr>
    </w:lvl>
    <w:lvl w:ilvl="2" w:tplc="0C0A001B" w:tentative="1">
      <w:start w:val="1"/>
      <w:numFmt w:val="lowerRoman"/>
      <w:lvlText w:val="%3."/>
      <w:lvlJc w:val="right"/>
      <w:pPr>
        <w:ind w:left="2443" w:hanging="180"/>
      </w:pPr>
    </w:lvl>
    <w:lvl w:ilvl="3" w:tplc="0C0A000F" w:tentative="1">
      <w:start w:val="1"/>
      <w:numFmt w:val="decimal"/>
      <w:lvlText w:val="%4."/>
      <w:lvlJc w:val="left"/>
      <w:pPr>
        <w:ind w:left="3163" w:hanging="360"/>
      </w:pPr>
    </w:lvl>
    <w:lvl w:ilvl="4" w:tplc="0C0A0019" w:tentative="1">
      <w:start w:val="1"/>
      <w:numFmt w:val="lowerLetter"/>
      <w:lvlText w:val="%5."/>
      <w:lvlJc w:val="left"/>
      <w:pPr>
        <w:ind w:left="3883" w:hanging="360"/>
      </w:pPr>
    </w:lvl>
    <w:lvl w:ilvl="5" w:tplc="0C0A001B" w:tentative="1">
      <w:start w:val="1"/>
      <w:numFmt w:val="lowerRoman"/>
      <w:lvlText w:val="%6."/>
      <w:lvlJc w:val="right"/>
      <w:pPr>
        <w:ind w:left="4603" w:hanging="180"/>
      </w:pPr>
    </w:lvl>
    <w:lvl w:ilvl="6" w:tplc="0C0A000F" w:tentative="1">
      <w:start w:val="1"/>
      <w:numFmt w:val="decimal"/>
      <w:lvlText w:val="%7."/>
      <w:lvlJc w:val="left"/>
      <w:pPr>
        <w:ind w:left="5323" w:hanging="360"/>
      </w:pPr>
    </w:lvl>
    <w:lvl w:ilvl="7" w:tplc="0C0A0019" w:tentative="1">
      <w:start w:val="1"/>
      <w:numFmt w:val="lowerLetter"/>
      <w:lvlText w:val="%8."/>
      <w:lvlJc w:val="left"/>
      <w:pPr>
        <w:ind w:left="6043" w:hanging="360"/>
      </w:pPr>
    </w:lvl>
    <w:lvl w:ilvl="8" w:tplc="0C0A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8" w15:restartNumberingAfterBreak="0">
    <w:nsid w:val="442162E9"/>
    <w:multiLevelType w:val="multilevel"/>
    <w:tmpl w:val="4E4AE74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927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336" w:hanging="1800"/>
      </w:pPr>
      <w:rPr>
        <w:rFonts w:hint="default"/>
      </w:rPr>
    </w:lvl>
  </w:abstractNum>
  <w:abstractNum w:abstractNumId="9" w15:restartNumberingAfterBreak="0">
    <w:nsid w:val="52C63601"/>
    <w:multiLevelType w:val="hybridMultilevel"/>
    <w:tmpl w:val="EB9ED406"/>
    <w:lvl w:ilvl="0" w:tplc="8CD664D0">
      <w:start w:val="13"/>
      <w:numFmt w:val="bullet"/>
      <w:lvlText w:val="-"/>
      <w:lvlJc w:val="left"/>
      <w:pPr>
        <w:ind w:left="927" w:hanging="360"/>
      </w:pPr>
      <w:rPr>
        <w:rFonts w:ascii="Arial" w:eastAsia="Times New Roman" w:hAnsi="Arial" w:cs="Arial" w:hint="default"/>
        <w:b/>
        <w:sz w:val="24"/>
      </w:rPr>
    </w:lvl>
    <w:lvl w:ilvl="1" w:tplc="0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0" w15:restartNumberingAfterBreak="0">
    <w:nsid w:val="555A1DE9"/>
    <w:multiLevelType w:val="multilevel"/>
    <w:tmpl w:val="80782268"/>
    <w:lvl w:ilvl="0">
      <w:start w:val="1"/>
      <w:numFmt w:val="none"/>
      <w:lvlText w:val="3.3"/>
      <w:lvlJc w:val="left"/>
      <w:pPr>
        <w:tabs>
          <w:tab w:val="num" w:pos="480"/>
        </w:tabs>
        <w:ind w:left="480" w:hanging="480"/>
      </w:pPr>
      <w:rPr>
        <w:rFonts w:hint="default"/>
        <w:b/>
      </w:rPr>
    </w:lvl>
    <w:lvl w:ilvl="1">
      <w:start w:val="1"/>
      <w:numFmt w:val="none"/>
      <w:lvlText w:val="16.1"/>
      <w:lvlJc w:val="left"/>
      <w:pPr>
        <w:tabs>
          <w:tab w:val="num" w:pos="1287"/>
        </w:tabs>
        <w:ind w:left="1287" w:hanging="7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1854"/>
        </w:tabs>
        <w:ind w:left="1854" w:hanging="720"/>
      </w:pPr>
      <w:rPr>
        <w:rFonts w:hint="default"/>
        <w:b/>
      </w:rPr>
    </w:lvl>
    <w:lvl w:ilvl="3">
      <w:start w:val="4"/>
      <w:numFmt w:val="decimal"/>
      <w:lvlText w:val="%4."/>
      <w:lvlJc w:val="left"/>
      <w:pPr>
        <w:tabs>
          <w:tab w:val="num" w:pos="2061"/>
        </w:tabs>
        <w:ind w:left="2061" w:hanging="36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3708"/>
        </w:tabs>
        <w:ind w:left="3708" w:hanging="144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4635"/>
        </w:tabs>
        <w:ind w:left="4635" w:hanging="180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5202"/>
        </w:tabs>
        <w:ind w:left="5202" w:hanging="180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6129"/>
        </w:tabs>
        <w:ind w:left="6129" w:hanging="216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7056"/>
        </w:tabs>
        <w:ind w:left="7056" w:hanging="2520"/>
      </w:pPr>
      <w:rPr>
        <w:rFonts w:hint="default"/>
        <w:b/>
      </w:rPr>
    </w:lvl>
  </w:abstractNum>
  <w:abstractNum w:abstractNumId="11" w15:restartNumberingAfterBreak="0">
    <w:nsid w:val="5624738B"/>
    <w:multiLevelType w:val="hybridMultilevel"/>
    <w:tmpl w:val="1200D3B0"/>
    <w:lvl w:ilvl="0" w:tplc="BF1297C6">
      <w:start w:val="1"/>
      <w:numFmt w:val="lowerLetter"/>
      <w:lvlText w:val="%1."/>
      <w:lvlJc w:val="left"/>
      <w:pPr>
        <w:ind w:left="720" w:hanging="360"/>
      </w:pPr>
      <w:rPr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7C03054"/>
    <w:multiLevelType w:val="multilevel"/>
    <w:tmpl w:val="E752C578"/>
    <w:lvl w:ilvl="0">
      <w:start w:val="1"/>
      <w:numFmt w:val="decimal"/>
      <w:lvlText w:val="%1"/>
      <w:lvlJc w:val="left"/>
      <w:pPr>
        <w:tabs>
          <w:tab w:val="num" w:pos="480"/>
        </w:tabs>
        <w:ind w:left="480" w:hanging="480"/>
      </w:pPr>
      <w:rPr>
        <w:rFonts w:hint="default"/>
        <w:b/>
      </w:rPr>
    </w:lvl>
    <w:lvl w:ilvl="1">
      <w:start w:val="1"/>
      <w:numFmt w:val="decimal"/>
      <w:lvlText w:val="1.%2"/>
      <w:lvlJc w:val="left"/>
      <w:pPr>
        <w:tabs>
          <w:tab w:val="num" w:pos="1287"/>
        </w:tabs>
        <w:ind w:left="1287" w:hanging="720"/>
      </w:pPr>
      <w:rPr>
        <w:rFonts w:ascii="Arial" w:hAnsi="Arial" w:cs="Arial" w:hint="default"/>
        <w:b/>
        <w:i w:val="0"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1854"/>
        </w:tabs>
        <w:ind w:left="1854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2781"/>
        </w:tabs>
        <w:ind w:left="2781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3708"/>
        </w:tabs>
        <w:ind w:left="3708" w:hanging="144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4635"/>
        </w:tabs>
        <w:ind w:left="4635" w:hanging="180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5202"/>
        </w:tabs>
        <w:ind w:left="5202" w:hanging="180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6129"/>
        </w:tabs>
        <w:ind w:left="6129" w:hanging="216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7056"/>
        </w:tabs>
        <w:ind w:left="7056" w:hanging="2520"/>
      </w:pPr>
      <w:rPr>
        <w:rFonts w:hint="default"/>
        <w:b/>
      </w:rPr>
    </w:lvl>
  </w:abstractNum>
  <w:abstractNum w:abstractNumId="13" w15:restartNumberingAfterBreak="0">
    <w:nsid w:val="5B0C3761"/>
    <w:multiLevelType w:val="hybridMultilevel"/>
    <w:tmpl w:val="46CEA1F0"/>
    <w:lvl w:ilvl="0" w:tplc="E864DD9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B0F4829"/>
    <w:multiLevelType w:val="hybridMultilevel"/>
    <w:tmpl w:val="FFFFFFFF"/>
    <w:lvl w:ilvl="0" w:tplc="FFFFFFFF">
      <w:start w:val="1"/>
      <w:numFmt w:val="upperLetter"/>
      <w:lvlText w:val=""/>
      <w:lvlJc w:val="left"/>
    </w:lvl>
    <w:lvl w:ilvl="1" w:tplc="FFFFFFFF">
      <w:start w:val="1"/>
      <w:numFmt w:val="ideographDigital"/>
      <w:lvlText w:val=""/>
      <w:lvlJc w:val="left"/>
    </w:lvl>
    <w:lvl w:ilvl="2" w:tplc="1DD0680B">
      <w:start w:val="1"/>
      <w:numFmt w:val="bullet"/>
      <w:lvlText w:val="•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5" w15:restartNumberingAfterBreak="0">
    <w:nsid w:val="6007291E"/>
    <w:multiLevelType w:val="multilevel"/>
    <w:tmpl w:val="399C6DF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494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9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12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6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75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2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7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872" w:hanging="1800"/>
      </w:pPr>
      <w:rPr>
        <w:rFonts w:hint="default"/>
      </w:rPr>
    </w:lvl>
  </w:abstractNum>
  <w:abstractNum w:abstractNumId="16" w15:restartNumberingAfterBreak="0">
    <w:nsid w:val="64572C5E"/>
    <w:multiLevelType w:val="hybridMultilevel"/>
    <w:tmpl w:val="D3AADE94"/>
    <w:lvl w:ilvl="0" w:tplc="B33442F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D105001"/>
    <w:multiLevelType w:val="hybridMultilevel"/>
    <w:tmpl w:val="BB2AEBB2"/>
    <w:lvl w:ilvl="0" w:tplc="E81AD870">
      <w:start w:val="13"/>
      <w:numFmt w:val="bullet"/>
      <w:lvlText w:val="-"/>
      <w:lvlJc w:val="left"/>
      <w:pPr>
        <w:ind w:left="1920" w:hanging="360"/>
      </w:pPr>
      <w:rPr>
        <w:rFonts w:ascii="Arial" w:eastAsia="Times New Roman" w:hAnsi="Arial" w:cs="Arial" w:hint="default"/>
        <w:b/>
        <w:sz w:val="24"/>
      </w:rPr>
    </w:lvl>
    <w:lvl w:ilvl="1" w:tplc="0C0A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18" w15:restartNumberingAfterBreak="0">
    <w:nsid w:val="77596467"/>
    <w:multiLevelType w:val="hybridMultilevel"/>
    <w:tmpl w:val="1400AC68"/>
    <w:lvl w:ilvl="0" w:tplc="E864DD9E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9" w15:restartNumberingAfterBreak="0">
    <w:nsid w:val="777A6721"/>
    <w:multiLevelType w:val="hybridMultilevel"/>
    <w:tmpl w:val="6F462FDC"/>
    <w:lvl w:ilvl="0" w:tplc="8E68D14C">
      <w:start w:val="1"/>
      <w:numFmt w:val="bullet"/>
      <w:lvlText w:val=""/>
      <w:lvlJc w:val="left"/>
      <w:pPr>
        <w:ind w:left="895" w:hanging="360"/>
      </w:pPr>
      <w:rPr>
        <w:rFonts w:ascii="Symbol" w:hAnsi="Symbol" w:hint="default"/>
        <w:color w:val="000000" w:themeColor="text1"/>
      </w:rPr>
    </w:lvl>
    <w:lvl w:ilvl="1" w:tplc="0C0A0003" w:tentative="1">
      <w:start w:val="1"/>
      <w:numFmt w:val="bullet"/>
      <w:lvlText w:val="o"/>
      <w:lvlJc w:val="left"/>
      <w:pPr>
        <w:ind w:left="161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3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5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77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49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1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3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55" w:hanging="360"/>
      </w:pPr>
      <w:rPr>
        <w:rFonts w:ascii="Wingdings" w:hAnsi="Wingdings" w:hint="default"/>
      </w:rPr>
    </w:lvl>
  </w:abstractNum>
  <w:abstractNum w:abstractNumId="20" w15:restartNumberingAfterBreak="0">
    <w:nsid w:val="779A1B31"/>
    <w:multiLevelType w:val="hybridMultilevel"/>
    <w:tmpl w:val="D38088E0"/>
    <w:lvl w:ilvl="0" w:tplc="0C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1" w15:restartNumberingAfterBreak="0">
    <w:nsid w:val="78785B70"/>
    <w:multiLevelType w:val="hybridMultilevel"/>
    <w:tmpl w:val="15162AD4"/>
    <w:lvl w:ilvl="0" w:tplc="06E84882">
      <w:start w:val="22"/>
      <w:numFmt w:val="bullet"/>
      <w:lvlText w:val="-"/>
      <w:lvlJc w:val="left"/>
      <w:pPr>
        <w:ind w:left="93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22" w15:restartNumberingAfterBreak="0">
    <w:nsid w:val="789948CD"/>
    <w:multiLevelType w:val="multilevel"/>
    <w:tmpl w:val="01FC84B6"/>
    <w:lvl w:ilvl="0">
      <w:start w:val="1"/>
      <w:numFmt w:val="upperRoman"/>
      <w:pStyle w:val="Estilo1"/>
      <w:suff w:val="space"/>
      <w:lvlText w:val="%1."/>
      <w:lvlJc w:val="left"/>
      <w:pPr>
        <w:ind w:left="360" w:hanging="360"/>
      </w:pPr>
      <w:rPr>
        <w:rFonts w:ascii="Times New Roman" w:hAnsi="Times New Roman" w:hint="default"/>
        <w:b/>
        <w:i w:val="0"/>
        <w:sz w:val="24"/>
        <w:u w:val="single"/>
      </w:rPr>
    </w:lvl>
    <w:lvl w:ilvl="1">
      <w:start w:val="1"/>
      <w:numFmt w:val="decimal"/>
      <w:pStyle w:val="Estilo2"/>
      <w:isLgl/>
      <w:lvlText w:val="%1.%2."/>
      <w:lvlJc w:val="left"/>
      <w:pPr>
        <w:tabs>
          <w:tab w:val="num" w:pos="1080"/>
        </w:tabs>
        <w:ind w:left="792" w:hanging="432"/>
      </w:pPr>
      <w:rPr>
        <w:rFonts w:ascii="Times New Roman" w:hAnsi="Times New Roman" w:hint="default"/>
        <w:b w:val="0"/>
        <w:i w:val="0"/>
      </w:rPr>
    </w:lvl>
    <w:lvl w:ilvl="2">
      <w:start w:val="1"/>
      <w:numFmt w:val="decimal"/>
      <w:isLgl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isLgl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isLgl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isLgl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num w:numId="1" w16cid:durableId="727925356">
    <w:abstractNumId w:val="22"/>
  </w:num>
  <w:num w:numId="2" w16cid:durableId="1928151957">
    <w:abstractNumId w:val="4"/>
  </w:num>
  <w:num w:numId="3" w16cid:durableId="1857689896">
    <w:abstractNumId w:val="14"/>
  </w:num>
  <w:num w:numId="4" w16cid:durableId="1131941370">
    <w:abstractNumId w:val="0"/>
  </w:num>
  <w:num w:numId="5" w16cid:durableId="703796695">
    <w:abstractNumId w:val="13"/>
  </w:num>
  <w:num w:numId="6" w16cid:durableId="57562003">
    <w:abstractNumId w:val="6"/>
  </w:num>
  <w:num w:numId="7" w16cid:durableId="997423845">
    <w:abstractNumId w:val="5"/>
  </w:num>
  <w:num w:numId="8" w16cid:durableId="386148293">
    <w:abstractNumId w:val="10"/>
  </w:num>
  <w:num w:numId="9" w16cid:durableId="1780177670">
    <w:abstractNumId w:val="7"/>
  </w:num>
  <w:num w:numId="10" w16cid:durableId="673654798">
    <w:abstractNumId w:val="19"/>
  </w:num>
  <w:num w:numId="11" w16cid:durableId="1470904354">
    <w:abstractNumId w:val="11"/>
  </w:num>
  <w:num w:numId="12" w16cid:durableId="1636641442">
    <w:abstractNumId w:val="12"/>
  </w:num>
  <w:num w:numId="13" w16cid:durableId="1412433487">
    <w:abstractNumId w:val="8"/>
  </w:num>
  <w:num w:numId="14" w16cid:durableId="2027246347">
    <w:abstractNumId w:val="15"/>
  </w:num>
  <w:num w:numId="15" w16cid:durableId="549417711">
    <w:abstractNumId w:val="1"/>
  </w:num>
  <w:num w:numId="16" w16cid:durableId="1047682119">
    <w:abstractNumId w:val="16"/>
  </w:num>
  <w:num w:numId="17" w16cid:durableId="383019970">
    <w:abstractNumId w:val="3"/>
  </w:num>
  <w:num w:numId="18" w16cid:durableId="706639242">
    <w:abstractNumId w:val="18"/>
  </w:num>
  <w:num w:numId="19" w16cid:durableId="343558341">
    <w:abstractNumId w:val="17"/>
  </w:num>
  <w:num w:numId="20" w16cid:durableId="1061174147">
    <w:abstractNumId w:val="9"/>
  </w:num>
  <w:num w:numId="21" w16cid:durableId="494616356">
    <w:abstractNumId w:val="21"/>
  </w:num>
  <w:num w:numId="22" w16cid:durableId="75249353">
    <w:abstractNumId w:val="20"/>
  </w:num>
  <w:num w:numId="23" w16cid:durableId="234896938">
    <w:abstractNumId w:val="2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18636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7E59"/>
    <w:rsid w:val="0000009D"/>
    <w:rsid w:val="0000010D"/>
    <w:rsid w:val="0000049C"/>
    <w:rsid w:val="000006DC"/>
    <w:rsid w:val="000011DA"/>
    <w:rsid w:val="0000135B"/>
    <w:rsid w:val="00001D6A"/>
    <w:rsid w:val="00003287"/>
    <w:rsid w:val="00003D6D"/>
    <w:rsid w:val="00003D93"/>
    <w:rsid w:val="00003F4D"/>
    <w:rsid w:val="000042AF"/>
    <w:rsid w:val="00004AB2"/>
    <w:rsid w:val="000053D6"/>
    <w:rsid w:val="00005D97"/>
    <w:rsid w:val="00006040"/>
    <w:rsid w:val="00006202"/>
    <w:rsid w:val="00007489"/>
    <w:rsid w:val="0001023F"/>
    <w:rsid w:val="000102FA"/>
    <w:rsid w:val="00010BB8"/>
    <w:rsid w:val="00010E2F"/>
    <w:rsid w:val="0001194E"/>
    <w:rsid w:val="00011D72"/>
    <w:rsid w:val="00012254"/>
    <w:rsid w:val="000124EA"/>
    <w:rsid w:val="00012B12"/>
    <w:rsid w:val="00012BA9"/>
    <w:rsid w:val="00012E69"/>
    <w:rsid w:val="00013A9F"/>
    <w:rsid w:val="00013CDB"/>
    <w:rsid w:val="000148DA"/>
    <w:rsid w:val="00014A6D"/>
    <w:rsid w:val="000150DF"/>
    <w:rsid w:val="00015332"/>
    <w:rsid w:val="000166F9"/>
    <w:rsid w:val="000168C8"/>
    <w:rsid w:val="00016AD7"/>
    <w:rsid w:val="000174FB"/>
    <w:rsid w:val="00017685"/>
    <w:rsid w:val="00017971"/>
    <w:rsid w:val="00020288"/>
    <w:rsid w:val="000202E5"/>
    <w:rsid w:val="0002107B"/>
    <w:rsid w:val="00022675"/>
    <w:rsid w:val="00022C80"/>
    <w:rsid w:val="00022EC8"/>
    <w:rsid w:val="00024DDD"/>
    <w:rsid w:val="000250CD"/>
    <w:rsid w:val="0002708F"/>
    <w:rsid w:val="00027E18"/>
    <w:rsid w:val="0003119E"/>
    <w:rsid w:val="000316CD"/>
    <w:rsid w:val="00031A75"/>
    <w:rsid w:val="00031D81"/>
    <w:rsid w:val="000326CD"/>
    <w:rsid w:val="00033AAD"/>
    <w:rsid w:val="00033FB4"/>
    <w:rsid w:val="00034151"/>
    <w:rsid w:val="00034D07"/>
    <w:rsid w:val="00035495"/>
    <w:rsid w:val="00036666"/>
    <w:rsid w:val="000366A1"/>
    <w:rsid w:val="000369C8"/>
    <w:rsid w:val="00037EED"/>
    <w:rsid w:val="00040CB2"/>
    <w:rsid w:val="00040E33"/>
    <w:rsid w:val="0004144A"/>
    <w:rsid w:val="000416EE"/>
    <w:rsid w:val="00041FCE"/>
    <w:rsid w:val="00042898"/>
    <w:rsid w:val="000436FF"/>
    <w:rsid w:val="00043A51"/>
    <w:rsid w:val="00043C06"/>
    <w:rsid w:val="00043DCE"/>
    <w:rsid w:val="00043F1F"/>
    <w:rsid w:val="000442F0"/>
    <w:rsid w:val="000446C7"/>
    <w:rsid w:val="0004486F"/>
    <w:rsid w:val="00045783"/>
    <w:rsid w:val="0004583B"/>
    <w:rsid w:val="000458FF"/>
    <w:rsid w:val="0004622A"/>
    <w:rsid w:val="000470DC"/>
    <w:rsid w:val="0004799A"/>
    <w:rsid w:val="00047C7E"/>
    <w:rsid w:val="00047E6C"/>
    <w:rsid w:val="0005095B"/>
    <w:rsid w:val="000511AB"/>
    <w:rsid w:val="00051893"/>
    <w:rsid w:val="000522A0"/>
    <w:rsid w:val="00053959"/>
    <w:rsid w:val="00053BC2"/>
    <w:rsid w:val="00056C51"/>
    <w:rsid w:val="00060026"/>
    <w:rsid w:val="0006011C"/>
    <w:rsid w:val="000608CE"/>
    <w:rsid w:val="00060C0A"/>
    <w:rsid w:val="00060CE6"/>
    <w:rsid w:val="00061585"/>
    <w:rsid w:val="000624C5"/>
    <w:rsid w:val="00064268"/>
    <w:rsid w:val="000652DC"/>
    <w:rsid w:val="00066A74"/>
    <w:rsid w:val="00066B4C"/>
    <w:rsid w:val="00066EC5"/>
    <w:rsid w:val="00067186"/>
    <w:rsid w:val="000673E8"/>
    <w:rsid w:val="0007086F"/>
    <w:rsid w:val="00071188"/>
    <w:rsid w:val="0007120E"/>
    <w:rsid w:val="0007147C"/>
    <w:rsid w:val="00072EFB"/>
    <w:rsid w:val="00073829"/>
    <w:rsid w:val="00074BED"/>
    <w:rsid w:val="000751D4"/>
    <w:rsid w:val="00075312"/>
    <w:rsid w:val="00075E14"/>
    <w:rsid w:val="00076E41"/>
    <w:rsid w:val="00077228"/>
    <w:rsid w:val="0007731D"/>
    <w:rsid w:val="000806C0"/>
    <w:rsid w:val="00080C77"/>
    <w:rsid w:val="00080FEC"/>
    <w:rsid w:val="00082460"/>
    <w:rsid w:val="00082FBD"/>
    <w:rsid w:val="000833C8"/>
    <w:rsid w:val="000833E6"/>
    <w:rsid w:val="0008343A"/>
    <w:rsid w:val="00083617"/>
    <w:rsid w:val="00083B41"/>
    <w:rsid w:val="0008437C"/>
    <w:rsid w:val="000847BB"/>
    <w:rsid w:val="000848C0"/>
    <w:rsid w:val="000849D6"/>
    <w:rsid w:val="000874DB"/>
    <w:rsid w:val="0008780E"/>
    <w:rsid w:val="0009014D"/>
    <w:rsid w:val="00090163"/>
    <w:rsid w:val="00091A2A"/>
    <w:rsid w:val="00091BC1"/>
    <w:rsid w:val="0009220A"/>
    <w:rsid w:val="00092B0B"/>
    <w:rsid w:val="00092B67"/>
    <w:rsid w:val="00093EFF"/>
    <w:rsid w:val="000941F1"/>
    <w:rsid w:val="000945A1"/>
    <w:rsid w:val="00094B38"/>
    <w:rsid w:val="0009668A"/>
    <w:rsid w:val="00096802"/>
    <w:rsid w:val="0009725D"/>
    <w:rsid w:val="000976FD"/>
    <w:rsid w:val="00097DF1"/>
    <w:rsid w:val="000A0436"/>
    <w:rsid w:val="000A33B2"/>
    <w:rsid w:val="000A414A"/>
    <w:rsid w:val="000A6DDB"/>
    <w:rsid w:val="000A6E81"/>
    <w:rsid w:val="000A71E7"/>
    <w:rsid w:val="000A7845"/>
    <w:rsid w:val="000A7B83"/>
    <w:rsid w:val="000B09D2"/>
    <w:rsid w:val="000B14CA"/>
    <w:rsid w:val="000B2563"/>
    <w:rsid w:val="000B25BC"/>
    <w:rsid w:val="000B423F"/>
    <w:rsid w:val="000B4F14"/>
    <w:rsid w:val="000B5033"/>
    <w:rsid w:val="000B7481"/>
    <w:rsid w:val="000B7998"/>
    <w:rsid w:val="000C09A1"/>
    <w:rsid w:val="000C1B3E"/>
    <w:rsid w:val="000C1BA8"/>
    <w:rsid w:val="000C2458"/>
    <w:rsid w:val="000C29BD"/>
    <w:rsid w:val="000C3431"/>
    <w:rsid w:val="000C4781"/>
    <w:rsid w:val="000C4BAC"/>
    <w:rsid w:val="000C5580"/>
    <w:rsid w:val="000C6443"/>
    <w:rsid w:val="000C6460"/>
    <w:rsid w:val="000C671D"/>
    <w:rsid w:val="000D0202"/>
    <w:rsid w:val="000D1667"/>
    <w:rsid w:val="000D20B6"/>
    <w:rsid w:val="000D32C6"/>
    <w:rsid w:val="000D3861"/>
    <w:rsid w:val="000D3D3F"/>
    <w:rsid w:val="000D3FB5"/>
    <w:rsid w:val="000D49EA"/>
    <w:rsid w:val="000D4CDD"/>
    <w:rsid w:val="000D54E8"/>
    <w:rsid w:val="000D5891"/>
    <w:rsid w:val="000D5B00"/>
    <w:rsid w:val="000D6687"/>
    <w:rsid w:val="000D727C"/>
    <w:rsid w:val="000D7964"/>
    <w:rsid w:val="000E09DD"/>
    <w:rsid w:val="000E0D83"/>
    <w:rsid w:val="000E1620"/>
    <w:rsid w:val="000E196F"/>
    <w:rsid w:val="000E1A98"/>
    <w:rsid w:val="000E1A9A"/>
    <w:rsid w:val="000E2237"/>
    <w:rsid w:val="000E22A5"/>
    <w:rsid w:val="000E3598"/>
    <w:rsid w:val="000E3CE6"/>
    <w:rsid w:val="000E4455"/>
    <w:rsid w:val="000E4DC6"/>
    <w:rsid w:val="000E4DD7"/>
    <w:rsid w:val="000E527A"/>
    <w:rsid w:val="000E5710"/>
    <w:rsid w:val="000E66A8"/>
    <w:rsid w:val="000E7B0B"/>
    <w:rsid w:val="000E7C8B"/>
    <w:rsid w:val="000F0DA6"/>
    <w:rsid w:val="000F1728"/>
    <w:rsid w:val="000F1821"/>
    <w:rsid w:val="000F1F8B"/>
    <w:rsid w:val="000F45BE"/>
    <w:rsid w:val="000F4FFB"/>
    <w:rsid w:val="000F51CF"/>
    <w:rsid w:val="000F5293"/>
    <w:rsid w:val="000F634C"/>
    <w:rsid w:val="000F6D35"/>
    <w:rsid w:val="000F7211"/>
    <w:rsid w:val="000F798D"/>
    <w:rsid w:val="001003AC"/>
    <w:rsid w:val="0010161F"/>
    <w:rsid w:val="00101BDC"/>
    <w:rsid w:val="00101EFA"/>
    <w:rsid w:val="00101F5A"/>
    <w:rsid w:val="001023C4"/>
    <w:rsid w:val="00103487"/>
    <w:rsid w:val="00104138"/>
    <w:rsid w:val="00105927"/>
    <w:rsid w:val="001063DB"/>
    <w:rsid w:val="00107204"/>
    <w:rsid w:val="00107E79"/>
    <w:rsid w:val="0011049F"/>
    <w:rsid w:val="00110802"/>
    <w:rsid w:val="0011083A"/>
    <w:rsid w:val="00111397"/>
    <w:rsid w:val="0011275B"/>
    <w:rsid w:val="00112C76"/>
    <w:rsid w:val="001133AE"/>
    <w:rsid w:val="00113533"/>
    <w:rsid w:val="00113CDE"/>
    <w:rsid w:val="0011447E"/>
    <w:rsid w:val="001147A2"/>
    <w:rsid w:val="00114E36"/>
    <w:rsid w:val="00115747"/>
    <w:rsid w:val="001160BC"/>
    <w:rsid w:val="001166AB"/>
    <w:rsid w:val="001176F3"/>
    <w:rsid w:val="00117A4F"/>
    <w:rsid w:val="0012004D"/>
    <w:rsid w:val="001201A4"/>
    <w:rsid w:val="00120BCB"/>
    <w:rsid w:val="00120C58"/>
    <w:rsid w:val="00121482"/>
    <w:rsid w:val="00121801"/>
    <w:rsid w:val="00121A6D"/>
    <w:rsid w:val="001221DC"/>
    <w:rsid w:val="00122798"/>
    <w:rsid w:val="001232F5"/>
    <w:rsid w:val="0012336E"/>
    <w:rsid w:val="00123E1C"/>
    <w:rsid w:val="00124687"/>
    <w:rsid w:val="00125D61"/>
    <w:rsid w:val="00126D08"/>
    <w:rsid w:val="00127218"/>
    <w:rsid w:val="00127C39"/>
    <w:rsid w:val="0013006D"/>
    <w:rsid w:val="00130CD4"/>
    <w:rsid w:val="00130DC6"/>
    <w:rsid w:val="001313CA"/>
    <w:rsid w:val="00132527"/>
    <w:rsid w:val="00133408"/>
    <w:rsid w:val="0013364D"/>
    <w:rsid w:val="0013437F"/>
    <w:rsid w:val="001346EF"/>
    <w:rsid w:val="001347A7"/>
    <w:rsid w:val="0013573E"/>
    <w:rsid w:val="0013581F"/>
    <w:rsid w:val="001358ED"/>
    <w:rsid w:val="00136297"/>
    <w:rsid w:val="00136D65"/>
    <w:rsid w:val="00136D99"/>
    <w:rsid w:val="00140AF6"/>
    <w:rsid w:val="0014515F"/>
    <w:rsid w:val="001456A6"/>
    <w:rsid w:val="00145FCD"/>
    <w:rsid w:val="00146343"/>
    <w:rsid w:val="00146402"/>
    <w:rsid w:val="00150C4E"/>
    <w:rsid w:val="00150D0E"/>
    <w:rsid w:val="001521BC"/>
    <w:rsid w:val="001524C5"/>
    <w:rsid w:val="0015272D"/>
    <w:rsid w:val="00152F5B"/>
    <w:rsid w:val="00153025"/>
    <w:rsid w:val="00154248"/>
    <w:rsid w:val="001543B3"/>
    <w:rsid w:val="0015440F"/>
    <w:rsid w:val="00154534"/>
    <w:rsid w:val="00154E48"/>
    <w:rsid w:val="00155039"/>
    <w:rsid w:val="001560DE"/>
    <w:rsid w:val="00156B8C"/>
    <w:rsid w:val="00157272"/>
    <w:rsid w:val="001577B9"/>
    <w:rsid w:val="00160975"/>
    <w:rsid w:val="0016163D"/>
    <w:rsid w:val="001633B5"/>
    <w:rsid w:val="00163695"/>
    <w:rsid w:val="001638D8"/>
    <w:rsid w:val="00164024"/>
    <w:rsid w:val="001647AF"/>
    <w:rsid w:val="00164A5D"/>
    <w:rsid w:val="00164A98"/>
    <w:rsid w:val="00165496"/>
    <w:rsid w:val="00165671"/>
    <w:rsid w:val="00167DDD"/>
    <w:rsid w:val="00170694"/>
    <w:rsid w:val="0017270A"/>
    <w:rsid w:val="00172A13"/>
    <w:rsid w:val="0017487C"/>
    <w:rsid w:val="001760A9"/>
    <w:rsid w:val="00176268"/>
    <w:rsid w:val="0017669B"/>
    <w:rsid w:val="00176D9E"/>
    <w:rsid w:val="00176E8A"/>
    <w:rsid w:val="001778AB"/>
    <w:rsid w:val="0017796F"/>
    <w:rsid w:val="00177FFC"/>
    <w:rsid w:val="00180823"/>
    <w:rsid w:val="00180E45"/>
    <w:rsid w:val="00181330"/>
    <w:rsid w:val="0018158A"/>
    <w:rsid w:val="0018425C"/>
    <w:rsid w:val="001851E0"/>
    <w:rsid w:val="00186986"/>
    <w:rsid w:val="00187A08"/>
    <w:rsid w:val="00187B3C"/>
    <w:rsid w:val="00187B61"/>
    <w:rsid w:val="001908F3"/>
    <w:rsid w:val="00190AD9"/>
    <w:rsid w:val="0019113B"/>
    <w:rsid w:val="001925FE"/>
    <w:rsid w:val="00192C86"/>
    <w:rsid w:val="00193FCE"/>
    <w:rsid w:val="001940D8"/>
    <w:rsid w:val="001959FE"/>
    <w:rsid w:val="00195D22"/>
    <w:rsid w:val="001963E1"/>
    <w:rsid w:val="001963E4"/>
    <w:rsid w:val="00196407"/>
    <w:rsid w:val="00196BBA"/>
    <w:rsid w:val="00196C88"/>
    <w:rsid w:val="00197069"/>
    <w:rsid w:val="00197B2F"/>
    <w:rsid w:val="001A0911"/>
    <w:rsid w:val="001A0E37"/>
    <w:rsid w:val="001A159A"/>
    <w:rsid w:val="001A218A"/>
    <w:rsid w:val="001A24B4"/>
    <w:rsid w:val="001A2953"/>
    <w:rsid w:val="001A2BD2"/>
    <w:rsid w:val="001A2CBE"/>
    <w:rsid w:val="001A42D0"/>
    <w:rsid w:val="001A42ED"/>
    <w:rsid w:val="001A48D4"/>
    <w:rsid w:val="001A6F50"/>
    <w:rsid w:val="001A7A51"/>
    <w:rsid w:val="001A7CD1"/>
    <w:rsid w:val="001B02F0"/>
    <w:rsid w:val="001B12E6"/>
    <w:rsid w:val="001B1DAB"/>
    <w:rsid w:val="001B2794"/>
    <w:rsid w:val="001B2801"/>
    <w:rsid w:val="001B2AEC"/>
    <w:rsid w:val="001B2B49"/>
    <w:rsid w:val="001B321E"/>
    <w:rsid w:val="001B3F78"/>
    <w:rsid w:val="001B3F87"/>
    <w:rsid w:val="001B48D9"/>
    <w:rsid w:val="001B4E40"/>
    <w:rsid w:val="001B51D5"/>
    <w:rsid w:val="001B6FB1"/>
    <w:rsid w:val="001B70AE"/>
    <w:rsid w:val="001B757C"/>
    <w:rsid w:val="001C1AAD"/>
    <w:rsid w:val="001C1DDD"/>
    <w:rsid w:val="001C2338"/>
    <w:rsid w:val="001C2493"/>
    <w:rsid w:val="001C2B6A"/>
    <w:rsid w:val="001C2F3B"/>
    <w:rsid w:val="001C31E8"/>
    <w:rsid w:val="001C4F4B"/>
    <w:rsid w:val="001C6139"/>
    <w:rsid w:val="001C6A79"/>
    <w:rsid w:val="001C71E8"/>
    <w:rsid w:val="001D05FD"/>
    <w:rsid w:val="001D0BD8"/>
    <w:rsid w:val="001D2E58"/>
    <w:rsid w:val="001D3C4F"/>
    <w:rsid w:val="001D3C6E"/>
    <w:rsid w:val="001D521B"/>
    <w:rsid w:val="001D5903"/>
    <w:rsid w:val="001D5EBD"/>
    <w:rsid w:val="001D5F3D"/>
    <w:rsid w:val="001D633B"/>
    <w:rsid w:val="001D68B6"/>
    <w:rsid w:val="001D6DB0"/>
    <w:rsid w:val="001E0C34"/>
    <w:rsid w:val="001E0EF3"/>
    <w:rsid w:val="001E1E21"/>
    <w:rsid w:val="001E20A8"/>
    <w:rsid w:val="001E2DC7"/>
    <w:rsid w:val="001E44CE"/>
    <w:rsid w:val="001E45CE"/>
    <w:rsid w:val="001E4727"/>
    <w:rsid w:val="001E519C"/>
    <w:rsid w:val="001E53DD"/>
    <w:rsid w:val="001E5F57"/>
    <w:rsid w:val="001E6001"/>
    <w:rsid w:val="001E6350"/>
    <w:rsid w:val="001E6605"/>
    <w:rsid w:val="001E6C70"/>
    <w:rsid w:val="001E7056"/>
    <w:rsid w:val="001E715D"/>
    <w:rsid w:val="001E7241"/>
    <w:rsid w:val="001E74CD"/>
    <w:rsid w:val="001F03E0"/>
    <w:rsid w:val="001F0789"/>
    <w:rsid w:val="001F0854"/>
    <w:rsid w:val="001F09EA"/>
    <w:rsid w:val="001F0CAF"/>
    <w:rsid w:val="001F0EDD"/>
    <w:rsid w:val="001F1017"/>
    <w:rsid w:val="001F1144"/>
    <w:rsid w:val="001F33E8"/>
    <w:rsid w:val="001F3981"/>
    <w:rsid w:val="001F430F"/>
    <w:rsid w:val="001F4F9B"/>
    <w:rsid w:val="001F55D1"/>
    <w:rsid w:val="001F60E4"/>
    <w:rsid w:val="001F6E76"/>
    <w:rsid w:val="001F743A"/>
    <w:rsid w:val="001F746B"/>
    <w:rsid w:val="001F7CCA"/>
    <w:rsid w:val="00200230"/>
    <w:rsid w:val="00201FBE"/>
    <w:rsid w:val="002021AC"/>
    <w:rsid w:val="00203492"/>
    <w:rsid w:val="00203AE1"/>
    <w:rsid w:val="00204DC7"/>
    <w:rsid w:val="002051C5"/>
    <w:rsid w:val="00205F12"/>
    <w:rsid w:val="00206183"/>
    <w:rsid w:val="00206E81"/>
    <w:rsid w:val="00207195"/>
    <w:rsid w:val="002072CB"/>
    <w:rsid w:val="00207D0B"/>
    <w:rsid w:val="00207DDF"/>
    <w:rsid w:val="00207EBA"/>
    <w:rsid w:val="00210024"/>
    <w:rsid w:val="00210071"/>
    <w:rsid w:val="002105B7"/>
    <w:rsid w:val="00210B79"/>
    <w:rsid w:val="00211C83"/>
    <w:rsid w:val="0021229E"/>
    <w:rsid w:val="00212844"/>
    <w:rsid w:val="002136BB"/>
    <w:rsid w:val="00214E17"/>
    <w:rsid w:val="002155AB"/>
    <w:rsid w:val="00215A30"/>
    <w:rsid w:val="00215E7E"/>
    <w:rsid w:val="00215FFA"/>
    <w:rsid w:val="00216118"/>
    <w:rsid w:val="00220009"/>
    <w:rsid w:val="0022017F"/>
    <w:rsid w:val="002206A6"/>
    <w:rsid w:val="00221863"/>
    <w:rsid w:val="0022278C"/>
    <w:rsid w:val="00222CC4"/>
    <w:rsid w:val="00223381"/>
    <w:rsid w:val="00223C25"/>
    <w:rsid w:val="00224268"/>
    <w:rsid w:val="002246BB"/>
    <w:rsid w:val="00224800"/>
    <w:rsid w:val="002253DA"/>
    <w:rsid w:val="00225FC7"/>
    <w:rsid w:val="00226157"/>
    <w:rsid w:val="00226C18"/>
    <w:rsid w:val="00226E59"/>
    <w:rsid w:val="00227508"/>
    <w:rsid w:val="0023002A"/>
    <w:rsid w:val="00230BE2"/>
    <w:rsid w:val="002310B6"/>
    <w:rsid w:val="00231533"/>
    <w:rsid w:val="0023288C"/>
    <w:rsid w:val="0023362F"/>
    <w:rsid w:val="00233890"/>
    <w:rsid w:val="002338DF"/>
    <w:rsid w:val="00233915"/>
    <w:rsid w:val="00234AF5"/>
    <w:rsid w:val="00234BD5"/>
    <w:rsid w:val="0023501B"/>
    <w:rsid w:val="00235222"/>
    <w:rsid w:val="00236F88"/>
    <w:rsid w:val="00236F98"/>
    <w:rsid w:val="002379F5"/>
    <w:rsid w:val="002407C3"/>
    <w:rsid w:val="00240A5B"/>
    <w:rsid w:val="002413B4"/>
    <w:rsid w:val="00241725"/>
    <w:rsid w:val="00241B86"/>
    <w:rsid w:val="00241CDB"/>
    <w:rsid w:val="0024238E"/>
    <w:rsid w:val="00243BD7"/>
    <w:rsid w:val="00243C4B"/>
    <w:rsid w:val="00243CFA"/>
    <w:rsid w:val="00243E82"/>
    <w:rsid w:val="002444F2"/>
    <w:rsid w:val="00244F57"/>
    <w:rsid w:val="002452BA"/>
    <w:rsid w:val="00245761"/>
    <w:rsid w:val="00245995"/>
    <w:rsid w:val="002465AC"/>
    <w:rsid w:val="0024717B"/>
    <w:rsid w:val="00247257"/>
    <w:rsid w:val="00247740"/>
    <w:rsid w:val="00251160"/>
    <w:rsid w:val="00251E5A"/>
    <w:rsid w:val="002520B4"/>
    <w:rsid w:val="002521EB"/>
    <w:rsid w:val="00252737"/>
    <w:rsid w:val="00252750"/>
    <w:rsid w:val="0025349C"/>
    <w:rsid w:val="002534EC"/>
    <w:rsid w:val="00253601"/>
    <w:rsid w:val="00256F0C"/>
    <w:rsid w:val="00257719"/>
    <w:rsid w:val="00257B75"/>
    <w:rsid w:val="00257CEB"/>
    <w:rsid w:val="00257F69"/>
    <w:rsid w:val="00260AE7"/>
    <w:rsid w:val="00261452"/>
    <w:rsid w:val="002623DE"/>
    <w:rsid w:val="00262959"/>
    <w:rsid w:val="00263499"/>
    <w:rsid w:val="002648C1"/>
    <w:rsid w:val="00264E9F"/>
    <w:rsid w:val="00264F68"/>
    <w:rsid w:val="002670AB"/>
    <w:rsid w:val="002670FC"/>
    <w:rsid w:val="002679D3"/>
    <w:rsid w:val="00267ECD"/>
    <w:rsid w:val="0027059E"/>
    <w:rsid w:val="00270DDC"/>
    <w:rsid w:val="002712CA"/>
    <w:rsid w:val="00271929"/>
    <w:rsid w:val="00271C5A"/>
    <w:rsid w:val="00272DE6"/>
    <w:rsid w:val="00273207"/>
    <w:rsid w:val="00274A98"/>
    <w:rsid w:val="00274DFB"/>
    <w:rsid w:val="002753E0"/>
    <w:rsid w:val="00275BED"/>
    <w:rsid w:val="002762AB"/>
    <w:rsid w:val="00276854"/>
    <w:rsid w:val="00277117"/>
    <w:rsid w:val="002778E8"/>
    <w:rsid w:val="002812E0"/>
    <w:rsid w:val="00281C85"/>
    <w:rsid w:val="002822A3"/>
    <w:rsid w:val="002833A2"/>
    <w:rsid w:val="002839AD"/>
    <w:rsid w:val="002842AD"/>
    <w:rsid w:val="00284BAC"/>
    <w:rsid w:val="00284F9F"/>
    <w:rsid w:val="002852CC"/>
    <w:rsid w:val="0028658A"/>
    <w:rsid w:val="00286FBD"/>
    <w:rsid w:val="00287D1E"/>
    <w:rsid w:val="00287E43"/>
    <w:rsid w:val="00290443"/>
    <w:rsid w:val="00290BD9"/>
    <w:rsid w:val="00290C3D"/>
    <w:rsid w:val="00291C1A"/>
    <w:rsid w:val="00291E2A"/>
    <w:rsid w:val="002936DA"/>
    <w:rsid w:val="00293C14"/>
    <w:rsid w:val="00293FCF"/>
    <w:rsid w:val="0029516D"/>
    <w:rsid w:val="00295621"/>
    <w:rsid w:val="002970D2"/>
    <w:rsid w:val="00297B4D"/>
    <w:rsid w:val="002A0322"/>
    <w:rsid w:val="002A05DF"/>
    <w:rsid w:val="002A0F2B"/>
    <w:rsid w:val="002A15B2"/>
    <w:rsid w:val="002A1EF1"/>
    <w:rsid w:val="002A2191"/>
    <w:rsid w:val="002A2477"/>
    <w:rsid w:val="002A34F0"/>
    <w:rsid w:val="002A3AA2"/>
    <w:rsid w:val="002A41EA"/>
    <w:rsid w:val="002A529B"/>
    <w:rsid w:val="002A53DC"/>
    <w:rsid w:val="002A5665"/>
    <w:rsid w:val="002B0445"/>
    <w:rsid w:val="002B062F"/>
    <w:rsid w:val="002B0DFF"/>
    <w:rsid w:val="002B0EB4"/>
    <w:rsid w:val="002B0EF1"/>
    <w:rsid w:val="002B13B6"/>
    <w:rsid w:val="002B1980"/>
    <w:rsid w:val="002B2B3B"/>
    <w:rsid w:val="002B305C"/>
    <w:rsid w:val="002B34D2"/>
    <w:rsid w:val="002B4244"/>
    <w:rsid w:val="002B4803"/>
    <w:rsid w:val="002B4B44"/>
    <w:rsid w:val="002B51E6"/>
    <w:rsid w:val="002B542D"/>
    <w:rsid w:val="002B5CD9"/>
    <w:rsid w:val="002B66B2"/>
    <w:rsid w:val="002B689C"/>
    <w:rsid w:val="002B7B59"/>
    <w:rsid w:val="002B7DC2"/>
    <w:rsid w:val="002C0B0F"/>
    <w:rsid w:val="002C1186"/>
    <w:rsid w:val="002C11BD"/>
    <w:rsid w:val="002C141E"/>
    <w:rsid w:val="002C2221"/>
    <w:rsid w:val="002C37F3"/>
    <w:rsid w:val="002C4044"/>
    <w:rsid w:val="002C45CB"/>
    <w:rsid w:val="002C5701"/>
    <w:rsid w:val="002C58D6"/>
    <w:rsid w:val="002C6CAE"/>
    <w:rsid w:val="002C753C"/>
    <w:rsid w:val="002C787D"/>
    <w:rsid w:val="002C7B97"/>
    <w:rsid w:val="002C7CFB"/>
    <w:rsid w:val="002C7FF1"/>
    <w:rsid w:val="002D08ED"/>
    <w:rsid w:val="002D09F7"/>
    <w:rsid w:val="002D0C58"/>
    <w:rsid w:val="002D1094"/>
    <w:rsid w:val="002D257D"/>
    <w:rsid w:val="002D28B8"/>
    <w:rsid w:val="002D2A1A"/>
    <w:rsid w:val="002D4120"/>
    <w:rsid w:val="002D46A6"/>
    <w:rsid w:val="002D4B39"/>
    <w:rsid w:val="002D5E23"/>
    <w:rsid w:val="002D604F"/>
    <w:rsid w:val="002D7029"/>
    <w:rsid w:val="002D7625"/>
    <w:rsid w:val="002D7ABD"/>
    <w:rsid w:val="002E0D26"/>
    <w:rsid w:val="002E0DEA"/>
    <w:rsid w:val="002E0FE6"/>
    <w:rsid w:val="002E1006"/>
    <w:rsid w:val="002E1319"/>
    <w:rsid w:val="002E1A9E"/>
    <w:rsid w:val="002E2EEB"/>
    <w:rsid w:val="002E3FAE"/>
    <w:rsid w:val="002E4EC4"/>
    <w:rsid w:val="002E5E2F"/>
    <w:rsid w:val="002E7B7D"/>
    <w:rsid w:val="002F0578"/>
    <w:rsid w:val="002F0E1E"/>
    <w:rsid w:val="002F2023"/>
    <w:rsid w:val="002F2EB0"/>
    <w:rsid w:val="002F3334"/>
    <w:rsid w:val="002F382B"/>
    <w:rsid w:val="002F5A30"/>
    <w:rsid w:val="002F5D16"/>
    <w:rsid w:val="002F646C"/>
    <w:rsid w:val="002F7990"/>
    <w:rsid w:val="002F7C05"/>
    <w:rsid w:val="0030069D"/>
    <w:rsid w:val="00301069"/>
    <w:rsid w:val="0030133D"/>
    <w:rsid w:val="00301C84"/>
    <w:rsid w:val="00301F63"/>
    <w:rsid w:val="00302C91"/>
    <w:rsid w:val="0030366B"/>
    <w:rsid w:val="00303DE9"/>
    <w:rsid w:val="003040E6"/>
    <w:rsid w:val="003043C2"/>
    <w:rsid w:val="003047EE"/>
    <w:rsid w:val="003050AD"/>
    <w:rsid w:val="00305772"/>
    <w:rsid w:val="00305AAA"/>
    <w:rsid w:val="00305E98"/>
    <w:rsid w:val="0030609F"/>
    <w:rsid w:val="00306400"/>
    <w:rsid w:val="00307893"/>
    <w:rsid w:val="0031035B"/>
    <w:rsid w:val="00310DE7"/>
    <w:rsid w:val="0031127A"/>
    <w:rsid w:val="003120A5"/>
    <w:rsid w:val="00314FF4"/>
    <w:rsid w:val="003150A1"/>
    <w:rsid w:val="00315D10"/>
    <w:rsid w:val="00316622"/>
    <w:rsid w:val="00316C0B"/>
    <w:rsid w:val="00317180"/>
    <w:rsid w:val="00317DF0"/>
    <w:rsid w:val="00317FDD"/>
    <w:rsid w:val="00320162"/>
    <w:rsid w:val="00320BE9"/>
    <w:rsid w:val="00320D48"/>
    <w:rsid w:val="00320FC4"/>
    <w:rsid w:val="003219B3"/>
    <w:rsid w:val="00321A91"/>
    <w:rsid w:val="00322856"/>
    <w:rsid w:val="00322AFA"/>
    <w:rsid w:val="00322BD0"/>
    <w:rsid w:val="0032378B"/>
    <w:rsid w:val="00323AC6"/>
    <w:rsid w:val="00324338"/>
    <w:rsid w:val="00325A87"/>
    <w:rsid w:val="003260F4"/>
    <w:rsid w:val="00326142"/>
    <w:rsid w:val="00326B46"/>
    <w:rsid w:val="00326C81"/>
    <w:rsid w:val="0032763E"/>
    <w:rsid w:val="0032768B"/>
    <w:rsid w:val="003276EA"/>
    <w:rsid w:val="00327943"/>
    <w:rsid w:val="003303CE"/>
    <w:rsid w:val="00331793"/>
    <w:rsid w:val="00331B0D"/>
    <w:rsid w:val="00332104"/>
    <w:rsid w:val="003321E9"/>
    <w:rsid w:val="00332850"/>
    <w:rsid w:val="00332A2F"/>
    <w:rsid w:val="003333A5"/>
    <w:rsid w:val="003336AB"/>
    <w:rsid w:val="00333ACE"/>
    <w:rsid w:val="00333C87"/>
    <w:rsid w:val="0033437D"/>
    <w:rsid w:val="0033487D"/>
    <w:rsid w:val="00336464"/>
    <w:rsid w:val="003367E2"/>
    <w:rsid w:val="003369A4"/>
    <w:rsid w:val="00337ADF"/>
    <w:rsid w:val="00337F3B"/>
    <w:rsid w:val="00340EE6"/>
    <w:rsid w:val="00341608"/>
    <w:rsid w:val="00341FF2"/>
    <w:rsid w:val="0034224E"/>
    <w:rsid w:val="003423F5"/>
    <w:rsid w:val="00342B41"/>
    <w:rsid w:val="0034426C"/>
    <w:rsid w:val="003456B2"/>
    <w:rsid w:val="00345CC2"/>
    <w:rsid w:val="00345D8D"/>
    <w:rsid w:val="00345E82"/>
    <w:rsid w:val="003460E3"/>
    <w:rsid w:val="003467FE"/>
    <w:rsid w:val="00346A5F"/>
    <w:rsid w:val="00346B74"/>
    <w:rsid w:val="00346C9D"/>
    <w:rsid w:val="00347792"/>
    <w:rsid w:val="00350692"/>
    <w:rsid w:val="00350789"/>
    <w:rsid w:val="00350B3B"/>
    <w:rsid w:val="0035156D"/>
    <w:rsid w:val="00355588"/>
    <w:rsid w:val="00355721"/>
    <w:rsid w:val="00355D33"/>
    <w:rsid w:val="00356394"/>
    <w:rsid w:val="003571CF"/>
    <w:rsid w:val="00357305"/>
    <w:rsid w:val="00357EF6"/>
    <w:rsid w:val="00360971"/>
    <w:rsid w:val="00360B0F"/>
    <w:rsid w:val="00361DCA"/>
    <w:rsid w:val="00362392"/>
    <w:rsid w:val="00362461"/>
    <w:rsid w:val="003626B8"/>
    <w:rsid w:val="00362788"/>
    <w:rsid w:val="00362830"/>
    <w:rsid w:val="00362D21"/>
    <w:rsid w:val="0036393E"/>
    <w:rsid w:val="00363D53"/>
    <w:rsid w:val="00366EA9"/>
    <w:rsid w:val="00367204"/>
    <w:rsid w:val="003674C3"/>
    <w:rsid w:val="00370271"/>
    <w:rsid w:val="00370B8C"/>
    <w:rsid w:val="0037196D"/>
    <w:rsid w:val="003730AC"/>
    <w:rsid w:val="00373418"/>
    <w:rsid w:val="003761CA"/>
    <w:rsid w:val="003764FE"/>
    <w:rsid w:val="003767AF"/>
    <w:rsid w:val="00376BAC"/>
    <w:rsid w:val="00377E6A"/>
    <w:rsid w:val="00381F4A"/>
    <w:rsid w:val="00382520"/>
    <w:rsid w:val="00382673"/>
    <w:rsid w:val="003828A0"/>
    <w:rsid w:val="00383531"/>
    <w:rsid w:val="00383A7B"/>
    <w:rsid w:val="00383D66"/>
    <w:rsid w:val="00384B26"/>
    <w:rsid w:val="00384D23"/>
    <w:rsid w:val="00386AA8"/>
    <w:rsid w:val="00386DB4"/>
    <w:rsid w:val="00387BA7"/>
    <w:rsid w:val="003904C9"/>
    <w:rsid w:val="00390534"/>
    <w:rsid w:val="0039094C"/>
    <w:rsid w:val="00391723"/>
    <w:rsid w:val="003926B5"/>
    <w:rsid w:val="003934C0"/>
    <w:rsid w:val="0039389E"/>
    <w:rsid w:val="00393B52"/>
    <w:rsid w:val="0039411F"/>
    <w:rsid w:val="00394BCF"/>
    <w:rsid w:val="00395254"/>
    <w:rsid w:val="003959A4"/>
    <w:rsid w:val="0039653A"/>
    <w:rsid w:val="00396A79"/>
    <w:rsid w:val="00396F51"/>
    <w:rsid w:val="003973E6"/>
    <w:rsid w:val="003975E8"/>
    <w:rsid w:val="00397EB4"/>
    <w:rsid w:val="003A0163"/>
    <w:rsid w:val="003A0C43"/>
    <w:rsid w:val="003A0C61"/>
    <w:rsid w:val="003A0DF6"/>
    <w:rsid w:val="003A14D3"/>
    <w:rsid w:val="003A153B"/>
    <w:rsid w:val="003A1FF3"/>
    <w:rsid w:val="003A246B"/>
    <w:rsid w:val="003A2F90"/>
    <w:rsid w:val="003A36EC"/>
    <w:rsid w:val="003A47AD"/>
    <w:rsid w:val="003A5267"/>
    <w:rsid w:val="003A546E"/>
    <w:rsid w:val="003A6499"/>
    <w:rsid w:val="003A7223"/>
    <w:rsid w:val="003A72D6"/>
    <w:rsid w:val="003A7560"/>
    <w:rsid w:val="003A7C1B"/>
    <w:rsid w:val="003B1B08"/>
    <w:rsid w:val="003B2515"/>
    <w:rsid w:val="003B3E90"/>
    <w:rsid w:val="003B45E5"/>
    <w:rsid w:val="003B4721"/>
    <w:rsid w:val="003B4CFF"/>
    <w:rsid w:val="003B5002"/>
    <w:rsid w:val="003B5325"/>
    <w:rsid w:val="003B5B9E"/>
    <w:rsid w:val="003B6BC5"/>
    <w:rsid w:val="003C0340"/>
    <w:rsid w:val="003C1070"/>
    <w:rsid w:val="003C17C8"/>
    <w:rsid w:val="003C1E8C"/>
    <w:rsid w:val="003C1F61"/>
    <w:rsid w:val="003C27AF"/>
    <w:rsid w:val="003C3AC0"/>
    <w:rsid w:val="003C3BBD"/>
    <w:rsid w:val="003C4B3C"/>
    <w:rsid w:val="003C5117"/>
    <w:rsid w:val="003C5819"/>
    <w:rsid w:val="003C68BD"/>
    <w:rsid w:val="003C6D6D"/>
    <w:rsid w:val="003C6DB5"/>
    <w:rsid w:val="003C7A6A"/>
    <w:rsid w:val="003D0FEB"/>
    <w:rsid w:val="003D1820"/>
    <w:rsid w:val="003D1B21"/>
    <w:rsid w:val="003D21E0"/>
    <w:rsid w:val="003D3061"/>
    <w:rsid w:val="003D3D06"/>
    <w:rsid w:val="003D4327"/>
    <w:rsid w:val="003D52F4"/>
    <w:rsid w:val="003D5381"/>
    <w:rsid w:val="003E0A3C"/>
    <w:rsid w:val="003E20C5"/>
    <w:rsid w:val="003E2BF3"/>
    <w:rsid w:val="003E3670"/>
    <w:rsid w:val="003E44D0"/>
    <w:rsid w:val="003E49FB"/>
    <w:rsid w:val="003E6902"/>
    <w:rsid w:val="003E70BF"/>
    <w:rsid w:val="003F0389"/>
    <w:rsid w:val="003F16A3"/>
    <w:rsid w:val="003F2EBE"/>
    <w:rsid w:val="003F344C"/>
    <w:rsid w:val="003F35D2"/>
    <w:rsid w:val="003F54C0"/>
    <w:rsid w:val="003F59A7"/>
    <w:rsid w:val="003F5A73"/>
    <w:rsid w:val="003F6B81"/>
    <w:rsid w:val="003F7071"/>
    <w:rsid w:val="003F780E"/>
    <w:rsid w:val="0040174D"/>
    <w:rsid w:val="00401B7C"/>
    <w:rsid w:val="004034FD"/>
    <w:rsid w:val="00403A18"/>
    <w:rsid w:val="00403DFB"/>
    <w:rsid w:val="00403F81"/>
    <w:rsid w:val="00403FE6"/>
    <w:rsid w:val="00404399"/>
    <w:rsid w:val="00404D40"/>
    <w:rsid w:val="00405CDC"/>
    <w:rsid w:val="0040633E"/>
    <w:rsid w:val="004063B6"/>
    <w:rsid w:val="00406962"/>
    <w:rsid w:val="00410206"/>
    <w:rsid w:val="00410324"/>
    <w:rsid w:val="0041055A"/>
    <w:rsid w:val="00411463"/>
    <w:rsid w:val="0041155A"/>
    <w:rsid w:val="00413589"/>
    <w:rsid w:val="00414013"/>
    <w:rsid w:val="00414BA0"/>
    <w:rsid w:val="004151F9"/>
    <w:rsid w:val="0041620B"/>
    <w:rsid w:val="0041666E"/>
    <w:rsid w:val="00417435"/>
    <w:rsid w:val="0041760E"/>
    <w:rsid w:val="00417FDF"/>
    <w:rsid w:val="00421539"/>
    <w:rsid w:val="0042245F"/>
    <w:rsid w:val="004225E4"/>
    <w:rsid w:val="0042413D"/>
    <w:rsid w:val="00424A88"/>
    <w:rsid w:val="00425C98"/>
    <w:rsid w:val="0042605C"/>
    <w:rsid w:val="00427726"/>
    <w:rsid w:val="00430DC9"/>
    <w:rsid w:val="00431158"/>
    <w:rsid w:val="004314C7"/>
    <w:rsid w:val="00431578"/>
    <w:rsid w:val="00431A9C"/>
    <w:rsid w:val="00431B1E"/>
    <w:rsid w:val="00431BEE"/>
    <w:rsid w:val="004330F6"/>
    <w:rsid w:val="004341BD"/>
    <w:rsid w:val="004349D8"/>
    <w:rsid w:val="00434B50"/>
    <w:rsid w:val="00434FE0"/>
    <w:rsid w:val="00435181"/>
    <w:rsid w:val="00435B96"/>
    <w:rsid w:val="004374C6"/>
    <w:rsid w:val="00437BD1"/>
    <w:rsid w:val="00440003"/>
    <w:rsid w:val="00440C6A"/>
    <w:rsid w:val="004412EE"/>
    <w:rsid w:val="00441B12"/>
    <w:rsid w:val="00442BD2"/>
    <w:rsid w:val="00442F2F"/>
    <w:rsid w:val="00443111"/>
    <w:rsid w:val="004433C8"/>
    <w:rsid w:val="0044364A"/>
    <w:rsid w:val="00443B9D"/>
    <w:rsid w:val="004448FB"/>
    <w:rsid w:val="00445315"/>
    <w:rsid w:val="00446546"/>
    <w:rsid w:val="00446619"/>
    <w:rsid w:val="0044731E"/>
    <w:rsid w:val="004476D1"/>
    <w:rsid w:val="00447D70"/>
    <w:rsid w:val="0045056E"/>
    <w:rsid w:val="0045091E"/>
    <w:rsid w:val="004509E8"/>
    <w:rsid w:val="004509EE"/>
    <w:rsid w:val="00451615"/>
    <w:rsid w:val="00452517"/>
    <w:rsid w:val="00452939"/>
    <w:rsid w:val="00452BFD"/>
    <w:rsid w:val="00452C13"/>
    <w:rsid w:val="00452DB6"/>
    <w:rsid w:val="004538BD"/>
    <w:rsid w:val="00453956"/>
    <w:rsid w:val="00453C80"/>
    <w:rsid w:val="004553AE"/>
    <w:rsid w:val="004557C4"/>
    <w:rsid w:val="00456326"/>
    <w:rsid w:val="00456961"/>
    <w:rsid w:val="00456E89"/>
    <w:rsid w:val="0045754C"/>
    <w:rsid w:val="00457FE6"/>
    <w:rsid w:val="00460858"/>
    <w:rsid w:val="0046098D"/>
    <w:rsid w:val="00460C7E"/>
    <w:rsid w:val="00460ED1"/>
    <w:rsid w:val="004614F4"/>
    <w:rsid w:val="00462EE1"/>
    <w:rsid w:val="0046331F"/>
    <w:rsid w:val="004636C2"/>
    <w:rsid w:val="00463BEA"/>
    <w:rsid w:val="00464819"/>
    <w:rsid w:val="0046596E"/>
    <w:rsid w:val="004659DD"/>
    <w:rsid w:val="004660AC"/>
    <w:rsid w:val="0046650B"/>
    <w:rsid w:val="00466A72"/>
    <w:rsid w:val="00466AB7"/>
    <w:rsid w:val="00466E50"/>
    <w:rsid w:val="00467D91"/>
    <w:rsid w:val="004700EB"/>
    <w:rsid w:val="004709FA"/>
    <w:rsid w:val="0047138A"/>
    <w:rsid w:val="004713D4"/>
    <w:rsid w:val="00471936"/>
    <w:rsid w:val="00472084"/>
    <w:rsid w:val="00472247"/>
    <w:rsid w:val="004726D4"/>
    <w:rsid w:val="00472BE9"/>
    <w:rsid w:val="004746CB"/>
    <w:rsid w:val="00474A7E"/>
    <w:rsid w:val="00474C20"/>
    <w:rsid w:val="0047506E"/>
    <w:rsid w:val="0047515D"/>
    <w:rsid w:val="004759DC"/>
    <w:rsid w:val="00475E14"/>
    <w:rsid w:val="0047607D"/>
    <w:rsid w:val="00477975"/>
    <w:rsid w:val="00481032"/>
    <w:rsid w:val="00482E30"/>
    <w:rsid w:val="00482F4B"/>
    <w:rsid w:val="0048306D"/>
    <w:rsid w:val="00484185"/>
    <w:rsid w:val="00484ED9"/>
    <w:rsid w:val="00485126"/>
    <w:rsid w:val="004851C2"/>
    <w:rsid w:val="00485A7A"/>
    <w:rsid w:val="00487468"/>
    <w:rsid w:val="0049065C"/>
    <w:rsid w:val="00490B50"/>
    <w:rsid w:val="00490CDA"/>
    <w:rsid w:val="004921C1"/>
    <w:rsid w:val="004929E4"/>
    <w:rsid w:val="004940F8"/>
    <w:rsid w:val="00494173"/>
    <w:rsid w:val="004950ED"/>
    <w:rsid w:val="004958E5"/>
    <w:rsid w:val="00496BB7"/>
    <w:rsid w:val="0049733B"/>
    <w:rsid w:val="004A0ED6"/>
    <w:rsid w:val="004A12F8"/>
    <w:rsid w:val="004A1922"/>
    <w:rsid w:val="004A19BA"/>
    <w:rsid w:val="004A28E1"/>
    <w:rsid w:val="004A3464"/>
    <w:rsid w:val="004A3551"/>
    <w:rsid w:val="004A43DE"/>
    <w:rsid w:val="004A5678"/>
    <w:rsid w:val="004A5819"/>
    <w:rsid w:val="004A648C"/>
    <w:rsid w:val="004A66A0"/>
    <w:rsid w:val="004A6B46"/>
    <w:rsid w:val="004A75D0"/>
    <w:rsid w:val="004A767C"/>
    <w:rsid w:val="004A7B4C"/>
    <w:rsid w:val="004B135D"/>
    <w:rsid w:val="004B1EB5"/>
    <w:rsid w:val="004B20C0"/>
    <w:rsid w:val="004B211E"/>
    <w:rsid w:val="004B2318"/>
    <w:rsid w:val="004B3216"/>
    <w:rsid w:val="004B337A"/>
    <w:rsid w:val="004B3428"/>
    <w:rsid w:val="004B370A"/>
    <w:rsid w:val="004B43E5"/>
    <w:rsid w:val="004B565F"/>
    <w:rsid w:val="004B582B"/>
    <w:rsid w:val="004B5F69"/>
    <w:rsid w:val="004B7139"/>
    <w:rsid w:val="004C0E40"/>
    <w:rsid w:val="004C1B7A"/>
    <w:rsid w:val="004C1DDD"/>
    <w:rsid w:val="004C26BF"/>
    <w:rsid w:val="004C271A"/>
    <w:rsid w:val="004C54A6"/>
    <w:rsid w:val="004D0206"/>
    <w:rsid w:val="004D031E"/>
    <w:rsid w:val="004D1082"/>
    <w:rsid w:val="004D1CE3"/>
    <w:rsid w:val="004D1FE6"/>
    <w:rsid w:val="004D2C2F"/>
    <w:rsid w:val="004D2E5C"/>
    <w:rsid w:val="004D4CCE"/>
    <w:rsid w:val="004D4F17"/>
    <w:rsid w:val="004D4FA5"/>
    <w:rsid w:val="004D50E5"/>
    <w:rsid w:val="004D5E6D"/>
    <w:rsid w:val="004D5F67"/>
    <w:rsid w:val="004D5FE3"/>
    <w:rsid w:val="004D7998"/>
    <w:rsid w:val="004D7D95"/>
    <w:rsid w:val="004D7DF7"/>
    <w:rsid w:val="004E08CC"/>
    <w:rsid w:val="004E175C"/>
    <w:rsid w:val="004E1D60"/>
    <w:rsid w:val="004E2B79"/>
    <w:rsid w:val="004E3C08"/>
    <w:rsid w:val="004E46BE"/>
    <w:rsid w:val="004E4781"/>
    <w:rsid w:val="004E47AE"/>
    <w:rsid w:val="004E4C56"/>
    <w:rsid w:val="004E6501"/>
    <w:rsid w:val="004E6CCD"/>
    <w:rsid w:val="004E6D59"/>
    <w:rsid w:val="004E6F22"/>
    <w:rsid w:val="004E76D7"/>
    <w:rsid w:val="004E7723"/>
    <w:rsid w:val="004F0107"/>
    <w:rsid w:val="004F04A9"/>
    <w:rsid w:val="004F06C7"/>
    <w:rsid w:val="004F0E8A"/>
    <w:rsid w:val="004F1DE7"/>
    <w:rsid w:val="004F24E4"/>
    <w:rsid w:val="004F30AD"/>
    <w:rsid w:val="004F3448"/>
    <w:rsid w:val="004F3AB5"/>
    <w:rsid w:val="004F6011"/>
    <w:rsid w:val="004F7447"/>
    <w:rsid w:val="004F7536"/>
    <w:rsid w:val="0050049D"/>
    <w:rsid w:val="00501161"/>
    <w:rsid w:val="0050153B"/>
    <w:rsid w:val="00501EB0"/>
    <w:rsid w:val="00502792"/>
    <w:rsid w:val="00502881"/>
    <w:rsid w:val="00502B65"/>
    <w:rsid w:val="005031F0"/>
    <w:rsid w:val="00503488"/>
    <w:rsid w:val="00503DB9"/>
    <w:rsid w:val="00504565"/>
    <w:rsid w:val="00505EF7"/>
    <w:rsid w:val="00506352"/>
    <w:rsid w:val="0050693B"/>
    <w:rsid w:val="00506CE2"/>
    <w:rsid w:val="00506DC8"/>
    <w:rsid w:val="0050745C"/>
    <w:rsid w:val="00507937"/>
    <w:rsid w:val="00507FE9"/>
    <w:rsid w:val="005110D9"/>
    <w:rsid w:val="00511340"/>
    <w:rsid w:val="005134AE"/>
    <w:rsid w:val="0051351B"/>
    <w:rsid w:val="00513A6D"/>
    <w:rsid w:val="00514907"/>
    <w:rsid w:val="00515105"/>
    <w:rsid w:val="005153CB"/>
    <w:rsid w:val="0051797B"/>
    <w:rsid w:val="00517BE2"/>
    <w:rsid w:val="00517E92"/>
    <w:rsid w:val="00520118"/>
    <w:rsid w:val="0052069D"/>
    <w:rsid w:val="005211B0"/>
    <w:rsid w:val="005216D3"/>
    <w:rsid w:val="00521777"/>
    <w:rsid w:val="0052360D"/>
    <w:rsid w:val="0052428D"/>
    <w:rsid w:val="0052690E"/>
    <w:rsid w:val="00527206"/>
    <w:rsid w:val="005275CF"/>
    <w:rsid w:val="0053089E"/>
    <w:rsid w:val="0053108E"/>
    <w:rsid w:val="00531334"/>
    <w:rsid w:val="005322B0"/>
    <w:rsid w:val="0053418B"/>
    <w:rsid w:val="00534AE3"/>
    <w:rsid w:val="00534E1D"/>
    <w:rsid w:val="005353FD"/>
    <w:rsid w:val="00535E7D"/>
    <w:rsid w:val="00536BD8"/>
    <w:rsid w:val="00537D60"/>
    <w:rsid w:val="005403F8"/>
    <w:rsid w:val="005407B4"/>
    <w:rsid w:val="005412A1"/>
    <w:rsid w:val="00541B61"/>
    <w:rsid w:val="005458A8"/>
    <w:rsid w:val="00545E6B"/>
    <w:rsid w:val="00545F65"/>
    <w:rsid w:val="005464E4"/>
    <w:rsid w:val="00546705"/>
    <w:rsid w:val="005470A2"/>
    <w:rsid w:val="00547D95"/>
    <w:rsid w:val="0055128E"/>
    <w:rsid w:val="005512B6"/>
    <w:rsid w:val="0055145D"/>
    <w:rsid w:val="00552488"/>
    <w:rsid w:val="00552D1E"/>
    <w:rsid w:val="00553738"/>
    <w:rsid w:val="00553AC6"/>
    <w:rsid w:val="00554706"/>
    <w:rsid w:val="00554895"/>
    <w:rsid w:val="00554F71"/>
    <w:rsid w:val="00555458"/>
    <w:rsid w:val="00555464"/>
    <w:rsid w:val="00557E2D"/>
    <w:rsid w:val="005632AF"/>
    <w:rsid w:val="00563994"/>
    <w:rsid w:val="005641AA"/>
    <w:rsid w:val="00565963"/>
    <w:rsid w:val="00566858"/>
    <w:rsid w:val="005677A3"/>
    <w:rsid w:val="00567CB3"/>
    <w:rsid w:val="005701E2"/>
    <w:rsid w:val="00571669"/>
    <w:rsid w:val="00571BFD"/>
    <w:rsid w:val="00572B60"/>
    <w:rsid w:val="00572E64"/>
    <w:rsid w:val="00573BB8"/>
    <w:rsid w:val="00574B63"/>
    <w:rsid w:val="00575022"/>
    <w:rsid w:val="00575621"/>
    <w:rsid w:val="00575DC5"/>
    <w:rsid w:val="00575E98"/>
    <w:rsid w:val="00577C17"/>
    <w:rsid w:val="0058111B"/>
    <w:rsid w:val="0058123C"/>
    <w:rsid w:val="00581A18"/>
    <w:rsid w:val="00581FA1"/>
    <w:rsid w:val="0058291F"/>
    <w:rsid w:val="0058300F"/>
    <w:rsid w:val="005859AB"/>
    <w:rsid w:val="00585FC1"/>
    <w:rsid w:val="00586B0A"/>
    <w:rsid w:val="00586B88"/>
    <w:rsid w:val="00586D8D"/>
    <w:rsid w:val="00587A56"/>
    <w:rsid w:val="005902DB"/>
    <w:rsid w:val="005905F1"/>
    <w:rsid w:val="0059064A"/>
    <w:rsid w:val="00590CED"/>
    <w:rsid w:val="0059169F"/>
    <w:rsid w:val="00592631"/>
    <w:rsid w:val="00592670"/>
    <w:rsid w:val="00592E42"/>
    <w:rsid w:val="0059406D"/>
    <w:rsid w:val="005942B5"/>
    <w:rsid w:val="005957A2"/>
    <w:rsid w:val="00595A78"/>
    <w:rsid w:val="00596778"/>
    <w:rsid w:val="00596FEA"/>
    <w:rsid w:val="0059703C"/>
    <w:rsid w:val="00597F9C"/>
    <w:rsid w:val="005A0351"/>
    <w:rsid w:val="005A065E"/>
    <w:rsid w:val="005A1428"/>
    <w:rsid w:val="005A18BA"/>
    <w:rsid w:val="005A1A46"/>
    <w:rsid w:val="005A1B83"/>
    <w:rsid w:val="005A2025"/>
    <w:rsid w:val="005A2D86"/>
    <w:rsid w:val="005A35B3"/>
    <w:rsid w:val="005A3969"/>
    <w:rsid w:val="005A3FFE"/>
    <w:rsid w:val="005A444F"/>
    <w:rsid w:val="005A4C60"/>
    <w:rsid w:val="005A4D72"/>
    <w:rsid w:val="005A4E89"/>
    <w:rsid w:val="005A51CF"/>
    <w:rsid w:val="005A55F2"/>
    <w:rsid w:val="005B0B90"/>
    <w:rsid w:val="005B0BC4"/>
    <w:rsid w:val="005B1115"/>
    <w:rsid w:val="005B1D06"/>
    <w:rsid w:val="005B30C2"/>
    <w:rsid w:val="005B3390"/>
    <w:rsid w:val="005B3A29"/>
    <w:rsid w:val="005B4B12"/>
    <w:rsid w:val="005B4E42"/>
    <w:rsid w:val="005B5223"/>
    <w:rsid w:val="005B57D6"/>
    <w:rsid w:val="005B678D"/>
    <w:rsid w:val="005B76D8"/>
    <w:rsid w:val="005C1543"/>
    <w:rsid w:val="005C17D3"/>
    <w:rsid w:val="005C19BD"/>
    <w:rsid w:val="005C301A"/>
    <w:rsid w:val="005C3FC4"/>
    <w:rsid w:val="005C4433"/>
    <w:rsid w:val="005C45AA"/>
    <w:rsid w:val="005C53CC"/>
    <w:rsid w:val="005C5BB5"/>
    <w:rsid w:val="005C5C51"/>
    <w:rsid w:val="005C5DF7"/>
    <w:rsid w:val="005C6AC7"/>
    <w:rsid w:val="005C706B"/>
    <w:rsid w:val="005C753A"/>
    <w:rsid w:val="005C76CB"/>
    <w:rsid w:val="005C7B50"/>
    <w:rsid w:val="005D00EC"/>
    <w:rsid w:val="005D104C"/>
    <w:rsid w:val="005D2012"/>
    <w:rsid w:val="005D2254"/>
    <w:rsid w:val="005D2D1E"/>
    <w:rsid w:val="005D6699"/>
    <w:rsid w:val="005D697C"/>
    <w:rsid w:val="005D6B03"/>
    <w:rsid w:val="005D732B"/>
    <w:rsid w:val="005D7424"/>
    <w:rsid w:val="005D749C"/>
    <w:rsid w:val="005D7983"/>
    <w:rsid w:val="005D7A78"/>
    <w:rsid w:val="005E0BFD"/>
    <w:rsid w:val="005E181F"/>
    <w:rsid w:val="005E1873"/>
    <w:rsid w:val="005E198C"/>
    <w:rsid w:val="005E1ED8"/>
    <w:rsid w:val="005E26CE"/>
    <w:rsid w:val="005E2786"/>
    <w:rsid w:val="005E3053"/>
    <w:rsid w:val="005E3071"/>
    <w:rsid w:val="005E3F16"/>
    <w:rsid w:val="005E4D5D"/>
    <w:rsid w:val="005E5009"/>
    <w:rsid w:val="005E506A"/>
    <w:rsid w:val="005E529A"/>
    <w:rsid w:val="005E5679"/>
    <w:rsid w:val="005E5A71"/>
    <w:rsid w:val="005E6463"/>
    <w:rsid w:val="005E691F"/>
    <w:rsid w:val="005E69A4"/>
    <w:rsid w:val="005E6DCB"/>
    <w:rsid w:val="005E6DD3"/>
    <w:rsid w:val="005E726B"/>
    <w:rsid w:val="005E7D8B"/>
    <w:rsid w:val="005F0141"/>
    <w:rsid w:val="005F0291"/>
    <w:rsid w:val="005F0ABF"/>
    <w:rsid w:val="005F0DB7"/>
    <w:rsid w:val="005F1523"/>
    <w:rsid w:val="005F3475"/>
    <w:rsid w:val="005F3726"/>
    <w:rsid w:val="005F3AB4"/>
    <w:rsid w:val="005F4123"/>
    <w:rsid w:val="005F4232"/>
    <w:rsid w:val="005F49F5"/>
    <w:rsid w:val="005F50AE"/>
    <w:rsid w:val="005F53E5"/>
    <w:rsid w:val="005F5BC4"/>
    <w:rsid w:val="005F66DD"/>
    <w:rsid w:val="005F6C7A"/>
    <w:rsid w:val="005F7572"/>
    <w:rsid w:val="005F7BF1"/>
    <w:rsid w:val="0060065A"/>
    <w:rsid w:val="0060170D"/>
    <w:rsid w:val="00601C73"/>
    <w:rsid w:val="00602230"/>
    <w:rsid w:val="00602ACF"/>
    <w:rsid w:val="00602AD8"/>
    <w:rsid w:val="00603098"/>
    <w:rsid w:val="00604366"/>
    <w:rsid w:val="0060466C"/>
    <w:rsid w:val="00606913"/>
    <w:rsid w:val="0060704E"/>
    <w:rsid w:val="00607F47"/>
    <w:rsid w:val="006104ED"/>
    <w:rsid w:val="006112FA"/>
    <w:rsid w:val="0061192C"/>
    <w:rsid w:val="00611DC1"/>
    <w:rsid w:val="006123CC"/>
    <w:rsid w:val="0061264F"/>
    <w:rsid w:val="00614707"/>
    <w:rsid w:val="006151D0"/>
    <w:rsid w:val="00615227"/>
    <w:rsid w:val="00615DBC"/>
    <w:rsid w:val="006163A4"/>
    <w:rsid w:val="00616E09"/>
    <w:rsid w:val="00617841"/>
    <w:rsid w:val="006178BF"/>
    <w:rsid w:val="00620805"/>
    <w:rsid w:val="00621A11"/>
    <w:rsid w:val="00621DF0"/>
    <w:rsid w:val="00622810"/>
    <w:rsid w:val="0062297E"/>
    <w:rsid w:val="006235D6"/>
    <w:rsid w:val="00623EA4"/>
    <w:rsid w:val="0062414E"/>
    <w:rsid w:val="00624C0B"/>
    <w:rsid w:val="00624E03"/>
    <w:rsid w:val="006258F1"/>
    <w:rsid w:val="00627CEA"/>
    <w:rsid w:val="006308F0"/>
    <w:rsid w:val="0063198B"/>
    <w:rsid w:val="006321BD"/>
    <w:rsid w:val="0063292F"/>
    <w:rsid w:val="00632DC1"/>
    <w:rsid w:val="00633818"/>
    <w:rsid w:val="0063388D"/>
    <w:rsid w:val="0063408A"/>
    <w:rsid w:val="00634E67"/>
    <w:rsid w:val="00635488"/>
    <w:rsid w:val="00636A67"/>
    <w:rsid w:val="00636DE3"/>
    <w:rsid w:val="00637C6A"/>
    <w:rsid w:val="006403FB"/>
    <w:rsid w:val="006409B9"/>
    <w:rsid w:val="00642A99"/>
    <w:rsid w:val="00642B9F"/>
    <w:rsid w:val="00643B85"/>
    <w:rsid w:val="00643FA8"/>
    <w:rsid w:val="006462B9"/>
    <w:rsid w:val="006467EB"/>
    <w:rsid w:val="00646849"/>
    <w:rsid w:val="00646988"/>
    <w:rsid w:val="0064701F"/>
    <w:rsid w:val="00650F4B"/>
    <w:rsid w:val="006512EB"/>
    <w:rsid w:val="00652361"/>
    <w:rsid w:val="00653633"/>
    <w:rsid w:val="00654633"/>
    <w:rsid w:val="006546B1"/>
    <w:rsid w:val="00654CDB"/>
    <w:rsid w:val="00654D51"/>
    <w:rsid w:val="00655F11"/>
    <w:rsid w:val="00655F65"/>
    <w:rsid w:val="006562FC"/>
    <w:rsid w:val="00656F46"/>
    <w:rsid w:val="0065745A"/>
    <w:rsid w:val="00657ED7"/>
    <w:rsid w:val="0066026D"/>
    <w:rsid w:val="00660627"/>
    <w:rsid w:val="00660B4A"/>
    <w:rsid w:val="006610F8"/>
    <w:rsid w:val="0066140E"/>
    <w:rsid w:val="0066188D"/>
    <w:rsid w:val="00662189"/>
    <w:rsid w:val="00663A20"/>
    <w:rsid w:val="00663EFC"/>
    <w:rsid w:val="00664B07"/>
    <w:rsid w:val="00664C53"/>
    <w:rsid w:val="00666A06"/>
    <w:rsid w:val="00666FEC"/>
    <w:rsid w:val="006679EA"/>
    <w:rsid w:val="006708A6"/>
    <w:rsid w:val="00670A84"/>
    <w:rsid w:val="0067106D"/>
    <w:rsid w:val="006711ED"/>
    <w:rsid w:val="0067146B"/>
    <w:rsid w:val="006715B2"/>
    <w:rsid w:val="00671698"/>
    <w:rsid w:val="00671F41"/>
    <w:rsid w:val="00671F5C"/>
    <w:rsid w:val="0067261C"/>
    <w:rsid w:val="00673177"/>
    <w:rsid w:val="00674827"/>
    <w:rsid w:val="00674E33"/>
    <w:rsid w:val="00674FCE"/>
    <w:rsid w:val="00675BB2"/>
    <w:rsid w:val="00675EA3"/>
    <w:rsid w:val="006762A8"/>
    <w:rsid w:val="006767C4"/>
    <w:rsid w:val="00677130"/>
    <w:rsid w:val="006802C9"/>
    <w:rsid w:val="00680FDA"/>
    <w:rsid w:val="006814A8"/>
    <w:rsid w:val="006814DC"/>
    <w:rsid w:val="006817D9"/>
    <w:rsid w:val="00682BD9"/>
    <w:rsid w:val="00682E1A"/>
    <w:rsid w:val="00682E26"/>
    <w:rsid w:val="00683854"/>
    <w:rsid w:val="00683D53"/>
    <w:rsid w:val="00684149"/>
    <w:rsid w:val="006844A9"/>
    <w:rsid w:val="00685484"/>
    <w:rsid w:val="0068703A"/>
    <w:rsid w:val="00687A6B"/>
    <w:rsid w:val="00687F4D"/>
    <w:rsid w:val="00691057"/>
    <w:rsid w:val="006912FE"/>
    <w:rsid w:val="0069131F"/>
    <w:rsid w:val="006915A4"/>
    <w:rsid w:val="00691FE6"/>
    <w:rsid w:val="0069231A"/>
    <w:rsid w:val="006927B3"/>
    <w:rsid w:val="006927E3"/>
    <w:rsid w:val="00692A7B"/>
    <w:rsid w:val="00692C74"/>
    <w:rsid w:val="0069334D"/>
    <w:rsid w:val="0069460A"/>
    <w:rsid w:val="00696462"/>
    <w:rsid w:val="006965F3"/>
    <w:rsid w:val="00696D21"/>
    <w:rsid w:val="00696FE0"/>
    <w:rsid w:val="0069744F"/>
    <w:rsid w:val="006976B4"/>
    <w:rsid w:val="006A0496"/>
    <w:rsid w:val="006A0A11"/>
    <w:rsid w:val="006A12B3"/>
    <w:rsid w:val="006A159F"/>
    <w:rsid w:val="006A20E1"/>
    <w:rsid w:val="006A2515"/>
    <w:rsid w:val="006A36E1"/>
    <w:rsid w:val="006A3E9C"/>
    <w:rsid w:val="006A4264"/>
    <w:rsid w:val="006A476A"/>
    <w:rsid w:val="006A4968"/>
    <w:rsid w:val="006A4CB7"/>
    <w:rsid w:val="006A5204"/>
    <w:rsid w:val="006A5D74"/>
    <w:rsid w:val="006A684E"/>
    <w:rsid w:val="006A72C2"/>
    <w:rsid w:val="006A7848"/>
    <w:rsid w:val="006A796A"/>
    <w:rsid w:val="006A7A5C"/>
    <w:rsid w:val="006B0C95"/>
    <w:rsid w:val="006B279F"/>
    <w:rsid w:val="006B31D6"/>
    <w:rsid w:val="006B33EB"/>
    <w:rsid w:val="006B3BC1"/>
    <w:rsid w:val="006B460F"/>
    <w:rsid w:val="006B489D"/>
    <w:rsid w:val="006B4A49"/>
    <w:rsid w:val="006B4C83"/>
    <w:rsid w:val="006B5C28"/>
    <w:rsid w:val="006B6373"/>
    <w:rsid w:val="006B649C"/>
    <w:rsid w:val="006B6A26"/>
    <w:rsid w:val="006B6AE4"/>
    <w:rsid w:val="006B7161"/>
    <w:rsid w:val="006B7991"/>
    <w:rsid w:val="006C0910"/>
    <w:rsid w:val="006C14BF"/>
    <w:rsid w:val="006C17BD"/>
    <w:rsid w:val="006C199A"/>
    <w:rsid w:val="006C1CF0"/>
    <w:rsid w:val="006C26A1"/>
    <w:rsid w:val="006C2C70"/>
    <w:rsid w:val="006C3CD1"/>
    <w:rsid w:val="006C3D48"/>
    <w:rsid w:val="006C3DCA"/>
    <w:rsid w:val="006C4E64"/>
    <w:rsid w:val="006C5732"/>
    <w:rsid w:val="006C59E7"/>
    <w:rsid w:val="006C6BE6"/>
    <w:rsid w:val="006C7716"/>
    <w:rsid w:val="006C7B9B"/>
    <w:rsid w:val="006D01FA"/>
    <w:rsid w:val="006D0D94"/>
    <w:rsid w:val="006D145B"/>
    <w:rsid w:val="006D196A"/>
    <w:rsid w:val="006D2568"/>
    <w:rsid w:val="006D36E1"/>
    <w:rsid w:val="006D5B5A"/>
    <w:rsid w:val="006D6A6F"/>
    <w:rsid w:val="006D78E3"/>
    <w:rsid w:val="006D7D00"/>
    <w:rsid w:val="006E0CF6"/>
    <w:rsid w:val="006E101B"/>
    <w:rsid w:val="006E1769"/>
    <w:rsid w:val="006E1779"/>
    <w:rsid w:val="006E1DDB"/>
    <w:rsid w:val="006E3248"/>
    <w:rsid w:val="006E3AC1"/>
    <w:rsid w:val="006E3B5E"/>
    <w:rsid w:val="006E3BF1"/>
    <w:rsid w:val="006E4F3B"/>
    <w:rsid w:val="006E5702"/>
    <w:rsid w:val="006E6053"/>
    <w:rsid w:val="006E6399"/>
    <w:rsid w:val="006E6618"/>
    <w:rsid w:val="006E71D6"/>
    <w:rsid w:val="006E765B"/>
    <w:rsid w:val="006E7976"/>
    <w:rsid w:val="006E7B41"/>
    <w:rsid w:val="006E7D94"/>
    <w:rsid w:val="006F00E6"/>
    <w:rsid w:val="006F09FC"/>
    <w:rsid w:val="006F1095"/>
    <w:rsid w:val="006F1FCB"/>
    <w:rsid w:val="006F3935"/>
    <w:rsid w:val="006F394A"/>
    <w:rsid w:val="006F6140"/>
    <w:rsid w:val="006F636B"/>
    <w:rsid w:val="006F71EF"/>
    <w:rsid w:val="006F7483"/>
    <w:rsid w:val="006F77EA"/>
    <w:rsid w:val="00700089"/>
    <w:rsid w:val="00700568"/>
    <w:rsid w:val="007011F9"/>
    <w:rsid w:val="007026F9"/>
    <w:rsid w:val="00703D7C"/>
    <w:rsid w:val="0070497D"/>
    <w:rsid w:val="00705210"/>
    <w:rsid w:val="007056CF"/>
    <w:rsid w:val="007059A6"/>
    <w:rsid w:val="00705FDA"/>
    <w:rsid w:val="007062F6"/>
    <w:rsid w:val="00706751"/>
    <w:rsid w:val="00706F88"/>
    <w:rsid w:val="00707754"/>
    <w:rsid w:val="00707C71"/>
    <w:rsid w:val="00710154"/>
    <w:rsid w:val="00710688"/>
    <w:rsid w:val="007116E5"/>
    <w:rsid w:val="007117D2"/>
    <w:rsid w:val="00713DA4"/>
    <w:rsid w:val="00714814"/>
    <w:rsid w:val="00714887"/>
    <w:rsid w:val="00714897"/>
    <w:rsid w:val="00714EFB"/>
    <w:rsid w:val="00715FC2"/>
    <w:rsid w:val="00720006"/>
    <w:rsid w:val="007202DE"/>
    <w:rsid w:val="00721573"/>
    <w:rsid w:val="007217BE"/>
    <w:rsid w:val="007218FF"/>
    <w:rsid w:val="007226D4"/>
    <w:rsid w:val="0072286C"/>
    <w:rsid w:val="00722DC1"/>
    <w:rsid w:val="007238D4"/>
    <w:rsid w:val="00723D47"/>
    <w:rsid w:val="00723F5A"/>
    <w:rsid w:val="0072436C"/>
    <w:rsid w:val="0072440E"/>
    <w:rsid w:val="007246C7"/>
    <w:rsid w:val="007248DD"/>
    <w:rsid w:val="00724933"/>
    <w:rsid w:val="007251BE"/>
    <w:rsid w:val="007252EC"/>
    <w:rsid w:val="007266FC"/>
    <w:rsid w:val="00727370"/>
    <w:rsid w:val="00727F5B"/>
    <w:rsid w:val="00730653"/>
    <w:rsid w:val="00731C22"/>
    <w:rsid w:val="0073276F"/>
    <w:rsid w:val="0073345F"/>
    <w:rsid w:val="007339A2"/>
    <w:rsid w:val="007339D3"/>
    <w:rsid w:val="00734225"/>
    <w:rsid w:val="007348EB"/>
    <w:rsid w:val="00734A7E"/>
    <w:rsid w:val="00734B0F"/>
    <w:rsid w:val="0073571D"/>
    <w:rsid w:val="007362F9"/>
    <w:rsid w:val="007370EA"/>
    <w:rsid w:val="007402F8"/>
    <w:rsid w:val="00740616"/>
    <w:rsid w:val="00741256"/>
    <w:rsid w:val="00741289"/>
    <w:rsid w:val="007413C9"/>
    <w:rsid w:val="00741E31"/>
    <w:rsid w:val="00741F5D"/>
    <w:rsid w:val="0074215B"/>
    <w:rsid w:val="00742183"/>
    <w:rsid w:val="0074368D"/>
    <w:rsid w:val="00743F47"/>
    <w:rsid w:val="00744387"/>
    <w:rsid w:val="00746AA7"/>
    <w:rsid w:val="00746B71"/>
    <w:rsid w:val="00746B8C"/>
    <w:rsid w:val="0074716E"/>
    <w:rsid w:val="00747D01"/>
    <w:rsid w:val="00751AF5"/>
    <w:rsid w:val="007522CB"/>
    <w:rsid w:val="00753C62"/>
    <w:rsid w:val="00755496"/>
    <w:rsid w:val="00755AC6"/>
    <w:rsid w:val="00755F97"/>
    <w:rsid w:val="0075637C"/>
    <w:rsid w:val="00756559"/>
    <w:rsid w:val="00756D82"/>
    <w:rsid w:val="00756EF3"/>
    <w:rsid w:val="00756F57"/>
    <w:rsid w:val="0076067E"/>
    <w:rsid w:val="00761238"/>
    <w:rsid w:val="00761F74"/>
    <w:rsid w:val="0076254F"/>
    <w:rsid w:val="007630A6"/>
    <w:rsid w:val="007647D1"/>
    <w:rsid w:val="00764AC6"/>
    <w:rsid w:val="007652ED"/>
    <w:rsid w:val="00765673"/>
    <w:rsid w:val="00766411"/>
    <w:rsid w:val="007666BF"/>
    <w:rsid w:val="00767D8A"/>
    <w:rsid w:val="007722EB"/>
    <w:rsid w:val="00772C96"/>
    <w:rsid w:val="00773134"/>
    <w:rsid w:val="00773796"/>
    <w:rsid w:val="00773BA4"/>
    <w:rsid w:val="00774B90"/>
    <w:rsid w:val="0077522F"/>
    <w:rsid w:val="00776859"/>
    <w:rsid w:val="00777B4E"/>
    <w:rsid w:val="00777CD6"/>
    <w:rsid w:val="00777FF1"/>
    <w:rsid w:val="0078025D"/>
    <w:rsid w:val="007810E4"/>
    <w:rsid w:val="007813AF"/>
    <w:rsid w:val="007817F1"/>
    <w:rsid w:val="00781DFD"/>
    <w:rsid w:val="00782177"/>
    <w:rsid w:val="00782D46"/>
    <w:rsid w:val="007837B1"/>
    <w:rsid w:val="00783AFC"/>
    <w:rsid w:val="00784015"/>
    <w:rsid w:val="007849B8"/>
    <w:rsid w:val="00785C92"/>
    <w:rsid w:val="00785E29"/>
    <w:rsid w:val="00786B2D"/>
    <w:rsid w:val="00786DA2"/>
    <w:rsid w:val="00786E07"/>
    <w:rsid w:val="0078714D"/>
    <w:rsid w:val="00787771"/>
    <w:rsid w:val="00787CF5"/>
    <w:rsid w:val="0079085B"/>
    <w:rsid w:val="007912E8"/>
    <w:rsid w:val="007913E8"/>
    <w:rsid w:val="00791EBA"/>
    <w:rsid w:val="007925CB"/>
    <w:rsid w:val="00792636"/>
    <w:rsid w:val="00793F13"/>
    <w:rsid w:val="00793FB2"/>
    <w:rsid w:val="00794806"/>
    <w:rsid w:val="00794B74"/>
    <w:rsid w:val="00795345"/>
    <w:rsid w:val="007955F7"/>
    <w:rsid w:val="00795800"/>
    <w:rsid w:val="00795843"/>
    <w:rsid w:val="007978F5"/>
    <w:rsid w:val="007A190A"/>
    <w:rsid w:val="007A1D9E"/>
    <w:rsid w:val="007A1FBD"/>
    <w:rsid w:val="007A2102"/>
    <w:rsid w:val="007A25BF"/>
    <w:rsid w:val="007A33F2"/>
    <w:rsid w:val="007A3F86"/>
    <w:rsid w:val="007A4435"/>
    <w:rsid w:val="007A48CE"/>
    <w:rsid w:val="007A4A71"/>
    <w:rsid w:val="007A5CAA"/>
    <w:rsid w:val="007A6A1A"/>
    <w:rsid w:val="007A70C2"/>
    <w:rsid w:val="007B0DD8"/>
    <w:rsid w:val="007B0DDC"/>
    <w:rsid w:val="007B0E29"/>
    <w:rsid w:val="007B18B8"/>
    <w:rsid w:val="007B1D88"/>
    <w:rsid w:val="007B32E6"/>
    <w:rsid w:val="007B33F0"/>
    <w:rsid w:val="007B3C81"/>
    <w:rsid w:val="007B410B"/>
    <w:rsid w:val="007B5495"/>
    <w:rsid w:val="007B55D5"/>
    <w:rsid w:val="007B6CD7"/>
    <w:rsid w:val="007B6E58"/>
    <w:rsid w:val="007B7A9C"/>
    <w:rsid w:val="007B7AE0"/>
    <w:rsid w:val="007C1875"/>
    <w:rsid w:val="007C229E"/>
    <w:rsid w:val="007C35DA"/>
    <w:rsid w:val="007C3C51"/>
    <w:rsid w:val="007C3DF6"/>
    <w:rsid w:val="007C4508"/>
    <w:rsid w:val="007C48C4"/>
    <w:rsid w:val="007C4A86"/>
    <w:rsid w:val="007C4F54"/>
    <w:rsid w:val="007C57D0"/>
    <w:rsid w:val="007C6D0E"/>
    <w:rsid w:val="007C7463"/>
    <w:rsid w:val="007C7479"/>
    <w:rsid w:val="007C76B7"/>
    <w:rsid w:val="007D1530"/>
    <w:rsid w:val="007D1C76"/>
    <w:rsid w:val="007D2716"/>
    <w:rsid w:val="007D2F90"/>
    <w:rsid w:val="007D446F"/>
    <w:rsid w:val="007D50AA"/>
    <w:rsid w:val="007D52F3"/>
    <w:rsid w:val="007D548E"/>
    <w:rsid w:val="007D71EF"/>
    <w:rsid w:val="007D7ACE"/>
    <w:rsid w:val="007E109B"/>
    <w:rsid w:val="007E1727"/>
    <w:rsid w:val="007E1E2F"/>
    <w:rsid w:val="007E27DE"/>
    <w:rsid w:val="007E31CF"/>
    <w:rsid w:val="007E3D97"/>
    <w:rsid w:val="007E4457"/>
    <w:rsid w:val="007E46A2"/>
    <w:rsid w:val="007E4AED"/>
    <w:rsid w:val="007E5664"/>
    <w:rsid w:val="007E6EF4"/>
    <w:rsid w:val="007E7FF3"/>
    <w:rsid w:val="007F0430"/>
    <w:rsid w:val="007F0E49"/>
    <w:rsid w:val="007F116B"/>
    <w:rsid w:val="007F13AB"/>
    <w:rsid w:val="007F189A"/>
    <w:rsid w:val="007F1D11"/>
    <w:rsid w:val="007F1DFA"/>
    <w:rsid w:val="007F2745"/>
    <w:rsid w:val="007F2F3F"/>
    <w:rsid w:val="007F3149"/>
    <w:rsid w:val="007F33AB"/>
    <w:rsid w:val="007F357F"/>
    <w:rsid w:val="007F3ADC"/>
    <w:rsid w:val="007F40F8"/>
    <w:rsid w:val="007F42BD"/>
    <w:rsid w:val="007F550E"/>
    <w:rsid w:val="007F64E6"/>
    <w:rsid w:val="007F6B08"/>
    <w:rsid w:val="00800448"/>
    <w:rsid w:val="00800D06"/>
    <w:rsid w:val="008010D1"/>
    <w:rsid w:val="0080157C"/>
    <w:rsid w:val="00801A1C"/>
    <w:rsid w:val="00803896"/>
    <w:rsid w:val="00803FF6"/>
    <w:rsid w:val="008043B5"/>
    <w:rsid w:val="00804930"/>
    <w:rsid w:val="008051B7"/>
    <w:rsid w:val="00805249"/>
    <w:rsid w:val="00805337"/>
    <w:rsid w:val="008058EA"/>
    <w:rsid w:val="00805C1A"/>
    <w:rsid w:val="00805F7A"/>
    <w:rsid w:val="00807C86"/>
    <w:rsid w:val="00807DC5"/>
    <w:rsid w:val="008110ED"/>
    <w:rsid w:val="00811516"/>
    <w:rsid w:val="008116EE"/>
    <w:rsid w:val="00811C1D"/>
    <w:rsid w:val="00812700"/>
    <w:rsid w:val="00814A67"/>
    <w:rsid w:val="00814D51"/>
    <w:rsid w:val="00815C33"/>
    <w:rsid w:val="00815EB0"/>
    <w:rsid w:val="008164B1"/>
    <w:rsid w:val="00816AC4"/>
    <w:rsid w:val="00822228"/>
    <w:rsid w:val="00822FC5"/>
    <w:rsid w:val="008244EB"/>
    <w:rsid w:val="008246E2"/>
    <w:rsid w:val="00825B30"/>
    <w:rsid w:val="00825C06"/>
    <w:rsid w:val="008264F9"/>
    <w:rsid w:val="0082690D"/>
    <w:rsid w:val="00826AD1"/>
    <w:rsid w:val="008279ED"/>
    <w:rsid w:val="00827C83"/>
    <w:rsid w:val="00830139"/>
    <w:rsid w:val="00830301"/>
    <w:rsid w:val="00830571"/>
    <w:rsid w:val="00830A10"/>
    <w:rsid w:val="00831CCF"/>
    <w:rsid w:val="00831F26"/>
    <w:rsid w:val="00832360"/>
    <w:rsid w:val="00832913"/>
    <w:rsid w:val="0083304F"/>
    <w:rsid w:val="00833234"/>
    <w:rsid w:val="0083484A"/>
    <w:rsid w:val="00834C81"/>
    <w:rsid w:val="008357FE"/>
    <w:rsid w:val="00836F01"/>
    <w:rsid w:val="00837510"/>
    <w:rsid w:val="00837624"/>
    <w:rsid w:val="00837EA1"/>
    <w:rsid w:val="00837F22"/>
    <w:rsid w:val="00840999"/>
    <w:rsid w:val="008420FF"/>
    <w:rsid w:val="00842A16"/>
    <w:rsid w:val="00843102"/>
    <w:rsid w:val="008432A9"/>
    <w:rsid w:val="00843782"/>
    <w:rsid w:val="00843EC1"/>
    <w:rsid w:val="00843F4B"/>
    <w:rsid w:val="008441D8"/>
    <w:rsid w:val="00844333"/>
    <w:rsid w:val="00844A39"/>
    <w:rsid w:val="00845698"/>
    <w:rsid w:val="008457BA"/>
    <w:rsid w:val="008457FD"/>
    <w:rsid w:val="008461C1"/>
    <w:rsid w:val="00846361"/>
    <w:rsid w:val="00850126"/>
    <w:rsid w:val="00850590"/>
    <w:rsid w:val="00852510"/>
    <w:rsid w:val="00852700"/>
    <w:rsid w:val="00852A15"/>
    <w:rsid w:val="00853B99"/>
    <w:rsid w:val="0085431B"/>
    <w:rsid w:val="00854AF9"/>
    <w:rsid w:val="00855365"/>
    <w:rsid w:val="008563B1"/>
    <w:rsid w:val="008568D7"/>
    <w:rsid w:val="00856D0A"/>
    <w:rsid w:val="00856D24"/>
    <w:rsid w:val="0086022F"/>
    <w:rsid w:val="0086067B"/>
    <w:rsid w:val="00860846"/>
    <w:rsid w:val="00861041"/>
    <w:rsid w:val="00861202"/>
    <w:rsid w:val="0086190F"/>
    <w:rsid w:val="00861C82"/>
    <w:rsid w:val="00862564"/>
    <w:rsid w:val="008625DB"/>
    <w:rsid w:val="008625F8"/>
    <w:rsid w:val="0086262F"/>
    <w:rsid w:val="00862A08"/>
    <w:rsid w:val="0086350E"/>
    <w:rsid w:val="00863BCC"/>
    <w:rsid w:val="00863E24"/>
    <w:rsid w:val="008642AB"/>
    <w:rsid w:val="00864939"/>
    <w:rsid w:val="00865C11"/>
    <w:rsid w:val="008661F1"/>
    <w:rsid w:val="00866983"/>
    <w:rsid w:val="00866A3A"/>
    <w:rsid w:val="00866DE5"/>
    <w:rsid w:val="0086785E"/>
    <w:rsid w:val="0086797E"/>
    <w:rsid w:val="00867CDC"/>
    <w:rsid w:val="00867E56"/>
    <w:rsid w:val="00872E5A"/>
    <w:rsid w:val="008730FC"/>
    <w:rsid w:val="008740CD"/>
    <w:rsid w:val="00875463"/>
    <w:rsid w:val="0087579B"/>
    <w:rsid w:val="0087630B"/>
    <w:rsid w:val="00881C1E"/>
    <w:rsid w:val="00881CB4"/>
    <w:rsid w:val="00882DE9"/>
    <w:rsid w:val="00883CD6"/>
    <w:rsid w:val="00884ECE"/>
    <w:rsid w:val="00885551"/>
    <w:rsid w:val="008856EF"/>
    <w:rsid w:val="00885B3E"/>
    <w:rsid w:val="008860F7"/>
    <w:rsid w:val="0088686D"/>
    <w:rsid w:val="008870B4"/>
    <w:rsid w:val="00887794"/>
    <w:rsid w:val="00887A2A"/>
    <w:rsid w:val="00890117"/>
    <w:rsid w:val="008905C1"/>
    <w:rsid w:val="00890605"/>
    <w:rsid w:val="00890BA7"/>
    <w:rsid w:val="00890D5D"/>
    <w:rsid w:val="0089192D"/>
    <w:rsid w:val="00891AF7"/>
    <w:rsid w:val="008922EC"/>
    <w:rsid w:val="00892C7C"/>
    <w:rsid w:val="00892D10"/>
    <w:rsid w:val="008933DF"/>
    <w:rsid w:val="00893A75"/>
    <w:rsid w:val="00893BBD"/>
    <w:rsid w:val="00893FDE"/>
    <w:rsid w:val="0089438D"/>
    <w:rsid w:val="008946AE"/>
    <w:rsid w:val="00894C82"/>
    <w:rsid w:val="00895F44"/>
    <w:rsid w:val="008A0874"/>
    <w:rsid w:val="008A253A"/>
    <w:rsid w:val="008A2AE3"/>
    <w:rsid w:val="008A4BFA"/>
    <w:rsid w:val="008A56E2"/>
    <w:rsid w:val="008A5AC7"/>
    <w:rsid w:val="008A5CD1"/>
    <w:rsid w:val="008A5F3F"/>
    <w:rsid w:val="008A66A3"/>
    <w:rsid w:val="008A7240"/>
    <w:rsid w:val="008A739B"/>
    <w:rsid w:val="008A7941"/>
    <w:rsid w:val="008B15DF"/>
    <w:rsid w:val="008B1A30"/>
    <w:rsid w:val="008B1E7F"/>
    <w:rsid w:val="008B2C2F"/>
    <w:rsid w:val="008B4781"/>
    <w:rsid w:val="008B5033"/>
    <w:rsid w:val="008B5611"/>
    <w:rsid w:val="008B5EF4"/>
    <w:rsid w:val="008B6AB7"/>
    <w:rsid w:val="008B6F6E"/>
    <w:rsid w:val="008B73AC"/>
    <w:rsid w:val="008B7694"/>
    <w:rsid w:val="008B7FA1"/>
    <w:rsid w:val="008C0A0B"/>
    <w:rsid w:val="008C0BC5"/>
    <w:rsid w:val="008C0EDE"/>
    <w:rsid w:val="008C16E8"/>
    <w:rsid w:val="008C1737"/>
    <w:rsid w:val="008C274D"/>
    <w:rsid w:val="008C2A6F"/>
    <w:rsid w:val="008C2C24"/>
    <w:rsid w:val="008C2DBE"/>
    <w:rsid w:val="008C32EB"/>
    <w:rsid w:val="008C34AE"/>
    <w:rsid w:val="008C35AB"/>
    <w:rsid w:val="008C3887"/>
    <w:rsid w:val="008C3A9F"/>
    <w:rsid w:val="008C3DE7"/>
    <w:rsid w:val="008C41B0"/>
    <w:rsid w:val="008C4F6B"/>
    <w:rsid w:val="008C50BE"/>
    <w:rsid w:val="008C736A"/>
    <w:rsid w:val="008C75BC"/>
    <w:rsid w:val="008C78B7"/>
    <w:rsid w:val="008C7D24"/>
    <w:rsid w:val="008D1B8E"/>
    <w:rsid w:val="008D2346"/>
    <w:rsid w:val="008D2400"/>
    <w:rsid w:val="008D2C09"/>
    <w:rsid w:val="008D3777"/>
    <w:rsid w:val="008D4EAC"/>
    <w:rsid w:val="008D4F74"/>
    <w:rsid w:val="008D630C"/>
    <w:rsid w:val="008D6894"/>
    <w:rsid w:val="008D7F4C"/>
    <w:rsid w:val="008E090A"/>
    <w:rsid w:val="008E0988"/>
    <w:rsid w:val="008E0F5E"/>
    <w:rsid w:val="008E1345"/>
    <w:rsid w:val="008E2D37"/>
    <w:rsid w:val="008E3376"/>
    <w:rsid w:val="008E408C"/>
    <w:rsid w:val="008E426F"/>
    <w:rsid w:val="008E449B"/>
    <w:rsid w:val="008E5D95"/>
    <w:rsid w:val="008E62A0"/>
    <w:rsid w:val="008E68FF"/>
    <w:rsid w:val="008F0855"/>
    <w:rsid w:val="008F0D02"/>
    <w:rsid w:val="008F1331"/>
    <w:rsid w:val="008F1F31"/>
    <w:rsid w:val="008F2A3F"/>
    <w:rsid w:val="008F2AEC"/>
    <w:rsid w:val="008F2CEC"/>
    <w:rsid w:val="008F3F79"/>
    <w:rsid w:val="008F496B"/>
    <w:rsid w:val="008F4B0D"/>
    <w:rsid w:val="008F5015"/>
    <w:rsid w:val="008F5581"/>
    <w:rsid w:val="008F57B2"/>
    <w:rsid w:val="008F6B1C"/>
    <w:rsid w:val="008F714D"/>
    <w:rsid w:val="008F76DF"/>
    <w:rsid w:val="00901585"/>
    <w:rsid w:val="0090213A"/>
    <w:rsid w:val="00902346"/>
    <w:rsid w:val="009029CC"/>
    <w:rsid w:val="00902D8F"/>
    <w:rsid w:val="00903191"/>
    <w:rsid w:val="00903B26"/>
    <w:rsid w:val="00904205"/>
    <w:rsid w:val="00904C45"/>
    <w:rsid w:val="00904C4D"/>
    <w:rsid w:val="00905953"/>
    <w:rsid w:val="009063EF"/>
    <w:rsid w:val="0090696E"/>
    <w:rsid w:val="009072E4"/>
    <w:rsid w:val="00907FC7"/>
    <w:rsid w:val="0091090A"/>
    <w:rsid w:val="00910A3F"/>
    <w:rsid w:val="00911087"/>
    <w:rsid w:val="0091294A"/>
    <w:rsid w:val="0091332A"/>
    <w:rsid w:val="00913587"/>
    <w:rsid w:val="0091365C"/>
    <w:rsid w:val="00913B85"/>
    <w:rsid w:val="0091434D"/>
    <w:rsid w:val="00914728"/>
    <w:rsid w:val="00914735"/>
    <w:rsid w:val="00915097"/>
    <w:rsid w:val="00915712"/>
    <w:rsid w:val="00915CE6"/>
    <w:rsid w:val="0091720B"/>
    <w:rsid w:val="009172F9"/>
    <w:rsid w:val="00917E21"/>
    <w:rsid w:val="0092018E"/>
    <w:rsid w:val="00920474"/>
    <w:rsid w:val="0092058D"/>
    <w:rsid w:val="00921859"/>
    <w:rsid w:val="00921BF6"/>
    <w:rsid w:val="00922D2F"/>
    <w:rsid w:val="00923059"/>
    <w:rsid w:val="00923704"/>
    <w:rsid w:val="00923BA3"/>
    <w:rsid w:val="00923BC2"/>
    <w:rsid w:val="009240F4"/>
    <w:rsid w:val="00924F9D"/>
    <w:rsid w:val="0092533B"/>
    <w:rsid w:val="00925E25"/>
    <w:rsid w:val="00925F17"/>
    <w:rsid w:val="009261D6"/>
    <w:rsid w:val="00926480"/>
    <w:rsid w:val="00927134"/>
    <w:rsid w:val="009272EA"/>
    <w:rsid w:val="009273D5"/>
    <w:rsid w:val="00927C7A"/>
    <w:rsid w:val="00931970"/>
    <w:rsid w:val="00931F34"/>
    <w:rsid w:val="00932269"/>
    <w:rsid w:val="00934919"/>
    <w:rsid w:val="00934F47"/>
    <w:rsid w:val="00936C5D"/>
    <w:rsid w:val="00936FDB"/>
    <w:rsid w:val="00937339"/>
    <w:rsid w:val="00937FDE"/>
    <w:rsid w:val="00940867"/>
    <w:rsid w:val="0094166A"/>
    <w:rsid w:val="00941D89"/>
    <w:rsid w:val="009434D8"/>
    <w:rsid w:val="00943CEF"/>
    <w:rsid w:val="00943DA1"/>
    <w:rsid w:val="00944C14"/>
    <w:rsid w:val="00944DDC"/>
    <w:rsid w:val="0094644E"/>
    <w:rsid w:val="00946AF4"/>
    <w:rsid w:val="00946DD4"/>
    <w:rsid w:val="00946E24"/>
    <w:rsid w:val="00950054"/>
    <w:rsid w:val="009506C4"/>
    <w:rsid w:val="009507D7"/>
    <w:rsid w:val="00950CFA"/>
    <w:rsid w:val="00951C21"/>
    <w:rsid w:val="009525F4"/>
    <w:rsid w:val="009535FB"/>
    <w:rsid w:val="00953EBE"/>
    <w:rsid w:val="00954AB5"/>
    <w:rsid w:val="009551EE"/>
    <w:rsid w:val="00955353"/>
    <w:rsid w:val="009556DD"/>
    <w:rsid w:val="00955A87"/>
    <w:rsid w:val="00955E76"/>
    <w:rsid w:val="009574C0"/>
    <w:rsid w:val="00962896"/>
    <w:rsid w:val="009637EF"/>
    <w:rsid w:val="00963C5D"/>
    <w:rsid w:val="00963D34"/>
    <w:rsid w:val="00964472"/>
    <w:rsid w:val="00965FD8"/>
    <w:rsid w:val="009660D6"/>
    <w:rsid w:val="00966160"/>
    <w:rsid w:val="009661BB"/>
    <w:rsid w:val="00966BFE"/>
    <w:rsid w:val="00966D7B"/>
    <w:rsid w:val="00967AED"/>
    <w:rsid w:val="00967F85"/>
    <w:rsid w:val="00970ED4"/>
    <w:rsid w:val="0097170D"/>
    <w:rsid w:val="00971A5B"/>
    <w:rsid w:val="00971C91"/>
    <w:rsid w:val="0097234A"/>
    <w:rsid w:val="00972C83"/>
    <w:rsid w:val="0097345D"/>
    <w:rsid w:val="009735AC"/>
    <w:rsid w:val="0097421D"/>
    <w:rsid w:val="00974D26"/>
    <w:rsid w:val="00975FED"/>
    <w:rsid w:val="00976286"/>
    <w:rsid w:val="0097643A"/>
    <w:rsid w:val="00976A85"/>
    <w:rsid w:val="00976AC8"/>
    <w:rsid w:val="00976B02"/>
    <w:rsid w:val="00976E22"/>
    <w:rsid w:val="00976E64"/>
    <w:rsid w:val="00977BD0"/>
    <w:rsid w:val="0098022A"/>
    <w:rsid w:val="00980571"/>
    <w:rsid w:val="009809F7"/>
    <w:rsid w:val="00980C40"/>
    <w:rsid w:val="009813AF"/>
    <w:rsid w:val="00983E1E"/>
    <w:rsid w:val="00984863"/>
    <w:rsid w:val="0098509E"/>
    <w:rsid w:val="00985E6F"/>
    <w:rsid w:val="00986706"/>
    <w:rsid w:val="009871E1"/>
    <w:rsid w:val="009873DC"/>
    <w:rsid w:val="00987A39"/>
    <w:rsid w:val="00987AB3"/>
    <w:rsid w:val="009901AA"/>
    <w:rsid w:val="009901E3"/>
    <w:rsid w:val="009903A9"/>
    <w:rsid w:val="00990FE5"/>
    <w:rsid w:val="009917B8"/>
    <w:rsid w:val="00992A71"/>
    <w:rsid w:val="009933EB"/>
    <w:rsid w:val="00993C8D"/>
    <w:rsid w:val="00994459"/>
    <w:rsid w:val="00994580"/>
    <w:rsid w:val="00994815"/>
    <w:rsid w:val="0099494E"/>
    <w:rsid w:val="00996A24"/>
    <w:rsid w:val="00996B27"/>
    <w:rsid w:val="00997537"/>
    <w:rsid w:val="00997C94"/>
    <w:rsid w:val="00997C9D"/>
    <w:rsid w:val="00997FB3"/>
    <w:rsid w:val="009A036E"/>
    <w:rsid w:val="009A0FB4"/>
    <w:rsid w:val="009A19C9"/>
    <w:rsid w:val="009A1CB0"/>
    <w:rsid w:val="009A44C3"/>
    <w:rsid w:val="009A45FA"/>
    <w:rsid w:val="009A599E"/>
    <w:rsid w:val="009A5C10"/>
    <w:rsid w:val="009A6E3A"/>
    <w:rsid w:val="009A7E81"/>
    <w:rsid w:val="009B0331"/>
    <w:rsid w:val="009B0CBE"/>
    <w:rsid w:val="009B0DA3"/>
    <w:rsid w:val="009B2445"/>
    <w:rsid w:val="009B253B"/>
    <w:rsid w:val="009B301B"/>
    <w:rsid w:val="009B50FD"/>
    <w:rsid w:val="009B55DB"/>
    <w:rsid w:val="009B56DE"/>
    <w:rsid w:val="009B61C0"/>
    <w:rsid w:val="009B68C6"/>
    <w:rsid w:val="009B7AE9"/>
    <w:rsid w:val="009C0477"/>
    <w:rsid w:val="009C0C0D"/>
    <w:rsid w:val="009C32F3"/>
    <w:rsid w:val="009C45CA"/>
    <w:rsid w:val="009C4D4E"/>
    <w:rsid w:val="009C4DAE"/>
    <w:rsid w:val="009C5C9E"/>
    <w:rsid w:val="009C600F"/>
    <w:rsid w:val="009C744D"/>
    <w:rsid w:val="009C7E92"/>
    <w:rsid w:val="009D01DE"/>
    <w:rsid w:val="009D1072"/>
    <w:rsid w:val="009D1C36"/>
    <w:rsid w:val="009D2714"/>
    <w:rsid w:val="009D3DC1"/>
    <w:rsid w:val="009D60EB"/>
    <w:rsid w:val="009D6B23"/>
    <w:rsid w:val="009D6FA2"/>
    <w:rsid w:val="009D7273"/>
    <w:rsid w:val="009D78FB"/>
    <w:rsid w:val="009D7BE7"/>
    <w:rsid w:val="009D7C0B"/>
    <w:rsid w:val="009D7D89"/>
    <w:rsid w:val="009E0BD3"/>
    <w:rsid w:val="009E15E8"/>
    <w:rsid w:val="009E1D99"/>
    <w:rsid w:val="009E1ED5"/>
    <w:rsid w:val="009E2304"/>
    <w:rsid w:val="009E29CB"/>
    <w:rsid w:val="009E2AC1"/>
    <w:rsid w:val="009E2EA6"/>
    <w:rsid w:val="009E3EED"/>
    <w:rsid w:val="009E461F"/>
    <w:rsid w:val="009E4B4E"/>
    <w:rsid w:val="009E5DA5"/>
    <w:rsid w:val="009E7C1F"/>
    <w:rsid w:val="009F0426"/>
    <w:rsid w:val="009F0779"/>
    <w:rsid w:val="009F084D"/>
    <w:rsid w:val="009F0A2D"/>
    <w:rsid w:val="009F244E"/>
    <w:rsid w:val="009F3B5C"/>
    <w:rsid w:val="009F4B48"/>
    <w:rsid w:val="009F4F5D"/>
    <w:rsid w:val="009F4FE6"/>
    <w:rsid w:val="009F5B65"/>
    <w:rsid w:val="009F65D1"/>
    <w:rsid w:val="009F717C"/>
    <w:rsid w:val="00A00B0B"/>
    <w:rsid w:val="00A00F8E"/>
    <w:rsid w:val="00A01157"/>
    <w:rsid w:val="00A01405"/>
    <w:rsid w:val="00A0190B"/>
    <w:rsid w:val="00A019E1"/>
    <w:rsid w:val="00A01FD9"/>
    <w:rsid w:val="00A0299D"/>
    <w:rsid w:val="00A029AD"/>
    <w:rsid w:val="00A03B16"/>
    <w:rsid w:val="00A05AF8"/>
    <w:rsid w:val="00A05C35"/>
    <w:rsid w:val="00A05D50"/>
    <w:rsid w:val="00A06C62"/>
    <w:rsid w:val="00A07573"/>
    <w:rsid w:val="00A076B5"/>
    <w:rsid w:val="00A100C5"/>
    <w:rsid w:val="00A10341"/>
    <w:rsid w:val="00A10381"/>
    <w:rsid w:val="00A10C33"/>
    <w:rsid w:val="00A11ACD"/>
    <w:rsid w:val="00A11FBD"/>
    <w:rsid w:val="00A12C3E"/>
    <w:rsid w:val="00A13186"/>
    <w:rsid w:val="00A13513"/>
    <w:rsid w:val="00A14B12"/>
    <w:rsid w:val="00A14CE2"/>
    <w:rsid w:val="00A14D1C"/>
    <w:rsid w:val="00A14F41"/>
    <w:rsid w:val="00A15744"/>
    <w:rsid w:val="00A16C26"/>
    <w:rsid w:val="00A17DAE"/>
    <w:rsid w:val="00A20029"/>
    <w:rsid w:val="00A20087"/>
    <w:rsid w:val="00A218A5"/>
    <w:rsid w:val="00A2255B"/>
    <w:rsid w:val="00A22619"/>
    <w:rsid w:val="00A2293D"/>
    <w:rsid w:val="00A2296F"/>
    <w:rsid w:val="00A22C25"/>
    <w:rsid w:val="00A23FAE"/>
    <w:rsid w:val="00A246A0"/>
    <w:rsid w:val="00A24E25"/>
    <w:rsid w:val="00A24FC2"/>
    <w:rsid w:val="00A254F4"/>
    <w:rsid w:val="00A26E45"/>
    <w:rsid w:val="00A277E5"/>
    <w:rsid w:val="00A27EC8"/>
    <w:rsid w:val="00A3002C"/>
    <w:rsid w:val="00A300E2"/>
    <w:rsid w:val="00A302BC"/>
    <w:rsid w:val="00A30630"/>
    <w:rsid w:val="00A30AB9"/>
    <w:rsid w:val="00A30D67"/>
    <w:rsid w:val="00A312D7"/>
    <w:rsid w:val="00A331E4"/>
    <w:rsid w:val="00A33613"/>
    <w:rsid w:val="00A33B9D"/>
    <w:rsid w:val="00A33CCE"/>
    <w:rsid w:val="00A33D43"/>
    <w:rsid w:val="00A33F32"/>
    <w:rsid w:val="00A3588C"/>
    <w:rsid w:val="00A3697B"/>
    <w:rsid w:val="00A37612"/>
    <w:rsid w:val="00A37D52"/>
    <w:rsid w:val="00A41A95"/>
    <w:rsid w:val="00A42006"/>
    <w:rsid w:val="00A4243A"/>
    <w:rsid w:val="00A4284C"/>
    <w:rsid w:val="00A438A2"/>
    <w:rsid w:val="00A44A93"/>
    <w:rsid w:val="00A44B18"/>
    <w:rsid w:val="00A450B3"/>
    <w:rsid w:val="00A45ADA"/>
    <w:rsid w:val="00A46AFC"/>
    <w:rsid w:val="00A47157"/>
    <w:rsid w:val="00A502B1"/>
    <w:rsid w:val="00A51EB8"/>
    <w:rsid w:val="00A5208E"/>
    <w:rsid w:val="00A52E6C"/>
    <w:rsid w:val="00A531DD"/>
    <w:rsid w:val="00A53296"/>
    <w:rsid w:val="00A53864"/>
    <w:rsid w:val="00A54896"/>
    <w:rsid w:val="00A55607"/>
    <w:rsid w:val="00A5596E"/>
    <w:rsid w:val="00A563AD"/>
    <w:rsid w:val="00A56989"/>
    <w:rsid w:val="00A576CD"/>
    <w:rsid w:val="00A579D4"/>
    <w:rsid w:val="00A60439"/>
    <w:rsid w:val="00A60ACC"/>
    <w:rsid w:val="00A60CED"/>
    <w:rsid w:val="00A60E28"/>
    <w:rsid w:val="00A6120D"/>
    <w:rsid w:val="00A628F2"/>
    <w:rsid w:val="00A6530D"/>
    <w:rsid w:val="00A65A36"/>
    <w:rsid w:val="00A66784"/>
    <w:rsid w:val="00A667F0"/>
    <w:rsid w:val="00A67126"/>
    <w:rsid w:val="00A67D39"/>
    <w:rsid w:val="00A7182F"/>
    <w:rsid w:val="00A71D48"/>
    <w:rsid w:val="00A71F35"/>
    <w:rsid w:val="00A71F66"/>
    <w:rsid w:val="00A72739"/>
    <w:rsid w:val="00A727B2"/>
    <w:rsid w:val="00A73647"/>
    <w:rsid w:val="00A73885"/>
    <w:rsid w:val="00A73E8A"/>
    <w:rsid w:val="00A73F1D"/>
    <w:rsid w:val="00A755D0"/>
    <w:rsid w:val="00A80181"/>
    <w:rsid w:val="00A80D58"/>
    <w:rsid w:val="00A80E9F"/>
    <w:rsid w:val="00A8154C"/>
    <w:rsid w:val="00A819C1"/>
    <w:rsid w:val="00A8298F"/>
    <w:rsid w:val="00A84603"/>
    <w:rsid w:val="00A846EE"/>
    <w:rsid w:val="00A84D33"/>
    <w:rsid w:val="00A853A4"/>
    <w:rsid w:val="00A863B2"/>
    <w:rsid w:val="00A8641A"/>
    <w:rsid w:val="00A86E4F"/>
    <w:rsid w:val="00A8723C"/>
    <w:rsid w:val="00A8739A"/>
    <w:rsid w:val="00A875AE"/>
    <w:rsid w:val="00A87C56"/>
    <w:rsid w:val="00A87CA1"/>
    <w:rsid w:val="00A87FAC"/>
    <w:rsid w:val="00A913D5"/>
    <w:rsid w:val="00A91944"/>
    <w:rsid w:val="00A927CE"/>
    <w:rsid w:val="00A933D2"/>
    <w:rsid w:val="00A939AE"/>
    <w:rsid w:val="00A93A1A"/>
    <w:rsid w:val="00A940E4"/>
    <w:rsid w:val="00A964F7"/>
    <w:rsid w:val="00A96DF7"/>
    <w:rsid w:val="00AA0271"/>
    <w:rsid w:val="00AA0616"/>
    <w:rsid w:val="00AA273D"/>
    <w:rsid w:val="00AA2782"/>
    <w:rsid w:val="00AA28FE"/>
    <w:rsid w:val="00AA2C5C"/>
    <w:rsid w:val="00AA4717"/>
    <w:rsid w:val="00AA4E68"/>
    <w:rsid w:val="00AA5147"/>
    <w:rsid w:val="00AA51BD"/>
    <w:rsid w:val="00AA5220"/>
    <w:rsid w:val="00AA53B3"/>
    <w:rsid w:val="00AA5A11"/>
    <w:rsid w:val="00AA5ED3"/>
    <w:rsid w:val="00AA647F"/>
    <w:rsid w:val="00AA7354"/>
    <w:rsid w:val="00AA7638"/>
    <w:rsid w:val="00AA7A5B"/>
    <w:rsid w:val="00AA7C45"/>
    <w:rsid w:val="00AA7E61"/>
    <w:rsid w:val="00AB043F"/>
    <w:rsid w:val="00AB0F60"/>
    <w:rsid w:val="00AB0FDC"/>
    <w:rsid w:val="00AB144C"/>
    <w:rsid w:val="00AB2715"/>
    <w:rsid w:val="00AB3117"/>
    <w:rsid w:val="00AB45E2"/>
    <w:rsid w:val="00AB47E6"/>
    <w:rsid w:val="00AB4A2F"/>
    <w:rsid w:val="00AB4D45"/>
    <w:rsid w:val="00AB5059"/>
    <w:rsid w:val="00AB5391"/>
    <w:rsid w:val="00AB5470"/>
    <w:rsid w:val="00AB5634"/>
    <w:rsid w:val="00AB59E8"/>
    <w:rsid w:val="00AB5B21"/>
    <w:rsid w:val="00AB6221"/>
    <w:rsid w:val="00AB64E0"/>
    <w:rsid w:val="00AB6632"/>
    <w:rsid w:val="00AB68B8"/>
    <w:rsid w:val="00AB75F1"/>
    <w:rsid w:val="00AB77F4"/>
    <w:rsid w:val="00AC1445"/>
    <w:rsid w:val="00AC1B12"/>
    <w:rsid w:val="00AC2334"/>
    <w:rsid w:val="00AC293F"/>
    <w:rsid w:val="00AC3197"/>
    <w:rsid w:val="00AC37CB"/>
    <w:rsid w:val="00AC3CF0"/>
    <w:rsid w:val="00AC3D53"/>
    <w:rsid w:val="00AC43F5"/>
    <w:rsid w:val="00AC44D8"/>
    <w:rsid w:val="00AC46AF"/>
    <w:rsid w:val="00AC575D"/>
    <w:rsid w:val="00AC6C95"/>
    <w:rsid w:val="00AC6C9C"/>
    <w:rsid w:val="00AC74DA"/>
    <w:rsid w:val="00AC7624"/>
    <w:rsid w:val="00AC7729"/>
    <w:rsid w:val="00AC7742"/>
    <w:rsid w:val="00AD2F5A"/>
    <w:rsid w:val="00AD31E8"/>
    <w:rsid w:val="00AD31F5"/>
    <w:rsid w:val="00AD369C"/>
    <w:rsid w:val="00AD3740"/>
    <w:rsid w:val="00AD38D9"/>
    <w:rsid w:val="00AD3C52"/>
    <w:rsid w:val="00AD4271"/>
    <w:rsid w:val="00AD4350"/>
    <w:rsid w:val="00AD5C20"/>
    <w:rsid w:val="00AE011A"/>
    <w:rsid w:val="00AE0628"/>
    <w:rsid w:val="00AE0CBB"/>
    <w:rsid w:val="00AE0F8E"/>
    <w:rsid w:val="00AE1B33"/>
    <w:rsid w:val="00AE2BE2"/>
    <w:rsid w:val="00AE2D4A"/>
    <w:rsid w:val="00AE3E10"/>
    <w:rsid w:val="00AE3F5A"/>
    <w:rsid w:val="00AE441A"/>
    <w:rsid w:val="00AE5380"/>
    <w:rsid w:val="00AE54BA"/>
    <w:rsid w:val="00AE6308"/>
    <w:rsid w:val="00AE6B0A"/>
    <w:rsid w:val="00AE7AD5"/>
    <w:rsid w:val="00AE7D15"/>
    <w:rsid w:val="00AF0D83"/>
    <w:rsid w:val="00AF17A0"/>
    <w:rsid w:val="00AF1F95"/>
    <w:rsid w:val="00AF237F"/>
    <w:rsid w:val="00AF2EC4"/>
    <w:rsid w:val="00AF347D"/>
    <w:rsid w:val="00AF3D0E"/>
    <w:rsid w:val="00AF4366"/>
    <w:rsid w:val="00AF46FB"/>
    <w:rsid w:val="00AF4BB3"/>
    <w:rsid w:val="00AF4C5C"/>
    <w:rsid w:val="00AF717D"/>
    <w:rsid w:val="00B004AE"/>
    <w:rsid w:val="00B013C0"/>
    <w:rsid w:val="00B013E6"/>
    <w:rsid w:val="00B02858"/>
    <w:rsid w:val="00B02C78"/>
    <w:rsid w:val="00B02DB0"/>
    <w:rsid w:val="00B032EC"/>
    <w:rsid w:val="00B03ADD"/>
    <w:rsid w:val="00B04F18"/>
    <w:rsid w:val="00B05A7F"/>
    <w:rsid w:val="00B05C54"/>
    <w:rsid w:val="00B05D55"/>
    <w:rsid w:val="00B071AA"/>
    <w:rsid w:val="00B0761C"/>
    <w:rsid w:val="00B079B9"/>
    <w:rsid w:val="00B07CFF"/>
    <w:rsid w:val="00B103A6"/>
    <w:rsid w:val="00B10B19"/>
    <w:rsid w:val="00B10DA1"/>
    <w:rsid w:val="00B10F34"/>
    <w:rsid w:val="00B110D4"/>
    <w:rsid w:val="00B113EF"/>
    <w:rsid w:val="00B1149D"/>
    <w:rsid w:val="00B1185C"/>
    <w:rsid w:val="00B11A7A"/>
    <w:rsid w:val="00B11CCF"/>
    <w:rsid w:val="00B12886"/>
    <w:rsid w:val="00B12C7B"/>
    <w:rsid w:val="00B14066"/>
    <w:rsid w:val="00B142C8"/>
    <w:rsid w:val="00B1449B"/>
    <w:rsid w:val="00B1455E"/>
    <w:rsid w:val="00B163CE"/>
    <w:rsid w:val="00B17FC6"/>
    <w:rsid w:val="00B207FE"/>
    <w:rsid w:val="00B20BBA"/>
    <w:rsid w:val="00B2120B"/>
    <w:rsid w:val="00B21363"/>
    <w:rsid w:val="00B224B8"/>
    <w:rsid w:val="00B22B94"/>
    <w:rsid w:val="00B22C18"/>
    <w:rsid w:val="00B24108"/>
    <w:rsid w:val="00B24112"/>
    <w:rsid w:val="00B250E7"/>
    <w:rsid w:val="00B259DA"/>
    <w:rsid w:val="00B25A5E"/>
    <w:rsid w:val="00B26642"/>
    <w:rsid w:val="00B2678F"/>
    <w:rsid w:val="00B278D8"/>
    <w:rsid w:val="00B300BA"/>
    <w:rsid w:val="00B317F1"/>
    <w:rsid w:val="00B32497"/>
    <w:rsid w:val="00B33159"/>
    <w:rsid w:val="00B33E0B"/>
    <w:rsid w:val="00B340D3"/>
    <w:rsid w:val="00B345BD"/>
    <w:rsid w:val="00B37C3F"/>
    <w:rsid w:val="00B4044F"/>
    <w:rsid w:val="00B40E7B"/>
    <w:rsid w:val="00B41886"/>
    <w:rsid w:val="00B4231E"/>
    <w:rsid w:val="00B42898"/>
    <w:rsid w:val="00B42F4C"/>
    <w:rsid w:val="00B42F8F"/>
    <w:rsid w:val="00B4423A"/>
    <w:rsid w:val="00B45490"/>
    <w:rsid w:val="00B45503"/>
    <w:rsid w:val="00B455C7"/>
    <w:rsid w:val="00B4670D"/>
    <w:rsid w:val="00B47BD1"/>
    <w:rsid w:val="00B47E33"/>
    <w:rsid w:val="00B5027B"/>
    <w:rsid w:val="00B50AE9"/>
    <w:rsid w:val="00B5204A"/>
    <w:rsid w:val="00B520CD"/>
    <w:rsid w:val="00B528E7"/>
    <w:rsid w:val="00B5346B"/>
    <w:rsid w:val="00B538B5"/>
    <w:rsid w:val="00B53D05"/>
    <w:rsid w:val="00B53E7C"/>
    <w:rsid w:val="00B53FB5"/>
    <w:rsid w:val="00B54279"/>
    <w:rsid w:val="00B54D24"/>
    <w:rsid w:val="00B563F5"/>
    <w:rsid w:val="00B56741"/>
    <w:rsid w:val="00B56D44"/>
    <w:rsid w:val="00B57677"/>
    <w:rsid w:val="00B579EF"/>
    <w:rsid w:val="00B60C72"/>
    <w:rsid w:val="00B616D0"/>
    <w:rsid w:val="00B61992"/>
    <w:rsid w:val="00B61EEB"/>
    <w:rsid w:val="00B628C9"/>
    <w:rsid w:val="00B6293B"/>
    <w:rsid w:val="00B62D8C"/>
    <w:rsid w:val="00B63F6A"/>
    <w:rsid w:val="00B6449A"/>
    <w:rsid w:val="00B6540C"/>
    <w:rsid w:val="00B65B6B"/>
    <w:rsid w:val="00B65BEC"/>
    <w:rsid w:val="00B65DF1"/>
    <w:rsid w:val="00B665FE"/>
    <w:rsid w:val="00B668CB"/>
    <w:rsid w:val="00B67168"/>
    <w:rsid w:val="00B67CC7"/>
    <w:rsid w:val="00B67D0D"/>
    <w:rsid w:val="00B70EAB"/>
    <w:rsid w:val="00B71B24"/>
    <w:rsid w:val="00B71EF6"/>
    <w:rsid w:val="00B72918"/>
    <w:rsid w:val="00B73C4C"/>
    <w:rsid w:val="00B73E6C"/>
    <w:rsid w:val="00B745D3"/>
    <w:rsid w:val="00B74A3E"/>
    <w:rsid w:val="00B74A46"/>
    <w:rsid w:val="00B74C33"/>
    <w:rsid w:val="00B779F1"/>
    <w:rsid w:val="00B80756"/>
    <w:rsid w:val="00B80CED"/>
    <w:rsid w:val="00B80E25"/>
    <w:rsid w:val="00B80E87"/>
    <w:rsid w:val="00B815C9"/>
    <w:rsid w:val="00B82854"/>
    <w:rsid w:val="00B82F77"/>
    <w:rsid w:val="00B832BD"/>
    <w:rsid w:val="00B83D34"/>
    <w:rsid w:val="00B846A4"/>
    <w:rsid w:val="00B85842"/>
    <w:rsid w:val="00B8667C"/>
    <w:rsid w:val="00B871E3"/>
    <w:rsid w:val="00B874DA"/>
    <w:rsid w:val="00B87E16"/>
    <w:rsid w:val="00B90269"/>
    <w:rsid w:val="00B91255"/>
    <w:rsid w:val="00B920DC"/>
    <w:rsid w:val="00B92689"/>
    <w:rsid w:val="00B92F37"/>
    <w:rsid w:val="00B93572"/>
    <w:rsid w:val="00B94FE6"/>
    <w:rsid w:val="00B9621D"/>
    <w:rsid w:val="00B96567"/>
    <w:rsid w:val="00B96808"/>
    <w:rsid w:val="00B96D79"/>
    <w:rsid w:val="00B976A9"/>
    <w:rsid w:val="00B97AD0"/>
    <w:rsid w:val="00B97F64"/>
    <w:rsid w:val="00BA0ABB"/>
    <w:rsid w:val="00BA186A"/>
    <w:rsid w:val="00BA195B"/>
    <w:rsid w:val="00BA2DBC"/>
    <w:rsid w:val="00BA355D"/>
    <w:rsid w:val="00BA4CC3"/>
    <w:rsid w:val="00BA669C"/>
    <w:rsid w:val="00BA7B3A"/>
    <w:rsid w:val="00BA7D13"/>
    <w:rsid w:val="00BA7E54"/>
    <w:rsid w:val="00BA7F6A"/>
    <w:rsid w:val="00BB04CF"/>
    <w:rsid w:val="00BB0E25"/>
    <w:rsid w:val="00BB17CE"/>
    <w:rsid w:val="00BB1A0B"/>
    <w:rsid w:val="00BB2A9A"/>
    <w:rsid w:val="00BB33DB"/>
    <w:rsid w:val="00BB3C94"/>
    <w:rsid w:val="00BB5C34"/>
    <w:rsid w:val="00BB5CD6"/>
    <w:rsid w:val="00BB671E"/>
    <w:rsid w:val="00BB76F8"/>
    <w:rsid w:val="00BB77E9"/>
    <w:rsid w:val="00BB7881"/>
    <w:rsid w:val="00BC07FD"/>
    <w:rsid w:val="00BC1725"/>
    <w:rsid w:val="00BC1CA2"/>
    <w:rsid w:val="00BC1E90"/>
    <w:rsid w:val="00BC2708"/>
    <w:rsid w:val="00BC27B7"/>
    <w:rsid w:val="00BC2B05"/>
    <w:rsid w:val="00BC36E9"/>
    <w:rsid w:val="00BC3BA6"/>
    <w:rsid w:val="00BC41EF"/>
    <w:rsid w:val="00BC4DB4"/>
    <w:rsid w:val="00BC5C58"/>
    <w:rsid w:val="00BC5D82"/>
    <w:rsid w:val="00BC6630"/>
    <w:rsid w:val="00BD101E"/>
    <w:rsid w:val="00BD143E"/>
    <w:rsid w:val="00BD1A11"/>
    <w:rsid w:val="00BD1D5D"/>
    <w:rsid w:val="00BD2E10"/>
    <w:rsid w:val="00BD2F77"/>
    <w:rsid w:val="00BD3095"/>
    <w:rsid w:val="00BD32CA"/>
    <w:rsid w:val="00BD3F4D"/>
    <w:rsid w:val="00BD4278"/>
    <w:rsid w:val="00BD4505"/>
    <w:rsid w:val="00BD49F9"/>
    <w:rsid w:val="00BD4A0F"/>
    <w:rsid w:val="00BD4BD1"/>
    <w:rsid w:val="00BD5C22"/>
    <w:rsid w:val="00BD6438"/>
    <w:rsid w:val="00BD65D3"/>
    <w:rsid w:val="00BD6B3D"/>
    <w:rsid w:val="00BD6D9D"/>
    <w:rsid w:val="00BE050A"/>
    <w:rsid w:val="00BE063C"/>
    <w:rsid w:val="00BE0871"/>
    <w:rsid w:val="00BE12CF"/>
    <w:rsid w:val="00BE1927"/>
    <w:rsid w:val="00BE1951"/>
    <w:rsid w:val="00BE20D5"/>
    <w:rsid w:val="00BE2C8D"/>
    <w:rsid w:val="00BE3452"/>
    <w:rsid w:val="00BE3765"/>
    <w:rsid w:val="00BE397E"/>
    <w:rsid w:val="00BE3A4D"/>
    <w:rsid w:val="00BE5067"/>
    <w:rsid w:val="00BE56E9"/>
    <w:rsid w:val="00BE5B83"/>
    <w:rsid w:val="00BE61E2"/>
    <w:rsid w:val="00BE7EE4"/>
    <w:rsid w:val="00BF0369"/>
    <w:rsid w:val="00BF03CA"/>
    <w:rsid w:val="00BF0D5B"/>
    <w:rsid w:val="00BF135F"/>
    <w:rsid w:val="00BF1780"/>
    <w:rsid w:val="00BF1CA0"/>
    <w:rsid w:val="00BF1CD6"/>
    <w:rsid w:val="00BF21BB"/>
    <w:rsid w:val="00BF2591"/>
    <w:rsid w:val="00BF2AE7"/>
    <w:rsid w:val="00BF2C60"/>
    <w:rsid w:val="00BF2CFA"/>
    <w:rsid w:val="00BF363A"/>
    <w:rsid w:val="00BF39BC"/>
    <w:rsid w:val="00BF41EB"/>
    <w:rsid w:val="00BF4B76"/>
    <w:rsid w:val="00BF6133"/>
    <w:rsid w:val="00BF6742"/>
    <w:rsid w:val="00BF68D4"/>
    <w:rsid w:val="00BF690E"/>
    <w:rsid w:val="00BF695A"/>
    <w:rsid w:val="00BF7AD7"/>
    <w:rsid w:val="00C00004"/>
    <w:rsid w:val="00C0038D"/>
    <w:rsid w:val="00C0114A"/>
    <w:rsid w:val="00C012AF"/>
    <w:rsid w:val="00C0133C"/>
    <w:rsid w:val="00C0258E"/>
    <w:rsid w:val="00C02E84"/>
    <w:rsid w:val="00C0414B"/>
    <w:rsid w:val="00C04599"/>
    <w:rsid w:val="00C04E7D"/>
    <w:rsid w:val="00C04ED3"/>
    <w:rsid w:val="00C05144"/>
    <w:rsid w:val="00C0582C"/>
    <w:rsid w:val="00C058D5"/>
    <w:rsid w:val="00C05D3B"/>
    <w:rsid w:val="00C07C65"/>
    <w:rsid w:val="00C07F85"/>
    <w:rsid w:val="00C103AD"/>
    <w:rsid w:val="00C10426"/>
    <w:rsid w:val="00C120CA"/>
    <w:rsid w:val="00C127FD"/>
    <w:rsid w:val="00C13489"/>
    <w:rsid w:val="00C1524C"/>
    <w:rsid w:val="00C1543F"/>
    <w:rsid w:val="00C15F05"/>
    <w:rsid w:val="00C1610D"/>
    <w:rsid w:val="00C17D23"/>
    <w:rsid w:val="00C209BE"/>
    <w:rsid w:val="00C21CBA"/>
    <w:rsid w:val="00C22FB5"/>
    <w:rsid w:val="00C23596"/>
    <w:rsid w:val="00C23BF3"/>
    <w:rsid w:val="00C23D7D"/>
    <w:rsid w:val="00C23E91"/>
    <w:rsid w:val="00C24554"/>
    <w:rsid w:val="00C2484E"/>
    <w:rsid w:val="00C2506B"/>
    <w:rsid w:val="00C255BD"/>
    <w:rsid w:val="00C25C51"/>
    <w:rsid w:val="00C25CB6"/>
    <w:rsid w:val="00C261F2"/>
    <w:rsid w:val="00C26FC3"/>
    <w:rsid w:val="00C26FCB"/>
    <w:rsid w:val="00C27E59"/>
    <w:rsid w:val="00C27F21"/>
    <w:rsid w:val="00C3076A"/>
    <w:rsid w:val="00C30AF6"/>
    <w:rsid w:val="00C31992"/>
    <w:rsid w:val="00C320E8"/>
    <w:rsid w:val="00C3262D"/>
    <w:rsid w:val="00C329C7"/>
    <w:rsid w:val="00C332A5"/>
    <w:rsid w:val="00C33860"/>
    <w:rsid w:val="00C34142"/>
    <w:rsid w:val="00C359C2"/>
    <w:rsid w:val="00C362A1"/>
    <w:rsid w:val="00C368CD"/>
    <w:rsid w:val="00C37937"/>
    <w:rsid w:val="00C37A25"/>
    <w:rsid w:val="00C37C0B"/>
    <w:rsid w:val="00C402D5"/>
    <w:rsid w:val="00C41CB7"/>
    <w:rsid w:val="00C4206F"/>
    <w:rsid w:val="00C42AF5"/>
    <w:rsid w:val="00C43030"/>
    <w:rsid w:val="00C443A8"/>
    <w:rsid w:val="00C44FB6"/>
    <w:rsid w:val="00C45A75"/>
    <w:rsid w:val="00C4620C"/>
    <w:rsid w:val="00C46CA6"/>
    <w:rsid w:val="00C500AB"/>
    <w:rsid w:val="00C50158"/>
    <w:rsid w:val="00C5033A"/>
    <w:rsid w:val="00C50471"/>
    <w:rsid w:val="00C50F5C"/>
    <w:rsid w:val="00C51123"/>
    <w:rsid w:val="00C5122F"/>
    <w:rsid w:val="00C514EA"/>
    <w:rsid w:val="00C537CC"/>
    <w:rsid w:val="00C53A54"/>
    <w:rsid w:val="00C53D34"/>
    <w:rsid w:val="00C53F7A"/>
    <w:rsid w:val="00C54342"/>
    <w:rsid w:val="00C54564"/>
    <w:rsid w:val="00C5556E"/>
    <w:rsid w:val="00C556AD"/>
    <w:rsid w:val="00C55AF3"/>
    <w:rsid w:val="00C562A7"/>
    <w:rsid w:val="00C5689A"/>
    <w:rsid w:val="00C57B70"/>
    <w:rsid w:val="00C60EE1"/>
    <w:rsid w:val="00C614E3"/>
    <w:rsid w:val="00C61876"/>
    <w:rsid w:val="00C6200D"/>
    <w:rsid w:val="00C63D56"/>
    <w:rsid w:val="00C64AF9"/>
    <w:rsid w:val="00C64D7C"/>
    <w:rsid w:val="00C65541"/>
    <w:rsid w:val="00C65E62"/>
    <w:rsid w:val="00C65EDD"/>
    <w:rsid w:val="00C66347"/>
    <w:rsid w:val="00C6666C"/>
    <w:rsid w:val="00C67B5B"/>
    <w:rsid w:val="00C701E1"/>
    <w:rsid w:val="00C71140"/>
    <w:rsid w:val="00C711F1"/>
    <w:rsid w:val="00C71F70"/>
    <w:rsid w:val="00C7213C"/>
    <w:rsid w:val="00C7283C"/>
    <w:rsid w:val="00C72B6C"/>
    <w:rsid w:val="00C72CAB"/>
    <w:rsid w:val="00C72DA3"/>
    <w:rsid w:val="00C73C54"/>
    <w:rsid w:val="00C74F9D"/>
    <w:rsid w:val="00C75078"/>
    <w:rsid w:val="00C75C5B"/>
    <w:rsid w:val="00C760C7"/>
    <w:rsid w:val="00C76662"/>
    <w:rsid w:val="00C76814"/>
    <w:rsid w:val="00C768C0"/>
    <w:rsid w:val="00C77403"/>
    <w:rsid w:val="00C77776"/>
    <w:rsid w:val="00C80068"/>
    <w:rsid w:val="00C805A6"/>
    <w:rsid w:val="00C81DB8"/>
    <w:rsid w:val="00C82861"/>
    <w:rsid w:val="00C8357D"/>
    <w:rsid w:val="00C83DE9"/>
    <w:rsid w:val="00C844D2"/>
    <w:rsid w:val="00C84E75"/>
    <w:rsid w:val="00C85384"/>
    <w:rsid w:val="00C85FD5"/>
    <w:rsid w:val="00C86C7A"/>
    <w:rsid w:val="00C86EB4"/>
    <w:rsid w:val="00C900E2"/>
    <w:rsid w:val="00C90BC7"/>
    <w:rsid w:val="00C920AF"/>
    <w:rsid w:val="00C9274E"/>
    <w:rsid w:val="00C935A8"/>
    <w:rsid w:val="00C938BA"/>
    <w:rsid w:val="00C93D5B"/>
    <w:rsid w:val="00C94DC5"/>
    <w:rsid w:val="00C94FD3"/>
    <w:rsid w:val="00C96BC6"/>
    <w:rsid w:val="00C96BCB"/>
    <w:rsid w:val="00C97022"/>
    <w:rsid w:val="00C970B4"/>
    <w:rsid w:val="00CA102A"/>
    <w:rsid w:val="00CA1052"/>
    <w:rsid w:val="00CA2559"/>
    <w:rsid w:val="00CA32D9"/>
    <w:rsid w:val="00CA3671"/>
    <w:rsid w:val="00CA3B9C"/>
    <w:rsid w:val="00CA3F38"/>
    <w:rsid w:val="00CA4D1B"/>
    <w:rsid w:val="00CA5092"/>
    <w:rsid w:val="00CA5595"/>
    <w:rsid w:val="00CA5A9F"/>
    <w:rsid w:val="00CA5C5B"/>
    <w:rsid w:val="00CA6236"/>
    <w:rsid w:val="00CA722B"/>
    <w:rsid w:val="00CA734F"/>
    <w:rsid w:val="00CB1EE7"/>
    <w:rsid w:val="00CB272F"/>
    <w:rsid w:val="00CB2835"/>
    <w:rsid w:val="00CB3A2A"/>
    <w:rsid w:val="00CB4227"/>
    <w:rsid w:val="00CB5DF3"/>
    <w:rsid w:val="00CB7975"/>
    <w:rsid w:val="00CB7C7A"/>
    <w:rsid w:val="00CC16A8"/>
    <w:rsid w:val="00CC17C0"/>
    <w:rsid w:val="00CC269D"/>
    <w:rsid w:val="00CC2F10"/>
    <w:rsid w:val="00CC3843"/>
    <w:rsid w:val="00CC4052"/>
    <w:rsid w:val="00CC45C7"/>
    <w:rsid w:val="00CC4906"/>
    <w:rsid w:val="00CC4B01"/>
    <w:rsid w:val="00CC4BE5"/>
    <w:rsid w:val="00CC50D2"/>
    <w:rsid w:val="00CC56FC"/>
    <w:rsid w:val="00CC5785"/>
    <w:rsid w:val="00CC5CD3"/>
    <w:rsid w:val="00CC5CD6"/>
    <w:rsid w:val="00CC775F"/>
    <w:rsid w:val="00CC7AC5"/>
    <w:rsid w:val="00CD09AC"/>
    <w:rsid w:val="00CD0C25"/>
    <w:rsid w:val="00CD108D"/>
    <w:rsid w:val="00CD13C4"/>
    <w:rsid w:val="00CD1886"/>
    <w:rsid w:val="00CD2127"/>
    <w:rsid w:val="00CD22E8"/>
    <w:rsid w:val="00CD2EF9"/>
    <w:rsid w:val="00CD4082"/>
    <w:rsid w:val="00CD4302"/>
    <w:rsid w:val="00CD444D"/>
    <w:rsid w:val="00CD4C68"/>
    <w:rsid w:val="00CD50B8"/>
    <w:rsid w:val="00CD5849"/>
    <w:rsid w:val="00CD6D12"/>
    <w:rsid w:val="00CD6FA3"/>
    <w:rsid w:val="00CD7109"/>
    <w:rsid w:val="00CD72A5"/>
    <w:rsid w:val="00CD7663"/>
    <w:rsid w:val="00CE113C"/>
    <w:rsid w:val="00CE143D"/>
    <w:rsid w:val="00CE1DDF"/>
    <w:rsid w:val="00CE22C1"/>
    <w:rsid w:val="00CE398C"/>
    <w:rsid w:val="00CE487D"/>
    <w:rsid w:val="00CE4ACF"/>
    <w:rsid w:val="00CE5B4D"/>
    <w:rsid w:val="00CE64EC"/>
    <w:rsid w:val="00CE7F18"/>
    <w:rsid w:val="00CF03F7"/>
    <w:rsid w:val="00CF0A43"/>
    <w:rsid w:val="00CF0CA9"/>
    <w:rsid w:val="00CF1512"/>
    <w:rsid w:val="00CF1AB5"/>
    <w:rsid w:val="00CF20A1"/>
    <w:rsid w:val="00CF21B1"/>
    <w:rsid w:val="00CF29C0"/>
    <w:rsid w:val="00CF2A6F"/>
    <w:rsid w:val="00CF2BD3"/>
    <w:rsid w:val="00CF42D4"/>
    <w:rsid w:val="00CF44BC"/>
    <w:rsid w:val="00CF47DB"/>
    <w:rsid w:val="00CF52A4"/>
    <w:rsid w:val="00CF5F43"/>
    <w:rsid w:val="00CF60BF"/>
    <w:rsid w:val="00CF74D8"/>
    <w:rsid w:val="00D004DE"/>
    <w:rsid w:val="00D00C2C"/>
    <w:rsid w:val="00D0191A"/>
    <w:rsid w:val="00D01CAE"/>
    <w:rsid w:val="00D01D3F"/>
    <w:rsid w:val="00D02864"/>
    <w:rsid w:val="00D02F4A"/>
    <w:rsid w:val="00D0333B"/>
    <w:rsid w:val="00D03600"/>
    <w:rsid w:val="00D0383D"/>
    <w:rsid w:val="00D055BC"/>
    <w:rsid w:val="00D06808"/>
    <w:rsid w:val="00D07206"/>
    <w:rsid w:val="00D100C9"/>
    <w:rsid w:val="00D10742"/>
    <w:rsid w:val="00D10ABE"/>
    <w:rsid w:val="00D10DD7"/>
    <w:rsid w:val="00D11BDC"/>
    <w:rsid w:val="00D11DF1"/>
    <w:rsid w:val="00D121EA"/>
    <w:rsid w:val="00D123E4"/>
    <w:rsid w:val="00D13B98"/>
    <w:rsid w:val="00D13C59"/>
    <w:rsid w:val="00D13FF7"/>
    <w:rsid w:val="00D1400D"/>
    <w:rsid w:val="00D1465A"/>
    <w:rsid w:val="00D15DD3"/>
    <w:rsid w:val="00D17ABB"/>
    <w:rsid w:val="00D21751"/>
    <w:rsid w:val="00D2177C"/>
    <w:rsid w:val="00D226AE"/>
    <w:rsid w:val="00D226FD"/>
    <w:rsid w:val="00D23661"/>
    <w:rsid w:val="00D24F35"/>
    <w:rsid w:val="00D269EA"/>
    <w:rsid w:val="00D27016"/>
    <w:rsid w:val="00D27879"/>
    <w:rsid w:val="00D27C1F"/>
    <w:rsid w:val="00D27ED2"/>
    <w:rsid w:val="00D3035C"/>
    <w:rsid w:val="00D30B51"/>
    <w:rsid w:val="00D3235A"/>
    <w:rsid w:val="00D32570"/>
    <w:rsid w:val="00D32616"/>
    <w:rsid w:val="00D33299"/>
    <w:rsid w:val="00D33FD9"/>
    <w:rsid w:val="00D34887"/>
    <w:rsid w:val="00D34F3A"/>
    <w:rsid w:val="00D34F7D"/>
    <w:rsid w:val="00D36421"/>
    <w:rsid w:val="00D36F00"/>
    <w:rsid w:val="00D36FCF"/>
    <w:rsid w:val="00D375BB"/>
    <w:rsid w:val="00D37939"/>
    <w:rsid w:val="00D37F41"/>
    <w:rsid w:val="00D40E8F"/>
    <w:rsid w:val="00D4263D"/>
    <w:rsid w:val="00D4334C"/>
    <w:rsid w:val="00D436B9"/>
    <w:rsid w:val="00D439AD"/>
    <w:rsid w:val="00D4459C"/>
    <w:rsid w:val="00D44F4C"/>
    <w:rsid w:val="00D452D4"/>
    <w:rsid w:val="00D455B9"/>
    <w:rsid w:val="00D45CCF"/>
    <w:rsid w:val="00D45DBF"/>
    <w:rsid w:val="00D47239"/>
    <w:rsid w:val="00D50278"/>
    <w:rsid w:val="00D5033C"/>
    <w:rsid w:val="00D5036B"/>
    <w:rsid w:val="00D50659"/>
    <w:rsid w:val="00D50E2D"/>
    <w:rsid w:val="00D51E73"/>
    <w:rsid w:val="00D5250D"/>
    <w:rsid w:val="00D529CD"/>
    <w:rsid w:val="00D5393B"/>
    <w:rsid w:val="00D53FC6"/>
    <w:rsid w:val="00D55128"/>
    <w:rsid w:val="00D554BA"/>
    <w:rsid w:val="00D55670"/>
    <w:rsid w:val="00D55784"/>
    <w:rsid w:val="00D557D5"/>
    <w:rsid w:val="00D55ABC"/>
    <w:rsid w:val="00D55EBD"/>
    <w:rsid w:val="00D5636F"/>
    <w:rsid w:val="00D566D9"/>
    <w:rsid w:val="00D5670B"/>
    <w:rsid w:val="00D60684"/>
    <w:rsid w:val="00D60BA6"/>
    <w:rsid w:val="00D60BE3"/>
    <w:rsid w:val="00D62578"/>
    <w:rsid w:val="00D62C29"/>
    <w:rsid w:val="00D633B0"/>
    <w:rsid w:val="00D638A7"/>
    <w:rsid w:val="00D647F9"/>
    <w:rsid w:val="00D661AA"/>
    <w:rsid w:val="00D6683A"/>
    <w:rsid w:val="00D67665"/>
    <w:rsid w:val="00D71A87"/>
    <w:rsid w:val="00D72594"/>
    <w:rsid w:val="00D727B6"/>
    <w:rsid w:val="00D73B9B"/>
    <w:rsid w:val="00D754F3"/>
    <w:rsid w:val="00D75863"/>
    <w:rsid w:val="00D75A4A"/>
    <w:rsid w:val="00D762FE"/>
    <w:rsid w:val="00D76B93"/>
    <w:rsid w:val="00D76BFE"/>
    <w:rsid w:val="00D770BC"/>
    <w:rsid w:val="00D7749C"/>
    <w:rsid w:val="00D7767E"/>
    <w:rsid w:val="00D7772B"/>
    <w:rsid w:val="00D808D2"/>
    <w:rsid w:val="00D8163A"/>
    <w:rsid w:val="00D82BC1"/>
    <w:rsid w:val="00D832D0"/>
    <w:rsid w:val="00D832FB"/>
    <w:rsid w:val="00D83502"/>
    <w:rsid w:val="00D84315"/>
    <w:rsid w:val="00D86655"/>
    <w:rsid w:val="00D87750"/>
    <w:rsid w:val="00D91B9F"/>
    <w:rsid w:val="00D92A11"/>
    <w:rsid w:val="00D9489A"/>
    <w:rsid w:val="00D94EEB"/>
    <w:rsid w:val="00D968D2"/>
    <w:rsid w:val="00D970CE"/>
    <w:rsid w:val="00D97724"/>
    <w:rsid w:val="00D9785C"/>
    <w:rsid w:val="00D97D92"/>
    <w:rsid w:val="00DA0C67"/>
    <w:rsid w:val="00DA0CA2"/>
    <w:rsid w:val="00DA1F06"/>
    <w:rsid w:val="00DA253D"/>
    <w:rsid w:val="00DA2B24"/>
    <w:rsid w:val="00DA3E11"/>
    <w:rsid w:val="00DA44FD"/>
    <w:rsid w:val="00DA4968"/>
    <w:rsid w:val="00DA49DB"/>
    <w:rsid w:val="00DA5283"/>
    <w:rsid w:val="00DA5645"/>
    <w:rsid w:val="00DA5833"/>
    <w:rsid w:val="00DA5C47"/>
    <w:rsid w:val="00DA5D44"/>
    <w:rsid w:val="00DA6144"/>
    <w:rsid w:val="00DA7013"/>
    <w:rsid w:val="00DA7E56"/>
    <w:rsid w:val="00DA7E97"/>
    <w:rsid w:val="00DB1B70"/>
    <w:rsid w:val="00DB26AD"/>
    <w:rsid w:val="00DB28F8"/>
    <w:rsid w:val="00DB2B18"/>
    <w:rsid w:val="00DB3BE4"/>
    <w:rsid w:val="00DB468F"/>
    <w:rsid w:val="00DB491B"/>
    <w:rsid w:val="00DB526F"/>
    <w:rsid w:val="00DB606B"/>
    <w:rsid w:val="00DB64B8"/>
    <w:rsid w:val="00DB66B0"/>
    <w:rsid w:val="00DB7413"/>
    <w:rsid w:val="00DB7C20"/>
    <w:rsid w:val="00DC0591"/>
    <w:rsid w:val="00DC0DD3"/>
    <w:rsid w:val="00DC2125"/>
    <w:rsid w:val="00DC2AAC"/>
    <w:rsid w:val="00DC32B4"/>
    <w:rsid w:val="00DC382E"/>
    <w:rsid w:val="00DC3869"/>
    <w:rsid w:val="00DC5048"/>
    <w:rsid w:val="00DC57D9"/>
    <w:rsid w:val="00DC5B52"/>
    <w:rsid w:val="00DC6B44"/>
    <w:rsid w:val="00DC6C0B"/>
    <w:rsid w:val="00DD0518"/>
    <w:rsid w:val="00DD0772"/>
    <w:rsid w:val="00DD1B92"/>
    <w:rsid w:val="00DD1FDD"/>
    <w:rsid w:val="00DD2469"/>
    <w:rsid w:val="00DD2A3A"/>
    <w:rsid w:val="00DD3989"/>
    <w:rsid w:val="00DD4165"/>
    <w:rsid w:val="00DD4386"/>
    <w:rsid w:val="00DD4399"/>
    <w:rsid w:val="00DD48CC"/>
    <w:rsid w:val="00DD6978"/>
    <w:rsid w:val="00DD7146"/>
    <w:rsid w:val="00DD7723"/>
    <w:rsid w:val="00DD77FB"/>
    <w:rsid w:val="00DE0475"/>
    <w:rsid w:val="00DE0CE8"/>
    <w:rsid w:val="00DE139E"/>
    <w:rsid w:val="00DE19F0"/>
    <w:rsid w:val="00DE1AE6"/>
    <w:rsid w:val="00DE23C4"/>
    <w:rsid w:val="00DE25C5"/>
    <w:rsid w:val="00DE2D9D"/>
    <w:rsid w:val="00DE40B9"/>
    <w:rsid w:val="00DE4405"/>
    <w:rsid w:val="00DE46C8"/>
    <w:rsid w:val="00DE50EB"/>
    <w:rsid w:val="00DE7D62"/>
    <w:rsid w:val="00DE7E30"/>
    <w:rsid w:val="00DF05E1"/>
    <w:rsid w:val="00DF0941"/>
    <w:rsid w:val="00DF0B43"/>
    <w:rsid w:val="00DF0F8B"/>
    <w:rsid w:val="00DF1641"/>
    <w:rsid w:val="00DF23DC"/>
    <w:rsid w:val="00DF3619"/>
    <w:rsid w:val="00DF3727"/>
    <w:rsid w:val="00DF3B84"/>
    <w:rsid w:val="00DF4CF5"/>
    <w:rsid w:val="00DF5263"/>
    <w:rsid w:val="00DF5A07"/>
    <w:rsid w:val="00DF5B9C"/>
    <w:rsid w:val="00DF63D0"/>
    <w:rsid w:val="00DF743B"/>
    <w:rsid w:val="00DF793B"/>
    <w:rsid w:val="00DF7B45"/>
    <w:rsid w:val="00E00591"/>
    <w:rsid w:val="00E00DB5"/>
    <w:rsid w:val="00E01010"/>
    <w:rsid w:val="00E022BC"/>
    <w:rsid w:val="00E049E1"/>
    <w:rsid w:val="00E06170"/>
    <w:rsid w:val="00E10605"/>
    <w:rsid w:val="00E10664"/>
    <w:rsid w:val="00E116A0"/>
    <w:rsid w:val="00E11A2B"/>
    <w:rsid w:val="00E11E00"/>
    <w:rsid w:val="00E1236B"/>
    <w:rsid w:val="00E13068"/>
    <w:rsid w:val="00E134C3"/>
    <w:rsid w:val="00E14117"/>
    <w:rsid w:val="00E146BA"/>
    <w:rsid w:val="00E147F5"/>
    <w:rsid w:val="00E14A74"/>
    <w:rsid w:val="00E14EAE"/>
    <w:rsid w:val="00E15AF4"/>
    <w:rsid w:val="00E15E7C"/>
    <w:rsid w:val="00E166D5"/>
    <w:rsid w:val="00E169A9"/>
    <w:rsid w:val="00E16AAA"/>
    <w:rsid w:val="00E16DFF"/>
    <w:rsid w:val="00E17B9E"/>
    <w:rsid w:val="00E17E7C"/>
    <w:rsid w:val="00E209B0"/>
    <w:rsid w:val="00E20B61"/>
    <w:rsid w:val="00E223E5"/>
    <w:rsid w:val="00E22E07"/>
    <w:rsid w:val="00E23641"/>
    <w:rsid w:val="00E23696"/>
    <w:rsid w:val="00E24D22"/>
    <w:rsid w:val="00E24D3C"/>
    <w:rsid w:val="00E27519"/>
    <w:rsid w:val="00E30437"/>
    <w:rsid w:val="00E30554"/>
    <w:rsid w:val="00E30C92"/>
    <w:rsid w:val="00E30D5A"/>
    <w:rsid w:val="00E30DE3"/>
    <w:rsid w:val="00E324FB"/>
    <w:rsid w:val="00E32873"/>
    <w:rsid w:val="00E32A9B"/>
    <w:rsid w:val="00E32B0F"/>
    <w:rsid w:val="00E33E4D"/>
    <w:rsid w:val="00E3472E"/>
    <w:rsid w:val="00E347AE"/>
    <w:rsid w:val="00E34952"/>
    <w:rsid w:val="00E3537C"/>
    <w:rsid w:val="00E35424"/>
    <w:rsid w:val="00E36FEE"/>
    <w:rsid w:val="00E37742"/>
    <w:rsid w:val="00E405C8"/>
    <w:rsid w:val="00E40764"/>
    <w:rsid w:val="00E40B69"/>
    <w:rsid w:val="00E41AC8"/>
    <w:rsid w:val="00E41E85"/>
    <w:rsid w:val="00E41F7A"/>
    <w:rsid w:val="00E42B93"/>
    <w:rsid w:val="00E42DAB"/>
    <w:rsid w:val="00E42EC0"/>
    <w:rsid w:val="00E43711"/>
    <w:rsid w:val="00E43FAC"/>
    <w:rsid w:val="00E44724"/>
    <w:rsid w:val="00E44DB8"/>
    <w:rsid w:val="00E44F8D"/>
    <w:rsid w:val="00E4513C"/>
    <w:rsid w:val="00E46683"/>
    <w:rsid w:val="00E4684A"/>
    <w:rsid w:val="00E50595"/>
    <w:rsid w:val="00E50BD7"/>
    <w:rsid w:val="00E5118C"/>
    <w:rsid w:val="00E5176F"/>
    <w:rsid w:val="00E51CF9"/>
    <w:rsid w:val="00E5253C"/>
    <w:rsid w:val="00E52AB7"/>
    <w:rsid w:val="00E52AF0"/>
    <w:rsid w:val="00E52D3C"/>
    <w:rsid w:val="00E52E8A"/>
    <w:rsid w:val="00E536A8"/>
    <w:rsid w:val="00E53C7F"/>
    <w:rsid w:val="00E545F9"/>
    <w:rsid w:val="00E54AF3"/>
    <w:rsid w:val="00E55DA9"/>
    <w:rsid w:val="00E56257"/>
    <w:rsid w:val="00E6014B"/>
    <w:rsid w:val="00E60C60"/>
    <w:rsid w:val="00E60E93"/>
    <w:rsid w:val="00E61351"/>
    <w:rsid w:val="00E616B6"/>
    <w:rsid w:val="00E61753"/>
    <w:rsid w:val="00E624DB"/>
    <w:rsid w:val="00E62AC6"/>
    <w:rsid w:val="00E63432"/>
    <w:rsid w:val="00E635C5"/>
    <w:rsid w:val="00E63860"/>
    <w:rsid w:val="00E64097"/>
    <w:rsid w:val="00E644E2"/>
    <w:rsid w:val="00E64F37"/>
    <w:rsid w:val="00E656D7"/>
    <w:rsid w:val="00E65E27"/>
    <w:rsid w:val="00E667A3"/>
    <w:rsid w:val="00E668A3"/>
    <w:rsid w:val="00E67268"/>
    <w:rsid w:val="00E7056B"/>
    <w:rsid w:val="00E7061D"/>
    <w:rsid w:val="00E71418"/>
    <w:rsid w:val="00E717F7"/>
    <w:rsid w:val="00E71A1F"/>
    <w:rsid w:val="00E71C22"/>
    <w:rsid w:val="00E72476"/>
    <w:rsid w:val="00E73D53"/>
    <w:rsid w:val="00E74068"/>
    <w:rsid w:val="00E742E8"/>
    <w:rsid w:val="00E743F4"/>
    <w:rsid w:val="00E7457F"/>
    <w:rsid w:val="00E74AA5"/>
    <w:rsid w:val="00E74E6F"/>
    <w:rsid w:val="00E75295"/>
    <w:rsid w:val="00E75C33"/>
    <w:rsid w:val="00E7673D"/>
    <w:rsid w:val="00E76D08"/>
    <w:rsid w:val="00E772FD"/>
    <w:rsid w:val="00E77947"/>
    <w:rsid w:val="00E81FE0"/>
    <w:rsid w:val="00E82060"/>
    <w:rsid w:val="00E828C4"/>
    <w:rsid w:val="00E83181"/>
    <w:rsid w:val="00E84243"/>
    <w:rsid w:val="00E84A0C"/>
    <w:rsid w:val="00E84F12"/>
    <w:rsid w:val="00E851EF"/>
    <w:rsid w:val="00E85B4F"/>
    <w:rsid w:val="00E86A65"/>
    <w:rsid w:val="00E872FB"/>
    <w:rsid w:val="00E87A67"/>
    <w:rsid w:val="00E902C9"/>
    <w:rsid w:val="00E9055D"/>
    <w:rsid w:val="00E9099A"/>
    <w:rsid w:val="00E913A2"/>
    <w:rsid w:val="00E91570"/>
    <w:rsid w:val="00E9229E"/>
    <w:rsid w:val="00E92404"/>
    <w:rsid w:val="00E9249D"/>
    <w:rsid w:val="00E92E90"/>
    <w:rsid w:val="00E93127"/>
    <w:rsid w:val="00E931F7"/>
    <w:rsid w:val="00E93EDE"/>
    <w:rsid w:val="00E93FCD"/>
    <w:rsid w:val="00E943AB"/>
    <w:rsid w:val="00E949A1"/>
    <w:rsid w:val="00E94C62"/>
    <w:rsid w:val="00E95109"/>
    <w:rsid w:val="00E9535A"/>
    <w:rsid w:val="00E9674F"/>
    <w:rsid w:val="00E96969"/>
    <w:rsid w:val="00E96E1D"/>
    <w:rsid w:val="00E96E50"/>
    <w:rsid w:val="00EA1E1A"/>
    <w:rsid w:val="00EA1E7B"/>
    <w:rsid w:val="00EA2C8D"/>
    <w:rsid w:val="00EA2D39"/>
    <w:rsid w:val="00EA43B3"/>
    <w:rsid w:val="00EA442F"/>
    <w:rsid w:val="00EA4B5F"/>
    <w:rsid w:val="00EA4F3C"/>
    <w:rsid w:val="00EA544F"/>
    <w:rsid w:val="00EA571D"/>
    <w:rsid w:val="00EA613E"/>
    <w:rsid w:val="00EA663B"/>
    <w:rsid w:val="00EA6CDF"/>
    <w:rsid w:val="00EA7DD8"/>
    <w:rsid w:val="00EA7E28"/>
    <w:rsid w:val="00EB09AA"/>
    <w:rsid w:val="00EB0D9D"/>
    <w:rsid w:val="00EB0F2B"/>
    <w:rsid w:val="00EB1C09"/>
    <w:rsid w:val="00EB3BB1"/>
    <w:rsid w:val="00EB3CCD"/>
    <w:rsid w:val="00EB4ABD"/>
    <w:rsid w:val="00EB4BBC"/>
    <w:rsid w:val="00EB4FC2"/>
    <w:rsid w:val="00EB582D"/>
    <w:rsid w:val="00EB587A"/>
    <w:rsid w:val="00EB68A2"/>
    <w:rsid w:val="00EB7241"/>
    <w:rsid w:val="00EB7396"/>
    <w:rsid w:val="00EB75C7"/>
    <w:rsid w:val="00EC0349"/>
    <w:rsid w:val="00EC10FA"/>
    <w:rsid w:val="00EC1A4E"/>
    <w:rsid w:val="00EC2396"/>
    <w:rsid w:val="00EC2AE3"/>
    <w:rsid w:val="00EC2CF0"/>
    <w:rsid w:val="00EC3E98"/>
    <w:rsid w:val="00EC3F82"/>
    <w:rsid w:val="00EC4134"/>
    <w:rsid w:val="00EC5F2F"/>
    <w:rsid w:val="00EC60C7"/>
    <w:rsid w:val="00EC6399"/>
    <w:rsid w:val="00EC6B0E"/>
    <w:rsid w:val="00EC6B97"/>
    <w:rsid w:val="00EC6EB5"/>
    <w:rsid w:val="00EC7AA4"/>
    <w:rsid w:val="00EC7C9A"/>
    <w:rsid w:val="00EC7DF7"/>
    <w:rsid w:val="00ED0506"/>
    <w:rsid w:val="00ED2732"/>
    <w:rsid w:val="00ED34B8"/>
    <w:rsid w:val="00ED526D"/>
    <w:rsid w:val="00ED691F"/>
    <w:rsid w:val="00ED6A28"/>
    <w:rsid w:val="00ED7A8D"/>
    <w:rsid w:val="00EE144B"/>
    <w:rsid w:val="00EE1C58"/>
    <w:rsid w:val="00EE1C65"/>
    <w:rsid w:val="00EE1C8A"/>
    <w:rsid w:val="00EE1E29"/>
    <w:rsid w:val="00EE2F8F"/>
    <w:rsid w:val="00EE3B54"/>
    <w:rsid w:val="00EE3ECB"/>
    <w:rsid w:val="00EE48B2"/>
    <w:rsid w:val="00EE48E0"/>
    <w:rsid w:val="00EE4B92"/>
    <w:rsid w:val="00EE523B"/>
    <w:rsid w:val="00EE560C"/>
    <w:rsid w:val="00EE5760"/>
    <w:rsid w:val="00EE593E"/>
    <w:rsid w:val="00EE5EDE"/>
    <w:rsid w:val="00EE6197"/>
    <w:rsid w:val="00EE6A1E"/>
    <w:rsid w:val="00EE6B09"/>
    <w:rsid w:val="00EE7029"/>
    <w:rsid w:val="00EE76CF"/>
    <w:rsid w:val="00EF0044"/>
    <w:rsid w:val="00EF055F"/>
    <w:rsid w:val="00EF0640"/>
    <w:rsid w:val="00EF07A8"/>
    <w:rsid w:val="00EF27C5"/>
    <w:rsid w:val="00EF2B9B"/>
    <w:rsid w:val="00EF32BF"/>
    <w:rsid w:val="00EF366E"/>
    <w:rsid w:val="00EF395A"/>
    <w:rsid w:val="00EF3B48"/>
    <w:rsid w:val="00EF4F35"/>
    <w:rsid w:val="00EF51AD"/>
    <w:rsid w:val="00EF53E3"/>
    <w:rsid w:val="00EF5C24"/>
    <w:rsid w:val="00EF5D65"/>
    <w:rsid w:val="00EF64E4"/>
    <w:rsid w:val="00EF6A3D"/>
    <w:rsid w:val="00EF7303"/>
    <w:rsid w:val="00EF76E3"/>
    <w:rsid w:val="00EF7D59"/>
    <w:rsid w:val="00F00E8D"/>
    <w:rsid w:val="00F010A6"/>
    <w:rsid w:val="00F017ED"/>
    <w:rsid w:val="00F01D37"/>
    <w:rsid w:val="00F034E7"/>
    <w:rsid w:val="00F0372B"/>
    <w:rsid w:val="00F03888"/>
    <w:rsid w:val="00F04D49"/>
    <w:rsid w:val="00F04FD5"/>
    <w:rsid w:val="00F06663"/>
    <w:rsid w:val="00F06F4D"/>
    <w:rsid w:val="00F071F4"/>
    <w:rsid w:val="00F073AE"/>
    <w:rsid w:val="00F10235"/>
    <w:rsid w:val="00F1023F"/>
    <w:rsid w:val="00F1070E"/>
    <w:rsid w:val="00F1084E"/>
    <w:rsid w:val="00F126E4"/>
    <w:rsid w:val="00F12966"/>
    <w:rsid w:val="00F12F35"/>
    <w:rsid w:val="00F1351D"/>
    <w:rsid w:val="00F1410C"/>
    <w:rsid w:val="00F15062"/>
    <w:rsid w:val="00F15578"/>
    <w:rsid w:val="00F163AF"/>
    <w:rsid w:val="00F16E61"/>
    <w:rsid w:val="00F17081"/>
    <w:rsid w:val="00F17B01"/>
    <w:rsid w:val="00F17C0F"/>
    <w:rsid w:val="00F204B7"/>
    <w:rsid w:val="00F20D26"/>
    <w:rsid w:val="00F210A2"/>
    <w:rsid w:val="00F21E52"/>
    <w:rsid w:val="00F22188"/>
    <w:rsid w:val="00F22332"/>
    <w:rsid w:val="00F225A3"/>
    <w:rsid w:val="00F2345E"/>
    <w:rsid w:val="00F24050"/>
    <w:rsid w:val="00F241BB"/>
    <w:rsid w:val="00F245F7"/>
    <w:rsid w:val="00F24D3D"/>
    <w:rsid w:val="00F257AB"/>
    <w:rsid w:val="00F26BD6"/>
    <w:rsid w:val="00F26C40"/>
    <w:rsid w:val="00F26D4D"/>
    <w:rsid w:val="00F27238"/>
    <w:rsid w:val="00F27B64"/>
    <w:rsid w:val="00F27B75"/>
    <w:rsid w:val="00F302E8"/>
    <w:rsid w:val="00F3062E"/>
    <w:rsid w:val="00F31038"/>
    <w:rsid w:val="00F3265B"/>
    <w:rsid w:val="00F32DEB"/>
    <w:rsid w:val="00F338B3"/>
    <w:rsid w:val="00F33A42"/>
    <w:rsid w:val="00F34B7A"/>
    <w:rsid w:val="00F34DA4"/>
    <w:rsid w:val="00F34F64"/>
    <w:rsid w:val="00F3527A"/>
    <w:rsid w:val="00F3530E"/>
    <w:rsid w:val="00F3594A"/>
    <w:rsid w:val="00F365D2"/>
    <w:rsid w:val="00F36775"/>
    <w:rsid w:val="00F36E36"/>
    <w:rsid w:val="00F37435"/>
    <w:rsid w:val="00F379D0"/>
    <w:rsid w:val="00F40833"/>
    <w:rsid w:val="00F40B0A"/>
    <w:rsid w:val="00F40EF5"/>
    <w:rsid w:val="00F428E9"/>
    <w:rsid w:val="00F42BBF"/>
    <w:rsid w:val="00F42DF3"/>
    <w:rsid w:val="00F42F2D"/>
    <w:rsid w:val="00F4320F"/>
    <w:rsid w:val="00F43394"/>
    <w:rsid w:val="00F433D4"/>
    <w:rsid w:val="00F44852"/>
    <w:rsid w:val="00F45167"/>
    <w:rsid w:val="00F46B84"/>
    <w:rsid w:val="00F46BC3"/>
    <w:rsid w:val="00F46F95"/>
    <w:rsid w:val="00F50057"/>
    <w:rsid w:val="00F501E7"/>
    <w:rsid w:val="00F5110D"/>
    <w:rsid w:val="00F5143E"/>
    <w:rsid w:val="00F51440"/>
    <w:rsid w:val="00F514DA"/>
    <w:rsid w:val="00F51862"/>
    <w:rsid w:val="00F520D3"/>
    <w:rsid w:val="00F53A82"/>
    <w:rsid w:val="00F54722"/>
    <w:rsid w:val="00F54909"/>
    <w:rsid w:val="00F54D04"/>
    <w:rsid w:val="00F552DF"/>
    <w:rsid w:val="00F55762"/>
    <w:rsid w:val="00F560B8"/>
    <w:rsid w:val="00F5722C"/>
    <w:rsid w:val="00F57501"/>
    <w:rsid w:val="00F57AB0"/>
    <w:rsid w:val="00F57B7F"/>
    <w:rsid w:val="00F600C1"/>
    <w:rsid w:val="00F608AA"/>
    <w:rsid w:val="00F60A37"/>
    <w:rsid w:val="00F60E4C"/>
    <w:rsid w:val="00F61138"/>
    <w:rsid w:val="00F61150"/>
    <w:rsid w:val="00F611D8"/>
    <w:rsid w:val="00F614E6"/>
    <w:rsid w:val="00F62056"/>
    <w:rsid w:val="00F621A0"/>
    <w:rsid w:val="00F62F26"/>
    <w:rsid w:val="00F63182"/>
    <w:rsid w:val="00F635DD"/>
    <w:rsid w:val="00F63687"/>
    <w:rsid w:val="00F64087"/>
    <w:rsid w:val="00F640A9"/>
    <w:rsid w:val="00F64602"/>
    <w:rsid w:val="00F64657"/>
    <w:rsid w:val="00F647E3"/>
    <w:rsid w:val="00F648A9"/>
    <w:rsid w:val="00F657CF"/>
    <w:rsid w:val="00F65C61"/>
    <w:rsid w:val="00F66C54"/>
    <w:rsid w:val="00F6741B"/>
    <w:rsid w:val="00F6768F"/>
    <w:rsid w:val="00F70D7F"/>
    <w:rsid w:val="00F70DD0"/>
    <w:rsid w:val="00F70F88"/>
    <w:rsid w:val="00F7179F"/>
    <w:rsid w:val="00F71E85"/>
    <w:rsid w:val="00F730B6"/>
    <w:rsid w:val="00F746B7"/>
    <w:rsid w:val="00F75232"/>
    <w:rsid w:val="00F754DE"/>
    <w:rsid w:val="00F75925"/>
    <w:rsid w:val="00F75A6E"/>
    <w:rsid w:val="00F76D28"/>
    <w:rsid w:val="00F76F5A"/>
    <w:rsid w:val="00F771CD"/>
    <w:rsid w:val="00F77425"/>
    <w:rsid w:val="00F777D1"/>
    <w:rsid w:val="00F77AD9"/>
    <w:rsid w:val="00F77D35"/>
    <w:rsid w:val="00F77EE6"/>
    <w:rsid w:val="00F80A51"/>
    <w:rsid w:val="00F80B56"/>
    <w:rsid w:val="00F816E6"/>
    <w:rsid w:val="00F83624"/>
    <w:rsid w:val="00F8369F"/>
    <w:rsid w:val="00F839B0"/>
    <w:rsid w:val="00F845FD"/>
    <w:rsid w:val="00F85403"/>
    <w:rsid w:val="00F87F70"/>
    <w:rsid w:val="00F90418"/>
    <w:rsid w:val="00F90D0F"/>
    <w:rsid w:val="00F91000"/>
    <w:rsid w:val="00F911C0"/>
    <w:rsid w:val="00F91709"/>
    <w:rsid w:val="00F925FD"/>
    <w:rsid w:val="00F93B1C"/>
    <w:rsid w:val="00F93EFB"/>
    <w:rsid w:val="00F94880"/>
    <w:rsid w:val="00F948E2"/>
    <w:rsid w:val="00F9529B"/>
    <w:rsid w:val="00F96BBD"/>
    <w:rsid w:val="00F9753B"/>
    <w:rsid w:val="00FA061C"/>
    <w:rsid w:val="00FA0F35"/>
    <w:rsid w:val="00FA229C"/>
    <w:rsid w:val="00FA28CB"/>
    <w:rsid w:val="00FA2B0B"/>
    <w:rsid w:val="00FA2D38"/>
    <w:rsid w:val="00FA30CC"/>
    <w:rsid w:val="00FA37D5"/>
    <w:rsid w:val="00FA3FFD"/>
    <w:rsid w:val="00FA469A"/>
    <w:rsid w:val="00FA4B36"/>
    <w:rsid w:val="00FA5BA6"/>
    <w:rsid w:val="00FA69FC"/>
    <w:rsid w:val="00FA6B0D"/>
    <w:rsid w:val="00FA7046"/>
    <w:rsid w:val="00FA7470"/>
    <w:rsid w:val="00FA749E"/>
    <w:rsid w:val="00FB06E8"/>
    <w:rsid w:val="00FB0E1F"/>
    <w:rsid w:val="00FB10BF"/>
    <w:rsid w:val="00FB1151"/>
    <w:rsid w:val="00FB1724"/>
    <w:rsid w:val="00FB1794"/>
    <w:rsid w:val="00FB1862"/>
    <w:rsid w:val="00FB21C1"/>
    <w:rsid w:val="00FB23A2"/>
    <w:rsid w:val="00FB23DC"/>
    <w:rsid w:val="00FB258A"/>
    <w:rsid w:val="00FB43AA"/>
    <w:rsid w:val="00FB5F9F"/>
    <w:rsid w:val="00FB64DA"/>
    <w:rsid w:val="00FB6B9B"/>
    <w:rsid w:val="00FB7CD3"/>
    <w:rsid w:val="00FC0692"/>
    <w:rsid w:val="00FC144D"/>
    <w:rsid w:val="00FC176D"/>
    <w:rsid w:val="00FC2269"/>
    <w:rsid w:val="00FC2E5F"/>
    <w:rsid w:val="00FC3057"/>
    <w:rsid w:val="00FC348A"/>
    <w:rsid w:val="00FC41F0"/>
    <w:rsid w:val="00FC478A"/>
    <w:rsid w:val="00FC4893"/>
    <w:rsid w:val="00FC661F"/>
    <w:rsid w:val="00FC6B82"/>
    <w:rsid w:val="00FC6C85"/>
    <w:rsid w:val="00FC70F7"/>
    <w:rsid w:val="00FC7266"/>
    <w:rsid w:val="00FD045D"/>
    <w:rsid w:val="00FD0AF9"/>
    <w:rsid w:val="00FD0C24"/>
    <w:rsid w:val="00FD1334"/>
    <w:rsid w:val="00FD22D1"/>
    <w:rsid w:val="00FD3170"/>
    <w:rsid w:val="00FD31EB"/>
    <w:rsid w:val="00FD4BC9"/>
    <w:rsid w:val="00FD55A1"/>
    <w:rsid w:val="00FD59D2"/>
    <w:rsid w:val="00FD59E8"/>
    <w:rsid w:val="00FD5BB4"/>
    <w:rsid w:val="00FD5E69"/>
    <w:rsid w:val="00FD669F"/>
    <w:rsid w:val="00FD6D41"/>
    <w:rsid w:val="00FD7159"/>
    <w:rsid w:val="00FD7823"/>
    <w:rsid w:val="00FE01DA"/>
    <w:rsid w:val="00FE2ECA"/>
    <w:rsid w:val="00FE2FDF"/>
    <w:rsid w:val="00FE30D0"/>
    <w:rsid w:val="00FE311D"/>
    <w:rsid w:val="00FE3663"/>
    <w:rsid w:val="00FE37CD"/>
    <w:rsid w:val="00FE3845"/>
    <w:rsid w:val="00FE3CD5"/>
    <w:rsid w:val="00FE47FB"/>
    <w:rsid w:val="00FE4A21"/>
    <w:rsid w:val="00FE5A24"/>
    <w:rsid w:val="00FE624B"/>
    <w:rsid w:val="00FE6C57"/>
    <w:rsid w:val="00FE7089"/>
    <w:rsid w:val="00FF030D"/>
    <w:rsid w:val="00FF088B"/>
    <w:rsid w:val="00FF0EE5"/>
    <w:rsid w:val="00FF1076"/>
    <w:rsid w:val="00FF10AB"/>
    <w:rsid w:val="00FF2521"/>
    <w:rsid w:val="00FF2DA5"/>
    <w:rsid w:val="00FF3C3E"/>
    <w:rsid w:val="00FF3CD8"/>
    <w:rsid w:val="00FF3EB4"/>
    <w:rsid w:val="00FF47FE"/>
    <w:rsid w:val="00FF67C3"/>
    <w:rsid w:val="00FF6AF7"/>
    <w:rsid w:val="00FF71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6369"/>
    <o:shapelayout v:ext="edit">
      <o:idmap v:ext="edit" data="1"/>
    </o:shapelayout>
  </w:shapeDefaults>
  <w:decimalSymbol w:val=","/>
  <w:listSeparator w:val=";"/>
  <w14:docId w14:val="6A1199D6"/>
  <w15:docId w15:val="{23276151-A031-4AC6-9F70-A0A1F4AD42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uiPriority="0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669B"/>
    <w:rPr>
      <w:sz w:val="22"/>
      <w:lang w:val="es-ES_tradnl"/>
    </w:rPr>
  </w:style>
  <w:style w:type="paragraph" w:styleId="Ttulo1">
    <w:name w:val="heading 1"/>
    <w:basedOn w:val="Normal"/>
    <w:next w:val="Normal"/>
    <w:link w:val="Ttulo1Car"/>
    <w:uiPriority w:val="9"/>
    <w:qFormat/>
    <w:rsid w:val="009873DC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qFormat/>
    <w:rsid w:val="004F06C7"/>
    <w:pPr>
      <w:keepNext/>
      <w:jc w:val="center"/>
      <w:outlineLvl w:val="3"/>
    </w:pPr>
    <w:rPr>
      <w:b/>
      <w:bCs/>
      <w:sz w:val="24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60170D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rsid w:val="0060170D"/>
    <w:pPr>
      <w:tabs>
        <w:tab w:val="center" w:pos="4252"/>
        <w:tab w:val="right" w:pos="8504"/>
      </w:tabs>
    </w:pPr>
  </w:style>
  <w:style w:type="table" w:styleId="Tablaconcuadrcula">
    <w:name w:val="Table Grid"/>
    <w:basedOn w:val="Tablanormal"/>
    <w:rsid w:val="004557C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rsid w:val="00816AC4"/>
    <w:rPr>
      <w:color w:val="0000FF"/>
      <w:u w:val="single"/>
    </w:rPr>
  </w:style>
  <w:style w:type="paragraph" w:customStyle="1" w:styleId="Textopredeterminado">
    <w:name w:val="Texto predeterminado"/>
    <w:basedOn w:val="Normal"/>
    <w:rsid w:val="00187B3C"/>
    <w:rPr>
      <w:snapToGrid w:val="0"/>
      <w:sz w:val="24"/>
      <w:lang w:val="en-US"/>
    </w:rPr>
  </w:style>
  <w:style w:type="paragraph" w:customStyle="1" w:styleId="Estilo1">
    <w:name w:val="Estilo1"/>
    <w:basedOn w:val="Normal"/>
    <w:rsid w:val="00060026"/>
    <w:pPr>
      <w:numPr>
        <w:numId w:val="1"/>
      </w:numPr>
      <w:jc w:val="both"/>
    </w:pPr>
    <w:rPr>
      <w:b/>
      <w:sz w:val="24"/>
      <w:u w:val="single"/>
      <w:lang w:val="es-ES"/>
    </w:rPr>
  </w:style>
  <w:style w:type="paragraph" w:customStyle="1" w:styleId="Estilo2">
    <w:name w:val="Estilo2"/>
    <w:basedOn w:val="Normal"/>
    <w:rsid w:val="00060026"/>
    <w:pPr>
      <w:numPr>
        <w:ilvl w:val="1"/>
        <w:numId w:val="1"/>
      </w:numPr>
      <w:tabs>
        <w:tab w:val="left" w:pos="1134"/>
      </w:tabs>
      <w:jc w:val="both"/>
    </w:pPr>
    <w:rPr>
      <w:spacing w:val="-3"/>
      <w:sz w:val="24"/>
      <w:lang w:val="es-ES"/>
    </w:rPr>
  </w:style>
  <w:style w:type="character" w:styleId="Nmerodepgina">
    <w:name w:val="page number"/>
    <w:basedOn w:val="Fuentedeprrafopredeter"/>
    <w:rsid w:val="00DA5C47"/>
  </w:style>
  <w:style w:type="paragraph" w:styleId="Textoindependiente2">
    <w:name w:val="Body Text 2"/>
    <w:basedOn w:val="Normal"/>
    <w:link w:val="Textoindependiente2Car"/>
    <w:rsid w:val="00F22188"/>
    <w:pPr>
      <w:jc w:val="both"/>
    </w:pPr>
    <w:rPr>
      <w:rFonts w:ascii="Arial" w:hAnsi="Arial"/>
      <w:b/>
      <w:u w:val="single"/>
    </w:rPr>
  </w:style>
  <w:style w:type="paragraph" w:customStyle="1" w:styleId="Estndar">
    <w:name w:val="Estándar"/>
    <w:link w:val="EstndarCar"/>
    <w:rsid w:val="00F22188"/>
    <w:pPr>
      <w:snapToGrid w:val="0"/>
      <w:jc w:val="both"/>
    </w:pPr>
    <w:rPr>
      <w:rFonts w:ascii="Arial" w:hAnsi="Arial"/>
      <w:color w:val="000000"/>
      <w:sz w:val="24"/>
    </w:rPr>
  </w:style>
  <w:style w:type="paragraph" w:styleId="Sangradetextonormal">
    <w:name w:val="Body Text Indent"/>
    <w:basedOn w:val="Normal"/>
    <w:link w:val="SangradetextonormalCar"/>
    <w:rsid w:val="00F51440"/>
    <w:pPr>
      <w:spacing w:after="120"/>
      <w:ind w:left="283"/>
    </w:pPr>
  </w:style>
  <w:style w:type="paragraph" w:customStyle="1" w:styleId="Simple">
    <w:name w:val="Simple"/>
    <w:rsid w:val="00F51440"/>
    <w:pPr>
      <w:snapToGrid w:val="0"/>
    </w:pPr>
    <w:rPr>
      <w:color w:val="000000"/>
      <w:sz w:val="24"/>
      <w:lang w:val="es-ES_tradnl"/>
    </w:rPr>
  </w:style>
  <w:style w:type="paragraph" w:styleId="Textoindependiente">
    <w:name w:val="Body Text"/>
    <w:basedOn w:val="Normal"/>
    <w:link w:val="TextoindependienteCar"/>
    <w:rsid w:val="004F06C7"/>
    <w:pPr>
      <w:spacing w:after="120"/>
    </w:pPr>
  </w:style>
  <w:style w:type="paragraph" w:styleId="Textoindependiente3">
    <w:name w:val="Body Text 3"/>
    <w:basedOn w:val="Normal"/>
    <w:link w:val="Textoindependiente3Car"/>
    <w:rsid w:val="004F06C7"/>
    <w:pPr>
      <w:spacing w:after="120"/>
    </w:pPr>
    <w:rPr>
      <w:sz w:val="16"/>
      <w:szCs w:val="16"/>
    </w:rPr>
  </w:style>
  <w:style w:type="paragraph" w:customStyle="1" w:styleId="Default">
    <w:name w:val="Default"/>
    <w:rsid w:val="000D3861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customStyle="1" w:styleId="CM1">
    <w:name w:val="CM1"/>
    <w:basedOn w:val="Default"/>
    <w:next w:val="Default"/>
    <w:rsid w:val="000D3861"/>
    <w:rPr>
      <w:rFonts w:cs="Times New Roman"/>
      <w:color w:val="auto"/>
    </w:rPr>
  </w:style>
  <w:style w:type="paragraph" w:customStyle="1" w:styleId="yo">
    <w:name w:val="yo"/>
    <w:basedOn w:val="Normal"/>
    <w:rsid w:val="00EC5F2F"/>
    <w:pPr>
      <w:jc w:val="both"/>
      <w:outlineLvl w:val="1"/>
    </w:pPr>
    <w:rPr>
      <w:rFonts w:ascii="Arial" w:hAnsi="Arial"/>
      <w:lang w:val="es-ES"/>
    </w:rPr>
  </w:style>
  <w:style w:type="paragraph" w:styleId="Prrafodelista">
    <w:name w:val="List Paragraph"/>
    <w:aliases w:val="Párrafo1_viñeta"/>
    <w:basedOn w:val="Normal"/>
    <w:link w:val="PrrafodelistaCar"/>
    <w:uiPriority w:val="34"/>
    <w:qFormat/>
    <w:rsid w:val="00FF3EB4"/>
    <w:pPr>
      <w:ind w:left="720"/>
      <w:contextualSpacing/>
    </w:pPr>
  </w:style>
  <w:style w:type="paragraph" w:customStyle="1" w:styleId="Pa6">
    <w:name w:val="Pa6"/>
    <w:basedOn w:val="Default"/>
    <w:next w:val="Default"/>
    <w:uiPriority w:val="99"/>
    <w:rsid w:val="00E73D53"/>
    <w:pPr>
      <w:spacing w:line="201" w:lineRule="atLeast"/>
    </w:pPr>
    <w:rPr>
      <w:color w:val="auto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B489D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B489D"/>
    <w:rPr>
      <w:rFonts w:ascii="Tahoma" w:hAnsi="Tahoma" w:cs="Tahoma"/>
      <w:sz w:val="16"/>
      <w:szCs w:val="16"/>
      <w:lang w:val="es-ES_tradnl"/>
    </w:rPr>
  </w:style>
  <w:style w:type="numbering" w:customStyle="1" w:styleId="Estilo3">
    <w:name w:val="Estilo3"/>
    <w:uiPriority w:val="99"/>
    <w:rsid w:val="005D7A78"/>
    <w:pPr>
      <w:numPr>
        <w:numId w:val="2"/>
      </w:numPr>
    </w:pPr>
  </w:style>
  <w:style w:type="paragraph" w:customStyle="1" w:styleId="ESTANDAR">
    <w:name w:val="ESTANDAR"/>
    <w:basedOn w:val="Normal"/>
    <w:link w:val="ESTANDARCar"/>
    <w:qFormat/>
    <w:rsid w:val="00F225A3"/>
    <w:pPr>
      <w:jc w:val="both"/>
    </w:pPr>
    <w:rPr>
      <w:rFonts w:ascii="Gill Sans" w:hAnsi="Gill Sans"/>
      <w:sz w:val="26"/>
      <w:szCs w:val="24"/>
      <w:lang w:val="es-ES"/>
    </w:rPr>
  </w:style>
  <w:style w:type="paragraph" w:customStyle="1" w:styleId="SANGRADO-2">
    <w:name w:val="SANGRADO-2"/>
    <w:basedOn w:val="Normal"/>
    <w:link w:val="SANGRADO-2Car"/>
    <w:rsid w:val="00E545F9"/>
    <w:pPr>
      <w:keepLines/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2"/>
        <w:tab w:val="left" w:pos="5669"/>
        <w:tab w:val="left" w:pos="6236"/>
        <w:tab w:val="left" w:pos="6803"/>
        <w:tab w:val="left" w:pos="7370"/>
        <w:tab w:val="left" w:pos="7937"/>
        <w:tab w:val="left" w:pos="8504"/>
      </w:tabs>
      <w:autoSpaceDE w:val="0"/>
      <w:autoSpaceDN w:val="0"/>
      <w:adjustRightInd w:val="0"/>
      <w:ind w:left="1134" w:hanging="567"/>
      <w:jc w:val="both"/>
    </w:pPr>
    <w:rPr>
      <w:rFonts w:ascii="Arial" w:hAnsi="Arial" w:cs="Arial"/>
      <w:sz w:val="24"/>
      <w:szCs w:val="24"/>
      <w:lang w:val="es-ES"/>
    </w:rPr>
  </w:style>
  <w:style w:type="character" w:customStyle="1" w:styleId="SANGRADO-2Car">
    <w:name w:val="SANGRADO-2 Car"/>
    <w:basedOn w:val="Fuentedeprrafopredeter"/>
    <w:link w:val="SANGRADO-2"/>
    <w:rsid w:val="00E545F9"/>
    <w:rPr>
      <w:rFonts w:ascii="Arial" w:hAnsi="Arial" w:cs="Arial"/>
      <w:sz w:val="24"/>
      <w:szCs w:val="24"/>
    </w:rPr>
  </w:style>
  <w:style w:type="character" w:customStyle="1" w:styleId="InitialStyle">
    <w:name w:val="InitialStyle"/>
    <w:uiPriority w:val="99"/>
    <w:rsid w:val="00AA273D"/>
    <w:rPr>
      <w:rFonts w:ascii="Arial" w:hAnsi="Arial" w:cs="Arial"/>
    </w:rPr>
  </w:style>
  <w:style w:type="paragraph" w:styleId="NormalWeb">
    <w:name w:val="Normal (Web)"/>
    <w:basedOn w:val="Normal"/>
    <w:uiPriority w:val="99"/>
    <w:semiHidden/>
    <w:unhideWhenUsed/>
    <w:rsid w:val="000458FF"/>
    <w:pPr>
      <w:spacing w:before="100" w:beforeAutospacing="1" w:after="100" w:afterAutospacing="1"/>
    </w:pPr>
    <w:rPr>
      <w:sz w:val="24"/>
      <w:szCs w:val="24"/>
      <w:lang w:val="es-ES"/>
    </w:rPr>
  </w:style>
  <w:style w:type="table" w:customStyle="1" w:styleId="Listamedia11">
    <w:name w:val="Lista media 11"/>
    <w:basedOn w:val="Tablanormal"/>
    <w:uiPriority w:val="65"/>
    <w:rsid w:val="005F3475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character" w:styleId="Refdecomentario">
    <w:name w:val="annotation reference"/>
    <w:basedOn w:val="Fuentedeprrafopredeter"/>
    <w:uiPriority w:val="99"/>
    <w:semiHidden/>
    <w:unhideWhenUsed/>
    <w:rsid w:val="00FC6B82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FC6B82"/>
    <w:rPr>
      <w:sz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FC6B82"/>
    <w:rPr>
      <w:lang w:val="es-ES_tradnl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FC6B82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FC6B82"/>
    <w:rPr>
      <w:b/>
      <w:bCs/>
      <w:lang w:val="es-ES_tradnl"/>
    </w:rPr>
  </w:style>
  <w:style w:type="paragraph" w:styleId="Textonotapie">
    <w:name w:val="footnote text"/>
    <w:basedOn w:val="Normal"/>
    <w:link w:val="TextonotapieCar"/>
    <w:uiPriority w:val="99"/>
    <w:unhideWhenUsed/>
    <w:rsid w:val="00F42BBF"/>
    <w:rPr>
      <w:sz w:val="20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F42BBF"/>
    <w:rPr>
      <w:lang w:val="es-ES_tradnl"/>
    </w:rPr>
  </w:style>
  <w:style w:type="character" w:styleId="Refdenotaalpie">
    <w:name w:val="footnote reference"/>
    <w:basedOn w:val="Fuentedeprrafopredeter"/>
    <w:uiPriority w:val="99"/>
    <w:semiHidden/>
    <w:unhideWhenUsed/>
    <w:rsid w:val="00F42BBF"/>
    <w:rPr>
      <w:vertAlign w:val="superscript"/>
    </w:rPr>
  </w:style>
  <w:style w:type="character" w:customStyle="1" w:styleId="EstndarCar">
    <w:name w:val="Estándar Car"/>
    <w:basedOn w:val="Fuentedeprrafopredeter"/>
    <w:link w:val="Estndar"/>
    <w:rsid w:val="00F6768F"/>
    <w:rPr>
      <w:rFonts w:ascii="Arial" w:hAnsi="Arial"/>
      <w:color w:val="000000"/>
      <w:sz w:val="24"/>
    </w:rPr>
  </w:style>
  <w:style w:type="character" w:customStyle="1" w:styleId="Ttulo4Car">
    <w:name w:val="Título 4 Car"/>
    <w:basedOn w:val="Fuentedeprrafopredeter"/>
    <w:link w:val="Ttulo4"/>
    <w:rsid w:val="00D44F4C"/>
    <w:rPr>
      <w:b/>
      <w:bCs/>
      <w:sz w:val="24"/>
    </w:rPr>
  </w:style>
  <w:style w:type="character" w:customStyle="1" w:styleId="EncabezadoCar">
    <w:name w:val="Encabezado Car"/>
    <w:basedOn w:val="Fuentedeprrafopredeter"/>
    <w:link w:val="Encabezado"/>
    <w:rsid w:val="00D44F4C"/>
    <w:rPr>
      <w:sz w:val="22"/>
      <w:lang w:val="es-ES_tradnl"/>
    </w:rPr>
  </w:style>
  <w:style w:type="character" w:customStyle="1" w:styleId="PiedepginaCar">
    <w:name w:val="Pie de página Car"/>
    <w:basedOn w:val="Fuentedeprrafopredeter"/>
    <w:link w:val="Piedepgina"/>
    <w:rsid w:val="00D44F4C"/>
    <w:rPr>
      <w:sz w:val="22"/>
      <w:lang w:val="es-ES_tradnl"/>
    </w:rPr>
  </w:style>
  <w:style w:type="character" w:customStyle="1" w:styleId="Textoindependiente2Car">
    <w:name w:val="Texto independiente 2 Car"/>
    <w:basedOn w:val="Fuentedeprrafopredeter"/>
    <w:link w:val="Textoindependiente2"/>
    <w:rsid w:val="00D44F4C"/>
    <w:rPr>
      <w:rFonts w:ascii="Arial" w:hAnsi="Arial"/>
      <w:b/>
      <w:sz w:val="22"/>
      <w:u w:val="single"/>
      <w:lang w:val="es-ES_tradnl"/>
    </w:rPr>
  </w:style>
  <w:style w:type="character" w:customStyle="1" w:styleId="SangradetextonormalCar">
    <w:name w:val="Sangría de texto normal Car"/>
    <w:basedOn w:val="Fuentedeprrafopredeter"/>
    <w:link w:val="Sangradetextonormal"/>
    <w:rsid w:val="00D44F4C"/>
    <w:rPr>
      <w:sz w:val="22"/>
      <w:lang w:val="es-ES_tradnl"/>
    </w:rPr>
  </w:style>
  <w:style w:type="character" w:customStyle="1" w:styleId="TextoindependienteCar">
    <w:name w:val="Texto independiente Car"/>
    <w:basedOn w:val="Fuentedeprrafopredeter"/>
    <w:link w:val="Textoindependiente"/>
    <w:rsid w:val="00D44F4C"/>
    <w:rPr>
      <w:sz w:val="22"/>
      <w:lang w:val="es-ES_tradnl"/>
    </w:rPr>
  </w:style>
  <w:style w:type="character" w:customStyle="1" w:styleId="Textoindependiente3Car">
    <w:name w:val="Texto independiente 3 Car"/>
    <w:basedOn w:val="Fuentedeprrafopredeter"/>
    <w:link w:val="Textoindependiente3"/>
    <w:rsid w:val="00D44F4C"/>
    <w:rPr>
      <w:sz w:val="16"/>
      <w:szCs w:val="16"/>
      <w:lang w:val="es-ES_tradnl"/>
    </w:rPr>
  </w:style>
  <w:style w:type="paragraph" w:customStyle="1" w:styleId="SANGRADO-3">
    <w:name w:val="SANGRADO-3"/>
    <w:basedOn w:val="Normal"/>
    <w:rsid w:val="00D44F4C"/>
    <w:pPr>
      <w:keepLines/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2"/>
        <w:tab w:val="left" w:pos="5669"/>
        <w:tab w:val="left" w:pos="6236"/>
        <w:tab w:val="left" w:pos="6803"/>
        <w:tab w:val="left" w:pos="7370"/>
        <w:tab w:val="left" w:pos="7937"/>
        <w:tab w:val="left" w:pos="8504"/>
      </w:tabs>
      <w:autoSpaceDE w:val="0"/>
      <w:autoSpaceDN w:val="0"/>
      <w:adjustRightInd w:val="0"/>
      <w:ind w:left="1701" w:hanging="567"/>
      <w:jc w:val="both"/>
    </w:pPr>
    <w:rPr>
      <w:rFonts w:ascii="Arial" w:hAnsi="Arial" w:cs="Arial"/>
      <w:sz w:val="24"/>
      <w:szCs w:val="24"/>
      <w:lang w:val="es-ES"/>
    </w:rPr>
  </w:style>
  <w:style w:type="paragraph" w:customStyle="1" w:styleId="SANGRADO-4">
    <w:name w:val="SANGRADO-4"/>
    <w:basedOn w:val="Normal"/>
    <w:rsid w:val="00D44F4C"/>
    <w:pPr>
      <w:keepLines/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2"/>
        <w:tab w:val="left" w:pos="5669"/>
        <w:tab w:val="left" w:pos="6236"/>
        <w:tab w:val="left" w:pos="6803"/>
        <w:tab w:val="left" w:pos="7370"/>
        <w:tab w:val="left" w:pos="7937"/>
        <w:tab w:val="left" w:pos="8504"/>
      </w:tabs>
      <w:autoSpaceDE w:val="0"/>
      <w:autoSpaceDN w:val="0"/>
      <w:adjustRightInd w:val="0"/>
      <w:ind w:left="2835" w:hanging="1134"/>
      <w:jc w:val="both"/>
    </w:pPr>
    <w:rPr>
      <w:rFonts w:ascii="Arial" w:hAnsi="Arial" w:cs="Arial"/>
      <w:sz w:val="24"/>
      <w:szCs w:val="24"/>
      <w:lang w:val="es-ES"/>
    </w:rPr>
  </w:style>
  <w:style w:type="paragraph" w:styleId="Sinespaciado">
    <w:name w:val="No Spacing"/>
    <w:uiPriority w:val="1"/>
    <w:qFormat/>
    <w:rsid w:val="0091720B"/>
    <w:rPr>
      <w:sz w:val="22"/>
      <w:lang w:val="es-ES_tradnl"/>
    </w:rPr>
  </w:style>
  <w:style w:type="paragraph" w:customStyle="1" w:styleId="SANGRADO-2-2">
    <w:name w:val="SANGRADO-2-2"/>
    <w:basedOn w:val="Normal"/>
    <w:rsid w:val="00FC2E5F"/>
    <w:pPr>
      <w:keepLines/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2"/>
        <w:tab w:val="left" w:pos="5669"/>
        <w:tab w:val="left" w:pos="6236"/>
        <w:tab w:val="left" w:pos="6803"/>
        <w:tab w:val="left" w:pos="7370"/>
        <w:tab w:val="left" w:pos="7937"/>
        <w:tab w:val="left" w:pos="8504"/>
      </w:tabs>
      <w:autoSpaceDE w:val="0"/>
      <w:autoSpaceDN w:val="0"/>
      <w:adjustRightInd w:val="0"/>
      <w:ind w:left="1701" w:hanging="1134"/>
      <w:jc w:val="both"/>
    </w:pPr>
    <w:rPr>
      <w:rFonts w:ascii="Arial" w:hAnsi="Arial" w:cs="Arial"/>
      <w:sz w:val="24"/>
      <w:szCs w:val="24"/>
      <w:lang w:val="es-ES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4553AE"/>
    <w:rPr>
      <w:sz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4553AE"/>
    <w:rPr>
      <w:lang w:val="es-ES_tradnl"/>
    </w:rPr>
  </w:style>
  <w:style w:type="character" w:styleId="Refdenotaalfinal">
    <w:name w:val="endnote reference"/>
    <w:basedOn w:val="Fuentedeprrafopredeter"/>
    <w:uiPriority w:val="99"/>
    <w:semiHidden/>
    <w:unhideWhenUsed/>
    <w:rsid w:val="004553AE"/>
    <w:rPr>
      <w:vertAlign w:val="superscript"/>
    </w:rPr>
  </w:style>
  <w:style w:type="paragraph" w:customStyle="1" w:styleId="Textodetabla">
    <w:name w:val="Texto de tabla"/>
    <w:basedOn w:val="Normal"/>
    <w:rsid w:val="00C61876"/>
    <w:pPr>
      <w:autoSpaceDE w:val="0"/>
      <w:autoSpaceDN w:val="0"/>
      <w:adjustRightInd w:val="0"/>
      <w:jc w:val="right"/>
    </w:pPr>
    <w:rPr>
      <w:sz w:val="24"/>
      <w:szCs w:val="24"/>
      <w:lang w:val="es-ES"/>
    </w:rPr>
  </w:style>
  <w:style w:type="character" w:customStyle="1" w:styleId="Ttulo1Car">
    <w:name w:val="Título 1 Car"/>
    <w:basedOn w:val="Fuentedeprrafopredeter"/>
    <w:link w:val="Ttulo1"/>
    <w:uiPriority w:val="9"/>
    <w:rsid w:val="009873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s-ES_tradnl"/>
    </w:rPr>
  </w:style>
  <w:style w:type="paragraph" w:styleId="TDC1">
    <w:name w:val="toc 1"/>
    <w:basedOn w:val="Normal"/>
    <w:next w:val="Normal"/>
    <w:autoRedefine/>
    <w:uiPriority w:val="39"/>
    <w:unhideWhenUsed/>
    <w:rsid w:val="00D9489A"/>
    <w:pPr>
      <w:tabs>
        <w:tab w:val="right" w:leader="dot" w:pos="10206"/>
      </w:tabs>
      <w:spacing w:line="360" w:lineRule="auto"/>
      <w:ind w:right="567"/>
      <w:jc w:val="both"/>
    </w:pPr>
  </w:style>
  <w:style w:type="paragraph" w:styleId="TtuloTDC">
    <w:name w:val="TOC Heading"/>
    <w:basedOn w:val="Ttulo1"/>
    <w:next w:val="Normal"/>
    <w:uiPriority w:val="39"/>
    <w:unhideWhenUsed/>
    <w:qFormat/>
    <w:rsid w:val="00E32B0F"/>
    <w:pPr>
      <w:outlineLvl w:val="9"/>
    </w:pPr>
  </w:style>
  <w:style w:type="character" w:customStyle="1" w:styleId="ESTANDARCar">
    <w:name w:val="ESTANDAR Car"/>
    <w:link w:val="ESTANDAR"/>
    <w:rsid w:val="00C46CA6"/>
    <w:rPr>
      <w:rFonts w:ascii="Gill Sans" w:hAnsi="Gill Sans"/>
      <w:sz w:val="26"/>
      <w:szCs w:val="24"/>
    </w:rPr>
  </w:style>
  <w:style w:type="character" w:customStyle="1" w:styleId="PrrafodelistaCar">
    <w:name w:val="Párrafo de lista Car"/>
    <w:aliases w:val="Párrafo1_viñeta Car"/>
    <w:basedOn w:val="Fuentedeprrafopredeter"/>
    <w:link w:val="Prrafodelista"/>
    <w:uiPriority w:val="34"/>
    <w:rsid w:val="00C46CA6"/>
    <w:rPr>
      <w:sz w:val="22"/>
      <w:lang w:val="es-ES_tradnl"/>
    </w:rPr>
  </w:style>
  <w:style w:type="character" w:styleId="Mencinsinresolver">
    <w:name w:val="Unresolved Mention"/>
    <w:basedOn w:val="Fuentedeprrafopredeter"/>
    <w:uiPriority w:val="99"/>
    <w:semiHidden/>
    <w:unhideWhenUsed/>
    <w:rsid w:val="00C65541"/>
    <w:rPr>
      <w:color w:val="605E5C"/>
      <w:shd w:val="clear" w:color="auto" w:fill="E1DFDD"/>
    </w:rPr>
  </w:style>
  <w:style w:type="table" w:customStyle="1" w:styleId="Tablaconcuadrcula2">
    <w:name w:val="Tabla con cuadrícula2"/>
    <w:basedOn w:val="Tablanormal"/>
    <w:next w:val="Tablaconcuadrcula"/>
    <w:rsid w:val="009A036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ennegrita">
    <w:name w:val="Strong"/>
    <w:basedOn w:val="Fuentedeprrafopredeter"/>
    <w:uiPriority w:val="22"/>
    <w:qFormat/>
    <w:rsid w:val="009901AA"/>
    <w:rPr>
      <w:b/>
      <w:bCs/>
    </w:rPr>
  </w:style>
  <w:style w:type="character" w:styleId="Hipervnculovisitado">
    <w:name w:val="FollowedHyperlink"/>
    <w:basedOn w:val="Fuentedeprrafopredeter"/>
    <w:uiPriority w:val="99"/>
    <w:semiHidden/>
    <w:unhideWhenUsed/>
    <w:rsid w:val="00121801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918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2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96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25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5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06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865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92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324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844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customXml" Target="../customXml/item4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3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w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U:\modelos%20oficios\IGUALDAD_Secretaria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FC9CAA0835FA74491AB6686E1E5FDBA" ma:contentTypeVersion="3" ma:contentTypeDescription="Crear nuevo documento." ma:contentTypeScope="" ma:versionID="c1d1268f461366a8e761991129849d4d">
  <xsd:schema xmlns:xsd="http://www.w3.org/2001/XMLSchema" xmlns:xs="http://www.w3.org/2001/XMLSchema" xmlns:p="http://schemas.microsoft.com/office/2006/metadata/properties" xmlns:ns2="7a63cc3a-073b-4dfa-842d-925f4cf02dee" targetNamespace="http://schemas.microsoft.com/office/2006/metadata/properties" ma:root="true" ma:fieldsID="f4ae6e9a146b94992422f4ed151761f4" ns2:_="">
    <xsd:import namespace="7a63cc3a-073b-4dfa-842d-925f4cf02de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63cc3a-073b-4dfa-842d-925f4cf02de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0DB7A38-19B2-4207-99C2-6F503FD93FB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366CF81-38CF-4904-ACEC-9FAEFCEE78DE}"/>
</file>

<file path=customXml/itemProps3.xml><?xml version="1.0" encoding="utf-8"?>
<ds:datastoreItem xmlns:ds="http://schemas.openxmlformats.org/officeDocument/2006/customXml" ds:itemID="{F752B424-11B3-4BE4-9E2E-EB019649D300}"/>
</file>

<file path=customXml/itemProps4.xml><?xml version="1.0" encoding="utf-8"?>
<ds:datastoreItem xmlns:ds="http://schemas.openxmlformats.org/officeDocument/2006/customXml" ds:itemID="{EF545494-9D4C-4ECC-A3EA-A341D4DF858C}"/>
</file>

<file path=docMetadata/LabelInfo.xml><?xml version="1.0" encoding="utf-8"?>
<clbl:labelList xmlns:clbl="http://schemas.microsoft.com/office/2020/mipLabelMetadata">
  <clbl:label id="{7c93e8fe-bb45-447d-9fbd-08f2d4d61ed3}" enabled="1" method="Standard" siteId="{a22f907a-53a6-449f-b082-22c03676d7f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IGUALDAD_Secretaria</Template>
  <TotalTime>1</TotalTime>
  <Pages>1</Pages>
  <Words>245</Words>
  <Characters>1352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Gerencia Informatica de la SS</Company>
  <LinksUpToDate>false</LinksUpToDate>
  <CharactersWithSpaces>1594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TGSS</dc:creator>
  <cp:keywords/>
  <dc:description/>
  <cp:lastModifiedBy>SANCHO SANZ, ELENA</cp:lastModifiedBy>
  <cp:revision>2</cp:revision>
  <cp:lastPrinted>2025-06-13T08:22:00Z</cp:lastPrinted>
  <dcterms:created xsi:type="dcterms:W3CDTF">2025-06-27T08:25:00Z</dcterms:created>
  <dcterms:modified xsi:type="dcterms:W3CDTF">2025-06-27T08:25:00Z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0x010100EFC9CAA0835FA74491AB6686E1E5FDBA</vt:lpwstr>
  </property>
</Properties>
</file>