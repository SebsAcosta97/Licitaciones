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0E6EA" w14:textId="77777777" w:rsidR="006163A4" w:rsidRPr="00BC27B7" w:rsidRDefault="006163A4" w:rsidP="006163A4">
      <w:pPr>
        <w:spacing w:after="120" w:line="360" w:lineRule="auto"/>
        <w:jc w:val="both"/>
        <w:rPr>
          <w:rFonts w:ascii="Arial" w:hAnsi="Arial" w:cs="Arial"/>
          <w:szCs w:val="22"/>
        </w:rPr>
      </w:pPr>
    </w:p>
    <w:p w14:paraId="182E091C" w14:textId="486F44CC" w:rsidR="003C5117" w:rsidRPr="002E0D26" w:rsidRDefault="002C5701" w:rsidP="00DF4CF5">
      <w:pPr>
        <w:spacing w:line="276" w:lineRule="auto"/>
        <w:ind w:left="284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</w:t>
      </w:r>
      <w:r w:rsidR="003C5117" w:rsidRPr="002E0D26">
        <w:rPr>
          <w:rFonts w:ascii="Arial" w:hAnsi="Arial" w:cs="Arial"/>
          <w:b/>
          <w:bCs/>
          <w:sz w:val="24"/>
          <w:szCs w:val="24"/>
        </w:rPr>
        <w:t>ocumento 1</w:t>
      </w:r>
    </w:p>
    <w:p w14:paraId="392046F9" w14:textId="77777777" w:rsidR="003C5117" w:rsidRPr="002E0D26" w:rsidRDefault="003C5117" w:rsidP="00DF4CF5">
      <w:pPr>
        <w:pStyle w:val="Default"/>
        <w:spacing w:line="276" w:lineRule="atLeast"/>
        <w:ind w:left="284"/>
        <w:jc w:val="center"/>
        <w:rPr>
          <w:b/>
          <w:bCs/>
        </w:rPr>
      </w:pPr>
    </w:p>
    <w:p w14:paraId="264F8318" w14:textId="3B3798AB" w:rsidR="003C5117" w:rsidRPr="002E0D26" w:rsidRDefault="003C5117" w:rsidP="00DF4CF5">
      <w:pPr>
        <w:spacing w:line="276" w:lineRule="auto"/>
        <w:ind w:left="284"/>
        <w:jc w:val="both"/>
        <w:rPr>
          <w:rFonts w:ascii="Arial" w:hAnsi="Arial" w:cs="Arial"/>
          <w:b/>
          <w:bCs/>
          <w:color w:val="000000"/>
          <w:szCs w:val="22"/>
          <w:lang w:val="es-ES"/>
        </w:rPr>
      </w:pPr>
      <w:r w:rsidRPr="002E0D26">
        <w:rPr>
          <w:rFonts w:ascii="Arial" w:hAnsi="Arial" w:cs="Arial"/>
          <w:b/>
          <w:bCs/>
          <w:color w:val="000000"/>
          <w:szCs w:val="22"/>
          <w:lang w:val="es-ES"/>
        </w:rPr>
        <w:t>MODELO DE CONSENTIMIENTO DEL INTERESADO PARA QUE EL ÓRGANO ENCARGADO DE LA TRAMITACIÓN PUEDA COMPROBAR LOS DATOS CERTIFICADOS A TRAVÉS DE MEDIOS TELEMÁTICOS</w:t>
      </w:r>
    </w:p>
    <w:p w14:paraId="5364F1E1" w14:textId="77777777" w:rsidR="003C5117" w:rsidRPr="002E0D26" w:rsidRDefault="003C5117" w:rsidP="00DF4CF5">
      <w:pPr>
        <w:spacing w:line="276" w:lineRule="auto"/>
        <w:ind w:left="284"/>
        <w:rPr>
          <w:rFonts w:ascii="Arial" w:hAnsi="Arial" w:cs="Arial"/>
          <w:b/>
          <w:bCs/>
          <w:color w:val="000000"/>
          <w:szCs w:val="22"/>
          <w:lang w:val="es-ES"/>
        </w:rPr>
      </w:pPr>
    </w:p>
    <w:p w14:paraId="62A02D7C" w14:textId="5A6FB921" w:rsidR="003C5117" w:rsidRPr="002E0D26" w:rsidRDefault="003C5117" w:rsidP="00DF4CF5">
      <w:pPr>
        <w:spacing w:line="276" w:lineRule="auto"/>
        <w:ind w:left="284"/>
        <w:jc w:val="both"/>
        <w:rPr>
          <w:rFonts w:ascii="Arial" w:hAnsi="Arial" w:cs="Arial"/>
          <w:bCs/>
          <w:color w:val="000000"/>
          <w:szCs w:val="22"/>
          <w:lang w:val="es-ES"/>
        </w:rPr>
      </w:pPr>
      <w:r w:rsidRPr="002E0D26">
        <w:rPr>
          <w:rFonts w:ascii="Arial" w:hAnsi="Arial" w:cs="Arial"/>
          <w:bCs/>
          <w:color w:val="000000"/>
          <w:szCs w:val="22"/>
          <w:lang w:val="es-ES"/>
        </w:rPr>
        <w:t>La persona abajo firmante PRESTA</w:t>
      </w:r>
      <w:r w:rsidR="00606913">
        <w:rPr>
          <w:rFonts w:ascii="Arial" w:hAnsi="Arial" w:cs="Arial"/>
          <w:bCs/>
          <w:color w:val="000000"/>
          <w:szCs w:val="22"/>
          <w:lang w:val="es-ES"/>
        </w:rPr>
        <w:t xml:space="preserve">/NO PRESTA </w:t>
      </w:r>
      <w:r w:rsidRPr="002E0D26">
        <w:rPr>
          <w:rFonts w:ascii="Arial" w:hAnsi="Arial" w:cs="Arial"/>
          <w:bCs/>
          <w:color w:val="000000"/>
          <w:szCs w:val="22"/>
          <w:lang w:val="es-ES"/>
        </w:rPr>
        <w:t xml:space="preserve">SU CONSENTIMIENTO a que el órgano encargado de </w:t>
      </w:r>
      <w:proofErr w:type="spellStart"/>
      <w:r w:rsidRPr="002E0D26">
        <w:rPr>
          <w:rFonts w:ascii="Arial" w:hAnsi="Arial" w:cs="Arial"/>
          <w:bCs/>
          <w:color w:val="000000"/>
          <w:szCs w:val="22"/>
          <w:lang w:val="es-ES"/>
        </w:rPr>
        <w:t>Ia</w:t>
      </w:r>
      <w:proofErr w:type="spellEnd"/>
      <w:r w:rsidRPr="002E0D26">
        <w:rPr>
          <w:rFonts w:ascii="Arial" w:hAnsi="Arial" w:cs="Arial"/>
          <w:bCs/>
          <w:color w:val="000000"/>
          <w:szCs w:val="22"/>
          <w:lang w:val="es-ES"/>
        </w:rPr>
        <w:t xml:space="preserve"> tramitación </w:t>
      </w:r>
      <w:r w:rsidR="009D1072" w:rsidRPr="002E0D26">
        <w:rPr>
          <w:rFonts w:ascii="Arial" w:hAnsi="Arial" w:cs="Arial"/>
          <w:bCs/>
          <w:color w:val="000000"/>
          <w:szCs w:val="22"/>
          <w:lang w:val="es-ES"/>
        </w:rPr>
        <w:t>del</w:t>
      </w:r>
      <w:r w:rsidRPr="002E0D26">
        <w:rPr>
          <w:rFonts w:ascii="Arial" w:hAnsi="Arial" w:cs="Arial"/>
          <w:bCs/>
          <w:color w:val="000000"/>
          <w:szCs w:val="22"/>
          <w:lang w:val="es-ES"/>
        </w:rPr>
        <w:t xml:space="preserve"> expediente de contratación número </w:t>
      </w:r>
      <w:r w:rsidR="009D1072">
        <w:rPr>
          <w:rFonts w:ascii="Arial" w:hAnsi="Arial" w:cs="Arial"/>
          <w:bCs/>
          <w:color w:val="000000"/>
          <w:szCs w:val="22"/>
          <w:lang w:val="es-ES"/>
        </w:rPr>
        <w:t>2025/400078</w:t>
      </w:r>
      <w:r w:rsidRPr="002E0D26">
        <w:rPr>
          <w:rFonts w:ascii="Arial" w:hAnsi="Arial" w:cs="Arial"/>
          <w:bCs/>
          <w:color w:val="000000"/>
          <w:szCs w:val="22"/>
          <w:lang w:val="es-ES"/>
        </w:rPr>
        <w:t xml:space="preserve"> pueda consultar u obtener aquellos documentos exigidos en el procedimiento de licitación de acuerdo con la normativa vigente que hayan sido elaborados por cualquier administración y que no se correspondan con datos registrados en el ROLECE. </w:t>
      </w:r>
    </w:p>
    <w:p w14:paraId="35FDEBB4" w14:textId="77777777" w:rsidR="003C5117" w:rsidRPr="002E0D26" w:rsidRDefault="003C5117" w:rsidP="00DF4CF5">
      <w:pPr>
        <w:spacing w:line="276" w:lineRule="auto"/>
        <w:ind w:left="284"/>
        <w:jc w:val="both"/>
        <w:rPr>
          <w:rFonts w:ascii="Arial" w:hAnsi="Arial" w:cs="Arial"/>
          <w:bCs/>
          <w:color w:val="000000"/>
          <w:szCs w:val="22"/>
          <w:lang w:val="es-ES"/>
        </w:rPr>
      </w:pPr>
    </w:p>
    <w:p w14:paraId="69482351" w14:textId="751FB4FC" w:rsidR="003C5117" w:rsidRPr="002E0D26" w:rsidRDefault="003C5117" w:rsidP="00DF4CF5">
      <w:pPr>
        <w:spacing w:line="276" w:lineRule="auto"/>
        <w:ind w:left="284"/>
        <w:jc w:val="both"/>
        <w:rPr>
          <w:rFonts w:ascii="Arial" w:hAnsi="Arial" w:cs="Arial"/>
          <w:bCs/>
          <w:color w:val="000000"/>
          <w:szCs w:val="22"/>
          <w:lang w:val="es-ES"/>
        </w:rPr>
      </w:pPr>
      <w:r w:rsidRPr="002E0D26">
        <w:rPr>
          <w:rFonts w:ascii="Arial" w:hAnsi="Arial" w:cs="Arial"/>
          <w:bCs/>
          <w:color w:val="000000"/>
          <w:szCs w:val="22"/>
          <w:lang w:val="es-ES"/>
        </w:rPr>
        <w:t xml:space="preserve">La presente oposición se otorga exclusivamente para el procedimiento mencionado anteriormente, </w:t>
      </w:r>
      <w:r w:rsidR="00606913" w:rsidRPr="002E0D26">
        <w:rPr>
          <w:rFonts w:ascii="Arial" w:hAnsi="Arial" w:cs="Arial"/>
          <w:bCs/>
          <w:color w:val="000000"/>
          <w:szCs w:val="22"/>
          <w:lang w:val="es-ES"/>
        </w:rPr>
        <w:t>y en</w:t>
      </w:r>
      <w:r w:rsidRPr="002E0D26">
        <w:rPr>
          <w:rFonts w:ascii="Arial" w:hAnsi="Arial" w:cs="Arial"/>
          <w:bCs/>
          <w:color w:val="000000"/>
          <w:szCs w:val="22"/>
          <w:lang w:val="es-ES"/>
        </w:rPr>
        <w:t xml:space="preserve"> aplicación de lo dispuesto en el artículo 28.2 de </w:t>
      </w:r>
      <w:r w:rsidR="009D1072">
        <w:rPr>
          <w:rFonts w:ascii="Arial" w:hAnsi="Arial" w:cs="Arial"/>
          <w:bCs/>
          <w:color w:val="000000"/>
          <w:szCs w:val="22"/>
          <w:lang w:val="es-ES"/>
        </w:rPr>
        <w:t>la</w:t>
      </w:r>
      <w:r w:rsidRPr="002E0D26">
        <w:rPr>
          <w:rFonts w:ascii="Arial" w:hAnsi="Arial" w:cs="Arial"/>
          <w:bCs/>
          <w:color w:val="000000"/>
          <w:szCs w:val="22"/>
          <w:lang w:val="es-ES"/>
        </w:rPr>
        <w:t xml:space="preserve"> Ley 39/2015, de 1 de octubre, de Procedimiento Administrativo Común de</w:t>
      </w:r>
      <w:r w:rsidR="00606913">
        <w:rPr>
          <w:rFonts w:ascii="Arial" w:hAnsi="Arial" w:cs="Arial"/>
          <w:bCs/>
          <w:color w:val="000000"/>
          <w:szCs w:val="22"/>
          <w:lang w:val="es-ES"/>
        </w:rPr>
        <w:t xml:space="preserve"> </w:t>
      </w:r>
      <w:r w:rsidRPr="002E0D26">
        <w:rPr>
          <w:rFonts w:ascii="Arial" w:hAnsi="Arial" w:cs="Arial"/>
          <w:bCs/>
          <w:color w:val="000000"/>
          <w:szCs w:val="22"/>
          <w:lang w:val="es-ES"/>
        </w:rPr>
        <w:t>las Administraciones Públicas &lt;&lt;BOE del día 2 de octubre&gt;&gt;.</w:t>
      </w:r>
    </w:p>
    <w:p w14:paraId="0F7FCCD8" w14:textId="77777777" w:rsidR="003C5117" w:rsidRPr="002E0D26" w:rsidRDefault="003C5117" w:rsidP="00DF4CF5">
      <w:pPr>
        <w:spacing w:line="276" w:lineRule="auto"/>
        <w:ind w:left="284"/>
        <w:rPr>
          <w:rFonts w:ascii="Arial" w:hAnsi="Arial" w:cs="Arial"/>
          <w:b/>
          <w:bCs/>
          <w:color w:val="000000"/>
          <w:szCs w:val="22"/>
          <w:lang w:val="es-ES"/>
        </w:rPr>
      </w:pPr>
    </w:p>
    <w:p w14:paraId="34E23BF5" w14:textId="3FD1B9B0" w:rsidR="003C5117" w:rsidRPr="002E0D26" w:rsidRDefault="00606913" w:rsidP="00DF4CF5">
      <w:pPr>
        <w:autoSpaceDE w:val="0"/>
        <w:autoSpaceDN w:val="0"/>
        <w:adjustRightInd w:val="0"/>
        <w:spacing w:line="276" w:lineRule="auto"/>
        <w:ind w:left="284"/>
        <w:jc w:val="both"/>
        <w:rPr>
          <w:rFonts w:ascii="Arial" w:hAnsi="Arial" w:cs="Arial"/>
          <w:b/>
          <w:bCs/>
          <w:szCs w:val="22"/>
        </w:rPr>
      </w:pPr>
      <w:r>
        <w:rPr>
          <w:rFonts w:ascii="Arial" w:hAnsi="Arial" w:cs="Arial"/>
          <w:b/>
          <w:bCs/>
          <w:szCs w:val="22"/>
        </w:rPr>
        <w:t>A</w:t>
      </w:r>
      <w:r w:rsidRPr="002E0D26">
        <w:rPr>
          <w:rFonts w:ascii="Arial" w:hAnsi="Arial" w:cs="Arial"/>
          <w:b/>
          <w:bCs/>
          <w:szCs w:val="22"/>
        </w:rPr>
        <w:t>. -</w:t>
      </w:r>
      <w:r w:rsidR="003C5117" w:rsidRPr="002E0D26">
        <w:rPr>
          <w:rFonts w:ascii="Arial" w:hAnsi="Arial" w:cs="Arial"/>
          <w:b/>
          <w:bCs/>
          <w:szCs w:val="22"/>
        </w:rPr>
        <w:t xml:space="preserve"> DATOS DEL LICITADOR</w:t>
      </w:r>
    </w:p>
    <w:p w14:paraId="6622F666" w14:textId="77777777" w:rsidR="003C5117" w:rsidRPr="002E0D26" w:rsidRDefault="003C5117" w:rsidP="00DF4CF5">
      <w:pPr>
        <w:autoSpaceDE w:val="0"/>
        <w:autoSpaceDN w:val="0"/>
        <w:adjustRightInd w:val="0"/>
        <w:spacing w:line="276" w:lineRule="auto"/>
        <w:ind w:left="284"/>
        <w:jc w:val="both"/>
        <w:rPr>
          <w:rFonts w:ascii="Arial" w:hAnsi="Arial" w:cs="Arial"/>
          <w:szCs w:val="22"/>
        </w:rPr>
      </w:pPr>
    </w:p>
    <w:tbl>
      <w:tblPr>
        <w:tblW w:w="9355" w:type="dxa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61"/>
        <w:gridCol w:w="4994"/>
      </w:tblGrid>
      <w:tr w:rsidR="003C5117" w:rsidRPr="002E0D26" w14:paraId="31B1C73F" w14:textId="77777777" w:rsidTr="008B5FD8">
        <w:trPr>
          <w:trHeight w:val="523"/>
        </w:trPr>
        <w:tc>
          <w:tcPr>
            <w:tcW w:w="9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3A36F" w14:textId="77777777" w:rsidR="003C5117" w:rsidRPr="002E0D26" w:rsidRDefault="003C5117" w:rsidP="00DF4CF5">
            <w:pPr>
              <w:autoSpaceDE w:val="0"/>
              <w:autoSpaceDN w:val="0"/>
              <w:adjustRightInd w:val="0"/>
              <w:spacing w:line="276" w:lineRule="auto"/>
              <w:ind w:left="284"/>
              <w:rPr>
                <w:rFonts w:ascii="Arial" w:hAnsi="Arial" w:cs="Arial"/>
                <w:szCs w:val="22"/>
              </w:rPr>
            </w:pPr>
            <w:r w:rsidRPr="002E0D26">
              <w:rPr>
                <w:rFonts w:ascii="Arial" w:hAnsi="Arial" w:cs="Arial"/>
                <w:b/>
                <w:szCs w:val="22"/>
              </w:rPr>
              <w:t>APELLIDOS Y NOMBRE / RAZÓN SOCIAL</w:t>
            </w:r>
          </w:p>
        </w:tc>
      </w:tr>
      <w:tr w:rsidR="003C5117" w:rsidRPr="002E0D26" w14:paraId="3A2081C3" w14:textId="77777777" w:rsidTr="008B5FD8">
        <w:trPr>
          <w:trHeight w:val="813"/>
        </w:trPr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58146" w14:textId="77777777" w:rsidR="003C5117" w:rsidRPr="002E0D26" w:rsidRDefault="003C5117" w:rsidP="00DF4CF5">
            <w:pPr>
              <w:autoSpaceDE w:val="0"/>
              <w:autoSpaceDN w:val="0"/>
              <w:adjustRightInd w:val="0"/>
              <w:spacing w:line="276" w:lineRule="auto"/>
              <w:ind w:left="284"/>
              <w:rPr>
                <w:rFonts w:ascii="Arial" w:hAnsi="Arial" w:cs="Arial"/>
                <w:b/>
                <w:szCs w:val="22"/>
              </w:rPr>
            </w:pPr>
            <w:r w:rsidRPr="002E0D26">
              <w:rPr>
                <w:rFonts w:ascii="Arial" w:hAnsi="Arial" w:cs="Arial"/>
                <w:b/>
                <w:szCs w:val="22"/>
              </w:rPr>
              <w:t>NIF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D158B" w14:textId="77777777" w:rsidR="003C5117" w:rsidRPr="002E0D26" w:rsidRDefault="003C5117" w:rsidP="00DF4CF5">
            <w:pPr>
              <w:autoSpaceDE w:val="0"/>
              <w:autoSpaceDN w:val="0"/>
              <w:adjustRightInd w:val="0"/>
              <w:spacing w:line="276" w:lineRule="auto"/>
              <w:ind w:left="284"/>
              <w:jc w:val="center"/>
              <w:rPr>
                <w:rFonts w:ascii="Arial" w:hAnsi="Arial" w:cs="Arial"/>
                <w:szCs w:val="22"/>
              </w:rPr>
            </w:pPr>
            <w:r w:rsidRPr="002E0D26">
              <w:rPr>
                <w:rFonts w:ascii="Arial" w:hAnsi="Arial" w:cs="Arial"/>
                <w:szCs w:val="22"/>
              </w:rPr>
              <w:t>FIRMA (SÓLO EN EL CASO DE PERSONAS FÍSICAS)</w:t>
            </w:r>
          </w:p>
        </w:tc>
      </w:tr>
    </w:tbl>
    <w:p w14:paraId="0C1EF0E2" w14:textId="77777777" w:rsidR="003C5117" w:rsidRPr="002E0D26" w:rsidRDefault="003C5117" w:rsidP="00DF4CF5">
      <w:pPr>
        <w:pStyle w:val="yo"/>
        <w:autoSpaceDE w:val="0"/>
        <w:autoSpaceDN w:val="0"/>
        <w:adjustRightInd w:val="0"/>
        <w:spacing w:line="276" w:lineRule="auto"/>
        <w:ind w:left="284"/>
        <w:outlineLvl w:val="9"/>
        <w:rPr>
          <w:rFonts w:cs="Arial"/>
          <w:szCs w:val="22"/>
          <w:lang w:val="es-ES_tradnl"/>
        </w:rPr>
      </w:pPr>
    </w:p>
    <w:p w14:paraId="1A0BB5D1" w14:textId="6BCD78D1" w:rsidR="003C5117" w:rsidRPr="002E0D26" w:rsidRDefault="003C5117" w:rsidP="00DF4CF5">
      <w:pPr>
        <w:autoSpaceDE w:val="0"/>
        <w:autoSpaceDN w:val="0"/>
        <w:adjustRightInd w:val="0"/>
        <w:spacing w:line="276" w:lineRule="auto"/>
        <w:ind w:left="284"/>
        <w:jc w:val="both"/>
        <w:rPr>
          <w:rFonts w:ascii="Arial" w:hAnsi="Arial" w:cs="Arial"/>
          <w:b/>
          <w:bCs/>
          <w:szCs w:val="22"/>
        </w:rPr>
      </w:pPr>
      <w:r w:rsidRPr="002E0D26">
        <w:rPr>
          <w:rFonts w:ascii="Arial" w:hAnsi="Arial" w:cs="Arial"/>
          <w:b/>
          <w:bCs/>
          <w:szCs w:val="22"/>
        </w:rPr>
        <w:t>B.</w:t>
      </w:r>
      <w:r w:rsidR="00606913">
        <w:rPr>
          <w:rFonts w:ascii="Arial" w:hAnsi="Arial" w:cs="Arial"/>
          <w:b/>
          <w:bCs/>
          <w:szCs w:val="22"/>
        </w:rPr>
        <w:t xml:space="preserve"> </w:t>
      </w:r>
      <w:r w:rsidRPr="002E0D26">
        <w:rPr>
          <w:rFonts w:ascii="Arial" w:hAnsi="Arial" w:cs="Arial"/>
          <w:b/>
          <w:bCs/>
          <w:szCs w:val="22"/>
        </w:rPr>
        <w:t>- DATOS DEL AUTORIZADOR (SÓLO EN EL CASO DE QUE SEA UNA PERSONA JURÍDICA O UNA ENTIDAD DEL ARTÍCULO 35 DE LA LEY GENERAL TRIBUTARIA)</w:t>
      </w:r>
    </w:p>
    <w:p w14:paraId="4E4AD0BE" w14:textId="77777777" w:rsidR="003C5117" w:rsidRPr="002E0D26" w:rsidRDefault="003C5117" w:rsidP="00DF4CF5">
      <w:pPr>
        <w:autoSpaceDE w:val="0"/>
        <w:autoSpaceDN w:val="0"/>
        <w:adjustRightInd w:val="0"/>
        <w:spacing w:line="276" w:lineRule="auto"/>
        <w:ind w:left="284"/>
        <w:jc w:val="both"/>
        <w:rPr>
          <w:rFonts w:ascii="Arial" w:hAnsi="Arial" w:cs="Arial"/>
          <w:szCs w:val="22"/>
        </w:rPr>
      </w:pPr>
    </w:p>
    <w:tbl>
      <w:tblPr>
        <w:tblW w:w="9355" w:type="dxa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67"/>
        <w:gridCol w:w="4988"/>
      </w:tblGrid>
      <w:tr w:rsidR="003C5117" w:rsidRPr="002E0D26" w14:paraId="7ED273A7" w14:textId="77777777" w:rsidTr="008B5FD8">
        <w:trPr>
          <w:trHeight w:val="528"/>
        </w:trPr>
        <w:tc>
          <w:tcPr>
            <w:tcW w:w="9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6DD3F" w14:textId="77777777" w:rsidR="003C5117" w:rsidRPr="002E0D26" w:rsidRDefault="003C5117" w:rsidP="00DF4CF5">
            <w:pPr>
              <w:autoSpaceDE w:val="0"/>
              <w:autoSpaceDN w:val="0"/>
              <w:adjustRightInd w:val="0"/>
              <w:spacing w:line="276" w:lineRule="auto"/>
              <w:ind w:left="284"/>
              <w:rPr>
                <w:rFonts w:ascii="Arial" w:hAnsi="Arial" w:cs="Arial"/>
                <w:szCs w:val="22"/>
              </w:rPr>
            </w:pPr>
            <w:r w:rsidRPr="002E0D26">
              <w:rPr>
                <w:rFonts w:ascii="Arial" w:hAnsi="Arial" w:cs="Arial"/>
                <w:b/>
                <w:szCs w:val="22"/>
              </w:rPr>
              <w:t>APELLIDOS Y NOMBRE</w:t>
            </w:r>
          </w:p>
        </w:tc>
      </w:tr>
      <w:tr w:rsidR="003C5117" w:rsidRPr="002E0D26" w14:paraId="08D814A7" w14:textId="77777777" w:rsidTr="008B5FD8">
        <w:trPr>
          <w:trHeight w:val="806"/>
        </w:trPr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BCF97" w14:textId="77777777" w:rsidR="003C5117" w:rsidRPr="002E0D26" w:rsidRDefault="003C5117" w:rsidP="00DF4CF5">
            <w:pPr>
              <w:autoSpaceDE w:val="0"/>
              <w:autoSpaceDN w:val="0"/>
              <w:adjustRightInd w:val="0"/>
              <w:spacing w:line="276" w:lineRule="auto"/>
              <w:ind w:left="284"/>
              <w:rPr>
                <w:rFonts w:ascii="Arial" w:hAnsi="Arial" w:cs="Arial"/>
                <w:b/>
                <w:szCs w:val="22"/>
              </w:rPr>
            </w:pPr>
            <w:r w:rsidRPr="002E0D26">
              <w:rPr>
                <w:rFonts w:ascii="Arial" w:hAnsi="Arial" w:cs="Arial"/>
                <w:b/>
                <w:szCs w:val="22"/>
              </w:rPr>
              <w:t>NIF</w:t>
            </w:r>
          </w:p>
          <w:p w14:paraId="5C47D2DC" w14:textId="77777777" w:rsidR="003C5117" w:rsidRPr="002E0D26" w:rsidRDefault="003C5117" w:rsidP="00DF4CF5">
            <w:pPr>
              <w:autoSpaceDE w:val="0"/>
              <w:autoSpaceDN w:val="0"/>
              <w:adjustRightInd w:val="0"/>
              <w:spacing w:line="276" w:lineRule="auto"/>
              <w:ind w:left="284"/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4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11731" w14:textId="77777777" w:rsidR="003C5117" w:rsidRPr="002E0D26" w:rsidRDefault="003C5117" w:rsidP="00DF4CF5">
            <w:pPr>
              <w:autoSpaceDE w:val="0"/>
              <w:autoSpaceDN w:val="0"/>
              <w:adjustRightInd w:val="0"/>
              <w:spacing w:line="276" w:lineRule="auto"/>
              <w:ind w:left="284"/>
              <w:rPr>
                <w:rFonts w:ascii="Arial" w:hAnsi="Arial" w:cs="Arial"/>
                <w:b/>
                <w:szCs w:val="22"/>
              </w:rPr>
            </w:pPr>
            <w:r w:rsidRPr="002E0D26">
              <w:rPr>
                <w:rFonts w:ascii="Arial" w:hAnsi="Arial" w:cs="Arial"/>
                <w:b/>
                <w:szCs w:val="22"/>
              </w:rPr>
              <w:t>ACTUA EN CALIDAD DE</w:t>
            </w:r>
          </w:p>
          <w:p w14:paraId="6F938166" w14:textId="77777777" w:rsidR="003C5117" w:rsidRPr="002E0D26" w:rsidRDefault="003C5117" w:rsidP="00DF4CF5">
            <w:pPr>
              <w:autoSpaceDE w:val="0"/>
              <w:autoSpaceDN w:val="0"/>
              <w:adjustRightInd w:val="0"/>
              <w:spacing w:line="276" w:lineRule="auto"/>
              <w:ind w:left="284"/>
              <w:rPr>
                <w:rFonts w:ascii="Arial" w:hAnsi="Arial" w:cs="Arial"/>
                <w:b/>
                <w:szCs w:val="22"/>
              </w:rPr>
            </w:pPr>
          </w:p>
        </w:tc>
      </w:tr>
      <w:tr w:rsidR="003C5117" w:rsidRPr="002E0D26" w14:paraId="79A1EB3C" w14:textId="77777777" w:rsidTr="008B5FD8">
        <w:trPr>
          <w:trHeight w:val="542"/>
        </w:trPr>
        <w:tc>
          <w:tcPr>
            <w:tcW w:w="9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D020A" w14:textId="77777777" w:rsidR="003C5117" w:rsidRPr="002E0D26" w:rsidRDefault="003C5117" w:rsidP="00DF4CF5">
            <w:pPr>
              <w:autoSpaceDE w:val="0"/>
              <w:autoSpaceDN w:val="0"/>
              <w:adjustRightInd w:val="0"/>
              <w:spacing w:line="276" w:lineRule="auto"/>
              <w:ind w:left="284"/>
              <w:jc w:val="both"/>
              <w:rPr>
                <w:rFonts w:ascii="Arial" w:hAnsi="Arial" w:cs="Arial"/>
                <w:szCs w:val="22"/>
              </w:rPr>
            </w:pPr>
            <w:r w:rsidRPr="002E0D26">
              <w:rPr>
                <w:rFonts w:ascii="Arial" w:hAnsi="Arial" w:cs="Arial"/>
                <w:szCs w:val="22"/>
              </w:rPr>
              <w:t>FIRMA</w:t>
            </w:r>
          </w:p>
          <w:p w14:paraId="76641C63" w14:textId="77777777" w:rsidR="003C5117" w:rsidRPr="002E0D26" w:rsidRDefault="003C5117" w:rsidP="00DF4CF5">
            <w:pPr>
              <w:autoSpaceDE w:val="0"/>
              <w:autoSpaceDN w:val="0"/>
              <w:adjustRightInd w:val="0"/>
              <w:spacing w:line="276" w:lineRule="auto"/>
              <w:ind w:left="284"/>
              <w:jc w:val="both"/>
              <w:rPr>
                <w:rFonts w:ascii="Arial" w:hAnsi="Arial" w:cs="Arial"/>
                <w:b/>
                <w:szCs w:val="22"/>
              </w:rPr>
            </w:pPr>
          </w:p>
        </w:tc>
      </w:tr>
    </w:tbl>
    <w:p w14:paraId="53CA64F1" w14:textId="77777777" w:rsidR="003C5117" w:rsidRPr="002E0D26" w:rsidRDefault="003C5117" w:rsidP="00DF4CF5">
      <w:pPr>
        <w:autoSpaceDE w:val="0"/>
        <w:autoSpaceDN w:val="0"/>
        <w:adjustRightInd w:val="0"/>
        <w:spacing w:line="276" w:lineRule="auto"/>
        <w:ind w:left="284"/>
        <w:jc w:val="both"/>
        <w:rPr>
          <w:rFonts w:ascii="Arial" w:hAnsi="Arial" w:cs="Arial"/>
          <w:szCs w:val="22"/>
        </w:rPr>
      </w:pPr>
    </w:p>
    <w:p w14:paraId="168F4D0B" w14:textId="77777777" w:rsidR="003C5117" w:rsidRPr="002E0D26" w:rsidRDefault="003C5117" w:rsidP="00DF4CF5">
      <w:pPr>
        <w:autoSpaceDE w:val="0"/>
        <w:autoSpaceDN w:val="0"/>
        <w:adjustRightInd w:val="0"/>
        <w:spacing w:line="276" w:lineRule="auto"/>
        <w:ind w:left="284"/>
        <w:jc w:val="both"/>
        <w:rPr>
          <w:rFonts w:ascii="Arial" w:hAnsi="Arial" w:cs="Arial"/>
          <w:szCs w:val="22"/>
        </w:rPr>
      </w:pPr>
      <w:r w:rsidRPr="002E0D26">
        <w:rPr>
          <w:rFonts w:ascii="Arial" w:hAnsi="Arial" w:cs="Arial"/>
          <w:szCs w:val="22"/>
        </w:rPr>
        <w:t xml:space="preserve">........................., a .................. de ...................................... de </w:t>
      </w:r>
      <w:proofErr w:type="gramStart"/>
      <w:r w:rsidRPr="002E0D26">
        <w:rPr>
          <w:rFonts w:ascii="Arial" w:hAnsi="Arial" w:cs="Arial"/>
          <w:szCs w:val="22"/>
        </w:rPr>
        <w:t>…….</w:t>
      </w:r>
      <w:proofErr w:type="gramEnd"/>
      <w:r w:rsidRPr="002E0D26">
        <w:rPr>
          <w:rFonts w:ascii="Arial" w:hAnsi="Arial" w:cs="Arial"/>
          <w:szCs w:val="22"/>
        </w:rPr>
        <w:t>.</w:t>
      </w:r>
    </w:p>
    <w:p w14:paraId="128B4A28" w14:textId="77777777" w:rsidR="003C5117" w:rsidRPr="002E0D26" w:rsidRDefault="003C5117" w:rsidP="00DF4CF5">
      <w:pPr>
        <w:autoSpaceDE w:val="0"/>
        <w:autoSpaceDN w:val="0"/>
        <w:adjustRightInd w:val="0"/>
        <w:spacing w:line="276" w:lineRule="auto"/>
        <w:ind w:left="284"/>
        <w:jc w:val="both"/>
        <w:rPr>
          <w:rFonts w:ascii="Arial" w:hAnsi="Arial" w:cs="Arial"/>
          <w:szCs w:val="22"/>
        </w:rPr>
      </w:pPr>
    </w:p>
    <w:p w14:paraId="04A8ABFD" w14:textId="77777777" w:rsidR="003C5117" w:rsidRPr="002E0D26" w:rsidRDefault="003C5117" w:rsidP="00DF4CF5">
      <w:pPr>
        <w:pStyle w:val="ESTANDAR"/>
        <w:spacing w:line="276" w:lineRule="auto"/>
        <w:ind w:left="284"/>
        <w:jc w:val="center"/>
        <w:rPr>
          <w:rFonts w:ascii="Arial Narrow" w:hAnsi="Arial Narrow" w:cs="Arial"/>
          <w:sz w:val="22"/>
          <w:szCs w:val="22"/>
        </w:rPr>
      </w:pPr>
      <w:r w:rsidRPr="002E0D26">
        <w:rPr>
          <w:rFonts w:ascii="Arial Narrow" w:hAnsi="Arial Narrow" w:cs="Arial"/>
          <w:sz w:val="22"/>
          <w:szCs w:val="22"/>
        </w:rPr>
        <w:t>Firma y sello del licitador</w:t>
      </w:r>
    </w:p>
    <w:p w14:paraId="55DAB903" w14:textId="48CEB711" w:rsidR="003C5117" w:rsidRDefault="003C5117" w:rsidP="00DF4CF5">
      <w:pPr>
        <w:spacing w:line="276" w:lineRule="auto"/>
        <w:ind w:left="284"/>
        <w:rPr>
          <w:rFonts w:ascii="Arial" w:hAnsi="Arial" w:cs="Arial"/>
          <w:b/>
          <w:bCs/>
          <w:color w:val="000000"/>
          <w:szCs w:val="22"/>
          <w:lang w:val="es-ES"/>
        </w:rPr>
      </w:pPr>
    </w:p>
    <w:p w14:paraId="3D51F58C" w14:textId="0C45D314" w:rsidR="00DF4CF5" w:rsidRDefault="00DF4CF5" w:rsidP="00DF4CF5">
      <w:pPr>
        <w:spacing w:line="276" w:lineRule="auto"/>
        <w:ind w:left="284"/>
        <w:rPr>
          <w:rFonts w:ascii="Arial" w:hAnsi="Arial" w:cs="Arial"/>
          <w:b/>
          <w:bCs/>
          <w:color w:val="000000"/>
          <w:szCs w:val="22"/>
          <w:lang w:val="es-ES"/>
        </w:rPr>
      </w:pPr>
    </w:p>
    <w:p w14:paraId="727F95A0" w14:textId="77777777" w:rsidR="0011275B" w:rsidRDefault="0011275B" w:rsidP="00DF4CF5">
      <w:pPr>
        <w:spacing w:line="276" w:lineRule="auto"/>
        <w:ind w:left="284"/>
        <w:rPr>
          <w:rFonts w:ascii="Arial" w:hAnsi="Arial" w:cs="Arial"/>
          <w:b/>
          <w:bCs/>
          <w:color w:val="000000"/>
          <w:szCs w:val="22"/>
          <w:lang w:val="es-ES"/>
        </w:rPr>
      </w:pPr>
    </w:p>
    <w:p w14:paraId="36D13743" w14:textId="77777777" w:rsidR="0011275B" w:rsidRDefault="0011275B" w:rsidP="00DF4CF5">
      <w:pPr>
        <w:spacing w:line="276" w:lineRule="auto"/>
        <w:ind w:left="284"/>
        <w:rPr>
          <w:rFonts w:ascii="Arial" w:hAnsi="Arial" w:cs="Arial"/>
          <w:b/>
          <w:bCs/>
          <w:color w:val="000000"/>
          <w:szCs w:val="22"/>
          <w:lang w:val="es-ES"/>
        </w:rPr>
      </w:pPr>
    </w:p>
    <w:p w14:paraId="5623F086" w14:textId="77777777" w:rsidR="003C5117" w:rsidRPr="002E0D26" w:rsidRDefault="003C5117" w:rsidP="00DF4CF5">
      <w:pPr>
        <w:spacing w:line="276" w:lineRule="auto"/>
        <w:ind w:left="284"/>
        <w:rPr>
          <w:rFonts w:ascii="Arial" w:hAnsi="Arial" w:cs="Arial"/>
          <w:b/>
          <w:bCs/>
          <w:color w:val="000000"/>
          <w:sz w:val="18"/>
          <w:szCs w:val="18"/>
          <w:lang w:val="es-ES"/>
        </w:rPr>
      </w:pPr>
    </w:p>
    <w:p w14:paraId="3BCF2869" w14:textId="007B6092" w:rsidR="003C5117" w:rsidRPr="006B6A26" w:rsidRDefault="003C5117" w:rsidP="00DF4CF5">
      <w:pPr>
        <w:spacing w:line="276" w:lineRule="auto"/>
        <w:ind w:left="284"/>
        <w:rPr>
          <w:rFonts w:ascii="Verdana" w:hAnsi="Verdana" w:cs="Arial"/>
          <w:szCs w:val="22"/>
        </w:rPr>
      </w:pPr>
      <w:r w:rsidRPr="002E0D26">
        <w:rPr>
          <w:rFonts w:ascii="Arial" w:hAnsi="Arial" w:cs="Arial"/>
          <w:b/>
          <w:bCs/>
          <w:color w:val="000000"/>
          <w:sz w:val="18"/>
          <w:szCs w:val="18"/>
          <w:lang w:val="es-ES"/>
        </w:rPr>
        <w:t xml:space="preserve">NOTA: </w:t>
      </w:r>
      <w:r w:rsidRPr="002E0D26">
        <w:rPr>
          <w:rFonts w:ascii="Arial" w:hAnsi="Arial" w:cs="Arial"/>
          <w:bCs/>
          <w:i/>
          <w:color w:val="000000"/>
          <w:sz w:val="18"/>
          <w:szCs w:val="18"/>
          <w:lang w:val="es-ES"/>
        </w:rPr>
        <w:t xml:space="preserve">La oposición manifestada por el firmante puede ser revocada en cualquier momento mediante escrito dirigido a la Tesorería General de </w:t>
      </w:r>
      <w:r w:rsidR="009D1072">
        <w:rPr>
          <w:rFonts w:ascii="Arial" w:hAnsi="Arial" w:cs="Arial"/>
          <w:bCs/>
          <w:i/>
          <w:color w:val="000000"/>
          <w:sz w:val="18"/>
          <w:szCs w:val="18"/>
          <w:lang w:val="es-ES"/>
        </w:rPr>
        <w:t>la</w:t>
      </w:r>
      <w:r w:rsidRPr="002E0D26">
        <w:rPr>
          <w:rFonts w:ascii="Arial" w:hAnsi="Arial" w:cs="Arial"/>
          <w:bCs/>
          <w:i/>
          <w:color w:val="000000"/>
          <w:sz w:val="18"/>
          <w:szCs w:val="18"/>
          <w:lang w:val="es-ES"/>
        </w:rPr>
        <w:t xml:space="preserve"> Seguridad Social ______________________________</w:t>
      </w:r>
    </w:p>
    <w:sectPr w:rsidR="003C5117" w:rsidRPr="006B6A26" w:rsidSect="00FD59D2">
      <w:headerReference w:type="default" r:id="rId8"/>
      <w:footerReference w:type="even" r:id="rId9"/>
      <w:footerReference w:type="default" r:id="rId10"/>
      <w:type w:val="continuous"/>
      <w:pgSz w:w="11906" w:h="16838"/>
      <w:pgMar w:top="2552" w:right="849" w:bottom="851" w:left="851" w:header="794" w:footer="2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75406" w14:textId="77777777" w:rsidR="00517BE2" w:rsidRDefault="00517BE2">
      <w:r>
        <w:separator/>
      </w:r>
    </w:p>
  </w:endnote>
  <w:endnote w:type="continuationSeparator" w:id="0">
    <w:p w14:paraId="70B00203" w14:textId="77777777" w:rsidR="00517BE2" w:rsidRDefault="00517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-SM">
    <w:altName w:val="Courier New"/>
    <w:charset w:val="00"/>
    <w:family w:val="modern"/>
    <w:pitch w:val="fixed"/>
    <w:sig w:usb0="00000287" w:usb1="00000000" w:usb2="00000000" w:usb3="00000000" w:csb0="0000009F" w:csb1="00000000"/>
  </w:font>
  <w:font w:name="Arial Narrow-SM">
    <w:altName w:val="Arial Narrow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C446" w14:textId="77777777" w:rsidR="00517BE2" w:rsidRDefault="00517BE2" w:rsidP="002D0C5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5FC8426" w14:textId="77777777" w:rsidR="00517BE2" w:rsidRDefault="00517BE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98B70" w14:textId="77777777" w:rsidR="00517BE2" w:rsidRDefault="00517BE2" w:rsidP="00DE1AE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F1084E">
      <w:rPr>
        <w:rStyle w:val="Nmerodepgina"/>
        <w:noProof/>
      </w:rPr>
      <w:t>10</w:t>
    </w:r>
    <w:r>
      <w:rPr>
        <w:rStyle w:val="Nmerodepgina"/>
      </w:rPr>
      <w:fldChar w:fldCharType="end"/>
    </w:r>
  </w:p>
  <w:p w14:paraId="5C775EEB" w14:textId="77777777" w:rsidR="00F17081" w:rsidRDefault="00F170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CF283" w14:textId="77777777" w:rsidR="00517BE2" w:rsidRDefault="00517BE2">
      <w:r>
        <w:separator/>
      </w:r>
    </w:p>
  </w:footnote>
  <w:footnote w:type="continuationSeparator" w:id="0">
    <w:p w14:paraId="035B3367" w14:textId="77777777" w:rsidR="00517BE2" w:rsidRDefault="00517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08" w:type="dxa"/>
      <w:shd w:val="clear" w:color="auto" w:fill="FFFFFF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500"/>
      <w:gridCol w:w="3603"/>
      <w:gridCol w:w="450"/>
      <w:gridCol w:w="1818"/>
      <w:gridCol w:w="1050"/>
      <w:gridCol w:w="2087"/>
    </w:tblGrid>
    <w:tr w:rsidR="00517BE2" w:rsidRPr="00CA32D9" w14:paraId="0297ED18" w14:textId="77777777" w:rsidTr="00384B26">
      <w:trPr>
        <w:cantSplit/>
        <w:trHeight w:val="278"/>
      </w:trPr>
      <w:tc>
        <w:tcPr>
          <w:tcW w:w="1500" w:type="dxa"/>
          <w:vMerge w:val="restart"/>
          <w:shd w:val="clear" w:color="auto" w:fill="FFFFFF"/>
        </w:tcPr>
        <w:p w14:paraId="5379D8E1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Verdana" w:hAnsi="Verdana"/>
              <w:noProof/>
              <w:color w:val="000000"/>
              <w:sz w:val="20"/>
              <w:lang w:val="es-ES"/>
            </w:rPr>
          </w:pPr>
          <w:r>
            <w:rPr>
              <w:rFonts w:ascii="Verdana" w:hAnsi="Verdana"/>
              <w:noProof/>
              <w:color w:val="000000"/>
              <w:sz w:val="20"/>
              <w:lang w:val="es-ES"/>
            </w:rPr>
            <w:drawing>
              <wp:anchor distT="0" distB="0" distL="114300" distR="114300" simplePos="0" relativeHeight="251660288" behindDoc="0" locked="0" layoutInCell="1" allowOverlap="1" wp14:anchorId="7CCA634F" wp14:editId="7B50B95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56615" cy="704215"/>
                <wp:effectExtent l="0" t="0" r="0" b="0"/>
                <wp:wrapNone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6615" cy="704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03" w:type="dxa"/>
          <w:shd w:val="clear" w:color="auto" w:fill="FFFFFF"/>
        </w:tcPr>
        <w:p w14:paraId="048200F7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Arial" w:hAnsi="Arial"/>
              <w:position w:val="12"/>
              <w:sz w:val="2"/>
              <w:szCs w:val="2"/>
              <w:lang w:val="es-ES"/>
            </w:rPr>
          </w:pPr>
        </w:p>
      </w:tc>
      <w:tc>
        <w:tcPr>
          <w:tcW w:w="450" w:type="dxa"/>
          <w:vMerge w:val="restart"/>
          <w:shd w:val="clear" w:color="auto" w:fill="FFFFFF"/>
        </w:tcPr>
        <w:p w14:paraId="0A6BB350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Courier New-SM" w:hAnsi="Courier New-SM"/>
              <w:position w:val="12"/>
              <w:sz w:val="2"/>
              <w:szCs w:val="2"/>
              <w:lang w:val="es-ES"/>
            </w:rPr>
          </w:pPr>
        </w:p>
      </w:tc>
      <w:tc>
        <w:tcPr>
          <w:tcW w:w="1818" w:type="dxa"/>
          <w:shd w:val="clear" w:color="auto" w:fill="FFFFFF"/>
        </w:tcPr>
        <w:p w14:paraId="60CAC4A6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Arial" w:hAnsi="Arial"/>
              <w:sz w:val="14"/>
              <w:lang w:val="es-ES"/>
            </w:rPr>
          </w:pPr>
        </w:p>
      </w:tc>
      <w:tc>
        <w:tcPr>
          <w:tcW w:w="3137" w:type="dxa"/>
          <w:gridSpan w:val="2"/>
          <w:shd w:val="pct25" w:color="auto" w:fill="E0E0E0"/>
        </w:tcPr>
        <w:p w14:paraId="5DE7042C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Arial" w:hAnsi="Arial"/>
              <w:sz w:val="14"/>
              <w:lang w:val="es-ES"/>
            </w:rPr>
          </w:pPr>
        </w:p>
      </w:tc>
    </w:tr>
    <w:tr w:rsidR="00517BE2" w:rsidRPr="00CA32D9" w14:paraId="52DC13FB" w14:textId="77777777" w:rsidTr="00384B26">
      <w:trPr>
        <w:cantSplit/>
        <w:trHeight w:val="721"/>
      </w:trPr>
      <w:tc>
        <w:tcPr>
          <w:tcW w:w="1500" w:type="dxa"/>
          <w:vMerge/>
          <w:shd w:val="clear" w:color="auto" w:fill="FFFFFF"/>
        </w:tcPr>
        <w:p w14:paraId="196F74C8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Arial Narrow-SM" w:hAnsi="Arial Narrow-SM"/>
              <w:position w:val="12"/>
              <w:sz w:val="230"/>
              <w:lang w:val="es-ES"/>
            </w:rPr>
          </w:pPr>
        </w:p>
      </w:tc>
      <w:tc>
        <w:tcPr>
          <w:tcW w:w="3603" w:type="dxa"/>
          <w:shd w:val="clear" w:color="auto" w:fill="FFFFFF"/>
        </w:tcPr>
        <w:p w14:paraId="63DFE5F0" w14:textId="77777777" w:rsidR="00517BE2" w:rsidRPr="00CA32D9" w:rsidRDefault="00517BE2" w:rsidP="00384B26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ind w:right="-992"/>
            <w:rPr>
              <w:rFonts w:ascii="Gill Sans" w:hAnsi="Gill Sans"/>
              <w:kern w:val="18"/>
              <w:sz w:val="20"/>
              <w:lang w:val="es-ES"/>
            </w:rPr>
          </w:pPr>
          <w:r w:rsidRPr="00CA32D9">
            <w:rPr>
              <w:rFonts w:ascii="Gill Sans" w:hAnsi="Gill Sans"/>
              <w:kern w:val="18"/>
              <w:sz w:val="20"/>
              <w:lang w:val="es-ES"/>
            </w:rPr>
            <w:t xml:space="preserve">MINISTERIO </w:t>
          </w:r>
        </w:p>
        <w:p w14:paraId="1F850B65" w14:textId="77777777" w:rsidR="00517BE2" w:rsidRPr="00CA32D9" w:rsidRDefault="00517BE2" w:rsidP="00384B26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ind w:right="-992"/>
            <w:rPr>
              <w:rFonts w:ascii="Gill Sans" w:hAnsi="Gill Sans"/>
              <w:kern w:val="18"/>
              <w:sz w:val="20"/>
              <w:lang w:val="es-ES"/>
            </w:rPr>
          </w:pPr>
          <w:r>
            <w:rPr>
              <w:rFonts w:ascii="Gill Sans" w:hAnsi="Gill Sans"/>
              <w:kern w:val="18"/>
              <w:sz w:val="20"/>
              <w:lang w:val="es-ES"/>
            </w:rPr>
            <w:t>DE INCLUSION, SEGURIDAD SOCIAL</w:t>
          </w:r>
        </w:p>
        <w:p w14:paraId="4E12E80C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hAnsi="Gill Sans"/>
              <w:kern w:val="18"/>
              <w:sz w:val="20"/>
              <w:lang w:val="es-ES"/>
            </w:rPr>
          </w:pPr>
          <w:r>
            <w:rPr>
              <w:rFonts w:ascii="Gill Sans" w:hAnsi="Gill Sans"/>
              <w:kern w:val="18"/>
              <w:sz w:val="20"/>
              <w:lang w:val="es-ES"/>
            </w:rPr>
            <w:t>Y MIGRACIONES</w:t>
          </w:r>
        </w:p>
      </w:tc>
      <w:tc>
        <w:tcPr>
          <w:tcW w:w="450" w:type="dxa"/>
          <w:vMerge/>
          <w:shd w:val="clear" w:color="auto" w:fill="FFFFFF"/>
        </w:tcPr>
        <w:p w14:paraId="465D03B4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hAnsi="Gill Sans"/>
              <w:position w:val="12"/>
              <w:sz w:val="230"/>
              <w:lang w:val="es-ES"/>
            </w:rPr>
          </w:pPr>
        </w:p>
      </w:tc>
      <w:tc>
        <w:tcPr>
          <w:tcW w:w="1818" w:type="dxa"/>
          <w:shd w:val="clear" w:color="auto" w:fill="FFFFFF"/>
        </w:tcPr>
        <w:p w14:paraId="7963E714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  <w:p w14:paraId="08A4F08A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  <w:p w14:paraId="3AACA4CA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  <w:p w14:paraId="0C3ABE3D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</w:tc>
      <w:tc>
        <w:tcPr>
          <w:tcW w:w="1050" w:type="dxa"/>
          <w:shd w:val="clear" w:color="auto" w:fill="FFFFFF"/>
        </w:tcPr>
        <w:p w14:paraId="44A0F05E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ind w:left="142"/>
            <w:rPr>
              <w:rFonts w:ascii="Gill Sans" w:hAnsi="Gill Sans"/>
              <w:sz w:val="14"/>
              <w:lang w:val="es-ES"/>
            </w:rPr>
          </w:pPr>
          <w:r>
            <w:rPr>
              <w:noProof/>
              <w:sz w:val="20"/>
              <w:lang w:val="es-ES"/>
            </w:rPr>
            <w:drawing>
              <wp:inline distT="0" distB="0" distL="0" distR="0" wp14:anchorId="62E44C19" wp14:editId="6B484C26">
                <wp:extent cx="571500" cy="533400"/>
                <wp:effectExtent l="19050" t="0" r="0" b="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33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87" w:type="dxa"/>
          <w:shd w:val="clear" w:color="auto" w:fill="FFFFFF"/>
        </w:tcPr>
        <w:p w14:paraId="6D32278E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</w:p>
        <w:p w14:paraId="38245185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</w:p>
        <w:p w14:paraId="64583A8C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</w:p>
        <w:p w14:paraId="27CB07E5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  <w:r w:rsidRPr="00CA32D9">
            <w:rPr>
              <w:rFonts w:ascii="Gill Sans" w:hAnsi="Gill Sans"/>
              <w:sz w:val="14"/>
              <w:lang w:val="es-ES"/>
            </w:rPr>
            <w:t>TESORERÍA GENERAL</w:t>
          </w:r>
        </w:p>
        <w:p w14:paraId="32FA9969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  <w:r w:rsidRPr="00CA32D9">
            <w:rPr>
              <w:rFonts w:ascii="Gill Sans" w:hAnsi="Gill Sans"/>
              <w:sz w:val="14"/>
              <w:lang w:val="es-ES"/>
            </w:rPr>
            <w:t>DE LA SEGURIDAD SOCIAL</w:t>
          </w:r>
        </w:p>
      </w:tc>
    </w:tr>
  </w:tbl>
  <w:p w14:paraId="5FF75EEC" w14:textId="77777777" w:rsidR="00517BE2" w:rsidRPr="00CA32D9" w:rsidRDefault="00517B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5A0D478"/>
    <w:multiLevelType w:val="hybridMultilevel"/>
    <w:tmpl w:val="F0941F9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B7A74F5"/>
    <w:multiLevelType w:val="hybridMultilevel"/>
    <w:tmpl w:val="4F6AF91C"/>
    <w:lvl w:ilvl="0" w:tplc="B33442F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56BED"/>
    <w:multiLevelType w:val="hybridMultilevel"/>
    <w:tmpl w:val="6FC8B02C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88274CE"/>
    <w:multiLevelType w:val="hybridMultilevel"/>
    <w:tmpl w:val="94B09364"/>
    <w:lvl w:ilvl="0" w:tplc="62ACD744">
      <w:start w:val="1"/>
      <w:numFmt w:val="lowerLetter"/>
      <w:lvlText w:val="%1)"/>
      <w:lvlJc w:val="left"/>
      <w:pPr>
        <w:ind w:left="4188" w:hanging="360"/>
      </w:pPr>
      <w:rPr>
        <w:rFonts w:hint="default"/>
      </w:rPr>
    </w:lvl>
    <w:lvl w:ilvl="1" w:tplc="D108D8D4">
      <w:numFmt w:val="bullet"/>
      <w:lvlText w:val="-"/>
      <w:lvlJc w:val="left"/>
      <w:pPr>
        <w:ind w:left="2211" w:hanging="36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ind w:left="2931" w:hanging="180"/>
      </w:pPr>
    </w:lvl>
    <w:lvl w:ilvl="3" w:tplc="0C0A000F" w:tentative="1">
      <w:start w:val="1"/>
      <w:numFmt w:val="decimal"/>
      <w:lvlText w:val="%4."/>
      <w:lvlJc w:val="left"/>
      <w:pPr>
        <w:ind w:left="3651" w:hanging="360"/>
      </w:pPr>
    </w:lvl>
    <w:lvl w:ilvl="4" w:tplc="0C0A0019" w:tentative="1">
      <w:start w:val="1"/>
      <w:numFmt w:val="lowerLetter"/>
      <w:lvlText w:val="%5."/>
      <w:lvlJc w:val="left"/>
      <w:pPr>
        <w:ind w:left="4371" w:hanging="360"/>
      </w:pPr>
    </w:lvl>
    <w:lvl w:ilvl="5" w:tplc="0C0A001B" w:tentative="1">
      <w:start w:val="1"/>
      <w:numFmt w:val="lowerRoman"/>
      <w:lvlText w:val="%6."/>
      <w:lvlJc w:val="right"/>
      <w:pPr>
        <w:ind w:left="5091" w:hanging="180"/>
      </w:pPr>
    </w:lvl>
    <w:lvl w:ilvl="6" w:tplc="0C0A000F" w:tentative="1">
      <w:start w:val="1"/>
      <w:numFmt w:val="decimal"/>
      <w:lvlText w:val="%7."/>
      <w:lvlJc w:val="left"/>
      <w:pPr>
        <w:ind w:left="5811" w:hanging="360"/>
      </w:pPr>
    </w:lvl>
    <w:lvl w:ilvl="7" w:tplc="0C0A0019" w:tentative="1">
      <w:start w:val="1"/>
      <w:numFmt w:val="lowerLetter"/>
      <w:lvlText w:val="%8."/>
      <w:lvlJc w:val="left"/>
      <w:pPr>
        <w:ind w:left="6531" w:hanging="360"/>
      </w:pPr>
    </w:lvl>
    <w:lvl w:ilvl="8" w:tplc="0C0A001B" w:tentative="1">
      <w:start w:val="1"/>
      <w:numFmt w:val="lowerRoman"/>
      <w:lvlText w:val="%9."/>
      <w:lvlJc w:val="right"/>
      <w:pPr>
        <w:ind w:left="7251" w:hanging="180"/>
      </w:pPr>
    </w:lvl>
  </w:abstractNum>
  <w:abstractNum w:abstractNumId="4" w15:restartNumberingAfterBreak="0">
    <w:nsid w:val="2DE13B4F"/>
    <w:multiLevelType w:val="multilevel"/>
    <w:tmpl w:val="E79AC0DA"/>
    <w:styleLink w:val="Estilo3"/>
    <w:lvl w:ilvl="0">
      <w:start w:val="1"/>
      <w:numFmt w:val="none"/>
      <w:lvlText w:val="20.1"/>
      <w:lvlJc w:val="left"/>
      <w:pPr>
        <w:ind w:left="1287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93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46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99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52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05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58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511" w:hanging="363"/>
      </w:pPr>
      <w:rPr>
        <w:rFonts w:hint="default"/>
      </w:rPr>
    </w:lvl>
  </w:abstractNum>
  <w:abstractNum w:abstractNumId="5" w15:restartNumberingAfterBreak="0">
    <w:nsid w:val="344F65B1"/>
    <w:multiLevelType w:val="hybridMultilevel"/>
    <w:tmpl w:val="2ED8A2A4"/>
    <w:lvl w:ilvl="0" w:tplc="3BB01714">
      <w:start w:val="1"/>
      <w:numFmt w:val="decimal"/>
      <w:lvlText w:val="%1."/>
      <w:lvlJc w:val="left"/>
      <w:pPr>
        <w:ind w:left="1004" w:hanging="360"/>
      </w:pPr>
      <w:rPr>
        <w:b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3A1508B0"/>
    <w:multiLevelType w:val="hybridMultilevel"/>
    <w:tmpl w:val="B65A3A9E"/>
    <w:lvl w:ilvl="0" w:tplc="1DD0680B">
      <w:start w:val="1"/>
      <w:numFmt w:val="bullet"/>
      <w:lvlText w:val="•"/>
      <w:lvlJc w:val="left"/>
    </w:lvl>
    <w:lvl w:ilvl="1" w:tplc="FFFFFFFF">
      <w:start w:val="1"/>
      <w:numFmt w:val="ideographDigital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D1B77C4"/>
    <w:multiLevelType w:val="hybridMultilevel"/>
    <w:tmpl w:val="FA145CE6"/>
    <w:lvl w:ilvl="0" w:tplc="038EB818">
      <w:start w:val="1"/>
      <w:numFmt w:val="decimal"/>
      <w:lvlText w:val="%1."/>
      <w:lvlJc w:val="left"/>
      <w:pPr>
        <w:ind w:left="100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723" w:hanging="360"/>
      </w:pPr>
    </w:lvl>
    <w:lvl w:ilvl="2" w:tplc="0C0A001B" w:tentative="1">
      <w:start w:val="1"/>
      <w:numFmt w:val="lowerRoman"/>
      <w:lvlText w:val="%3."/>
      <w:lvlJc w:val="right"/>
      <w:pPr>
        <w:ind w:left="2443" w:hanging="180"/>
      </w:pPr>
    </w:lvl>
    <w:lvl w:ilvl="3" w:tplc="0C0A000F" w:tentative="1">
      <w:start w:val="1"/>
      <w:numFmt w:val="decimal"/>
      <w:lvlText w:val="%4."/>
      <w:lvlJc w:val="left"/>
      <w:pPr>
        <w:ind w:left="3163" w:hanging="360"/>
      </w:pPr>
    </w:lvl>
    <w:lvl w:ilvl="4" w:tplc="0C0A0019" w:tentative="1">
      <w:start w:val="1"/>
      <w:numFmt w:val="lowerLetter"/>
      <w:lvlText w:val="%5."/>
      <w:lvlJc w:val="left"/>
      <w:pPr>
        <w:ind w:left="3883" w:hanging="360"/>
      </w:pPr>
    </w:lvl>
    <w:lvl w:ilvl="5" w:tplc="0C0A001B" w:tentative="1">
      <w:start w:val="1"/>
      <w:numFmt w:val="lowerRoman"/>
      <w:lvlText w:val="%6."/>
      <w:lvlJc w:val="right"/>
      <w:pPr>
        <w:ind w:left="4603" w:hanging="180"/>
      </w:pPr>
    </w:lvl>
    <w:lvl w:ilvl="6" w:tplc="0C0A000F" w:tentative="1">
      <w:start w:val="1"/>
      <w:numFmt w:val="decimal"/>
      <w:lvlText w:val="%7."/>
      <w:lvlJc w:val="left"/>
      <w:pPr>
        <w:ind w:left="5323" w:hanging="360"/>
      </w:pPr>
    </w:lvl>
    <w:lvl w:ilvl="7" w:tplc="0C0A0019" w:tentative="1">
      <w:start w:val="1"/>
      <w:numFmt w:val="lowerLetter"/>
      <w:lvlText w:val="%8."/>
      <w:lvlJc w:val="left"/>
      <w:pPr>
        <w:ind w:left="6043" w:hanging="360"/>
      </w:pPr>
    </w:lvl>
    <w:lvl w:ilvl="8" w:tplc="0C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8" w15:restartNumberingAfterBreak="0">
    <w:nsid w:val="442162E9"/>
    <w:multiLevelType w:val="multilevel"/>
    <w:tmpl w:val="4E4AE7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9" w15:restartNumberingAfterBreak="0">
    <w:nsid w:val="52C63601"/>
    <w:multiLevelType w:val="hybridMultilevel"/>
    <w:tmpl w:val="EB9ED406"/>
    <w:lvl w:ilvl="0" w:tplc="8CD664D0">
      <w:start w:val="13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  <w:b/>
        <w:sz w:val="24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555A1DE9"/>
    <w:multiLevelType w:val="multilevel"/>
    <w:tmpl w:val="80782268"/>
    <w:lvl w:ilvl="0">
      <w:start w:val="1"/>
      <w:numFmt w:val="none"/>
      <w:lvlText w:val="3.3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  <w:lvl w:ilvl="1">
      <w:start w:val="1"/>
      <w:numFmt w:val="none"/>
      <w:lvlText w:val="16.1"/>
      <w:lvlJc w:val="left"/>
      <w:pPr>
        <w:tabs>
          <w:tab w:val="num" w:pos="1287"/>
        </w:tabs>
        <w:ind w:left="1287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4"/>
      <w:numFmt w:val="decimal"/>
      <w:lvlText w:val="%4."/>
      <w:lvlJc w:val="left"/>
      <w:pPr>
        <w:tabs>
          <w:tab w:val="num" w:pos="2061"/>
        </w:tabs>
        <w:ind w:left="2061" w:hanging="36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708"/>
        </w:tabs>
        <w:ind w:left="3708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4635"/>
        </w:tabs>
        <w:ind w:left="4635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202"/>
        </w:tabs>
        <w:ind w:left="5202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129"/>
        </w:tabs>
        <w:ind w:left="6129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056"/>
        </w:tabs>
        <w:ind w:left="7056" w:hanging="2520"/>
      </w:pPr>
      <w:rPr>
        <w:rFonts w:hint="default"/>
        <w:b/>
      </w:rPr>
    </w:lvl>
  </w:abstractNum>
  <w:abstractNum w:abstractNumId="11" w15:restartNumberingAfterBreak="0">
    <w:nsid w:val="5624738B"/>
    <w:multiLevelType w:val="hybridMultilevel"/>
    <w:tmpl w:val="1200D3B0"/>
    <w:lvl w:ilvl="0" w:tplc="BF1297C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C03054"/>
    <w:multiLevelType w:val="multilevel"/>
    <w:tmpl w:val="E752C578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  <w:lvl w:ilvl="1">
      <w:start w:val="1"/>
      <w:numFmt w:val="decimal"/>
      <w:lvlText w:val="1.%2"/>
      <w:lvlJc w:val="left"/>
      <w:pPr>
        <w:tabs>
          <w:tab w:val="num" w:pos="1287"/>
        </w:tabs>
        <w:ind w:left="1287" w:hanging="720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708"/>
        </w:tabs>
        <w:ind w:left="3708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4635"/>
        </w:tabs>
        <w:ind w:left="4635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202"/>
        </w:tabs>
        <w:ind w:left="5202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129"/>
        </w:tabs>
        <w:ind w:left="6129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056"/>
        </w:tabs>
        <w:ind w:left="7056" w:hanging="2520"/>
      </w:pPr>
      <w:rPr>
        <w:rFonts w:hint="default"/>
        <w:b/>
      </w:rPr>
    </w:lvl>
  </w:abstractNum>
  <w:abstractNum w:abstractNumId="13" w15:restartNumberingAfterBreak="0">
    <w:nsid w:val="5B0C3761"/>
    <w:multiLevelType w:val="hybridMultilevel"/>
    <w:tmpl w:val="46CEA1F0"/>
    <w:lvl w:ilvl="0" w:tplc="E864DD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0F4829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1DD0680B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6007291E"/>
    <w:multiLevelType w:val="multilevel"/>
    <w:tmpl w:val="399C6DF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9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16" w15:restartNumberingAfterBreak="0">
    <w:nsid w:val="64572C5E"/>
    <w:multiLevelType w:val="hybridMultilevel"/>
    <w:tmpl w:val="D3AADE94"/>
    <w:lvl w:ilvl="0" w:tplc="B3344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05001"/>
    <w:multiLevelType w:val="hybridMultilevel"/>
    <w:tmpl w:val="BB2AEBB2"/>
    <w:lvl w:ilvl="0" w:tplc="E81AD870">
      <w:start w:val="13"/>
      <w:numFmt w:val="bullet"/>
      <w:lvlText w:val="-"/>
      <w:lvlJc w:val="left"/>
      <w:pPr>
        <w:ind w:left="1920" w:hanging="360"/>
      </w:pPr>
      <w:rPr>
        <w:rFonts w:ascii="Arial" w:eastAsia="Times New Roman" w:hAnsi="Arial" w:cs="Arial" w:hint="default"/>
        <w:b/>
        <w:sz w:val="24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8" w15:restartNumberingAfterBreak="0">
    <w:nsid w:val="77596467"/>
    <w:multiLevelType w:val="hybridMultilevel"/>
    <w:tmpl w:val="1400AC68"/>
    <w:lvl w:ilvl="0" w:tplc="E864DD9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777A6721"/>
    <w:multiLevelType w:val="hybridMultilevel"/>
    <w:tmpl w:val="6F462FDC"/>
    <w:lvl w:ilvl="0" w:tplc="8E68D14C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20" w15:restartNumberingAfterBreak="0">
    <w:nsid w:val="779A1B31"/>
    <w:multiLevelType w:val="hybridMultilevel"/>
    <w:tmpl w:val="D38088E0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8785B70"/>
    <w:multiLevelType w:val="hybridMultilevel"/>
    <w:tmpl w:val="15162AD4"/>
    <w:lvl w:ilvl="0" w:tplc="06E84882">
      <w:start w:val="22"/>
      <w:numFmt w:val="bullet"/>
      <w:lvlText w:val="-"/>
      <w:lvlJc w:val="left"/>
      <w:pPr>
        <w:ind w:left="93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2" w15:restartNumberingAfterBreak="0">
    <w:nsid w:val="789948CD"/>
    <w:multiLevelType w:val="multilevel"/>
    <w:tmpl w:val="01FC84B6"/>
    <w:lvl w:ilvl="0">
      <w:start w:val="1"/>
      <w:numFmt w:val="upperRoman"/>
      <w:pStyle w:val="Estilo1"/>
      <w:suff w:val="space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  <w:u w:val="single"/>
      </w:rPr>
    </w:lvl>
    <w:lvl w:ilvl="1">
      <w:start w:val="1"/>
      <w:numFmt w:val="decimal"/>
      <w:pStyle w:val="Estilo2"/>
      <w:isLgl/>
      <w:lvlText w:val="%1.%2."/>
      <w:lvlJc w:val="left"/>
      <w:pPr>
        <w:tabs>
          <w:tab w:val="num" w:pos="1080"/>
        </w:tabs>
        <w:ind w:left="792" w:hanging="432"/>
      </w:pPr>
      <w:rPr>
        <w:rFonts w:ascii="Times New Roman" w:hAnsi="Times New Roman"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727925356">
    <w:abstractNumId w:val="22"/>
  </w:num>
  <w:num w:numId="2" w16cid:durableId="1928151957">
    <w:abstractNumId w:val="4"/>
  </w:num>
  <w:num w:numId="3" w16cid:durableId="1857689896">
    <w:abstractNumId w:val="14"/>
  </w:num>
  <w:num w:numId="4" w16cid:durableId="1131941370">
    <w:abstractNumId w:val="0"/>
  </w:num>
  <w:num w:numId="5" w16cid:durableId="703796695">
    <w:abstractNumId w:val="13"/>
  </w:num>
  <w:num w:numId="6" w16cid:durableId="57562003">
    <w:abstractNumId w:val="6"/>
  </w:num>
  <w:num w:numId="7" w16cid:durableId="997423845">
    <w:abstractNumId w:val="5"/>
  </w:num>
  <w:num w:numId="8" w16cid:durableId="386148293">
    <w:abstractNumId w:val="10"/>
  </w:num>
  <w:num w:numId="9" w16cid:durableId="1780177670">
    <w:abstractNumId w:val="7"/>
  </w:num>
  <w:num w:numId="10" w16cid:durableId="673654798">
    <w:abstractNumId w:val="19"/>
  </w:num>
  <w:num w:numId="11" w16cid:durableId="1470904354">
    <w:abstractNumId w:val="11"/>
  </w:num>
  <w:num w:numId="12" w16cid:durableId="1636641442">
    <w:abstractNumId w:val="12"/>
  </w:num>
  <w:num w:numId="13" w16cid:durableId="1412433487">
    <w:abstractNumId w:val="8"/>
  </w:num>
  <w:num w:numId="14" w16cid:durableId="2027246347">
    <w:abstractNumId w:val="15"/>
  </w:num>
  <w:num w:numId="15" w16cid:durableId="549417711">
    <w:abstractNumId w:val="1"/>
  </w:num>
  <w:num w:numId="16" w16cid:durableId="1047682119">
    <w:abstractNumId w:val="16"/>
  </w:num>
  <w:num w:numId="17" w16cid:durableId="383019970">
    <w:abstractNumId w:val="3"/>
  </w:num>
  <w:num w:numId="18" w16cid:durableId="706639242">
    <w:abstractNumId w:val="18"/>
  </w:num>
  <w:num w:numId="19" w16cid:durableId="343558341">
    <w:abstractNumId w:val="17"/>
  </w:num>
  <w:num w:numId="20" w16cid:durableId="1061174147">
    <w:abstractNumId w:val="9"/>
  </w:num>
  <w:num w:numId="21" w16cid:durableId="494616356">
    <w:abstractNumId w:val="21"/>
  </w:num>
  <w:num w:numId="22" w16cid:durableId="75249353">
    <w:abstractNumId w:val="20"/>
  </w:num>
  <w:num w:numId="23" w16cid:durableId="234896938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1863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59"/>
    <w:rsid w:val="0000009D"/>
    <w:rsid w:val="0000010D"/>
    <w:rsid w:val="0000049C"/>
    <w:rsid w:val="000006DC"/>
    <w:rsid w:val="000011DA"/>
    <w:rsid w:val="0000135B"/>
    <w:rsid w:val="00001D6A"/>
    <w:rsid w:val="00003287"/>
    <w:rsid w:val="00003D6D"/>
    <w:rsid w:val="00003D93"/>
    <w:rsid w:val="00003F4D"/>
    <w:rsid w:val="000042AF"/>
    <w:rsid w:val="00004AB2"/>
    <w:rsid w:val="000053D6"/>
    <w:rsid w:val="00005D97"/>
    <w:rsid w:val="00006040"/>
    <w:rsid w:val="00006202"/>
    <w:rsid w:val="00007489"/>
    <w:rsid w:val="0001023F"/>
    <w:rsid w:val="000102FA"/>
    <w:rsid w:val="00010BB8"/>
    <w:rsid w:val="00010E2F"/>
    <w:rsid w:val="0001194E"/>
    <w:rsid w:val="00011D72"/>
    <w:rsid w:val="00012254"/>
    <w:rsid w:val="000124EA"/>
    <w:rsid w:val="00012B12"/>
    <w:rsid w:val="00012BA9"/>
    <w:rsid w:val="00012E69"/>
    <w:rsid w:val="00013A9F"/>
    <w:rsid w:val="00013CDB"/>
    <w:rsid w:val="000148DA"/>
    <w:rsid w:val="00014A6D"/>
    <w:rsid w:val="000150DF"/>
    <w:rsid w:val="00015332"/>
    <w:rsid w:val="000166F9"/>
    <w:rsid w:val="000168C8"/>
    <w:rsid w:val="00016AD7"/>
    <w:rsid w:val="000174FB"/>
    <w:rsid w:val="00017685"/>
    <w:rsid w:val="00017971"/>
    <w:rsid w:val="00020288"/>
    <w:rsid w:val="000202E5"/>
    <w:rsid w:val="0002107B"/>
    <w:rsid w:val="00022675"/>
    <w:rsid w:val="00022C80"/>
    <w:rsid w:val="00022EC8"/>
    <w:rsid w:val="00024DDD"/>
    <w:rsid w:val="000250CD"/>
    <w:rsid w:val="0002708F"/>
    <w:rsid w:val="00027E18"/>
    <w:rsid w:val="0003119E"/>
    <w:rsid w:val="000316CD"/>
    <w:rsid w:val="00031A75"/>
    <w:rsid w:val="00031D81"/>
    <w:rsid w:val="000326CD"/>
    <w:rsid w:val="00033AAD"/>
    <w:rsid w:val="00033FB4"/>
    <w:rsid w:val="00034151"/>
    <w:rsid w:val="00034D07"/>
    <w:rsid w:val="00035495"/>
    <w:rsid w:val="00036666"/>
    <w:rsid w:val="000366A1"/>
    <w:rsid w:val="000369C8"/>
    <w:rsid w:val="00037EED"/>
    <w:rsid w:val="00040CB2"/>
    <w:rsid w:val="00040E33"/>
    <w:rsid w:val="0004144A"/>
    <w:rsid w:val="000416EE"/>
    <w:rsid w:val="00041FCE"/>
    <w:rsid w:val="00042898"/>
    <w:rsid w:val="000436FF"/>
    <w:rsid w:val="00043A51"/>
    <w:rsid w:val="00043C06"/>
    <w:rsid w:val="00043DCE"/>
    <w:rsid w:val="00043F1F"/>
    <w:rsid w:val="000442F0"/>
    <w:rsid w:val="000446C7"/>
    <w:rsid w:val="0004486F"/>
    <w:rsid w:val="00045783"/>
    <w:rsid w:val="0004583B"/>
    <w:rsid w:val="000458FF"/>
    <w:rsid w:val="0004622A"/>
    <w:rsid w:val="000470DC"/>
    <w:rsid w:val="0004799A"/>
    <w:rsid w:val="00047C7E"/>
    <w:rsid w:val="00047E6C"/>
    <w:rsid w:val="0005095B"/>
    <w:rsid w:val="000511AB"/>
    <w:rsid w:val="00051893"/>
    <w:rsid w:val="000522A0"/>
    <w:rsid w:val="00053959"/>
    <w:rsid w:val="00053BC2"/>
    <w:rsid w:val="00056C51"/>
    <w:rsid w:val="00060026"/>
    <w:rsid w:val="0006011C"/>
    <w:rsid w:val="000608CE"/>
    <w:rsid w:val="00060C0A"/>
    <w:rsid w:val="00060CE6"/>
    <w:rsid w:val="00061585"/>
    <w:rsid w:val="000624C5"/>
    <w:rsid w:val="00064268"/>
    <w:rsid w:val="000652DC"/>
    <w:rsid w:val="00066A74"/>
    <w:rsid w:val="00066B4C"/>
    <w:rsid w:val="00066EC5"/>
    <w:rsid w:val="00067186"/>
    <w:rsid w:val="000673E8"/>
    <w:rsid w:val="0007086F"/>
    <w:rsid w:val="00071188"/>
    <w:rsid w:val="0007120E"/>
    <w:rsid w:val="0007147C"/>
    <w:rsid w:val="00072EFB"/>
    <w:rsid w:val="00073829"/>
    <w:rsid w:val="00074BED"/>
    <w:rsid w:val="000751D4"/>
    <w:rsid w:val="00075312"/>
    <w:rsid w:val="00075E14"/>
    <w:rsid w:val="00076E41"/>
    <w:rsid w:val="00077228"/>
    <w:rsid w:val="0007731D"/>
    <w:rsid w:val="000806C0"/>
    <w:rsid w:val="00080C77"/>
    <w:rsid w:val="00080FEC"/>
    <w:rsid w:val="00082460"/>
    <w:rsid w:val="00082FBD"/>
    <w:rsid w:val="000833C8"/>
    <w:rsid w:val="000833E6"/>
    <w:rsid w:val="0008343A"/>
    <w:rsid w:val="00083617"/>
    <w:rsid w:val="00083B41"/>
    <w:rsid w:val="0008437C"/>
    <w:rsid w:val="000847BB"/>
    <w:rsid w:val="000848C0"/>
    <w:rsid w:val="000849D6"/>
    <w:rsid w:val="000874DB"/>
    <w:rsid w:val="0008780E"/>
    <w:rsid w:val="00090163"/>
    <w:rsid w:val="00091A2A"/>
    <w:rsid w:val="00091BC1"/>
    <w:rsid w:val="0009220A"/>
    <w:rsid w:val="00092B0B"/>
    <w:rsid w:val="00092B67"/>
    <w:rsid w:val="00093EFF"/>
    <w:rsid w:val="000941F1"/>
    <w:rsid w:val="000945A1"/>
    <w:rsid w:val="00094B38"/>
    <w:rsid w:val="0009668A"/>
    <w:rsid w:val="00096802"/>
    <w:rsid w:val="0009725D"/>
    <w:rsid w:val="000976FD"/>
    <w:rsid w:val="00097DF1"/>
    <w:rsid w:val="000A0436"/>
    <w:rsid w:val="000A33B2"/>
    <w:rsid w:val="000A414A"/>
    <w:rsid w:val="000A6DDB"/>
    <w:rsid w:val="000A6E81"/>
    <w:rsid w:val="000A71E7"/>
    <w:rsid w:val="000A7845"/>
    <w:rsid w:val="000A7B83"/>
    <w:rsid w:val="000B09D2"/>
    <w:rsid w:val="000B14CA"/>
    <w:rsid w:val="000B2563"/>
    <w:rsid w:val="000B25BC"/>
    <w:rsid w:val="000B423F"/>
    <w:rsid w:val="000B4F14"/>
    <w:rsid w:val="000B5033"/>
    <w:rsid w:val="000B7481"/>
    <w:rsid w:val="000B7998"/>
    <w:rsid w:val="000C09A1"/>
    <w:rsid w:val="000C1B3E"/>
    <w:rsid w:val="000C1BA8"/>
    <w:rsid w:val="000C2458"/>
    <w:rsid w:val="000C29BD"/>
    <w:rsid w:val="000C3431"/>
    <w:rsid w:val="000C4781"/>
    <w:rsid w:val="000C4BAC"/>
    <w:rsid w:val="000C5580"/>
    <w:rsid w:val="000C6443"/>
    <w:rsid w:val="000C6460"/>
    <w:rsid w:val="000C671D"/>
    <w:rsid w:val="000D0202"/>
    <w:rsid w:val="000D1667"/>
    <w:rsid w:val="000D20B6"/>
    <w:rsid w:val="000D32C6"/>
    <w:rsid w:val="000D3861"/>
    <w:rsid w:val="000D3D3F"/>
    <w:rsid w:val="000D3FB5"/>
    <w:rsid w:val="000D49EA"/>
    <w:rsid w:val="000D4CDD"/>
    <w:rsid w:val="000D54E8"/>
    <w:rsid w:val="000D5891"/>
    <w:rsid w:val="000D5B00"/>
    <w:rsid w:val="000D6687"/>
    <w:rsid w:val="000D727C"/>
    <w:rsid w:val="000D7964"/>
    <w:rsid w:val="000E09DD"/>
    <w:rsid w:val="000E0D83"/>
    <w:rsid w:val="000E1620"/>
    <w:rsid w:val="000E196F"/>
    <w:rsid w:val="000E1A98"/>
    <w:rsid w:val="000E1A9A"/>
    <w:rsid w:val="000E2237"/>
    <w:rsid w:val="000E22A5"/>
    <w:rsid w:val="000E3598"/>
    <w:rsid w:val="000E3CE6"/>
    <w:rsid w:val="000E4455"/>
    <w:rsid w:val="000E4DC6"/>
    <w:rsid w:val="000E4DD7"/>
    <w:rsid w:val="000E527A"/>
    <w:rsid w:val="000E5710"/>
    <w:rsid w:val="000E66A8"/>
    <w:rsid w:val="000E7B0B"/>
    <w:rsid w:val="000E7C8B"/>
    <w:rsid w:val="000F0DA6"/>
    <w:rsid w:val="000F1728"/>
    <w:rsid w:val="000F1821"/>
    <w:rsid w:val="000F1F8B"/>
    <w:rsid w:val="000F45BE"/>
    <w:rsid w:val="000F4FFB"/>
    <w:rsid w:val="000F51CF"/>
    <w:rsid w:val="000F5293"/>
    <w:rsid w:val="000F634C"/>
    <w:rsid w:val="000F6D35"/>
    <w:rsid w:val="000F7211"/>
    <w:rsid w:val="000F798D"/>
    <w:rsid w:val="001003AC"/>
    <w:rsid w:val="0010161F"/>
    <w:rsid w:val="00101BDC"/>
    <w:rsid w:val="00101EFA"/>
    <w:rsid w:val="00101F5A"/>
    <w:rsid w:val="001023C4"/>
    <w:rsid w:val="00103487"/>
    <w:rsid w:val="00104138"/>
    <w:rsid w:val="00105927"/>
    <w:rsid w:val="001063DB"/>
    <w:rsid w:val="00107204"/>
    <w:rsid w:val="00107E79"/>
    <w:rsid w:val="0011049F"/>
    <w:rsid w:val="00110802"/>
    <w:rsid w:val="0011083A"/>
    <w:rsid w:val="00111397"/>
    <w:rsid w:val="0011275B"/>
    <w:rsid w:val="00112C76"/>
    <w:rsid w:val="001133AE"/>
    <w:rsid w:val="00113533"/>
    <w:rsid w:val="00113CDE"/>
    <w:rsid w:val="0011447E"/>
    <w:rsid w:val="001147A2"/>
    <w:rsid w:val="00114E36"/>
    <w:rsid w:val="00115747"/>
    <w:rsid w:val="001160BC"/>
    <w:rsid w:val="001166AB"/>
    <w:rsid w:val="001176F3"/>
    <w:rsid w:val="00117A4F"/>
    <w:rsid w:val="0012004D"/>
    <w:rsid w:val="001201A4"/>
    <w:rsid w:val="00120BCB"/>
    <w:rsid w:val="00120C58"/>
    <w:rsid w:val="00121482"/>
    <w:rsid w:val="00121801"/>
    <w:rsid w:val="00121A6D"/>
    <w:rsid w:val="001221DC"/>
    <w:rsid w:val="00122798"/>
    <w:rsid w:val="001232F5"/>
    <w:rsid w:val="0012336E"/>
    <w:rsid w:val="00123E1C"/>
    <w:rsid w:val="00124687"/>
    <w:rsid w:val="00125D61"/>
    <w:rsid w:val="00126D08"/>
    <w:rsid w:val="00127218"/>
    <w:rsid w:val="00127C39"/>
    <w:rsid w:val="0013006D"/>
    <w:rsid w:val="00130CD4"/>
    <w:rsid w:val="00130DC6"/>
    <w:rsid w:val="001313CA"/>
    <w:rsid w:val="00132527"/>
    <w:rsid w:val="00133408"/>
    <w:rsid w:val="0013364D"/>
    <w:rsid w:val="0013437F"/>
    <w:rsid w:val="001346EF"/>
    <w:rsid w:val="001347A7"/>
    <w:rsid w:val="0013573E"/>
    <w:rsid w:val="0013581F"/>
    <w:rsid w:val="001358ED"/>
    <w:rsid w:val="00136297"/>
    <w:rsid w:val="00136D65"/>
    <w:rsid w:val="00136D99"/>
    <w:rsid w:val="00140AF6"/>
    <w:rsid w:val="0014515F"/>
    <w:rsid w:val="001456A6"/>
    <w:rsid w:val="00145FCD"/>
    <w:rsid w:val="00146343"/>
    <w:rsid w:val="00146402"/>
    <w:rsid w:val="00150C4E"/>
    <w:rsid w:val="00150D0E"/>
    <w:rsid w:val="001521BC"/>
    <w:rsid w:val="001524C5"/>
    <w:rsid w:val="0015272D"/>
    <w:rsid w:val="00152F5B"/>
    <w:rsid w:val="00153025"/>
    <w:rsid w:val="00154248"/>
    <w:rsid w:val="001543B3"/>
    <w:rsid w:val="0015440F"/>
    <w:rsid w:val="00154534"/>
    <w:rsid w:val="00154E48"/>
    <w:rsid w:val="00155039"/>
    <w:rsid w:val="001560DE"/>
    <w:rsid w:val="00156B8C"/>
    <w:rsid w:val="00157272"/>
    <w:rsid w:val="001577B9"/>
    <w:rsid w:val="00160975"/>
    <w:rsid w:val="0016163D"/>
    <w:rsid w:val="001633B5"/>
    <w:rsid w:val="00163695"/>
    <w:rsid w:val="001638D8"/>
    <w:rsid w:val="00164024"/>
    <w:rsid w:val="001647AF"/>
    <w:rsid w:val="00164A5D"/>
    <w:rsid w:val="00164A98"/>
    <w:rsid w:val="00165496"/>
    <w:rsid w:val="00165671"/>
    <w:rsid w:val="00167DDD"/>
    <w:rsid w:val="00170694"/>
    <w:rsid w:val="0017270A"/>
    <w:rsid w:val="00172A13"/>
    <w:rsid w:val="0017487C"/>
    <w:rsid w:val="001760A9"/>
    <w:rsid w:val="00176268"/>
    <w:rsid w:val="0017669B"/>
    <w:rsid w:val="00176D9E"/>
    <w:rsid w:val="00176E8A"/>
    <w:rsid w:val="001778AB"/>
    <w:rsid w:val="0017796F"/>
    <w:rsid w:val="00177FFC"/>
    <w:rsid w:val="00180823"/>
    <w:rsid w:val="00180E45"/>
    <w:rsid w:val="00181330"/>
    <w:rsid w:val="0018158A"/>
    <w:rsid w:val="0018425C"/>
    <w:rsid w:val="001851E0"/>
    <w:rsid w:val="00186986"/>
    <w:rsid w:val="00187A08"/>
    <w:rsid w:val="00187B3C"/>
    <w:rsid w:val="00187B61"/>
    <w:rsid w:val="001908F3"/>
    <w:rsid w:val="00190AD9"/>
    <w:rsid w:val="0019113B"/>
    <w:rsid w:val="001925FE"/>
    <w:rsid w:val="00192C86"/>
    <w:rsid w:val="00193FCE"/>
    <w:rsid w:val="001940D8"/>
    <w:rsid w:val="001959FE"/>
    <w:rsid w:val="00195D22"/>
    <w:rsid w:val="001963E1"/>
    <w:rsid w:val="001963E4"/>
    <w:rsid w:val="00196407"/>
    <w:rsid w:val="00196BBA"/>
    <w:rsid w:val="00196C88"/>
    <w:rsid w:val="00197069"/>
    <w:rsid w:val="00197B2F"/>
    <w:rsid w:val="001A0911"/>
    <w:rsid w:val="001A0E37"/>
    <w:rsid w:val="001A159A"/>
    <w:rsid w:val="001A218A"/>
    <w:rsid w:val="001A24B4"/>
    <w:rsid w:val="001A2953"/>
    <w:rsid w:val="001A2BD2"/>
    <w:rsid w:val="001A2CBE"/>
    <w:rsid w:val="001A42D0"/>
    <w:rsid w:val="001A42ED"/>
    <w:rsid w:val="001A48D4"/>
    <w:rsid w:val="001A6F50"/>
    <w:rsid w:val="001A7A51"/>
    <w:rsid w:val="001A7CD1"/>
    <w:rsid w:val="001B02F0"/>
    <w:rsid w:val="001B12E6"/>
    <w:rsid w:val="001B1DAB"/>
    <w:rsid w:val="001B2794"/>
    <w:rsid w:val="001B2801"/>
    <w:rsid w:val="001B2AEC"/>
    <w:rsid w:val="001B2B49"/>
    <w:rsid w:val="001B321E"/>
    <w:rsid w:val="001B3F78"/>
    <w:rsid w:val="001B3F87"/>
    <w:rsid w:val="001B48D9"/>
    <w:rsid w:val="001B4E40"/>
    <w:rsid w:val="001B51D5"/>
    <w:rsid w:val="001B6FB1"/>
    <w:rsid w:val="001B70AE"/>
    <w:rsid w:val="001B757C"/>
    <w:rsid w:val="001C1AAD"/>
    <w:rsid w:val="001C1DDD"/>
    <w:rsid w:val="001C2338"/>
    <w:rsid w:val="001C2493"/>
    <w:rsid w:val="001C2B6A"/>
    <w:rsid w:val="001C2F3B"/>
    <w:rsid w:val="001C31E8"/>
    <w:rsid w:val="001C352B"/>
    <w:rsid w:val="001C4F4B"/>
    <w:rsid w:val="001C6139"/>
    <w:rsid w:val="001C6A79"/>
    <w:rsid w:val="001C71E8"/>
    <w:rsid w:val="001D05FD"/>
    <w:rsid w:val="001D0BD8"/>
    <w:rsid w:val="001D2E58"/>
    <w:rsid w:val="001D3C4F"/>
    <w:rsid w:val="001D3C6E"/>
    <w:rsid w:val="001D521B"/>
    <w:rsid w:val="001D5903"/>
    <w:rsid w:val="001D5EBD"/>
    <w:rsid w:val="001D5F3D"/>
    <w:rsid w:val="001D633B"/>
    <w:rsid w:val="001D68B6"/>
    <w:rsid w:val="001D6DB0"/>
    <w:rsid w:val="001E0C34"/>
    <w:rsid w:val="001E0EF3"/>
    <w:rsid w:val="001E1E21"/>
    <w:rsid w:val="001E20A8"/>
    <w:rsid w:val="001E2DC7"/>
    <w:rsid w:val="001E44CE"/>
    <w:rsid w:val="001E45CE"/>
    <w:rsid w:val="001E4727"/>
    <w:rsid w:val="001E519C"/>
    <w:rsid w:val="001E53DD"/>
    <w:rsid w:val="001E5F57"/>
    <w:rsid w:val="001E6001"/>
    <w:rsid w:val="001E6350"/>
    <w:rsid w:val="001E6605"/>
    <w:rsid w:val="001E6C70"/>
    <w:rsid w:val="001E7056"/>
    <w:rsid w:val="001E715D"/>
    <w:rsid w:val="001E7241"/>
    <w:rsid w:val="001E74CD"/>
    <w:rsid w:val="001F03E0"/>
    <w:rsid w:val="001F0789"/>
    <w:rsid w:val="001F0854"/>
    <w:rsid w:val="001F09EA"/>
    <w:rsid w:val="001F0CAF"/>
    <w:rsid w:val="001F0EDD"/>
    <w:rsid w:val="001F1017"/>
    <w:rsid w:val="001F1144"/>
    <w:rsid w:val="001F33E8"/>
    <w:rsid w:val="001F3981"/>
    <w:rsid w:val="001F430F"/>
    <w:rsid w:val="001F4F9B"/>
    <w:rsid w:val="001F55D1"/>
    <w:rsid w:val="001F60E4"/>
    <w:rsid w:val="001F6E76"/>
    <w:rsid w:val="001F743A"/>
    <w:rsid w:val="001F746B"/>
    <w:rsid w:val="001F7CCA"/>
    <w:rsid w:val="00200230"/>
    <w:rsid w:val="00201FBE"/>
    <w:rsid w:val="002021AC"/>
    <w:rsid w:val="00203492"/>
    <w:rsid w:val="00203AE1"/>
    <w:rsid w:val="00204DC7"/>
    <w:rsid w:val="002051C5"/>
    <w:rsid w:val="00205F12"/>
    <w:rsid w:val="00206183"/>
    <w:rsid w:val="00206E81"/>
    <w:rsid w:val="00207195"/>
    <w:rsid w:val="002072CB"/>
    <w:rsid w:val="00207D0B"/>
    <w:rsid w:val="00207DDF"/>
    <w:rsid w:val="00207EBA"/>
    <w:rsid w:val="00210024"/>
    <w:rsid w:val="00210071"/>
    <w:rsid w:val="002105B7"/>
    <w:rsid w:val="00210B79"/>
    <w:rsid w:val="00211C83"/>
    <w:rsid w:val="0021229E"/>
    <w:rsid w:val="00212844"/>
    <w:rsid w:val="002136BB"/>
    <w:rsid w:val="00214E17"/>
    <w:rsid w:val="002155AB"/>
    <w:rsid w:val="00215A30"/>
    <w:rsid w:val="00215E7E"/>
    <w:rsid w:val="00215FFA"/>
    <w:rsid w:val="00216118"/>
    <w:rsid w:val="00220009"/>
    <w:rsid w:val="0022017F"/>
    <w:rsid w:val="002206A6"/>
    <w:rsid w:val="00221863"/>
    <w:rsid w:val="0022278C"/>
    <w:rsid w:val="00222CC4"/>
    <w:rsid w:val="00223381"/>
    <w:rsid w:val="00223C25"/>
    <w:rsid w:val="00224268"/>
    <w:rsid w:val="002246BB"/>
    <w:rsid w:val="00224800"/>
    <w:rsid w:val="002253DA"/>
    <w:rsid w:val="00225FC7"/>
    <w:rsid w:val="00226157"/>
    <w:rsid w:val="00226C18"/>
    <w:rsid w:val="00226E59"/>
    <w:rsid w:val="00227508"/>
    <w:rsid w:val="0023002A"/>
    <w:rsid w:val="00230BE2"/>
    <w:rsid w:val="002310B6"/>
    <w:rsid w:val="00231533"/>
    <w:rsid w:val="0023288C"/>
    <w:rsid w:val="0023362F"/>
    <w:rsid w:val="00233890"/>
    <w:rsid w:val="002338DF"/>
    <w:rsid w:val="00233915"/>
    <w:rsid w:val="00234AF5"/>
    <w:rsid w:val="00234BD5"/>
    <w:rsid w:val="0023501B"/>
    <w:rsid w:val="00235222"/>
    <w:rsid w:val="00236F88"/>
    <w:rsid w:val="00236F98"/>
    <w:rsid w:val="002379F5"/>
    <w:rsid w:val="002407C3"/>
    <w:rsid w:val="00240A5B"/>
    <w:rsid w:val="002413B4"/>
    <w:rsid w:val="00241725"/>
    <w:rsid w:val="00241B86"/>
    <w:rsid w:val="00241CDB"/>
    <w:rsid w:val="0024238E"/>
    <w:rsid w:val="00243BD7"/>
    <w:rsid w:val="00243C4B"/>
    <w:rsid w:val="00243CFA"/>
    <w:rsid w:val="00243E82"/>
    <w:rsid w:val="002444F2"/>
    <w:rsid w:val="00244F57"/>
    <w:rsid w:val="002452BA"/>
    <w:rsid w:val="00245761"/>
    <w:rsid w:val="00245995"/>
    <w:rsid w:val="002465AC"/>
    <w:rsid w:val="0024717B"/>
    <w:rsid w:val="00247257"/>
    <w:rsid w:val="00247740"/>
    <w:rsid w:val="00251160"/>
    <w:rsid w:val="00251E5A"/>
    <w:rsid w:val="002520B4"/>
    <w:rsid w:val="002521EB"/>
    <w:rsid w:val="00252737"/>
    <w:rsid w:val="00252750"/>
    <w:rsid w:val="0025349C"/>
    <w:rsid w:val="002534EC"/>
    <w:rsid w:val="00253601"/>
    <w:rsid w:val="00256F0C"/>
    <w:rsid w:val="00257719"/>
    <w:rsid w:val="00257B75"/>
    <w:rsid w:val="00257CEB"/>
    <w:rsid w:val="00257F69"/>
    <w:rsid w:val="00260AE7"/>
    <w:rsid w:val="00261452"/>
    <w:rsid w:val="002623DE"/>
    <w:rsid w:val="00262959"/>
    <w:rsid w:val="00263499"/>
    <w:rsid w:val="002648C1"/>
    <w:rsid w:val="00264E9F"/>
    <w:rsid w:val="00264F68"/>
    <w:rsid w:val="002670AB"/>
    <w:rsid w:val="002670FC"/>
    <w:rsid w:val="002679D3"/>
    <w:rsid w:val="00267ECD"/>
    <w:rsid w:val="0027059E"/>
    <w:rsid w:val="00270DDC"/>
    <w:rsid w:val="002712CA"/>
    <w:rsid w:val="00271929"/>
    <w:rsid w:val="00271C5A"/>
    <w:rsid w:val="00272DE6"/>
    <w:rsid w:val="00273207"/>
    <w:rsid w:val="00274A98"/>
    <w:rsid w:val="00274DFB"/>
    <w:rsid w:val="002753E0"/>
    <w:rsid w:val="00275BED"/>
    <w:rsid w:val="002762AB"/>
    <w:rsid w:val="00276854"/>
    <w:rsid w:val="00277117"/>
    <w:rsid w:val="002778E8"/>
    <w:rsid w:val="002812E0"/>
    <w:rsid w:val="00281C85"/>
    <w:rsid w:val="002822A3"/>
    <w:rsid w:val="002833A2"/>
    <w:rsid w:val="002839AD"/>
    <w:rsid w:val="002842AD"/>
    <w:rsid w:val="00284BAC"/>
    <w:rsid w:val="00284F9F"/>
    <w:rsid w:val="002852CC"/>
    <w:rsid w:val="0028658A"/>
    <w:rsid w:val="00286FBD"/>
    <w:rsid w:val="00287D1E"/>
    <w:rsid w:val="00287E43"/>
    <w:rsid w:val="00290443"/>
    <w:rsid w:val="00290BD9"/>
    <w:rsid w:val="00290C3D"/>
    <w:rsid w:val="00291C1A"/>
    <w:rsid w:val="00291E2A"/>
    <w:rsid w:val="002936DA"/>
    <w:rsid w:val="00293C14"/>
    <w:rsid w:val="00293FCF"/>
    <w:rsid w:val="0029516D"/>
    <w:rsid w:val="00295621"/>
    <w:rsid w:val="002970D2"/>
    <w:rsid w:val="00297B4D"/>
    <w:rsid w:val="002A0322"/>
    <w:rsid w:val="002A05DF"/>
    <w:rsid w:val="002A0F2B"/>
    <w:rsid w:val="002A15B2"/>
    <w:rsid w:val="002A1EF1"/>
    <w:rsid w:val="002A2191"/>
    <w:rsid w:val="002A2477"/>
    <w:rsid w:val="002A34F0"/>
    <w:rsid w:val="002A3AA2"/>
    <w:rsid w:val="002A41EA"/>
    <w:rsid w:val="002A529B"/>
    <w:rsid w:val="002A53DC"/>
    <w:rsid w:val="002A5665"/>
    <w:rsid w:val="002B0445"/>
    <w:rsid w:val="002B062F"/>
    <w:rsid w:val="002B0DFF"/>
    <w:rsid w:val="002B0EB4"/>
    <w:rsid w:val="002B0EF1"/>
    <w:rsid w:val="002B13B6"/>
    <w:rsid w:val="002B1980"/>
    <w:rsid w:val="002B2B3B"/>
    <w:rsid w:val="002B305C"/>
    <w:rsid w:val="002B34D2"/>
    <w:rsid w:val="002B4244"/>
    <w:rsid w:val="002B4803"/>
    <w:rsid w:val="002B4B44"/>
    <w:rsid w:val="002B51E6"/>
    <w:rsid w:val="002B542D"/>
    <w:rsid w:val="002B5CD9"/>
    <w:rsid w:val="002B66B2"/>
    <w:rsid w:val="002B689C"/>
    <w:rsid w:val="002B7B59"/>
    <w:rsid w:val="002B7DC2"/>
    <w:rsid w:val="002C0B0F"/>
    <w:rsid w:val="002C1186"/>
    <w:rsid w:val="002C11BD"/>
    <w:rsid w:val="002C141E"/>
    <w:rsid w:val="002C2221"/>
    <w:rsid w:val="002C37F3"/>
    <w:rsid w:val="002C4044"/>
    <w:rsid w:val="002C45CB"/>
    <w:rsid w:val="002C5701"/>
    <w:rsid w:val="002C58D6"/>
    <w:rsid w:val="002C6CAE"/>
    <w:rsid w:val="002C753C"/>
    <w:rsid w:val="002C787D"/>
    <w:rsid w:val="002C7B97"/>
    <w:rsid w:val="002C7CFB"/>
    <w:rsid w:val="002C7FF1"/>
    <w:rsid w:val="002D08ED"/>
    <w:rsid w:val="002D09F7"/>
    <w:rsid w:val="002D0C58"/>
    <w:rsid w:val="002D1094"/>
    <w:rsid w:val="002D257D"/>
    <w:rsid w:val="002D28B8"/>
    <w:rsid w:val="002D2A1A"/>
    <w:rsid w:val="002D4120"/>
    <w:rsid w:val="002D46A6"/>
    <w:rsid w:val="002D4B39"/>
    <w:rsid w:val="002D5E23"/>
    <w:rsid w:val="002D604F"/>
    <w:rsid w:val="002D7029"/>
    <w:rsid w:val="002D7625"/>
    <w:rsid w:val="002D7ABD"/>
    <w:rsid w:val="002E0D26"/>
    <w:rsid w:val="002E0DEA"/>
    <w:rsid w:val="002E0FE6"/>
    <w:rsid w:val="002E1006"/>
    <w:rsid w:val="002E1319"/>
    <w:rsid w:val="002E1A9E"/>
    <w:rsid w:val="002E2EEB"/>
    <w:rsid w:val="002E3FAE"/>
    <w:rsid w:val="002E4EC4"/>
    <w:rsid w:val="002E5E2F"/>
    <w:rsid w:val="002E7B7D"/>
    <w:rsid w:val="002F0578"/>
    <w:rsid w:val="002F0E1E"/>
    <w:rsid w:val="002F2023"/>
    <w:rsid w:val="002F2EB0"/>
    <w:rsid w:val="002F3334"/>
    <w:rsid w:val="002F382B"/>
    <w:rsid w:val="002F5A30"/>
    <w:rsid w:val="002F5D16"/>
    <w:rsid w:val="002F646C"/>
    <w:rsid w:val="002F7990"/>
    <w:rsid w:val="002F7C05"/>
    <w:rsid w:val="0030069D"/>
    <w:rsid w:val="00301069"/>
    <w:rsid w:val="0030133D"/>
    <w:rsid w:val="00301C84"/>
    <w:rsid w:val="00301F63"/>
    <w:rsid w:val="00302C91"/>
    <w:rsid w:val="0030366B"/>
    <w:rsid w:val="00303DE9"/>
    <w:rsid w:val="003040E6"/>
    <w:rsid w:val="003043C2"/>
    <w:rsid w:val="003047EE"/>
    <w:rsid w:val="003050AD"/>
    <w:rsid w:val="00305772"/>
    <w:rsid w:val="00305AAA"/>
    <w:rsid w:val="00305E98"/>
    <w:rsid w:val="0030609F"/>
    <w:rsid w:val="00306400"/>
    <w:rsid w:val="00307893"/>
    <w:rsid w:val="0031035B"/>
    <w:rsid w:val="00310DE7"/>
    <w:rsid w:val="0031127A"/>
    <w:rsid w:val="003120A5"/>
    <w:rsid w:val="00314FF4"/>
    <w:rsid w:val="003150A1"/>
    <w:rsid w:val="00315D10"/>
    <w:rsid w:val="00316622"/>
    <w:rsid w:val="00316C0B"/>
    <w:rsid w:val="00317180"/>
    <w:rsid w:val="00317DF0"/>
    <w:rsid w:val="00317FDD"/>
    <w:rsid w:val="00320162"/>
    <w:rsid w:val="00320BE9"/>
    <w:rsid w:val="00320D48"/>
    <w:rsid w:val="00320FC4"/>
    <w:rsid w:val="003219B3"/>
    <w:rsid w:val="00321A91"/>
    <w:rsid w:val="00322856"/>
    <w:rsid w:val="00322AFA"/>
    <w:rsid w:val="00322BD0"/>
    <w:rsid w:val="0032378B"/>
    <w:rsid w:val="00323AC6"/>
    <w:rsid w:val="00324338"/>
    <w:rsid w:val="00325A87"/>
    <w:rsid w:val="003260F4"/>
    <w:rsid w:val="00326142"/>
    <w:rsid w:val="00326B46"/>
    <w:rsid w:val="00326C81"/>
    <w:rsid w:val="0032763E"/>
    <w:rsid w:val="0032768B"/>
    <w:rsid w:val="003276EA"/>
    <w:rsid w:val="00327943"/>
    <w:rsid w:val="003303CE"/>
    <w:rsid w:val="00331793"/>
    <w:rsid w:val="00331B0D"/>
    <w:rsid w:val="00332104"/>
    <w:rsid w:val="003321E9"/>
    <w:rsid w:val="00332850"/>
    <w:rsid w:val="00332A2F"/>
    <w:rsid w:val="003333A5"/>
    <w:rsid w:val="003336AB"/>
    <w:rsid w:val="00333ACE"/>
    <w:rsid w:val="00333C87"/>
    <w:rsid w:val="0033437D"/>
    <w:rsid w:val="0033487D"/>
    <w:rsid w:val="00336464"/>
    <w:rsid w:val="003367E2"/>
    <w:rsid w:val="003369A4"/>
    <w:rsid w:val="00337ADF"/>
    <w:rsid w:val="00337F3B"/>
    <w:rsid w:val="00340EE6"/>
    <w:rsid w:val="00341608"/>
    <w:rsid w:val="00341FF2"/>
    <w:rsid w:val="0034224E"/>
    <w:rsid w:val="003423F5"/>
    <w:rsid w:val="00342B41"/>
    <w:rsid w:val="0034426C"/>
    <w:rsid w:val="003456B2"/>
    <w:rsid w:val="00345CC2"/>
    <w:rsid w:val="00345D8D"/>
    <w:rsid w:val="00345E82"/>
    <w:rsid w:val="003460E3"/>
    <w:rsid w:val="003467FE"/>
    <w:rsid w:val="00346A5F"/>
    <w:rsid w:val="00346B74"/>
    <w:rsid w:val="00346C9D"/>
    <w:rsid w:val="00347792"/>
    <w:rsid w:val="00350692"/>
    <w:rsid w:val="00350789"/>
    <w:rsid w:val="00350B3B"/>
    <w:rsid w:val="0035156D"/>
    <w:rsid w:val="00355588"/>
    <w:rsid w:val="00355721"/>
    <w:rsid w:val="00355D33"/>
    <w:rsid w:val="00356394"/>
    <w:rsid w:val="003571CF"/>
    <w:rsid w:val="00357305"/>
    <w:rsid w:val="00357EF6"/>
    <w:rsid w:val="00360971"/>
    <w:rsid w:val="00360B0F"/>
    <w:rsid w:val="00361DCA"/>
    <w:rsid w:val="00362392"/>
    <w:rsid w:val="00362461"/>
    <w:rsid w:val="003626B8"/>
    <w:rsid w:val="00362788"/>
    <w:rsid w:val="00362830"/>
    <w:rsid w:val="00362D21"/>
    <w:rsid w:val="0036393E"/>
    <w:rsid w:val="00363D53"/>
    <w:rsid w:val="00366EA9"/>
    <w:rsid w:val="00367204"/>
    <w:rsid w:val="003674C3"/>
    <w:rsid w:val="00370271"/>
    <w:rsid w:val="00370B8C"/>
    <w:rsid w:val="0037196D"/>
    <w:rsid w:val="003730AC"/>
    <w:rsid w:val="00373418"/>
    <w:rsid w:val="003761CA"/>
    <w:rsid w:val="003764FE"/>
    <w:rsid w:val="003767AF"/>
    <w:rsid w:val="00376BAC"/>
    <w:rsid w:val="00377E6A"/>
    <w:rsid w:val="00381F4A"/>
    <w:rsid w:val="00382520"/>
    <w:rsid w:val="00382673"/>
    <w:rsid w:val="003828A0"/>
    <w:rsid w:val="00383531"/>
    <w:rsid w:val="00383A7B"/>
    <w:rsid w:val="00383D66"/>
    <w:rsid w:val="00384B26"/>
    <w:rsid w:val="00384D23"/>
    <w:rsid w:val="00386AA8"/>
    <w:rsid w:val="00386DB4"/>
    <w:rsid w:val="00387BA7"/>
    <w:rsid w:val="003904C9"/>
    <w:rsid w:val="00390534"/>
    <w:rsid w:val="0039094C"/>
    <w:rsid w:val="00391723"/>
    <w:rsid w:val="003926B5"/>
    <w:rsid w:val="003934C0"/>
    <w:rsid w:val="0039389E"/>
    <w:rsid w:val="00393B52"/>
    <w:rsid w:val="0039411F"/>
    <w:rsid w:val="00394BCF"/>
    <w:rsid w:val="00395254"/>
    <w:rsid w:val="003959A4"/>
    <w:rsid w:val="0039653A"/>
    <w:rsid w:val="00396A79"/>
    <w:rsid w:val="00396F51"/>
    <w:rsid w:val="003973E6"/>
    <w:rsid w:val="003975E8"/>
    <w:rsid w:val="00397EB4"/>
    <w:rsid w:val="003A0163"/>
    <w:rsid w:val="003A0C43"/>
    <w:rsid w:val="003A0C61"/>
    <w:rsid w:val="003A0DF6"/>
    <w:rsid w:val="003A14D3"/>
    <w:rsid w:val="003A153B"/>
    <w:rsid w:val="003A1FF3"/>
    <w:rsid w:val="003A246B"/>
    <w:rsid w:val="003A2F90"/>
    <w:rsid w:val="003A36EC"/>
    <w:rsid w:val="003A47AD"/>
    <w:rsid w:val="003A5267"/>
    <w:rsid w:val="003A546E"/>
    <w:rsid w:val="003A6499"/>
    <w:rsid w:val="003A7223"/>
    <w:rsid w:val="003A72D6"/>
    <w:rsid w:val="003A7560"/>
    <w:rsid w:val="003A7C1B"/>
    <w:rsid w:val="003B1B08"/>
    <w:rsid w:val="003B2515"/>
    <w:rsid w:val="003B3E90"/>
    <w:rsid w:val="003B45E5"/>
    <w:rsid w:val="003B4721"/>
    <w:rsid w:val="003B4CFF"/>
    <w:rsid w:val="003B5002"/>
    <w:rsid w:val="003B5325"/>
    <w:rsid w:val="003B5B9E"/>
    <w:rsid w:val="003B6BC5"/>
    <w:rsid w:val="003C0340"/>
    <w:rsid w:val="003C1070"/>
    <w:rsid w:val="003C17C8"/>
    <w:rsid w:val="003C1E8C"/>
    <w:rsid w:val="003C1F61"/>
    <w:rsid w:val="003C27AF"/>
    <w:rsid w:val="003C3AC0"/>
    <w:rsid w:val="003C3BBD"/>
    <w:rsid w:val="003C4B3C"/>
    <w:rsid w:val="003C5117"/>
    <w:rsid w:val="003C5819"/>
    <w:rsid w:val="003C68BD"/>
    <w:rsid w:val="003C6D6D"/>
    <w:rsid w:val="003C6DB5"/>
    <w:rsid w:val="003C7A6A"/>
    <w:rsid w:val="003D0FEB"/>
    <w:rsid w:val="003D1820"/>
    <w:rsid w:val="003D1B21"/>
    <w:rsid w:val="003D21E0"/>
    <w:rsid w:val="003D3061"/>
    <w:rsid w:val="003D3D06"/>
    <w:rsid w:val="003D4327"/>
    <w:rsid w:val="003D52F4"/>
    <w:rsid w:val="003D5381"/>
    <w:rsid w:val="003E0A3C"/>
    <w:rsid w:val="003E20C5"/>
    <w:rsid w:val="003E2BF3"/>
    <w:rsid w:val="003E3670"/>
    <w:rsid w:val="003E44D0"/>
    <w:rsid w:val="003E49FB"/>
    <w:rsid w:val="003E6902"/>
    <w:rsid w:val="003E70BF"/>
    <w:rsid w:val="003F0389"/>
    <w:rsid w:val="003F16A3"/>
    <w:rsid w:val="003F2EBE"/>
    <w:rsid w:val="003F344C"/>
    <w:rsid w:val="003F35D2"/>
    <w:rsid w:val="003F54C0"/>
    <w:rsid w:val="003F59A7"/>
    <w:rsid w:val="003F5A73"/>
    <w:rsid w:val="003F6B81"/>
    <w:rsid w:val="003F7071"/>
    <w:rsid w:val="003F780E"/>
    <w:rsid w:val="0040174D"/>
    <w:rsid w:val="00401B7C"/>
    <w:rsid w:val="004034FD"/>
    <w:rsid w:val="00403A18"/>
    <w:rsid w:val="00403DFB"/>
    <w:rsid w:val="00403F81"/>
    <w:rsid w:val="00403FE6"/>
    <w:rsid w:val="00404399"/>
    <w:rsid w:val="00404D40"/>
    <w:rsid w:val="00405CDC"/>
    <w:rsid w:val="0040633E"/>
    <w:rsid w:val="004063B6"/>
    <w:rsid w:val="00406962"/>
    <w:rsid w:val="00410206"/>
    <w:rsid w:val="00410324"/>
    <w:rsid w:val="0041055A"/>
    <w:rsid w:val="00411463"/>
    <w:rsid w:val="0041155A"/>
    <w:rsid w:val="00413589"/>
    <w:rsid w:val="00414013"/>
    <w:rsid w:val="00414BA0"/>
    <w:rsid w:val="004151F9"/>
    <w:rsid w:val="0041620B"/>
    <w:rsid w:val="0041666E"/>
    <w:rsid w:val="00417435"/>
    <w:rsid w:val="0041760E"/>
    <w:rsid w:val="00417FDF"/>
    <w:rsid w:val="00421539"/>
    <w:rsid w:val="0042245F"/>
    <w:rsid w:val="004225E4"/>
    <w:rsid w:val="0042413D"/>
    <w:rsid w:val="00424A88"/>
    <w:rsid w:val="00425C98"/>
    <w:rsid w:val="0042605C"/>
    <w:rsid w:val="00427726"/>
    <w:rsid w:val="00430DC9"/>
    <w:rsid w:val="00431158"/>
    <w:rsid w:val="004314C7"/>
    <w:rsid w:val="00431578"/>
    <w:rsid w:val="00431A9C"/>
    <w:rsid w:val="00431B1E"/>
    <w:rsid w:val="00431BEE"/>
    <w:rsid w:val="004330F6"/>
    <w:rsid w:val="004341BD"/>
    <w:rsid w:val="004349D8"/>
    <w:rsid w:val="00434B50"/>
    <w:rsid w:val="00434FE0"/>
    <w:rsid w:val="00435181"/>
    <w:rsid w:val="00435B96"/>
    <w:rsid w:val="004374C6"/>
    <w:rsid w:val="00437BD1"/>
    <w:rsid w:val="00440003"/>
    <w:rsid w:val="00440C6A"/>
    <w:rsid w:val="004412EE"/>
    <w:rsid w:val="00441B12"/>
    <w:rsid w:val="00442BD2"/>
    <w:rsid w:val="00442F2F"/>
    <w:rsid w:val="00443111"/>
    <w:rsid w:val="004433C8"/>
    <w:rsid w:val="0044364A"/>
    <w:rsid w:val="00443B9D"/>
    <w:rsid w:val="004448FB"/>
    <w:rsid w:val="00445315"/>
    <w:rsid w:val="00446546"/>
    <w:rsid w:val="00446619"/>
    <w:rsid w:val="0044731E"/>
    <w:rsid w:val="004476D1"/>
    <w:rsid w:val="00447D70"/>
    <w:rsid w:val="0045056E"/>
    <w:rsid w:val="0045091E"/>
    <w:rsid w:val="004509E8"/>
    <w:rsid w:val="004509EE"/>
    <w:rsid w:val="00451615"/>
    <w:rsid w:val="00452517"/>
    <w:rsid w:val="00452939"/>
    <w:rsid w:val="00452BFD"/>
    <w:rsid w:val="00452C13"/>
    <w:rsid w:val="00452DB6"/>
    <w:rsid w:val="004538BD"/>
    <w:rsid w:val="00453956"/>
    <w:rsid w:val="00453C80"/>
    <w:rsid w:val="004553AE"/>
    <w:rsid w:val="004557C4"/>
    <w:rsid w:val="00456326"/>
    <w:rsid w:val="00456961"/>
    <w:rsid w:val="00456E89"/>
    <w:rsid w:val="0045754C"/>
    <w:rsid w:val="00457FE6"/>
    <w:rsid w:val="00460858"/>
    <w:rsid w:val="0046098D"/>
    <w:rsid w:val="00460C7E"/>
    <w:rsid w:val="00460ED1"/>
    <w:rsid w:val="004614F4"/>
    <w:rsid w:val="00462EE1"/>
    <w:rsid w:val="0046331F"/>
    <w:rsid w:val="004636C2"/>
    <w:rsid w:val="00463BEA"/>
    <w:rsid w:val="00464819"/>
    <w:rsid w:val="0046596E"/>
    <w:rsid w:val="004659DD"/>
    <w:rsid w:val="004660AC"/>
    <w:rsid w:val="0046650B"/>
    <w:rsid w:val="00466A72"/>
    <w:rsid w:val="00466AB7"/>
    <w:rsid w:val="00466E50"/>
    <w:rsid w:val="00467D91"/>
    <w:rsid w:val="004700EB"/>
    <w:rsid w:val="004709FA"/>
    <w:rsid w:val="0047138A"/>
    <w:rsid w:val="004713D4"/>
    <w:rsid w:val="00471936"/>
    <w:rsid w:val="00472084"/>
    <w:rsid w:val="00472247"/>
    <w:rsid w:val="004726D4"/>
    <w:rsid w:val="00472BE9"/>
    <w:rsid w:val="004746CB"/>
    <w:rsid w:val="00474A7E"/>
    <w:rsid w:val="00474C20"/>
    <w:rsid w:val="0047506E"/>
    <w:rsid w:val="0047515D"/>
    <w:rsid w:val="004759DC"/>
    <w:rsid w:val="00475E14"/>
    <w:rsid w:val="0047607D"/>
    <w:rsid w:val="00477975"/>
    <w:rsid w:val="00481032"/>
    <w:rsid w:val="00482E30"/>
    <w:rsid w:val="00482F4B"/>
    <w:rsid w:val="0048306D"/>
    <w:rsid w:val="00484185"/>
    <w:rsid w:val="00484ED9"/>
    <w:rsid w:val="00485126"/>
    <w:rsid w:val="004851C2"/>
    <w:rsid w:val="00485A7A"/>
    <w:rsid w:val="00487468"/>
    <w:rsid w:val="0049065C"/>
    <w:rsid w:val="00490B50"/>
    <w:rsid w:val="00490CDA"/>
    <w:rsid w:val="004921C1"/>
    <w:rsid w:val="004929E4"/>
    <w:rsid w:val="004940F8"/>
    <w:rsid w:val="00494173"/>
    <w:rsid w:val="004950ED"/>
    <w:rsid w:val="004958E5"/>
    <w:rsid w:val="00496BB7"/>
    <w:rsid w:val="0049733B"/>
    <w:rsid w:val="004A0ED6"/>
    <w:rsid w:val="004A12F8"/>
    <w:rsid w:val="004A1922"/>
    <w:rsid w:val="004A19BA"/>
    <w:rsid w:val="004A28E1"/>
    <w:rsid w:val="004A3464"/>
    <w:rsid w:val="004A3551"/>
    <w:rsid w:val="004A43DE"/>
    <w:rsid w:val="004A5678"/>
    <w:rsid w:val="004A5819"/>
    <w:rsid w:val="004A648C"/>
    <w:rsid w:val="004A66A0"/>
    <w:rsid w:val="004A6B46"/>
    <w:rsid w:val="004A75D0"/>
    <w:rsid w:val="004A767C"/>
    <w:rsid w:val="004A7B4C"/>
    <w:rsid w:val="004B135D"/>
    <w:rsid w:val="004B1EB5"/>
    <w:rsid w:val="004B20C0"/>
    <w:rsid w:val="004B211E"/>
    <w:rsid w:val="004B2318"/>
    <w:rsid w:val="004B3216"/>
    <w:rsid w:val="004B337A"/>
    <w:rsid w:val="004B3428"/>
    <w:rsid w:val="004B370A"/>
    <w:rsid w:val="004B43E5"/>
    <w:rsid w:val="004B565F"/>
    <w:rsid w:val="004B582B"/>
    <w:rsid w:val="004B5F69"/>
    <w:rsid w:val="004B7139"/>
    <w:rsid w:val="004C0E40"/>
    <w:rsid w:val="004C1B7A"/>
    <w:rsid w:val="004C1DDD"/>
    <w:rsid w:val="004C26BF"/>
    <w:rsid w:val="004C271A"/>
    <w:rsid w:val="004C54A6"/>
    <w:rsid w:val="004D0206"/>
    <w:rsid w:val="004D031E"/>
    <w:rsid w:val="004D1082"/>
    <w:rsid w:val="004D1CE3"/>
    <w:rsid w:val="004D1FE6"/>
    <w:rsid w:val="004D2C2F"/>
    <w:rsid w:val="004D2E5C"/>
    <w:rsid w:val="004D4CCE"/>
    <w:rsid w:val="004D4F17"/>
    <w:rsid w:val="004D4FA5"/>
    <w:rsid w:val="004D50E5"/>
    <w:rsid w:val="004D5E6D"/>
    <w:rsid w:val="004D5F67"/>
    <w:rsid w:val="004D5FE3"/>
    <w:rsid w:val="004D7998"/>
    <w:rsid w:val="004D7D95"/>
    <w:rsid w:val="004D7DF7"/>
    <w:rsid w:val="004E08CC"/>
    <w:rsid w:val="004E175C"/>
    <w:rsid w:val="004E1D60"/>
    <w:rsid w:val="004E2B79"/>
    <w:rsid w:val="004E3C08"/>
    <w:rsid w:val="004E46BE"/>
    <w:rsid w:val="004E4781"/>
    <w:rsid w:val="004E47AE"/>
    <w:rsid w:val="004E4C56"/>
    <w:rsid w:val="004E6501"/>
    <w:rsid w:val="004E6CCD"/>
    <w:rsid w:val="004E6D59"/>
    <w:rsid w:val="004E6F22"/>
    <w:rsid w:val="004E76D7"/>
    <w:rsid w:val="004E7723"/>
    <w:rsid w:val="004F0107"/>
    <w:rsid w:val="004F04A9"/>
    <w:rsid w:val="004F06C7"/>
    <w:rsid w:val="004F0E8A"/>
    <w:rsid w:val="004F1DE7"/>
    <w:rsid w:val="004F24E4"/>
    <w:rsid w:val="004F30AD"/>
    <w:rsid w:val="004F3448"/>
    <w:rsid w:val="004F3AB5"/>
    <w:rsid w:val="004F6011"/>
    <w:rsid w:val="004F7447"/>
    <w:rsid w:val="004F7536"/>
    <w:rsid w:val="0050049D"/>
    <w:rsid w:val="00501161"/>
    <w:rsid w:val="0050153B"/>
    <w:rsid w:val="00501EB0"/>
    <w:rsid w:val="00502792"/>
    <w:rsid w:val="00502881"/>
    <w:rsid w:val="00502B65"/>
    <w:rsid w:val="005031F0"/>
    <w:rsid w:val="00503488"/>
    <w:rsid w:val="00503DB9"/>
    <w:rsid w:val="00504565"/>
    <w:rsid w:val="00505EF7"/>
    <w:rsid w:val="00506352"/>
    <w:rsid w:val="0050693B"/>
    <w:rsid w:val="00506CE2"/>
    <w:rsid w:val="00506DC8"/>
    <w:rsid w:val="0050745C"/>
    <w:rsid w:val="00507937"/>
    <w:rsid w:val="00507FE9"/>
    <w:rsid w:val="005110D9"/>
    <w:rsid w:val="00511340"/>
    <w:rsid w:val="005134AE"/>
    <w:rsid w:val="0051351B"/>
    <w:rsid w:val="00513A6D"/>
    <w:rsid w:val="00514907"/>
    <w:rsid w:val="00515105"/>
    <w:rsid w:val="005153CB"/>
    <w:rsid w:val="0051797B"/>
    <w:rsid w:val="00517BE2"/>
    <w:rsid w:val="00517E92"/>
    <w:rsid w:val="00520118"/>
    <w:rsid w:val="0052069D"/>
    <w:rsid w:val="005211B0"/>
    <w:rsid w:val="005216D3"/>
    <w:rsid w:val="00521777"/>
    <w:rsid w:val="0052360D"/>
    <w:rsid w:val="0052428D"/>
    <w:rsid w:val="0052690E"/>
    <w:rsid w:val="00527206"/>
    <w:rsid w:val="005275CF"/>
    <w:rsid w:val="0053089E"/>
    <w:rsid w:val="0053108E"/>
    <w:rsid w:val="00531334"/>
    <w:rsid w:val="005322B0"/>
    <w:rsid w:val="0053418B"/>
    <w:rsid w:val="00534AE3"/>
    <w:rsid w:val="00534E1D"/>
    <w:rsid w:val="005353FD"/>
    <w:rsid w:val="00535E7D"/>
    <w:rsid w:val="00536BD8"/>
    <w:rsid w:val="00537D60"/>
    <w:rsid w:val="005403F8"/>
    <w:rsid w:val="005407B4"/>
    <w:rsid w:val="005412A1"/>
    <w:rsid w:val="00541B61"/>
    <w:rsid w:val="005458A8"/>
    <w:rsid w:val="00545E6B"/>
    <w:rsid w:val="00545F65"/>
    <w:rsid w:val="005464E4"/>
    <w:rsid w:val="00546705"/>
    <w:rsid w:val="005470A2"/>
    <w:rsid w:val="00547D95"/>
    <w:rsid w:val="0055128E"/>
    <w:rsid w:val="005512B6"/>
    <w:rsid w:val="0055145D"/>
    <w:rsid w:val="00552488"/>
    <w:rsid w:val="00552D1E"/>
    <w:rsid w:val="00553738"/>
    <w:rsid w:val="00553AC6"/>
    <w:rsid w:val="00554706"/>
    <w:rsid w:val="00554895"/>
    <w:rsid w:val="00554F71"/>
    <w:rsid w:val="00555458"/>
    <w:rsid w:val="00555464"/>
    <w:rsid w:val="00557E2D"/>
    <w:rsid w:val="005632AF"/>
    <w:rsid w:val="00563994"/>
    <w:rsid w:val="005641AA"/>
    <w:rsid w:val="00565963"/>
    <w:rsid w:val="00566858"/>
    <w:rsid w:val="005677A3"/>
    <w:rsid w:val="00567CB3"/>
    <w:rsid w:val="005701E2"/>
    <w:rsid w:val="00571669"/>
    <w:rsid w:val="00571BFD"/>
    <w:rsid w:val="00572B60"/>
    <w:rsid w:val="00572E64"/>
    <w:rsid w:val="00573BB8"/>
    <w:rsid w:val="00574B63"/>
    <w:rsid w:val="00575022"/>
    <w:rsid w:val="00575621"/>
    <w:rsid w:val="00575DC5"/>
    <w:rsid w:val="00575E98"/>
    <w:rsid w:val="00577C17"/>
    <w:rsid w:val="0058111B"/>
    <w:rsid w:val="0058123C"/>
    <w:rsid w:val="00581A18"/>
    <w:rsid w:val="00581FA1"/>
    <w:rsid w:val="0058291F"/>
    <w:rsid w:val="0058300F"/>
    <w:rsid w:val="005859AB"/>
    <w:rsid w:val="00585FC1"/>
    <w:rsid w:val="00586B0A"/>
    <w:rsid w:val="00586B88"/>
    <w:rsid w:val="00586D8D"/>
    <w:rsid w:val="00587A56"/>
    <w:rsid w:val="005902DB"/>
    <w:rsid w:val="005905F1"/>
    <w:rsid w:val="0059064A"/>
    <w:rsid w:val="00590CED"/>
    <w:rsid w:val="0059169F"/>
    <w:rsid w:val="00592631"/>
    <w:rsid w:val="00592670"/>
    <w:rsid w:val="00592E42"/>
    <w:rsid w:val="0059406D"/>
    <w:rsid w:val="005942B5"/>
    <w:rsid w:val="005957A2"/>
    <w:rsid w:val="00595A78"/>
    <w:rsid w:val="00596778"/>
    <w:rsid w:val="00596FEA"/>
    <w:rsid w:val="0059703C"/>
    <w:rsid w:val="00597F9C"/>
    <w:rsid w:val="005A0351"/>
    <w:rsid w:val="005A065E"/>
    <w:rsid w:val="005A1428"/>
    <w:rsid w:val="005A18BA"/>
    <w:rsid w:val="005A1A46"/>
    <w:rsid w:val="005A1B83"/>
    <w:rsid w:val="005A2025"/>
    <w:rsid w:val="005A2D86"/>
    <w:rsid w:val="005A35B3"/>
    <w:rsid w:val="005A3969"/>
    <w:rsid w:val="005A3FFE"/>
    <w:rsid w:val="005A444F"/>
    <w:rsid w:val="005A4C60"/>
    <w:rsid w:val="005A4D72"/>
    <w:rsid w:val="005A4E89"/>
    <w:rsid w:val="005A51CF"/>
    <w:rsid w:val="005A55F2"/>
    <w:rsid w:val="005B0B90"/>
    <w:rsid w:val="005B0BC4"/>
    <w:rsid w:val="005B1115"/>
    <w:rsid w:val="005B1D06"/>
    <w:rsid w:val="005B30C2"/>
    <w:rsid w:val="005B3390"/>
    <w:rsid w:val="005B3A29"/>
    <w:rsid w:val="005B4B12"/>
    <w:rsid w:val="005B4E42"/>
    <w:rsid w:val="005B5223"/>
    <w:rsid w:val="005B57D6"/>
    <w:rsid w:val="005B678D"/>
    <w:rsid w:val="005B76D8"/>
    <w:rsid w:val="005C1543"/>
    <w:rsid w:val="005C17D3"/>
    <w:rsid w:val="005C19BD"/>
    <w:rsid w:val="005C301A"/>
    <w:rsid w:val="005C3FC4"/>
    <w:rsid w:val="005C4433"/>
    <w:rsid w:val="005C45AA"/>
    <w:rsid w:val="005C53CC"/>
    <w:rsid w:val="005C5BB5"/>
    <w:rsid w:val="005C5C51"/>
    <w:rsid w:val="005C5DF7"/>
    <w:rsid w:val="005C6AC7"/>
    <w:rsid w:val="005C706B"/>
    <w:rsid w:val="005C753A"/>
    <w:rsid w:val="005C76CB"/>
    <w:rsid w:val="005C7B50"/>
    <w:rsid w:val="005D00EC"/>
    <w:rsid w:val="005D104C"/>
    <w:rsid w:val="005D2012"/>
    <w:rsid w:val="005D2254"/>
    <w:rsid w:val="005D2D1E"/>
    <w:rsid w:val="005D6699"/>
    <w:rsid w:val="005D697C"/>
    <w:rsid w:val="005D6B03"/>
    <w:rsid w:val="005D732B"/>
    <w:rsid w:val="005D7424"/>
    <w:rsid w:val="005D749C"/>
    <w:rsid w:val="005D7983"/>
    <w:rsid w:val="005D7A78"/>
    <w:rsid w:val="005E0BFD"/>
    <w:rsid w:val="005E181F"/>
    <w:rsid w:val="005E1873"/>
    <w:rsid w:val="005E198C"/>
    <w:rsid w:val="005E1ED8"/>
    <w:rsid w:val="005E26CE"/>
    <w:rsid w:val="005E2786"/>
    <w:rsid w:val="005E3053"/>
    <w:rsid w:val="005E3071"/>
    <w:rsid w:val="005E3F16"/>
    <w:rsid w:val="005E4D5D"/>
    <w:rsid w:val="005E5009"/>
    <w:rsid w:val="005E506A"/>
    <w:rsid w:val="005E529A"/>
    <w:rsid w:val="005E5679"/>
    <w:rsid w:val="005E5A71"/>
    <w:rsid w:val="005E6463"/>
    <w:rsid w:val="005E691F"/>
    <w:rsid w:val="005E69A4"/>
    <w:rsid w:val="005E6DCB"/>
    <w:rsid w:val="005E6DD3"/>
    <w:rsid w:val="005E726B"/>
    <w:rsid w:val="005E7D8B"/>
    <w:rsid w:val="005F0141"/>
    <w:rsid w:val="005F0291"/>
    <w:rsid w:val="005F0ABF"/>
    <w:rsid w:val="005F0DB7"/>
    <w:rsid w:val="005F1523"/>
    <w:rsid w:val="005F3475"/>
    <w:rsid w:val="005F3726"/>
    <w:rsid w:val="005F3AB4"/>
    <w:rsid w:val="005F4123"/>
    <w:rsid w:val="005F4232"/>
    <w:rsid w:val="005F49F5"/>
    <w:rsid w:val="005F50AE"/>
    <w:rsid w:val="005F53E5"/>
    <w:rsid w:val="005F5BC4"/>
    <w:rsid w:val="005F66DD"/>
    <w:rsid w:val="005F6C7A"/>
    <w:rsid w:val="005F7572"/>
    <w:rsid w:val="005F7BF1"/>
    <w:rsid w:val="0060065A"/>
    <w:rsid w:val="0060170D"/>
    <w:rsid w:val="00601C73"/>
    <w:rsid w:val="00602230"/>
    <w:rsid w:val="00602ACF"/>
    <w:rsid w:val="00602AD8"/>
    <w:rsid w:val="00603098"/>
    <w:rsid w:val="00604366"/>
    <w:rsid w:val="0060466C"/>
    <w:rsid w:val="00606913"/>
    <w:rsid w:val="0060704E"/>
    <w:rsid w:val="00607F47"/>
    <w:rsid w:val="006104ED"/>
    <w:rsid w:val="006112FA"/>
    <w:rsid w:val="0061192C"/>
    <w:rsid w:val="00611DC1"/>
    <w:rsid w:val="006123CC"/>
    <w:rsid w:val="0061264F"/>
    <w:rsid w:val="00614707"/>
    <w:rsid w:val="006151D0"/>
    <w:rsid w:val="00615227"/>
    <w:rsid w:val="00615DBC"/>
    <w:rsid w:val="006163A4"/>
    <w:rsid w:val="00616E09"/>
    <w:rsid w:val="00617841"/>
    <w:rsid w:val="006178BF"/>
    <w:rsid w:val="00620805"/>
    <w:rsid w:val="00621A11"/>
    <w:rsid w:val="00621DF0"/>
    <w:rsid w:val="00622810"/>
    <w:rsid w:val="0062297E"/>
    <w:rsid w:val="006235D6"/>
    <w:rsid w:val="00623EA4"/>
    <w:rsid w:val="0062414E"/>
    <w:rsid w:val="00624C0B"/>
    <w:rsid w:val="00624E03"/>
    <w:rsid w:val="006258F1"/>
    <w:rsid w:val="00627CEA"/>
    <w:rsid w:val="006308F0"/>
    <w:rsid w:val="0063198B"/>
    <w:rsid w:val="006321BD"/>
    <w:rsid w:val="0063292F"/>
    <w:rsid w:val="00632DC1"/>
    <w:rsid w:val="00633818"/>
    <w:rsid w:val="0063388D"/>
    <w:rsid w:val="0063408A"/>
    <w:rsid w:val="00634E67"/>
    <w:rsid w:val="00635488"/>
    <w:rsid w:val="00636A67"/>
    <w:rsid w:val="00636DE3"/>
    <w:rsid w:val="00637C6A"/>
    <w:rsid w:val="006403FB"/>
    <w:rsid w:val="006409B9"/>
    <w:rsid w:val="00642A99"/>
    <w:rsid w:val="00642B9F"/>
    <w:rsid w:val="00643B85"/>
    <w:rsid w:val="00643FA8"/>
    <w:rsid w:val="006462B9"/>
    <w:rsid w:val="006467EB"/>
    <w:rsid w:val="00646849"/>
    <w:rsid w:val="00646988"/>
    <w:rsid w:val="0064701F"/>
    <w:rsid w:val="00650F4B"/>
    <w:rsid w:val="006512EB"/>
    <w:rsid w:val="00652361"/>
    <w:rsid w:val="00653633"/>
    <w:rsid w:val="00654633"/>
    <w:rsid w:val="006546B1"/>
    <w:rsid w:val="00654CDB"/>
    <w:rsid w:val="00654D51"/>
    <w:rsid w:val="00655F11"/>
    <w:rsid w:val="00655F65"/>
    <w:rsid w:val="006562FC"/>
    <w:rsid w:val="00656F46"/>
    <w:rsid w:val="0065745A"/>
    <w:rsid w:val="00657ED7"/>
    <w:rsid w:val="0066026D"/>
    <w:rsid w:val="00660627"/>
    <w:rsid w:val="00660B4A"/>
    <w:rsid w:val="006610F8"/>
    <w:rsid w:val="0066140E"/>
    <w:rsid w:val="0066188D"/>
    <w:rsid w:val="00662189"/>
    <w:rsid w:val="00663A20"/>
    <w:rsid w:val="00663EFC"/>
    <w:rsid w:val="00664B07"/>
    <w:rsid w:val="00664C53"/>
    <w:rsid w:val="00666A06"/>
    <w:rsid w:val="00666FEC"/>
    <w:rsid w:val="006679EA"/>
    <w:rsid w:val="006708A6"/>
    <w:rsid w:val="00670A84"/>
    <w:rsid w:val="0067106D"/>
    <w:rsid w:val="006711ED"/>
    <w:rsid w:val="0067146B"/>
    <w:rsid w:val="006715B2"/>
    <w:rsid w:val="00671698"/>
    <w:rsid w:val="00671F41"/>
    <w:rsid w:val="00671F5C"/>
    <w:rsid w:val="0067261C"/>
    <w:rsid w:val="00673177"/>
    <w:rsid w:val="00674827"/>
    <w:rsid w:val="00674E33"/>
    <w:rsid w:val="00674FCE"/>
    <w:rsid w:val="00675BB2"/>
    <w:rsid w:val="00675EA3"/>
    <w:rsid w:val="006762A8"/>
    <w:rsid w:val="006767C4"/>
    <w:rsid w:val="00677130"/>
    <w:rsid w:val="006802C9"/>
    <w:rsid w:val="00680FDA"/>
    <w:rsid w:val="006814A8"/>
    <w:rsid w:val="006814DC"/>
    <w:rsid w:val="006817D9"/>
    <w:rsid w:val="00682BD9"/>
    <w:rsid w:val="00682E1A"/>
    <w:rsid w:val="00682E26"/>
    <w:rsid w:val="00683854"/>
    <w:rsid w:val="00683D53"/>
    <w:rsid w:val="00684149"/>
    <w:rsid w:val="006844A9"/>
    <w:rsid w:val="00685484"/>
    <w:rsid w:val="0068703A"/>
    <w:rsid w:val="00687A6B"/>
    <w:rsid w:val="00687F4D"/>
    <w:rsid w:val="00691057"/>
    <w:rsid w:val="006912FE"/>
    <w:rsid w:val="0069131F"/>
    <w:rsid w:val="006915A4"/>
    <w:rsid w:val="00691FE6"/>
    <w:rsid w:val="0069231A"/>
    <w:rsid w:val="006927B3"/>
    <w:rsid w:val="006927E3"/>
    <w:rsid w:val="00692A7B"/>
    <w:rsid w:val="00692C74"/>
    <w:rsid w:val="0069334D"/>
    <w:rsid w:val="0069460A"/>
    <w:rsid w:val="00696462"/>
    <w:rsid w:val="006965F3"/>
    <w:rsid w:val="00696D21"/>
    <w:rsid w:val="00696FE0"/>
    <w:rsid w:val="0069744F"/>
    <w:rsid w:val="006976B4"/>
    <w:rsid w:val="006A0496"/>
    <w:rsid w:val="006A0A11"/>
    <w:rsid w:val="006A12B3"/>
    <w:rsid w:val="006A159F"/>
    <w:rsid w:val="006A20E1"/>
    <w:rsid w:val="006A2515"/>
    <w:rsid w:val="006A36E1"/>
    <w:rsid w:val="006A3E9C"/>
    <w:rsid w:val="006A4264"/>
    <w:rsid w:val="006A476A"/>
    <w:rsid w:val="006A4968"/>
    <w:rsid w:val="006A4CB7"/>
    <w:rsid w:val="006A5204"/>
    <w:rsid w:val="006A5D74"/>
    <w:rsid w:val="006A684E"/>
    <w:rsid w:val="006A72C2"/>
    <w:rsid w:val="006A7848"/>
    <w:rsid w:val="006A796A"/>
    <w:rsid w:val="006A7A5C"/>
    <w:rsid w:val="006B0C95"/>
    <w:rsid w:val="006B279F"/>
    <w:rsid w:val="006B31D6"/>
    <w:rsid w:val="006B33EB"/>
    <w:rsid w:val="006B3BC1"/>
    <w:rsid w:val="006B460F"/>
    <w:rsid w:val="006B489D"/>
    <w:rsid w:val="006B4A49"/>
    <w:rsid w:val="006B4C83"/>
    <w:rsid w:val="006B5C28"/>
    <w:rsid w:val="006B6373"/>
    <w:rsid w:val="006B649C"/>
    <w:rsid w:val="006B6A26"/>
    <w:rsid w:val="006B6AE4"/>
    <w:rsid w:val="006B7161"/>
    <w:rsid w:val="006B7991"/>
    <w:rsid w:val="006C0910"/>
    <w:rsid w:val="006C14BF"/>
    <w:rsid w:val="006C17BD"/>
    <w:rsid w:val="006C199A"/>
    <w:rsid w:val="006C1CF0"/>
    <w:rsid w:val="006C26A1"/>
    <w:rsid w:val="006C2C70"/>
    <w:rsid w:val="006C3CD1"/>
    <w:rsid w:val="006C3D48"/>
    <w:rsid w:val="006C3DCA"/>
    <w:rsid w:val="006C4E64"/>
    <w:rsid w:val="006C5732"/>
    <w:rsid w:val="006C59E7"/>
    <w:rsid w:val="006C6BE6"/>
    <w:rsid w:val="006C7716"/>
    <w:rsid w:val="006C7B9B"/>
    <w:rsid w:val="006D01FA"/>
    <w:rsid w:val="006D0D94"/>
    <w:rsid w:val="006D145B"/>
    <w:rsid w:val="006D196A"/>
    <w:rsid w:val="006D2568"/>
    <w:rsid w:val="006D36E1"/>
    <w:rsid w:val="006D5B5A"/>
    <w:rsid w:val="006D6A6F"/>
    <w:rsid w:val="006D78E3"/>
    <w:rsid w:val="006D7D00"/>
    <w:rsid w:val="006E0CF6"/>
    <w:rsid w:val="006E101B"/>
    <w:rsid w:val="006E1769"/>
    <w:rsid w:val="006E1779"/>
    <w:rsid w:val="006E1DDB"/>
    <w:rsid w:val="006E3248"/>
    <w:rsid w:val="006E3AC1"/>
    <w:rsid w:val="006E3B5E"/>
    <w:rsid w:val="006E3BF1"/>
    <w:rsid w:val="006E4F3B"/>
    <w:rsid w:val="006E5702"/>
    <w:rsid w:val="006E6053"/>
    <w:rsid w:val="006E6399"/>
    <w:rsid w:val="006E6618"/>
    <w:rsid w:val="006E71D6"/>
    <w:rsid w:val="006E765B"/>
    <w:rsid w:val="006E7976"/>
    <w:rsid w:val="006E7B41"/>
    <w:rsid w:val="006E7D94"/>
    <w:rsid w:val="006F00E6"/>
    <w:rsid w:val="006F09FC"/>
    <w:rsid w:val="006F1095"/>
    <w:rsid w:val="006F1FCB"/>
    <w:rsid w:val="006F3935"/>
    <w:rsid w:val="006F394A"/>
    <w:rsid w:val="006F6140"/>
    <w:rsid w:val="006F636B"/>
    <w:rsid w:val="006F71EF"/>
    <w:rsid w:val="006F7483"/>
    <w:rsid w:val="006F77EA"/>
    <w:rsid w:val="00700089"/>
    <w:rsid w:val="00700568"/>
    <w:rsid w:val="007011F9"/>
    <w:rsid w:val="007026F9"/>
    <w:rsid w:val="00703D7C"/>
    <w:rsid w:val="0070497D"/>
    <w:rsid w:val="00705210"/>
    <w:rsid w:val="007056CF"/>
    <w:rsid w:val="007059A6"/>
    <w:rsid w:val="00705FDA"/>
    <w:rsid w:val="007062F6"/>
    <w:rsid w:val="00706751"/>
    <w:rsid w:val="00706F88"/>
    <w:rsid w:val="00707754"/>
    <w:rsid w:val="00707C71"/>
    <w:rsid w:val="00710154"/>
    <w:rsid w:val="00710688"/>
    <w:rsid w:val="007116E5"/>
    <w:rsid w:val="007117D2"/>
    <w:rsid w:val="00713DA4"/>
    <w:rsid w:val="00714814"/>
    <w:rsid w:val="00714887"/>
    <w:rsid w:val="00714897"/>
    <w:rsid w:val="00714EFB"/>
    <w:rsid w:val="00715FC2"/>
    <w:rsid w:val="00720006"/>
    <w:rsid w:val="007202DE"/>
    <w:rsid w:val="00721573"/>
    <w:rsid w:val="007217BE"/>
    <w:rsid w:val="007218FF"/>
    <w:rsid w:val="007226D4"/>
    <w:rsid w:val="0072286C"/>
    <w:rsid w:val="00722DC1"/>
    <w:rsid w:val="007238D4"/>
    <w:rsid w:val="00723D47"/>
    <w:rsid w:val="00723F5A"/>
    <w:rsid w:val="0072436C"/>
    <w:rsid w:val="0072440E"/>
    <w:rsid w:val="007246C7"/>
    <w:rsid w:val="007248DD"/>
    <w:rsid w:val="00724933"/>
    <w:rsid w:val="007251BE"/>
    <w:rsid w:val="007252EC"/>
    <w:rsid w:val="007266FC"/>
    <w:rsid w:val="00727370"/>
    <w:rsid w:val="00727F5B"/>
    <w:rsid w:val="00730653"/>
    <w:rsid w:val="00731C22"/>
    <w:rsid w:val="0073276F"/>
    <w:rsid w:val="0073345F"/>
    <w:rsid w:val="007339A2"/>
    <w:rsid w:val="007339D3"/>
    <w:rsid w:val="00734225"/>
    <w:rsid w:val="007348EB"/>
    <w:rsid w:val="00734A7E"/>
    <w:rsid w:val="00734B0F"/>
    <w:rsid w:val="0073571D"/>
    <w:rsid w:val="007362F9"/>
    <w:rsid w:val="007370EA"/>
    <w:rsid w:val="007402F8"/>
    <w:rsid w:val="00740616"/>
    <w:rsid w:val="00741256"/>
    <w:rsid w:val="00741289"/>
    <w:rsid w:val="007413C9"/>
    <w:rsid w:val="00741E31"/>
    <w:rsid w:val="00741F5D"/>
    <w:rsid w:val="0074215B"/>
    <w:rsid w:val="00742183"/>
    <w:rsid w:val="0074368D"/>
    <w:rsid w:val="00743F47"/>
    <w:rsid w:val="00744387"/>
    <w:rsid w:val="00746AA7"/>
    <w:rsid w:val="00746B71"/>
    <w:rsid w:val="00746B8C"/>
    <w:rsid w:val="0074716E"/>
    <w:rsid w:val="00747D01"/>
    <w:rsid w:val="00751AF5"/>
    <w:rsid w:val="007522CB"/>
    <w:rsid w:val="00753C62"/>
    <w:rsid w:val="00755496"/>
    <w:rsid w:val="00755AC6"/>
    <w:rsid w:val="00755F97"/>
    <w:rsid w:val="0075637C"/>
    <w:rsid w:val="00756559"/>
    <w:rsid w:val="00756D82"/>
    <w:rsid w:val="00756EF3"/>
    <w:rsid w:val="00756F57"/>
    <w:rsid w:val="0076067E"/>
    <w:rsid w:val="00761238"/>
    <w:rsid w:val="00761F74"/>
    <w:rsid w:val="0076254F"/>
    <w:rsid w:val="007630A6"/>
    <w:rsid w:val="007647D1"/>
    <w:rsid w:val="00764AC6"/>
    <w:rsid w:val="007652ED"/>
    <w:rsid w:val="00765673"/>
    <w:rsid w:val="00766411"/>
    <w:rsid w:val="007666BF"/>
    <w:rsid w:val="00767D8A"/>
    <w:rsid w:val="007722EB"/>
    <w:rsid w:val="00772C96"/>
    <w:rsid w:val="00773134"/>
    <w:rsid w:val="00773796"/>
    <w:rsid w:val="00773BA4"/>
    <w:rsid w:val="00774B90"/>
    <w:rsid w:val="0077522F"/>
    <w:rsid w:val="00776859"/>
    <w:rsid w:val="00777B4E"/>
    <w:rsid w:val="00777CD6"/>
    <w:rsid w:val="00777FF1"/>
    <w:rsid w:val="0078025D"/>
    <w:rsid w:val="007810E4"/>
    <w:rsid w:val="007813AF"/>
    <w:rsid w:val="007817F1"/>
    <w:rsid w:val="00781DFD"/>
    <w:rsid w:val="00782177"/>
    <w:rsid w:val="00782D46"/>
    <w:rsid w:val="007837B1"/>
    <w:rsid w:val="00783AFC"/>
    <w:rsid w:val="00784015"/>
    <w:rsid w:val="007849B8"/>
    <w:rsid w:val="00785C92"/>
    <w:rsid w:val="00785E29"/>
    <w:rsid w:val="00786B2D"/>
    <w:rsid w:val="00786DA2"/>
    <w:rsid w:val="00786E07"/>
    <w:rsid w:val="0078714D"/>
    <w:rsid w:val="00787771"/>
    <w:rsid w:val="00787CF5"/>
    <w:rsid w:val="0079085B"/>
    <w:rsid w:val="007912E8"/>
    <w:rsid w:val="007913E8"/>
    <w:rsid w:val="00791EBA"/>
    <w:rsid w:val="007925CB"/>
    <w:rsid w:val="00792636"/>
    <w:rsid w:val="00793F13"/>
    <w:rsid w:val="00793FB2"/>
    <w:rsid w:val="00794806"/>
    <w:rsid w:val="00794B74"/>
    <w:rsid w:val="00795345"/>
    <w:rsid w:val="007955F7"/>
    <w:rsid w:val="00795800"/>
    <w:rsid w:val="00795843"/>
    <w:rsid w:val="007978F5"/>
    <w:rsid w:val="007A190A"/>
    <w:rsid w:val="007A1D9E"/>
    <w:rsid w:val="007A1FBD"/>
    <w:rsid w:val="007A2102"/>
    <w:rsid w:val="007A25BF"/>
    <w:rsid w:val="007A33F2"/>
    <w:rsid w:val="007A3F86"/>
    <w:rsid w:val="007A4435"/>
    <w:rsid w:val="007A48CE"/>
    <w:rsid w:val="007A4A71"/>
    <w:rsid w:val="007A5CAA"/>
    <w:rsid w:val="007A6A1A"/>
    <w:rsid w:val="007A70C2"/>
    <w:rsid w:val="007B0DD8"/>
    <w:rsid w:val="007B0DDC"/>
    <w:rsid w:val="007B0E29"/>
    <w:rsid w:val="007B18B8"/>
    <w:rsid w:val="007B1D88"/>
    <w:rsid w:val="007B32E6"/>
    <w:rsid w:val="007B33F0"/>
    <w:rsid w:val="007B3C81"/>
    <w:rsid w:val="007B410B"/>
    <w:rsid w:val="007B5495"/>
    <w:rsid w:val="007B55D5"/>
    <w:rsid w:val="007B6CD7"/>
    <w:rsid w:val="007B6E58"/>
    <w:rsid w:val="007B7A9C"/>
    <w:rsid w:val="007B7AE0"/>
    <w:rsid w:val="007C1875"/>
    <w:rsid w:val="007C229E"/>
    <w:rsid w:val="007C35DA"/>
    <w:rsid w:val="007C3C51"/>
    <w:rsid w:val="007C3DF6"/>
    <w:rsid w:val="007C4508"/>
    <w:rsid w:val="007C48C4"/>
    <w:rsid w:val="007C4A86"/>
    <w:rsid w:val="007C4F54"/>
    <w:rsid w:val="007C57D0"/>
    <w:rsid w:val="007C6D0E"/>
    <w:rsid w:val="007C7463"/>
    <w:rsid w:val="007C7479"/>
    <w:rsid w:val="007C76B7"/>
    <w:rsid w:val="007D1530"/>
    <w:rsid w:val="007D1C76"/>
    <w:rsid w:val="007D2716"/>
    <w:rsid w:val="007D2F90"/>
    <w:rsid w:val="007D446F"/>
    <w:rsid w:val="007D50AA"/>
    <w:rsid w:val="007D52F3"/>
    <w:rsid w:val="007D548E"/>
    <w:rsid w:val="007D71EF"/>
    <w:rsid w:val="007D7ACE"/>
    <w:rsid w:val="007E109B"/>
    <w:rsid w:val="007E1727"/>
    <w:rsid w:val="007E1E2F"/>
    <w:rsid w:val="007E27DE"/>
    <w:rsid w:val="007E31CF"/>
    <w:rsid w:val="007E3D97"/>
    <w:rsid w:val="007E4457"/>
    <w:rsid w:val="007E46A2"/>
    <w:rsid w:val="007E4AED"/>
    <w:rsid w:val="007E5664"/>
    <w:rsid w:val="007E6EF4"/>
    <w:rsid w:val="007E7FF3"/>
    <w:rsid w:val="007F0430"/>
    <w:rsid w:val="007F0E49"/>
    <w:rsid w:val="007F116B"/>
    <w:rsid w:val="007F13AB"/>
    <w:rsid w:val="007F189A"/>
    <w:rsid w:val="007F1D11"/>
    <w:rsid w:val="007F1DFA"/>
    <w:rsid w:val="007F2745"/>
    <w:rsid w:val="007F2F3F"/>
    <w:rsid w:val="007F3149"/>
    <w:rsid w:val="007F33AB"/>
    <w:rsid w:val="007F357F"/>
    <w:rsid w:val="007F3ADC"/>
    <w:rsid w:val="007F40F8"/>
    <w:rsid w:val="007F42BD"/>
    <w:rsid w:val="007F550E"/>
    <w:rsid w:val="007F64E6"/>
    <w:rsid w:val="007F6B08"/>
    <w:rsid w:val="00800448"/>
    <w:rsid w:val="00800D06"/>
    <w:rsid w:val="008010D1"/>
    <w:rsid w:val="0080157C"/>
    <w:rsid w:val="00801A1C"/>
    <w:rsid w:val="00803896"/>
    <w:rsid w:val="00803FF6"/>
    <w:rsid w:val="008043B5"/>
    <w:rsid w:val="00804930"/>
    <w:rsid w:val="008051B7"/>
    <w:rsid w:val="00805249"/>
    <w:rsid w:val="00805337"/>
    <w:rsid w:val="008058EA"/>
    <w:rsid w:val="00805C1A"/>
    <w:rsid w:val="00805F7A"/>
    <w:rsid w:val="00807C86"/>
    <w:rsid w:val="00807DC5"/>
    <w:rsid w:val="008110ED"/>
    <w:rsid w:val="00811516"/>
    <w:rsid w:val="008116EE"/>
    <w:rsid w:val="00811C1D"/>
    <w:rsid w:val="00812700"/>
    <w:rsid w:val="00814A67"/>
    <w:rsid w:val="00814D51"/>
    <w:rsid w:val="00815C33"/>
    <w:rsid w:val="00815EB0"/>
    <w:rsid w:val="008164B1"/>
    <w:rsid w:val="00816AC4"/>
    <w:rsid w:val="00822228"/>
    <w:rsid w:val="00822FC5"/>
    <w:rsid w:val="008244EB"/>
    <w:rsid w:val="008246E2"/>
    <w:rsid w:val="00825B30"/>
    <w:rsid w:val="00825C06"/>
    <w:rsid w:val="008264F9"/>
    <w:rsid w:val="0082690D"/>
    <w:rsid w:val="00826AD1"/>
    <w:rsid w:val="008279ED"/>
    <w:rsid w:val="00827C83"/>
    <w:rsid w:val="00830139"/>
    <w:rsid w:val="00830301"/>
    <w:rsid w:val="00830571"/>
    <w:rsid w:val="00830A10"/>
    <w:rsid w:val="00831CCF"/>
    <w:rsid w:val="00831F26"/>
    <w:rsid w:val="00832360"/>
    <w:rsid w:val="00832913"/>
    <w:rsid w:val="0083304F"/>
    <w:rsid w:val="00833234"/>
    <w:rsid w:val="0083484A"/>
    <w:rsid w:val="00834C81"/>
    <w:rsid w:val="008357FE"/>
    <w:rsid w:val="00836F01"/>
    <w:rsid w:val="00837510"/>
    <w:rsid w:val="00837624"/>
    <w:rsid w:val="00837EA1"/>
    <w:rsid w:val="00837F22"/>
    <w:rsid w:val="00840999"/>
    <w:rsid w:val="008420FF"/>
    <w:rsid w:val="00842A16"/>
    <w:rsid w:val="00843102"/>
    <w:rsid w:val="008432A9"/>
    <w:rsid w:val="00843782"/>
    <w:rsid w:val="00843EC1"/>
    <w:rsid w:val="00843F4B"/>
    <w:rsid w:val="008441D8"/>
    <w:rsid w:val="00844333"/>
    <w:rsid w:val="00844A39"/>
    <w:rsid w:val="00845698"/>
    <w:rsid w:val="008457BA"/>
    <w:rsid w:val="008457FD"/>
    <w:rsid w:val="008461C1"/>
    <w:rsid w:val="00846361"/>
    <w:rsid w:val="00850126"/>
    <w:rsid w:val="00850590"/>
    <w:rsid w:val="00852510"/>
    <w:rsid w:val="00852700"/>
    <w:rsid w:val="00852A15"/>
    <w:rsid w:val="00853B99"/>
    <w:rsid w:val="0085431B"/>
    <w:rsid w:val="00854AF9"/>
    <w:rsid w:val="00855365"/>
    <w:rsid w:val="008563B1"/>
    <w:rsid w:val="008568D7"/>
    <w:rsid w:val="00856D0A"/>
    <w:rsid w:val="00856D24"/>
    <w:rsid w:val="0086022F"/>
    <w:rsid w:val="0086067B"/>
    <w:rsid w:val="00860846"/>
    <w:rsid w:val="00861041"/>
    <w:rsid w:val="00861202"/>
    <w:rsid w:val="0086190F"/>
    <w:rsid w:val="00861C82"/>
    <w:rsid w:val="00862564"/>
    <w:rsid w:val="008625DB"/>
    <w:rsid w:val="008625F8"/>
    <w:rsid w:val="0086262F"/>
    <w:rsid w:val="00862A08"/>
    <w:rsid w:val="0086350E"/>
    <w:rsid w:val="00863BCC"/>
    <w:rsid w:val="00863E24"/>
    <w:rsid w:val="008642AB"/>
    <w:rsid w:val="00864939"/>
    <w:rsid w:val="00865C11"/>
    <w:rsid w:val="008661F1"/>
    <w:rsid w:val="00866983"/>
    <w:rsid w:val="00866A3A"/>
    <w:rsid w:val="00866DE5"/>
    <w:rsid w:val="0086785E"/>
    <w:rsid w:val="0086797E"/>
    <w:rsid w:val="00867CDC"/>
    <w:rsid w:val="00867E56"/>
    <w:rsid w:val="00872E5A"/>
    <w:rsid w:val="008730FC"/>
    <w:rsid w:val="008740CD"/>
    <w:rsid w:val="00875463"/>
    <w:rsid w:val="0087579B"/>
    <w:rsid w:val="0087630B"/>
    <w:rsid w:val="00881C1E"/>
    <w:rsid w:val="00881CB4"/>
    <w:rsid w:val="00882DE9"/>
    <w:rsid w:val="00883CD6"/>
    <w:rsid w:val="00884ECE"/>
    <w:rsid w:val="00885551"/>
    <w:rsid w:val="008856EF"/>
    <w:rsid w:val="00885B3E"/>
    <w:rsid w:val="008860F7"/>
    <w:rsid w:val="0088686D"/>
    <w:rsid w:val="008870B4"/>
    <w:rsid w:val="00887794"/>
    <w:rsid w:val="00887A2A"/>
    <w:rsid w:val="00890117"/>
    <w:rsid w:val="008905C1"/>
    <w:rsid w:val="00890605"/>
    <w:rsid w:val="00890BA7"/>
    <w:rsid w:val="00890D5D"/>
    <w:rsid w:val="0089192D"/>
    <w:rsid w:val="00891AF7"/>
    <w:rsid w:val="008922EC"/>
    <w:rsid w:val="00892C7C"/>
    <w:rsid w:val="00892D10"/>
    <w:rsid w:val="008933DF"/>
    <w:rsid w:val="00893A75"/>
    <w:rsid w:val="00893BBD"/>
    <w:rsid w:val="00893FDE"/>
    <w:rsid w:val="0089438D"/>
    <w:rsid w:val="008946AE"/>
    <w:rsid w:val="00894C82"/>
    <w:rsid w:val="00895F44"/>
    <w:rsid w:val="008A0874"/>
    <w:rsid w:val="008A253A"/>
    <w:rsid w:val="008A2AE3"/>
    <w:rsid w:val="008A4BFA"/>
    <w:rsid w:val="008A56E2"/>
    <w:rsid w:val="008A5AC7"/>
    <w:rsid w:val="008A5CD1"/>
    <w:rsid w:val="008A5F3F"/>
    <w:rsid w:val="008A66A3"/>
    <w:rsid w:val="008A7240"/>
    <w:rsid w:val="008A739B"/>
    <w:rsid w:val="008A7941"/>
    <w:rsid w:val="008B15DF"/>
    <w:rsid w:val="008B1A30"/>
    <w:rsid w:val="008B1E7F"/>
    <w:rsid w:val="008B2C2F"/>
    <w:rsid w:val="008B4781"/>
    <w:rsid w:val="008B5033"/>
    <w:rsid w:val="008B5611"/>
    <w:rsid w:val="008B5EF4"/>
    <w:rsid w:val="008B6AB7"/>
    <w:rsid w:val="008B6F6E"/>
    <w:rsid w:val="008B73AC"/>
    <w:rsid w:val="008B7694"/>
    <w:rsid w:val="008B7FA1"/>
    <w:rsid w:val="008C0A0B"/>
    <w:rsid w:val="008C0BC5"/>
    <w:rsid w:val="008C0EDE"/>
    <w:rsid w:val="008C16E8"/>
    <w:rsid w:val="008C1737"/>
    <w:rsid w:val="008C274D"/>
    <w:rsid w:val="008C2A6F"/>
    <w:rsid w:val="008C2C24"/>
    <w:rsid w:val="008C2DBE"/>
    <w:rsid w:val="008C32EB"/>
    <w:rsid w:val="008C34AE"/>
    <w:rsid w:val="008C35AB"/>
    <w:rsid w:val="008C3887"/>
    <w:rsid w:val="008C3A9F"/>
    <w:rsid w:val="008C3DE7"/>
    <w:rsid w:val="008C41B0"/>
    <w:rsid w:val="008C4F6B"/>
    <w:rsid w:val="008C50BE"/>
    <w:rsid w:val="008C736A"/>
    <w:rsid w:val="008C75BC"/>
    <w:rsid w:val="008C78B7"/>
    <w:rsid w:val="008C7D24"/>
    <w:rsid w:val="008D1B8E"/>
    <w:rsid w:val="008D2346"/>
    <w:rsid w:val="008D2400"/>
    <w:rsid w:val="008D2C09"/>
    <w:rsid w:val="008D3777"/>
    <w:rsid w:val="008D4EAC"/>
    <w:rsid w:val="008D4F74"/>
    <w:rsid w:val="008D630C"/>
    <w:rsid w:val="008D6894"/>
    <w:rsid w:val="008D7F4C"/>
    <w:rsid w:val="008E090A"/>
    <w:rsid w:val="008E0988"/>
    <w:rsid w:val="008E0F5E"/>
    <w:rsid w:val="008E1345"/>
    <w:rsid w:val="008E2D37"/>
    <w:rsid w:val="008E3376"/>
    <w:rsid w:val="008E408C"/>
    <w:rsid w:val="008E426F"/>
    <w:rsid w:val="008E449B"/>
    <w:rsid w:val="008E5D95"/>
    <w:rsid w:val="008E62A0"/>
    <w:rsid w:val="008E68FF"/>
    <w:rsid w:val="008F0855"/>
    <w:rsid w:val="008F0D02"/>
    <w:rsid w:val="008F1331"/>
    <w:rsid w:val="008F1F31"/>
    <w:rsid w:val="008F2A3F"/>
    <w:rsid w:val="008F2AEC"/>
    <w:rsid w:val="008F2CEC"/>
    <w:rsid w:val="008F3F79"/>
    <w:rsid w:val="008F496B"/>
    <w:rsid w:val="008F4B0D"/>
    <w:rsid w:val="008F5015"/>
    <w:rsid w:val="008F5581"/>
    <w:rsid w:val="008F57B2"/>
    <w:rsid w:val="008F6B1C"/>
    <w:rsid w:val="008F714D"/>
    <w:rsid w:val="008F76DF"/>
    <w:rsid w:val="00901585"/>
    <w:rsid w:val="0090213A"/>
    <w:rsid w:val="00902346"/>
    <w:rsid w:val="009029CC"/>
    <w:rsid w:val="00902D8F"/>
    <w:rsid w:val="00903191"/>
    <w:rsid w:val="00903B26"/>
    <w:rsid w:val="00904205"/>
    <w:rsid w:val="00904C45"/>
    <w:rsid w:val="00904C4D"/>
    <w:rsid w:val="00905953"/>
    <w:rsid w:val="009063EF"/>
    <w:rsid w:val="0090696E"/>
    <w:rsid w:val="009072E4"/>
    <w:rsid w:val="00907FC7"/>
    <w:rsid w:val="0091090A"/>
    <w:rsid w:val="00910A3F"/>
    <w:rsid w:val="00911087"/>
    <w:rsid w:val="0091294A"/>
    <w:rsid w:val="0091332A"/>
    <w:rsid w:val="00913587"/>
    <w:rsid w:val="0091365C"/>
    <w:rsid w:val="00913B85"/>
    <w:rsid w:val="0091434D"/>
    <w:rsid w:val="00914728"/>
    <w:rsid w:val="00914735"/>
    <w:rsid w:val="00915097"/>
    <w:rsid w:val="00915712"/>
    <w:rsid w:val="00915CE6"/>
    <w:rsid w:val="0091720B"/>
    <w:rsid w:val="009172F9"/>
    <w:rsid w:val="00917E21"/>
    <w:rsid w:val="0092018E"/>
    <w:rsid w:val="00920474"/>
    <w:rsid w:val="0092058D"/>
    <w:rsid w:val="00921859"/>
    <w:rsid w:val="00921BF6"/>
    <w:rsid w:val="00922D2F"/>
    <w:rsid w:val="00923059"/>
    <w:rsid w:val="00923704"/>
    <w:rsid w:val="00923BA3"/>
    <w:rsid w:val="00923BC2"/>
    <w:rsid w:val="009240F4"/>
    <w:rsid w:val="00924F9D"/>
    <w:rsid w:val="0092533B"/>
    <w:rsid w:val="00925E25"/>
    <w:rsid w:val="00925F17"/>
    <w:rsid w:val="009261D6"/>
    <w:rsid w:val="00926480"/>
    <w:rsid w:val="00927134"/>
    <w:rsid w:val="009272EA"/>
    <w:rsid w:val="009273D5"/>
    <w:rsid w:val="00927C7A"/>
    <w:rsid w:val="00931970"/>
    <w:rsid w:val="00931F34"/>
    <w:rsid w:val="00932269"/>
    <w:rsid w:val="00934919"/>
    <w:rsid w:val="00934F47"/>
    <w:rsid w:val="00936C5D"/>
    <w:rsid w:val="00936FDB"/>
    <w:rsid w:val="00937339"/>
    <w:rsid w:val="00937FDE"/>
    <w:rsid w:val="00940867"/>
    <w:rsid w:val="0094166A"/>
    <w:rsid w:val="00941D89"/>
    <w:rsid w:val="009434D8"/>
    <w:rsid w:val="00943CEF"/>
    <w:rsid w:val="00943DA1"/>
    <w:rsid w:val="00944C14"/>
    <w:rsid w:val="00944DDC"/>
    <w:rsid w:val="0094644E"/>
    <w:rsid w:val="00946AF4"/>
    <w:rsid w:val="00946DD4"/>
    <w:rsid w:val="00946E24"/>
    <w:rsid w:val="00950054"/>
    <w:rsid w:val="009506C4"/>
    <w:rsid w:val="009507D7"/>
    <w:rsid w:val="00950CFA"/>
    <w:rsid w:val="00951C21"/>
    <w:rsid w:val="009525F4"/>
    <w:rsid w:val="009535FB"/>
    <w:rsid w:val="00953EBE"/>
    <w:rsid w:val="00954AB5"/>
    <w:rsid w:val="009551EE"/>
    <w:rsid w:val="00955353"/>
    <w:rsid w:val="009556DD"/>
    <w:rsid w:val="00955A87"/>
    <w:rsid w:val="00955E76"/>
    <w:rsid w:val="009574C0"/>
    <w:rsid w:val="00962896"/>
    <w:rsid w:val="009637EF"/>
    <w:rsid w:val="00963C5D"/>
    <w:rsid w:val="00963D34"/>
    <w:rsid w:val="00964472"/>
    <w:rsid w:val="00965FD8"/>
    <w:rsid w:val="009660D6"/>
    <w:rsid w:val="00966160"/>
    <w:rsid w:val="009661BB"/>
    <w:rsid w:val="00966BFE"/>
    <w:rsid w:val="00966D7B"/>
    <w:rsid w:val="00967AED"/>
    <w:rsid w:val="00967F85"/>
    <w:rsid w:val="00970ED4"/>
    <w:rsid w:val="0097170D"/>
    <w:rsid w:val="00971A5B"/>
    <w:rsid w:val="00971C91"/>
    <w:rsid w:val="0097234A"/>
    <w:rsid w:val="00972C83"/>
    <w:rsid w:val="0097345D"/>
    <w:rsid w:val="009735AC"/>
    <w:rsid w:val="0097421D"/>
    <w:rsid w:val="00974D26"/>
    <w:rsid w:val="00975FED"/>
    <w:rsid w:val="00976286"/>
    <w:rsid w:val="0097643A"/>
    <w:rsid w:val="00976A85"/>
    <w:rsid w:val="00976AC8"/>
    <w:rsid w:val="00976B02"/>
    <w:rsid w:val="00976E22"/>
    <w:rsid w:val="00976E64"/>
    <w:rsid w:val="00977BD0"/>
    <w:rsid w:val="0098022A"/>
    <w:rsid w:val="00980571"/>
    <w:rsid w:val="009809F7"/>
    <w:rsid w:val="00980C40"/>
    <w:rsid w:val="009813AF"/>
    <w:rsid w:val="00983E1E"/>
    <w:rsid w:val="00984863"/>
    <w:rsid w:val="0098509E"/>
    <w:rsid w:val="00985E6F"/>
    <w:rsid w:val="00986706"/>
    <w:rsid w:val="009871E1"/>
    <w:rsid w:val="009873DC"/>
    <w:rsid w:val="00987A39"/>
    <w:rsid w:val="00987AB3"/>
    <w:rsid w:val="009901AA"/>
    <w:rsid w:val="009901E3"/>
    <w:rsid w:val="009903A9"/>
    <w:rsid w:val="00990FE5"/>
    <w:rsid w:val="009917B8"/>
    <w:rsid w:val="00992A71"/>
    <w:rsid w:val="009933EB"/>
    <w:rsid w:val="00993C8D"/>
    <w:rsid w:val="00994459"/>
    <w:rsid w:val="00994580"/>
    <w:rsid w:val="00994815"/>
    <w:rsid w:val="0099494E"/>
    <w:rsid w:val="00996A24"/>
    <w:rsid w:val="00996B27"/>
    <w:rsid w:val="00997537"/>
    <w:rsid w:val="00997C94"/>
    <w:rsid w:val="00997C9D"/>
    <w:rsid w:val="00997FB3"/>
    <w:rsid w:val="009A036E"/>
    <w:rsid w:val="009A0FB4"/>
    <w:rsid w:val="009A19C9"/>
    <w:rsid w:val="009A1CB0"/>
    <w:rsid w:val="009A44C3"/>
    <w:rsid w:val="009A45FA"/>
    <w:rsid w:val="009A599E"/>
    <w:rsid w:val="009A5C10"/>
    <w:rsid w:val="009A6E3A"/>
    <w:rsid w:val="009A7E81"/>
    <w:rsid w:val="009B0331"/>
    <w:rsid w:val="009B0CBE"/>
    <w:rsid w:val="009B0DA3"/>
    <w:rsid w:val="009B2445"/>
    <w:rsid w:val="009B253B"/>
    <w:rsid w:val="009B301B"/>
    <w:rsid w:val="009B50FD"/>
    <w:rsid w:val="009B55DB"/>
    <w:rsid w:val="009B56DE"/>
    <w:rsid w:val="009B61C0"/>
    <w:rsid w:val="009B68C6"/>
    <w:rsid w:val="009B7AE9"/>
    <w:rsid w:val="009C0477"/>
    <w:rsid w:val="009C0C0D"/>
    <w:rsid w:val="009C32F3"/>
    <w:rsid w:val="009C45CA"/>
    <w:rsid w:val="009C4D4E"/>
    <w:rsid w:val="009C4DAE"/>
    <w:rsid w:val="009C5C9E"/>
    <w:rsid w:val="009C600F"/>
    <w:rsid w:val="009C744D"/>
    <w:rsid w:val="009C7E92"/>
    <w:rsid w:val="009D01DE"/>
    <w:rsid w:val="009D1072"/>
    <w:rsid w:val="009D1C36"/>
    <w:rsid w:val="009D2714"/>
    <w:rsid w:val="009D3DC1"/>
    <w:rsid w:val="009D60EB"/>
    <w:rsid w:val="009D6B23"/>
    <w:rsid w:val="009D6FA2"/>
    <w:rsid w:val="009D7273"/>
    <w:rsid w:val="009D78FB"/>
    <w:rsid w:val="009D7BE7"/>
    <w:rsid w:val="009D7C0B"/>
    <w:rsid w:val="009D7D89"/>
    <w:rsid w:val="009E0BD3"/>
    <w:rsid w:val="009E15E8"/>
    <w:rsid w:val="009E1D99"/>
    <w:rsid w:val="009E1ED5"/>
    <w:rsid w:val="009E2304"/>
    <w:rsid w:val="009E29CB"/>
    <w:rsid w:val="009E2AC1"/>
    <w:rsid w:val="009E2EA6"/>
    <w:rsid w:val="009E3EED"/>
    <w:rsid w:val="009E461F"/>
    <w:rsid w:val="009E4B4E"/>
    <w:rsid w:val="009E5DA5"/>
    <w:rsid w:val="009E7C1F"/>
    <w:rsid w:val="009F0426"/>
    <w:rsid w:val="009F0779"/>
    <w:rsid w:val="009F084D"/>
    <w:rsid w:val="009F0A2D"/>
    <w:rsid w:val="009F244E"/>
    <w:rsid w:val="009F3B5C"/>
    <w:rsid w:val="009F4B48"/>
    <w:rsid w:val="009F4F5D"/>
    <w:rsid w:val="009F4FE6"/>
    <w:rsid w:val="009F5B65"/>
    <w:rsid w:val="009F65D1"/>
    <w:rsid w:val="009F717C"/>
    <w:rsid w:val="00A00B0B"/>
    <w:rsid w:val="00A00F8E"/>
    <w:rsid w:val="00A01405"/>
    <w:rsid w:val="00A0190B"/>
    <w:rsid w:val="00A019E1"/>
    <w:rsid w:val="00A01FD9"/>
    <w:rsid w:val="00A0299D"/>
    <w:rsid w:val="00A029AD"/>
    <w:rsid w:val="00A03B16"/>
    <w:rsid w:val="00A05AF8"/>
    <w:rsid w:val="00A05C35"/>
    <w:rsid w:val="00A05D50"/>
    <w:rsid w:val="00A06C62"/>
    <w:rsid w:val="00A07573"/>
    <w:rsid w:val="00A076B5"/>
    <w:rsid w:val="00A100C5"/>
    <w:rsid w:val="00A10341"/>
    <w:rsid w:val="00A10381"/>
    <w:rsid w:val="00A10C33"/>
    <w:rsid w:val="00A11ACD"/>
    <w:rsid w:val="00A11FBD"/>
    <w:rsid w:val="00A12C3E"/>
    <w:rsid w:val="00A13186"/>
    <w:rsid w:val="00A13513"/>
    <w:rsid w:val="00A14B12"/>
    <w:rsid w:val="00A14CE2"/>
    <w:rsid w:val="00A14D1C"/>
    <w:rsid w:val="00A14F41"/>
    <w:rsid w:val="00A15744"/>
    <w:rsid w:val="00A16C26"/>
    <w:rsid w:val="00A17DAE"/>
    <w:rsid w:val="00A20029"/>
    <w:rsid w:val="00A20087"/>
    <w:rsid w:val="00A218A5"/>
    <w:rsid w:val="00A2255B"/>
    <w:rsid w:val="00A22619"/>
    <w:rsid w:val="00A2293D"/>
    <w:rsid w:val="00A2296F"/>
    <w:rsid w:val="00A22C25"/>
    <w:rsid w:val="00A23FAE"/>
    <w:rsid w:val="00A246A0"/>
    <w:rsid w:val="00A24E25"/>
    <w:rsid w:val="00A24FC2"/>
    <w:rsid w:val="00A254F4"/>
    <w:rsid w:val="00A26E45"/>
    <w:rsid w:val="00A277E5"/>
    <w:rsid w:val="00A27EC8"/>
    <w:rsid w:val="00A3002C"/>
    <w:rsid w:val="00A300E2"/>
    <w:rsid w:val="00A302BC"/>
    <w:rsid w:val="00A30630"/>
    <w:rsid w:val="00A30AB9"/>
    <w:rsid w:val="00A30D67"/>
    <w:rsid w:val="00A312D7"/>
    <w:rsid w:val="00A331E4"/>
    <w:rsid w:val="00A33613"/>
    <w:rsid w:val="00A33B9D"/>
    <w:rsid w:val="00A33CCE"/>
    <w:rsid w:val="00A33D43"/>
    <w:rsid w:val="00A33F32"/>
    <w:rsid w:val="00A3588C"/>
    <w:rsid w:val="00A3697B"/>
    <w:rsid w:val="00A37612"/>
    <w:rsid w:val="00A37D52"/>
    <w:rsid w:val="00A41A95"/>
    <w:rsid w:val="00A42006"/>
    <w:rsid w:val="00A4243A"/>
    <w:rsid w:val="00A4284C"/>
    <w:rsid w:val="00A438A2"/>
    <w:rsid w:val="00A44A93"/>
    <w:rsid w:val="00A44B18"/>
    <w:rsid w:val="00A450B3"/>
    <w:rsid w:val="00A45ADA"/>
    <w:rsid w:val="00A46AFC"/>
    <w:rsid w:val="00A47157"/>
    <w:rsid w:val="00A502B1"/>
    <w:rsid w:val="00A51EB8"/>
    <w:rsid w:val="00A5208E"/>
    <w:rsid w:val="00A52E6C"/>
    <w:rsid w:val="00A531DD"/>
    <w:rsid w:val="00A53296"/>
    <w:rsid w:val="00A53864"/>
    <w:rsid w:val="00A54896"/>
    <w:rsid w:val="00A55607"/>
    <w:rsid w:val="00A5596E"/>
    <w:rsid w:val="00A563AD"/>
    <w:rsid w:val="00A56989"/>
    <w:rsid w:val="00A576CD"/>
    <w:rsid w:val="00A579D4"/>
    <w:rsid w:val="00A60439"/>
    <w:rsid w:val="00A60ACC"/>
    <w:rsid w:val="00A60CED"/>
    <w:rsid w:val="00A60E28"/>
    <w:rsid w:val="00A6120D"/>
    <w:rsid w:val="00A628F2"/>
    <w:rsid w:val="00A6530D"/>
    <w:rsid w:val="00A65A36"/>
    <w:rsid w:val="00A66784"/>
    <w:rsid w:val="00A667F0"/>
    <w:rsid w:val="00A67126"/>
    <w:rsid w:val="00A67D39"/>
    <w:rsid w:val="00A7182F"/>
    <w:rsid w:val="00A71D48"/>
    <w:rsid w:val="00A71F35"/>
    <w:rsid w:val="00A71F66"/>
    <w:rsid w:val="00A72739"/>
    <w:rsid w:val="00A727B2"/>
    <w:rsid w:val="00A73647"/>
    <w:rsid w:val="00A73885"/>
    <w:rsid w:val="00A73E8A"/>
    <w:rsid w:val="00A73F1D"/>
    <w:rsid w:val="00A755D0"/>
    <w:rsid w:val="00A80181"/>
    <w:rsid w:val="00A80D58"/>
    <w:rsid w:val="00A80E9F"/>
    <w:rsid w:val="00A8154C"/>
    <w:rsid w:val="00A819C1"/>
    <w:rsid w:val="00A8298F"/>
    <w:rsid w:val="00A84603"/>
    <w:rsid w:val="00A846EE"/>
    <w:rsid w:val="00A84D33"/>
    <w:rsid w:val="00A853A4"/>
    <w:rsid w:val="00A863B2"/>
    <w:rsid w:val="00A8641A"/>
    <w:rsid w:val="00A86E4F"/>
    <w:rsid w:val="00A8723C"/>
    <w:rsid w:val="00A8739A"/>
    <w:rsid w:val="00A875AE"/>
    <w:rsid w:val="00A87C56"/>
    <w:rsid w:val="00A87CA1"/>
    <w:rsid w:val="00A87FAC"/>
    <w:rsid w:val="00A913D5"/>
    <w:rsid w:val="00A91944"/>
    <w:rsid w:val="00A927CE"/>
    <w:rsid w:val="00A933D2"/>
    <w:rsid w:val="00A939AE"/>
    <w:rsid w:val="00A93A1A"/>
    <w:rsid w:val="00A940E4"/>
    <w:rsid w:val="00A964F7"/>
    <w:rsid w:val="00A96DF7"/>
    <w:rsid w:val="00AA0271"/>
    <w:rsid w:val="00AA0616"/>
    <w:rsid w:val="00AA273D"/>
    <w:rsid w:val="00AA2782"/>
    <w:rsid w:val="00AA28FE"/>
    <w:rsid w:val="00AA2C5C"/>
    <w:rsid w:val="00AA4717"/>
    <w:rsid w:val="00AA4E68"/>
    <w:rsid w:val="00AA5147"/>
    <w:rsid w:val="00AA51BD"/>
    <w:rsid w:val="00AA5220"/>
    <w:rsid w:val="00AA53B3"/>
    <w:rsid w:val="00AA5A11"/>
    <w:rsid w:val="00AA5ED3"/>
    <w:rsid w:val="00AA647F"/>
    <w:rsid w:val="00AA7354"/>
    <w:rsid w:val="00AA7638"/>
    <w:rsid w:val="00AA7A5B"/>
    <w:rsid w:val="00AA7C45"/>
    <w:rsid w:val="00AA7E61"/>
    <w:rsid w:val="00AB043F"/>
    <w:rsid w:val="00AB0F60"/>
    <w:rsid w:val="00AB0FDC"/>
    <w:rsid w:val="00AB144C"/>
    <w:rsid w:val="00AB2715"/>
    <w:rsid w:val="00AB3117"/>
    <w:rsid w:val="00AB45E2"/>
    <w:rsid w:val="00AB47E6"/>
    <w:rsid w:val="00AB4A2F"/>
    <w:rsid w:val="00AB4D45"/>
    <w:rsid w:val="00AB5059"/>
    <w:rsid w:val="00AB5391"/>
    <w:rsid w:val="00AB5470"/>
    <w:rsid w:val="00AB5634"/>
    <w:rsid w:val="00AB59E8"/>
    <w:rsid w:val="00AB5B21"/>
    <w:rsid w:val="00AB6221"/>
    <w:rsid w:val="00AB64E0"/>
    <w:rsid w:val="00AB6632"/>
    <w:rsid w:val="00AB68B8"/>
    <w:rsid w:val="00AB75F1"/>
    <w:rsid w:val="00AB77F4"/>
    <w:rsid w:val="00AC1445"/>
    <w:rsid w:val="00AC1B12"/>
    <w:rsid w:val="00AC2334"/>
    <w:rsid w:val="00AC293F"/>
    <w:rsid w:val="00AC3197"/>
    <w:rsid w:val="00AC37CB"/>
    <w:rsid w:val="00AC3CF0"/>
    <w:rsid w:val="00AC3D53"/>
    <w:rsid w:val="00AC43F5"/>
    <w:rsid w:val="00AC44D8"/>
    <w:rsid w:val="00AC46AF"/>
    <w:rsid w:val="00AC575D"/>
    <w:rsid w:val="00AC6C95"/>
    <w:rsid w:val="00AC6C9C"/>
    <w:rsid w:val="00AC74DA"/>
    <w:rsid w:val="00AC7624"/>
    <w:rsid w:val="00AC7729"/>
    <w:rsid w:val="00AC7742"/>
    <w:rsid w:val="00AD2F5A"/>
    <w:rsid w:val="00AD31E8"/>
    <w:rsid w:val="00AD31F5"/>
    <w:rsid w:val="00AD369C"/>
    <w:rsid w:val="00AD3740"/>
    <w:rsid w:val="00AD38D9"/>
    <w:rsid w:val="00AD3C52"/>
    <w:rsid w:val="00AD4271"/>
    <w:rsid w:val="00AD4350"/>
    <w:rsid w:val="00AD5C20"/>
    <w:rsid w:val="00AE011A"/>
    <w:rsid w:val="00AE0628"/>
    <w:rsid w:val="00AE0CBB"/>
    <w:rsid w:val="00AE0F8E"/>
    <w:rsid w:val="00AE1B33"/>
    <w:rsid w:val="00AE2BE2"/>
    <w:rsid w:val="00AE2D4A"/>
    <w:rsid w:val="00AE3E10"/>
    <w:rsid w:val="00AE3F5A"/>
    <w:rsid w:val="00AE441A"/>
    <w:rsid w:val="00AE5380"/>
    <w:rsid w:val="00AE54BA"/>
    <w:rsid w:val="00AE6308"/>
    <w:rsid w:val="00AE6B0A"/>
    <w:rsid w:val="00AE7AD5"/>
    <w:rsid w:val="00AE7D15"/>
    <w:rsid w:val="00AF0D83"/>
    <w:rsid w:val="00AF17A0"/>
    <w:rsid w:val="00AF1F95"/>
    <w:rsid w:val="00AF237F"/>
    <w:rsid w:val="00AF2EC4"/>
    <w:rsid w:val="00AF347D"/>
    <w:rsid w:val="00AF3D0E"/>
    <w:rsid w:val="00AF4366"/>
    <w:rsid w:val="00AF46FB"/>
    <w:rsid w:val="00AF4BB3"/>
    <w:rsid w:val="00AF4C5C"/>
    <w:rsid w:val="00AF717D"/>
    <w:rsid w:val="00B004AE"/>
    <w:rsid w:val="00B013C0"/>
    <w:rsid w:val="00B013E6"/>
    <w:rsid w:val="00B02858"/>
    <w:rsid w:val="00B02C78"/>
    <w:rsid w:val="00B02DB0"/>
    <w:rsid w:val="00B032EC"/>
    <w:rsid w:val="00B03ADD"/>
    <w:rsid w:val="00B04F18"/>
    <w:rsid w:val="00B05A7F"/>
    <w:rsid w:val="00B05C54"/>
    <w:rsid w:val="00B05D55"/>
    <w:rsid w:val="00B071AA"/>
    <w:rsid w:val="00B0761C"/>
    <w:rsid w:val="00B079B9"/>
    <w:rsid w:val="00B07CFF"/>
    <w:rsid w:val="00B103A6"/>
    <w:rsid w:val="00B10B19"/>
    <w:rsid w:val="00B10DA1"/>
    <w:rsid w:val="00B10F34"/>
    <w:rsid w:val="00B110D4"/>
    <w:rsid w:val="00B113EF"/>
    <w:rsid w:val="00B1149D"/>
    <w:rsid w:val="00B1185C"/>
    <w:rsid w:val="00B11A7A"/>
    <w:rsid w:val="00B11CCF"/>
    <w:rsid w:val="00B12886"/>
    <w:rsid w:val="00B12C7B"/>
    <w:rsid w:val="00B14066"/>
    <w:rsid w:val="00B142C8"/>
    <w:rsid w:val="00B1449B"/>
    <w:rsid w:val="00B1455E"/>
    <w:rsid w:val="00B163CE"/>
    <w:rsid w:val="00B17FC6"/>
    <w:rsid w:val="00B207FE"/>
    <w:rsid w:val="00B20BBA"/>
    <w:rsid w:val="00B2120B"/>
    <w:rsid w:val="00B21363"/>
    <w:rsid w:val="00B224B8"/>
    <w:rsid w:val="00B22B94"/>
    <w:rsid w:val="00B22C18"/>
    <w:rsid w:val="00B24108"/>
    <w:rsid w:val="00B24112"/>
    <w:rsid w:val="00B250E7"/>
    <w:rsid w:val="00B259DA"/>
    <w:rsid w:val="00B25A5E"/>
    <w:rsid w:val="00B26642"/>
    <w:rsid w:val="00B2678F"/>
    <w:rsid w:val="00B278D8"/>
    <w:rsid w:val="00B300BA"/>
    <w:rsid w:val="00B317F1"/>
    <w:rsid w:val="00B32497"/>
    <w:rsid w:val="00B33159"/>
    <w:rsid w:val="00B33E0B"/>
    <w:rsid w:val="00B340D3"/>
    <w:rsid w:val="00B345BD"/>
    <w:rsid w:val="00B37C3F"/>
    <w:rsid w:val="00B4044F"/>
    <w:rsid w:val="00B40E7B"/>
    <w:rsid w:val="00B41886"/>
    <w:rsid w:val="00B4231E"/>
    <w:rsid w:val="00B42898"/>
    <w:rsid w:val="00B42F4C"/>
    <w:rsid w:val="00B42F8F"/>
    <w:rsid w:val="00B4423A"/>
    <w:rsid w:val="00B45490"/>
    <w:rsid w:val="00B45503"/>
    <w:rsid w:val="00B455C7"/>
    <w:rsid w:val="00B4670D"/>
    <w:rsid w:val="00B47BD1"/>
    <w:rsid w:val="00B47E33"/>
    <w:rsid w:val="00B5027B"/>
    <w:rsid w:val="00B50AE9"/>
    <w:rsid w:val="00B5204A"/>
    <w:rsid w:val="00B520CD"/>
    <w:rsid w:val="00B528E7"/>
    <w:rsid w:val="00B5346B"/>
    <w:rsid w:val="00B538B5"/>
    <w:rsid w:val="00B53D05"/>
    <w:rsid w:val="00B53E7C"/>
    <w:rsid w:val="00B53FB5"/>
    <w:rsid w:val="00B54279"/>
    <w:rsid w:val="00B54D24"/>
    <w:rsid w:val="00B563F5"/>
    <w:rsid w:val="00B56741"/>
    <w:rsid w:val="00B56D44"/>
    <w:rsid w:val="00B57677"/>
    <w:rsid w:val="00B579EF"/>
    <w:rsid w:val="00B60C72"/>
    <w:rsid w:val="00B616D0"/>
    <w:rsid w:val="00B61992"/>
    <w:rsid w:val="00B61EEB"/>
    <w:rsid w:val="00B628C9"/>
    <w:rsid w:val="00B6293B"/>
    <w:rsid w:val="00B62D8C"/>
    <w:rsid w:val="00B63F6A"/>
    <w:rsid w:val="00B6449A"/>
    <w:rsid w:val="00B6540C"/>
    <w:rsid w:val="00B65B6B"/>
    <w:rsid w:val="00B65BEC"/>
    <w:rsid w:val="00B65DF1"/>
    <w:rsid w:val="00B665FE"/>
    <w:rsid w:val="00B668CB"/>
    <w:rsid w:val="00B67168"/>
    <w:rsid w:val="00B67CC7"/>
    <w:rsid w:val="00B67D0D"/>
    <w:rsid w:val="00B70EAB"/>
    <w:rsid w:val="00B71B24"/>
    <w:rsid w:val="00B71EF6"/>
    <w:rsid w:val="00B72918"/>
    <w:rsid w:val="00B73C4C"/>
    <w:rsid w:val="00B73E6C"/>
    <w:rsid w:val="00B745D3"/>
    <w:rsid w:val="00B74A3E"/>
    <w:rsid w:val="00B74A46"/>
    <w:rsid w:val="00B74C33"/>
    <w:rsid w:val="00B779F1"/>
    <w:rsid w:val="00B80756"/>
    <w:rsid w:val="00B80CED"/>
    <w:rsid w:val="00B80E25"/>
    <w:rsid w:val="00B80E87"/>
    <w:rsid w:val="00B815C9"/>
    <w:rsid w:val="00B82854"/>
    <w:rsid w:val="00B82F77"/>
    <w:rsid w:val="00B832BD"/>
    <w:rsid w:val="00B83D34"/>
    <w:rsid w:val="00B846A4"/>
    <w:rsid w:val="00B85842"/>
    <w:rsid w:val="00B8667C"/>
    <w:rsid w:val="00B871E3"/>
    <w:rsid w:val="00B874DA"/>
    <w:rsid w:val="00B87E16"/>
    <w:rsid w:val="00B90269"/>
    <w:rsid w:val="00B91255"/>
    <w:rsid w:val="00B920DC"/>
    <w:rsid w:val="00B92689"/>
    <w:rsid w:val="00B92F37"/>
    <w:rsid w:val="00B93572"/>
    <w:rsid w:val="00B94FE6"/>
    <w:rsid w:val="00B9621D"/>
    <w:rsid w:val="00B96567"/>
    <w:rsid w:val="00B96808"/>
    <w:rsid w:val="00B96D79"/>
    <w:rsid w:val="00B976A9"/>
    <w:rsid w:val="00B97AD0"/>
    <w:rsid w:val="00B97F64"/>
    <w:rsid w:val="00BA0ABB"/>
    <w:rsid w:val="00BA186A"/>
    <w:rsid w:val="00BA195B"/>
    <w:rsid w:val="00BA2DBC"/>
    <w:rsid w:val="00BA355D"/>
    <w:rsid w:val="00BA4CC3"/>
    <w:rsid w:val="00BA669C"/>
    <w:rsid w:val="00BA7B3A"/>
    <w:rsid w:val="00BA7D13"/>
    <w:rsid w:val="00BA7E54"/>
    <w:rsid w:val="00BA7F6A"/>
    <w:rsid w:val="00BB04CF"/>
    <w:rsid w:val="00BB0E25"/>
    <w:rsid w:val="00BB17CE"/>
    <w:rsid w:val="00BB1A0B"/>
    <w:rsid w:val="00BB2A9A"/>
    <w:rsid w:val="00BB33DB"/>
    <w:rsid w:val="00BB3C94"/>
    <w:rsid w:val="00BB5C34"/>
    <w:rsid w:val="00BB5CD6"/>
    <w:rsid w:val="00BB671E"/>
    <w:rsid w:val="00BB76F8"/>
    <w:rsid w:val="00BB77E9"/>
    <w:rsid w:val="00BB7881"/>
    <w:rsid w:val="00BC07FD"/>
    <w:rsid w:val="00BC1725"/>
    <w:rsid w:val="00BC1CA2"/>
    <w:rsid w:val="00BC1E90"/>
    <w:rsid w:val="00BC2708"/>
    <w:rsid w:val="00BC27B7"/>
    <w:rsid w:val="00BC2B05"/>
    <w:rsid w:val="00BC36E9"/>
    <w:rsid w:val="00BC3BA6"/>
    <w:rsid w:val="00BC41EF"/>
    <w:rsid w:val="00BC4DB4"/>
    <w:rsid w:val="00BC5C58"/>
    <w:rsid w:val="00BC5D82"/>
    <w:rsid w:val="00BC6630"/>
    <w:rsid w:val="00BD101E"/>
    <w:rsid w:val="00BD143E"/>
    <w:rsid w:val="00BD1A11"/>
    <w:rsid w:val="00BD1D5D"/>
    <w:rsid w:val="00BD2E10"/>
    <w:rsid w:val="00BD2F77"/>
    <w:rsid w:val="00BD3095"/>
    <w:rsid w:val="00BD32CA"/>
    <w:rsid w:val="00BD3F4D"/>
    <w:rsid w:val="00BD4278"/>
    <w:rsid w:val="00BD4505"/>
    <w:rsid w:val="00BD49F9"/>
    <w:rsid w:val="00BD4A0F"/>
    <w:rsid w:val="00BD4BD1"/>
    <w:rsid w:val="00BD5C22"/>
    <w:rsid w:val="00BD6438"/>
    <w:rsid w:val="00BD65D3"/>
    <w:rsid w:val="00BD6B3D"/>
    <w:rsid w:val="00BD6D9D"/>
    <w:rsid w:val="00BE050A"/>
    <w:rsid w:val="00BE063C"/>
    <w:rsid w:val="00BE0871"/>
    <w:rsid w:val="00BE12CF"/>
    <w:rsid w:val="00BE1927"/>
    <w:rsid w:val="00BE1951"/>
    <w:rsid w:val="00BE20D5"/>
    <w:rsid w:val="00BE2C8D"/>
    <w:rsid w:val="00BE3452"/>
    <w:rsid w:val="00BE3765"/>
    <w:rsid w:val="00BE397E"/>
    <w:rsid w:val="00BE3A4D"/>
    <w:rsid w:val="00BE5067"/>
    <w:rsid w:val="00BE56E9"/>
    <w:rsid w:val="00BE5B83"/>
    <w:rsid w:val="00BE61E2"/>
    <w:rsid w:val="00BE7EE4"/>
    <w:rsid w:val="00BF0369"/>
    <w:rsid w:val="00BF03CA"/>
    <w:rsid w:val="00BF0D5B"/>
    <w:rsid w:val="00BF135F"/>
    <w:rsid w:val="00BF1780"/>
    <w:rsid w:val="00BF1CA0"/>
    <w:rsid w:val="00BF1CD6"/>
    <w:rsid w:val="00BF21BB"/>
    <w:rsid w:val="00BF2591"/>
    <w:rsid w:val="00BF2AE7"/>
    <w:rsid w:val="00BF2C60"/>
    <w:rsid w:val="00BF2CFA"/>
    <w:rsid w:val="00BF363A"/>
    <w:rsid w:val="00BF39BC"/>
    <w:rsid w:val="00BF41EB"/>
    <w:rsid w:val="00BF4B76"/>
    <w:rsid w:val="00BF6133"/>
    <w:rsid w:val="00BF6742"/>
    <w:rsid w:val="00BF68D4"/>
    <w:rsid w:val="00BF690E"/>
    <w:rsid w:val="00BF695A"/>
    <w:rsid w:val="00BF7AD7"/>
    <w:rsid w:val="00C00004"/>
    <w:rsid w:val="00C0038D"/>
    <w:rsid w:val="00C0114A"/>
    <w:rsid w:val="00C012AF"/>
    <w:rsid w:val="00C0133C"/>
    <w:rsid w:val="00C0258E"/>
    <w:rsid w:val="00C02E84"/>
    <w:rsid w:val="00C0414B"/>
    <w:rsid w:val="00C04599"/>
    <w:rsid w:val="00C04E7D"/>
    <w:rsid w:val="00C04ED3"/>
    <w:rsid w:val="00C05144"/>
    <w:rsid w:val="00C0582C"/>
    <w:rsid w:val="00C058D5"/>
    <w:rsid w:val="00C05D3B"/>
    <w:rsid w:val="00C07C65"/>
    <w:rsid w:val="00C07F85"/>
    <w:rsid w:val="00C103AD"/>
    <w:rsid w:val="00C10426"/>
    <w:rsid w:val="00C120CA"/>
    <w:rsid w:val="00C127FD"/>
    <w:rsid w:val="00C13489"/>
    <w:rsid w:val="00C1524C"/>
    <w:rsid w:val="00C1543F"/>
    <w:rsid w:val="00C15F05"/>
    <w:rsid w:val="00C1610D"/>
    <w:rsid w:val="00C17D23"/>
    <w:rsid w:val="00C209BE"/>
    <w:rsid w:val="00C21CBA"/>
    <w:rsid w:val="00C22FB5"/>
    <w:rsid w:val="00C23596"/>
    <w:rsid w:val="00C23BF3"/>
    <w:rsid w:val="00C23D7D"/>
    <w:rsid w:val="00C23E91"/>
    <w:rsid w:val="00C24554"/>
    <w:rsid w:val="00C2484E"/>
    <w:rsid w:val="00C2506B"/>
    <w:rsid w:val="00C255BD"/>
    <w:rsid w:val="00C25C51"/>
    <w:rsid w:val="00C25CB6"/>
    <w:rsid w:val="00C261F2"/>
    <w:rsid w:val="00C26FC3"/>
    <w:rsid w:val="00C26FCB"/>
    <w:rsid w:val="00C27E59"/>
    <w:rsid w:val="00C27F21"/>
    <w:rsid w:val="00C3076A"/>
    <w:rsid w:val="00C30AF6"/>
    <w:rsid w:val="00C31992"/>
    <w:rsid w:val="00C320E8"/>
    <w:rsid w:val="00C3262D"/>
    <w:rsid w:val="00C329C7"/>
    <w:rsid w:val="00C332A5"/>
    <w:rsid w:val="00C33860"/>
    <w:rsid w:val="00C34142"/>
    <w:rsid w:val="00C359C2"/>
    <w:rsid w:val="00C362A1"/>
    <w:rsid w:val="00C368CD"/>
    <w:rsid w:val="00C37937"/>
    <w:rsid w:val="00C37A25"/>
    <w:rsid w:val="00C37C0B"/>
    <w:rsid w:val="00C402D5"/>
    <w:rsid w:val="00C41CB7"/>
    <w:rsid w:val="00C4206F"/>
    <w:rsid w:val="00C42AF5"/>
    <w:rsid w:val="00C43030"/>
    <w:rsid w:val="00C443A8"/>
    <w:rsid w:val="00C44FB6"/>
    <w:rsid w:val="00C45A75"/>
    <w:rsid w:val="00C4620C"/>
    <w:rsid w:val="00C46CA6"/>
    <w:rsid w:val="00C500AB"/>
    <w:rsid w:val="00C50158"/>
    <w:rsid w:val="00C5033A"/>
    <w:rsid w:val="00C50471"/>
    <w:rsid w:val="00C50F5C"/>
    <w:rsid w:val="00C51123"/>
    <w:rsid w:val="00C5122F"/>
    <w:rsid w:val="00C514EA"/>
    <w:rsid w:val="00C537CC"/>
    <w:rsid w:val="00C53A54"/>
    <w:rsid w:val="00C53D34"/>
    <w:rsid w:val="00C53F7A"/>
    <w:rsid w:val="00C54342"/>
    <w:rsid w:val="00C54564"/>
    <w:rsid w:val="00C5556E"/>
    <w:rsid w:val="00C556AD"/>
    <w:rsid w:val="00C55AF3"/>
    <w:rsid w:val="00C562A7"/>
    <w:rsid w:val="00C5689A"/>
    <w:rsid w:val="00C57B70"/>
    <w:rsid w:val="00C60EE1"/>
    <w:rsid w:val="00C614E3"/>
    <w:rsid w:val="00C61876"/>
    <w:rsid w:val="00C6200D"/>
    <w:rsid w:val="00C63D56"/>
    <w:rsid w:val="00C64AF9"/>
    <w:rsid w:val="00C64D7C"/>
    <w:rsid w:val="00C65541"/>
    <w:rsid w:val="00C65E62"/>
    <w:rsid w:val="00C65EDD"/>
    <w:rsid w:val="00C66347"/>
    <w:rsid w:val="00C6666C"/>
    <w:rsid w:val="00C67B5B"/>
    <w:rsid w:val="00C701E1"/>
    <w:rsid w:val="00C71140"/>
    <w:rsid w:val="00C711F1"/>
    <w:rsid w:val="00C71F70"/>
    <w:rsid w:val="00C7213C"/>
    <w:rsid w:val="00C7283C"/>
    <w:rsid w:val="00C72B6C"/>
    <w:rsid w:val="00C72CAB"/>
    <w:rsid w:val="00C72DA3"/>
    <w:rsid w:val="00C73C54"/>
    <w:rsid w:val="00C74F9D"/>
    <w:rsid w:val="00C75078"/>
    <w:rsid w:val="00C75C5B"/>
    <w:rsid w:val="00C760C7"/>
    <w:rsid w:val="00C76662"/>
    <w:rsid w:val="00C76814"/>
    <w:rsid w:val="00C768C0"/>
    <w:rsid w:val="00C77403"/>
    <w:rsid w:val="00C77776"/>
    <w:rsid w:val="00C80068"/>
    <w:rsid w:val="00C805A6"/>
    <w:rsid w:val="00C81DB8"/>
    <w:rsid w:val="00C82861"/>
    <w:rsid w:val="00C8357D"/>
    <w:rsid w:val="00C83DE9"/>
    <w:rsid w:val="00C844D2"/>
    <w:rsid w:val="00C84E75"/>
    <w:rsid w:val="00C85384"/>
    <w:rsid w:val="00C85FD5"/>
    <w:rsid w:val="00C86C7A"/>
    <w:rsid w:val="00C86EB4"/>
    <w:rsid w:val="00C900E2"/>
    <w:rsid w:val="00C90BC7"/>
    <w:rsid w:val="00C920AF"/>
    <w:rsid w:val="00C9274E"/>
    <w:rsid w:val="00C935A8"/>
    <w:rsid w:val="00C938BA"/>
    <w:rsid w:val="00C93D5B"/>
    <w:rsid w:val="00C94DC5"/>
    <w:rsid w:val="00C94FD3"/>
    <w:rsid w:val="00C96BC6"/>
    <w:rsid w:val="00C96BCB"/>
    <w:rsid w:val="00C97022"/>
    <w:rsid w:val="00C970B4"/>
    <w:rsid w:val="00CA102A"/>
    <w:rsid w:val="00CA1052"/>
    <w:rsid w:val="00CA2559"/>
    <w:rsid w:val="00CA32D9"/>
    <w:rsid w:val="00CA3671"/>
    <w:rsid w:val="00CA3B9C"/>
    <w:rsid w:val="00CA3F38"/>
    <w:rsid w:val="00CA4D1B"/>
    <w:rsid w:val="00CA5092"/>
    <w:rsid w:val="00CA5595"/>
    <w:rsid w:val="00CA5A9F"/>
    <w:rsid w:val="00CA5C5B"/>
    <w:rsid w:val="00CA6236"/>
    <w:rsid w:val="00CA722B"/>
    <w:rsid w:val="00CA734F"/>
    <w:rsid w:val="00CB1EE7"/>
    <w:rsid w:val="00CB272F"/>
    <w:rsid w:val="00CB2835"/>
    <w:rsid w:val="00CB3A2A"/>
    <w:rsid w:val="00CB4227"/>
    <w:rsid w:val="00CB5DF3"/>
    <w:rsid w:val="00CB7975"/>
    <w:rsid w:val="00CB7C7A"/>
    <w:rsid w:val="00CC16A8"/>
    <w:rsid w:val="00CC17C0"/>
    <w:rsid w:val="00CC269D"/>
    <w:rsid w:val="00CC2F10"/>
    <w:rsid w:val="00CC3843"/>
    <w:rsid w:val="00CC4052"/>
    <w:rsid w:val="00CC45C7"/>
    <w:rsid w:val="00CC4906"/>
    <w:rsid w:val="00CC4B01"/>
    <w:rsid w:val="00CC4BE5"/>
    <w:rsid w:val="00CC50D2"/>
    <w:rsid w:val="00CC56FC"/>
    <w:rsid w:val="00CC5785"/>
    <w:rsid w:val="00CC5CD3"/>
    <w:rsid w:val="00CC5CD6"/>
    <w:rsid w:val="00CC775F"/>
    <w:rsid w:val="00CC7AC5"/>
    <w:rsid w:val="00CD09AC"/>
    <w:rsid w:val="00CD0C25"/>
    <w:rsid w:val="00CD108D"/>
    <w:rsid w:val="00CD13C4"/>
    <w:rsid w:val="00CD1886"/>
    <w:rsid w:val="00CD2127"/>
    <w:rsid w:val="00CD22E8"/>
    <w:rsid w:val="00CD2EF9"/>
    <w:rsid w:val="00CD4082"/>
    <w:rsid w:val="00CD4302"/>
    <w:rsid w:val="00CD444D"/>
    <w:rsid w:val="00CD4C68"/>
    <w:rsid w:val="00CD50B8"/>
    <w:rsid w:val="00CD5849"/>
    <w:rsid w:val="00CD6D12"/>
    <w:rsid w:val="00CD6FA3"/>
    <w:rsid w:val="00CD7109"/>
    <w:rsid w:val="00CD72A5"/>
    <w:rsid w:val="00CD7663"/>
    <w:rsid w:val="00CE113C"/>
    <w:rsid w:val="00CE143D"/>
    <w:rsid w:val="00CE1DDF"/>
    <w:rsid w:val="00CE22C1"/>
    <w:rsid w:val="00CE398C"/>
    <w:rsid w:val="00CE487D"/>
    <w:rsid w:val="00CE4ACF"/>
    <w:rsid w:val="00CE5B4D"/>
    <w:rsid w:val="00CE64EC"/>
    <w:rsid w:val="00CE7F18"/>
    <w:rsid w:val="00CF03F7"/>
    <w:rsid w:val="00CF0A43"/>
    <w:rsid w:val="00CF0CA9"/>
    <w:rsid w:val="00CF1512"/>
    <w:rsid w:val="00CF1AB5"/>
    <w:rsid w:val="00CF20A1"/>
    <w:rsid w:val="00CF21B1"/>
    <w:rsid w:val="00CF29C0"/>
    <w:rsid w:val="00CF2A6F"/>
    <w:rsid w:val="00CF2BD3"/>
    <w:rsid w:val="00CF42D4"/>
    <w:rsid w:val="00CF44BC"/>
    <w:rsid w:val="00CF47DB"/>
    <w:rsid w:val="00CF52A4"/>
    <w:rsid w:val="00CF5F43"/>
    <w:rsid w:val="00CF60BF"/>
    <w:rsid w:val="00CF74D8"/>
    <w:rsid w:val="00D004DE"/>
    <w:rsid w:val="00D00C2C"/>
    <w:rsid w:val="00D0191A"/>
    <w:rsid w:val="00D01CAE"/>
    <w:rsid w:val="00D01D3F"/>
    <w:rsid w:val="00D02864"/>
    <w:rsid w:val="00D02F4A"/>
    <w:rsid w:val="00D0333B"/>
    <w:rsid w:val="00D03600"/>
    <w:rsid w:val="00D0383D"/>
    <w:rsid w:val="00D055BC"/>
    <w:rsid w:val="00D06808"/>
    <w:rsid w:val="00D07206"/>
    <w:rsid w:val="00D100C9"/>
    <w:rsid w:val="00D10742"/>
    <w:rsid w:val="00D10ABE"/>
    <w:rsid w:val="00D10DD7"/>
    <w:rsid w:val="00D11BDC"/>
    <w:rsid w:val="00D11DF1"/>
    <w:rsid w:val="00D121EA"/>
    <w:rsid w:val="00D123E4"/>
    <w:rsid w:val="00D13B98"/>
    <w:rsid w:val="00D13C59"/>
    <w:rsid w:val="00D13FF7"/>
    <w:rsid w:val="00D1400D"/>
    <w:rsid w:val="00D1465A"/>
    <w:rsid w:val="00D15DD3"/>
    <w:rsid w:val="00D17ABB"/>
    <w:rsid w:val="00D21751"/>
    <w:rsid w:val="00D2177C"/>
    <w:rsid w:val="00D226AE"/>
    <w:rsid w:val="00D226FD"/>
    <w:rsid w:val="00D23661"/>
    <w:rsid w:val="00D24F35"/>
    <w:rsid w:val="00D269EA"/>
    <w:rsid w:val="00D27016"/>
    <w:rsid w:val="00D27879"/>
    <w:rsid w:val="00D27C1F"/>
    <w:rsid w:val="00D27ED2"/>
    <w:rsid w:val="00D3035C"/>
    <w:rsid w:val="00D30B51"/>
    <w:rsid w:val="00D3235A"/>
    <w:rsid w:val="00D32570"/>
    <w:rsid w:val="00D32616"/>
    <w:rsid w:val="00D33299"/>
    <w:rsid w:val="00D33FD9"/>
    <w:rsid w:val="00D34887"/>
    <w:rsid w:val="00D34F3A"/>
    <w:rsid w:val="00D34F7D"/>
    <w:rsid w:val="00D36421"/>
    <w:rsid w:val="00D36F00"/>
    <w:rsid w:val="00D36FCF"/>
    <w:rsid w:val="00D375BB"/>
    <w:rsid w:val="00D37939"/>
    <w:rsid w:val="00D37F41"/>
    <w:rsid w:val="00D40E8F"/>
    <w:rsid w:val="00D4263D"/>
    <w:rsid w:val="00D4334C"/>
    <w:rsid w:val="00D436B9"/>
    <w:rsid w:val="00D439AD"/>
    <w:rsid w:val="00D4459C"/>
    <w:rsid w:val="00D44F4C"/>
    <w:rsid w:val="00D452D4"/>
    <w:rsid w:val="00D455B9"/>
    <w:rsid w:val="00D45CCF"/>
    <w:rsid w:val="00D45DBF"/>
    <w:rsid w:val="00D47239"/>
    <w:rsid w:val="00D50278"/>
    <w:rsid w:val="00D5033C"/>
    <w:rsid w:val="00D5036B"/>
    <w:rsid w:val="00D50659"/>
    <w:rsid w:val="00D50E2D"/>
    <w:rsid w:val="00D51E73"/>
    <w:rsid w:val="00D5250D"/>
    <w:rsid w:val="00D529CD"/>
    <w:rsid w:val="00D5393B"/>
    <w:rsid w:val="00D53FC6"/>
    <w:rsid w:val="00D55128"/>
    <w:rsid w:val="00D554BA"/>
    <w:rsid w:val="00D55670"/>
    <w:rsid w:val="00D55784"/>
    <w:rsid w:val="00D557D5"/>
    <w:rsid w:val="00D55ABC"/>
    <w:rsid w:val="00D55EBD"/>
    <w:rsid w:val="00D5636F"/>
    <w:rsid w:val="00D566D9"/>
    <w:rsid w:val="00D5670B"/>
    <w:rsid w:val="00D60684"/>
    <w:rsid w:val="00D60BA6"/>
    <w:rsid w:val="00D60BE3"/>
    <w:rsid w:val="00D62578"/>
    <w:rsid w:val="00D62C29"/>
    <w:rsid w:val="00D633B0"/>
    <w:rsid w:val="00D638A7"/>
    <w:rsid w:val="00D647F9"/>
    <w:rsid w:val="00D661AA"/>
    <w:rsid w:val="00D6683A"/>
    <w:rsid w:val="00D67665"/>
    <w:rsid w:val="00D71A87"/>
    <w:rsid w:val="00D72594"/>
    <w:rsid w:val="00D727B6"/>
    <w:rsid w:val="00D73B9B"/>
    <w:rsid w:val="00D754F3"/>
    <w:rsid w:val="00D75863"/>
    <w:rsid w:val="00D75A4A"/>
    <w:rsid w:val="00D762FE"/>
    <w:rsid w:val="00D76B93"/>
    <w:rsid w:val="00D76BFE"/>
    <w:rsid w:val="00D770BC"/>
    <w:rsid w:val="00D7749C"/>
    <w:rsid w:val="00D7767E"/>
    <w:rsid w:val="00D7772B"/>
    <w:rsid w:val="00D808D2"/>
    <w:rsid w:val="00D8163A"/>
    <w:rsid w:val="00D82BC1"/>
    <w:rsid w:val="00D832D0"/>
    <w:rsid w:val="00D832FB"/>
    <w:rsid w:val="00D83502"/>
    <w:rsid w:val="00D84315"/>
    <w:rsid w:val="00D86655"/>
    <w:rsid w:val="00D87750"/>
    <w:rsid w:val="00D91B9F"/>
    <w:rsid w:val="00D92A11"/>
    <w:rsid w:val="00D9489A"/>
    <w:rsid w:val="00D94EEB"/>
    <w:rsid w:val="00D968D2"/>
    <w:rsid w:val="00D970CE"/>
    <w:rsid w:val="00D97724"/>
    <w:rsid w:val="00D9785C"/>
    <w:rsid w:val="00D97D92"/>
    <w:rsid w:val="00DA0C67"/>
    <w:rsid w:val="00DA0CA2"/>
    <w:rsid w:val="00DA1F06"/>
    <w:rsid w:val="00DA253D"/>
    <w:rsid w:val="00DA2B24"/>
    <w:rsid w:val="00DA3E11"/>
    <w:rsid w:val="00DA44FD"/>
    <w:rsid w:val="00DA4968"/>
    <w:rsid w:val="00DA49DB"/>
    <w:rsid w:val="00DA5283"/>
    <w:rsid w:val="00DA5645"/>
    <w:rsid w:val="00DA5833"/>
    <w:rsid w:val="00DA5C47"/>
    <w:rsid w:val="00DA5D44"/>
    <w:rsid w:val="00DA6144"/>
    <w:rsid w:val="00DA7013"/>
    <w:rsid w:val="00DA7E56"/>
    <w:rsid w:val="00DA7E97"/>
    <w:rsid w:val="00DB1B70"/>
    <w:rsid w:val="00DB26AD"/>
    <w:rsid w:val="00DB28F8"/>
    <w:rsid w:val="00DB2B18"/>
    <w:rsid w:val="00DB3BE4"/>
    <w:rsid w:val="00DB468F"/>
    <w:rsid w:val="00DB491B"/>
    <w:rsid w:val="00DB526F"/>
    <w:rsid w:val="00DB606B"/>
    <w:rsid w:val="00DB64B8"/>
    <w:rsid w:val="00DB66B0"/>
    <w:rsid w:val="00DB7413"/>
    <w:rsid w:val="00DB7C20"/>
    <w:rsid w:val="00DC0591"/>
    <w:rsid w:val="00DC0DD3"/>
    <w:rsid w:val="00DC2125"/>
    <w:rsid w:val="00DC2AAC"/>
    <w:rsid w:val="00DC32B4"/>
    <w:rsid w:val="00DC382E"/>
    <w:rsid w:val="00DC3869"/>
    <w:rsid w:val="00DC5048"/>
    <w:rsid w:val="00DC57D9"/>
    <w:rsid w:val="00DC5B52"/>
    <w:rsid w:val="00DC6B44"/>
    <w:rsid w:val="00DC6C0B"/>
    <w:rsid w:val="00DD0518"/>
    <w:rsid w:val="00DD0772"/>
    <w:rsid w:val="00DD1B92"/>
    <w:rsid w:val="00DD1FDD"/>
    <w:rsid w:val="00DD2469"/>
    <w:rsid w:val="00DD2A3A"/>
    <w:rsid w:val="00DD3989"/>
    <w:rsid w:val="00DD4165"/>
    <w:rsid w:val="00DD4386"/>
    <w:rsid w:val="00DD4399"/>
    <w:rsid w:val="00DD48CC"/>
    <w:rsid w:val="00DD6978"/>
    <w:rsid w:val="00DD7146"/>
    <w:rsid w:val="00DD7723"/>
    <w:rsid w:val="00DD77FB"/>
    <w:rsid w:val="00DE0475"/>
    <w:rsid w:val="00DE0CE8"/>
    <w:rsid w:val="00DE139E"/>
    <w:rsid w:val="00DE19F0"/>
    <w:rsid w:val="00DE1AE6"/>
    <w:rsid w:val="00DE23C4"/>
    <w:rsid w:val="00DE25C5"/>
    <w:rsid w:val="00DE2D9D"/>
    <w:rsid w:val="00DE40B9"/>
    <w:rsid w:val="00DE4405"/>
    <w:rsid w:val="00DE46C8"/>
    <w:rsid w:val="00DE50EB"/>
    <w:rsid w:val="00DE7D62"/>
    <w:rsid w:val="00DE7E30"/>
    <w:rsid w:val="00DF05E1"/>
    <w:rsid w:val="00DF0941"/>
    <w:rsid w:val="00DF0B43"/>
    <w:rsid w:val="00DF0F8B"/>
    <w:rsid w:val="00DF1641"/>
    <w:rsid w:val="00DF23DC"/>
    <w:rsid w:val="00DF3619"/>
    <w:rsid w:val="00DF3727"/>
    <w:rsid w:val="00DF3B84"/>
    <w:rsid w:val="00DF4CF5"/>
    <w:rsid w:val="00DF5263"/>
    <w:rsid w:val="00DF5A07"/>
    <w:rsid w:val="00DF5B9C"/>
    <w:rsid w:val="00DF63D0"/>
    <w:rsid w:val="00DF743B"/>
    <w:rsid w:val="00DF793B"/>
    <w:rsid w:val="00DF7B45"/>
    <w:rsid w:val="00E00591"/>
    <w:rsid w:val="00E00DB5"/>
    <w:rsid w:val="00E01010"/>
    <w:rsid w:val="00E022BC"/>
    <w:rsid w:val="00E049E1"/>
    <w:rsid w:val="00E06170"/>
    <w:rsid w:val="00E10605"/>
    <w:rsid w:val="00E10664"/>
    <w:rsid w:val="00E116A0"/>
    <w:rsid w:val="00E11A2B"/>
    <w:rsid w:val="00E11E00"/>
    <w:rsid w:val="00E1236B"/>
    <w:rsid w:val="00E13068"/>
    <w:rsid w:val="00E134C3"/>
    <w:rsid w:val="00E14117"/>
    <w:rsid w:val="00E146BA"/>
    <w:rsid w:val="00E147F5"/>
    <w:rsid w:val="00E14A74"/>
    <w:rsid w:val="00E14EAE"/>
    <w:rsid w:val="00E15AF4"/>
    <w:rsid w:val="00E15E7C"/>
    <w:rsid w:val="00E166D5"/>
    <w:rsid w:val="00E169A9"/>
    <w:rsid w:val="00E16AAA"/>
    <w:rsid w:val="00E16DFF"/>
    <w:rsid w:val="00E17B9E"/>
    <w:rsid w:val="00E17E7C"/>
    <w:rsid w:val="00E209B0"/>
    <w:rsid w:val="00E20B61"/>
    <w:rsid w:val="00E223E5"/>
    <w:rsid w:val="00E22E07"/>
    <w:rsid w:val="00E23641"/>
    <w:rsid w:val="00E23696"/>
    <w:rsid w:val="00E24D22"/>
    <w:rsid w:val="00E24D3C"/>
    <w:rsid w:val="00E27519"/>
    <w:rsid w:val="00E30437"/>
    <w:rsid w:val="00E30554"/>
    <w:rsid w:val="00E30C92"/>
    <w:rsid w:val="00E30D5A"/>
    <w:rsid w:val="00E30DE3"/>
    <w:rsid w:val="00E324FB"/>
    <w:rsid w:val="00E32873"/>
    <w:rsid w:val="00E32A9B"/>
    <w:rsid w:val="00E32B0F"/>
    <w:rsid w:val="00E33E4D"/>
    <w:rsid w:val="00E3472E"/>
    <w:rsid w:val="00E347AE"/>
    <w:rsid w:val="00E34952"/>
    <w:rsid w:val="00E3537C"/>
    <w:rsid w:val="00E35424"/>
    <w:rsid w:val="00E36FEE"/>
    <w:rsid w:val="00E37742"/>
    <w:rsid w:val="00E405C8"/>
    <w:rsid w:val="00E40764"/>
    <w:rsid w:val="00E40B69"/>
    <w:rsid w:val="00E41AC8"/>
    <w:rsid w:val="00E41E85"/>
    <w:rsid w:val="00E41F7A"/>
    <w:rsid w:val="00E42B93"/>
    <w:rsid w:val="00E42DAB"/>
    <w:rsid w:val="00E42EC0"/>
    <w:rsid w:val="00E43711"/>
    <w:rsid w:val="00E43FAC"/>
    <w:rsid w:val="00E44724"/>
    <w:rsid w:val="00E44DB8"/>
    <w:rsid w:val="00E44F8D"/>
    <w:rsid w:val="00E4513C"/>
    <w:rsid w:val="00E46683"/>
    <w:rsid w:val="00E4684A"/>
    <w:rsid w:val="00E50595"/>
    <w:rsid w:val="00E50BD7"/>
    <w:rsid w:val="00E5118C"/>
    <w:rsid w:val="00E5176F"/>
    <w:rsid w:val="00E51CF9"/>
    <w:rsid w:val="00E5253C"/>
    <w:rsid w:val="00E52AB7"/>
    <w:rsid w:val="00E52AF0"/>
    <w:rsid w:val="00E52D3C"/>
    <w:rsid w:val="00E52E8A"/>
    <w:rsid w:val="00E536A8"/>
    <w:rsid w:val="00E53C7F"/>
    <w:rsid w:val="00E545F9"/>
    <w:rsid w:val="00E54AF3"/>
    <w:rsid w:val="00E55DA9"/>
    <w:rsid w:val="00E56257"/>
    <w:rsid w:val="00E6014B"/>
    <w:rsid w:val="00E60C60"/>
    <w:rsid w:val="00E60E93"/>
    <w:rsid w:val="00E61351"/>
    <w:rsid w:val="00E616B6"/>
    <w:rsid w:val="00E61753"/>
    <w:rsid w:val="00E624DB"/>
    <w:rsid w:val="00E62AC6"/>
    <w:rsid w:val="00E63432"/>
    <w:rsid w:val="00E635C5"/>
    <w:rsid w:val="00E63860"/>
    <w:rsid w:val="00E64097"/>
    <w:rsid w:val="00E644E2"/>
    <w:rsid w:val="00E64F37"/>
    <w:rsid w:val="00E656D7"/>
    <w:rsid w:val="00E65E27"/>
    <w:rsid w:val="00E667A3"/>
    <w:rsid w:val="00E668A3"/>
    <w:rsid w:val="00E67268"/>
    <w:rsid w:val="00E7056B"/>
    <w:rsid w:val="00E7061D"/>
    <w:rsid w:val="00E71418"/>
    <w:rsid w:val="00E717F7"/>
    <w:rsid w:val="00E71A1F"/>
    <w:rsid w:val="00E71C22"/>
    <w:rsid w:val="00E72476"/>
    <w:rsid w:val="00E73D53"/>
    <w:rsid w:val="00E74068"/>
    <w:rsid w:val="00E742E8"/>
    <w:rsid w:val="00E743F4"/>
    <w:rsid w:val="00E7457F"/>
    <w:rsid w:val="00E74AA5"/>
    <w:rsid w:val="00E74E6F"/>
    <w:rsid w:val="00E75295"/>
    <w:rsid w:val="00E75C33"/>
    <w:rsid w:val="00E7673D"/>
    <w:rsid w:val="00E76D08"/>
    <w:rsid w:val="00E772FD"/>
    <w:rsid w:val="00E77947"/>
    <w:rsid w:val="00E81FE0"/>
    <w:rsid w:val="00E82060"/>
    <w:rsid w:val="00E828C4"/>
    <w:rsid w:val="00E83181"/>
    <w:rsid w:val="00E84243"/>
    <w:rsid w:val="00E84A0C"/>
    <w:rsid w:val="00E84F12"/>
    <w:rsid w:val="00E851EF"/>
    <w:rsid w:val="00E85B4F"/>
    <w:rsid w:val="00E86A65"/>
    <w:rsid w:val="00E872FB"/>
    <w:rsid w:val="00E87A67"/>
    <w:rsid w:val="00E902C9"/>
    <w:rsid w:val="00E9055D"/>
    <w:rsid w:val="00E9099A"/>
    <w:rsid w:val="00E913A2"/>
    <w:rsid w:val="00E91570"/>
    <w:rsid w:val="00E9229E"/>
    <w:rsid w:val="00E92404"/>
    <w:rsid w:val="00E9249D"/>
    <w:rsid w:val="00E92E90"/>
    <w:rsid w:val="00E93127"/>
    <w:rsid w:val="00E931F7"/>
    <w:rsid w:val="00E93EDE"/>
    <w:rsid w:val="00E93FCD"/>
    <w:rsid w:val="00E943AB"/>
    <w:rsid w:val="00E949A1"/>
    <w:rsid w:val="00E94C62"/>
    <w:rsid w:val="00E95109"/>
    <w:rsid w:val="00E9535A"/>
    <w:rsid w:val="00E9674F"/>
    <w:rsid w:val="00E96969"/>
    <w:rsid w:val="00E96E1D"/>
    <w:rsid w:val="00E96E50"/>
    <w:rsid w:val="00EA1E1A"/>
    <w:rsid w:val="00EA1E7B"/>
    <w:rsid w:val="00EA2C8D"/>
    <w:rsid w:val="00EA2D39"/>
    <w:rsid w:val="00EA43B3"/>
    <w:rsid w:val="00EA442F"/>
    <w:rsid w:val="00EA4B5F"/>
    <w:rsid w:val="00EA4F3C"/>
    <w:rsid w:val="00EA544F"/>
    <w:rsid w:val="00EA571D"/>
    <w:rsid w:val="00EA613E"/>
    <w:rsid w:val="00EA663B"/>
    <w:rsid w:val="00EA6CDF"/>
    <w:rsid w:val="00EA7DD8"/>
    <w:rsid w:val="00EA7E28"/>
    <w:rsid w:val="00EB09AA"/>
    <w:rsid w:val="00EB0D9D"/>
    <w:rsid w:val="00EB0F2B"/>
    <w:rsid w:val="00EB1C09"/>
    <w:rsid w:val="00EB3BB1"/>
    <w:rsid w:val="00EB3CCD"/>
    <w:rsid w:val="00EB4ABD"/>
    <w:rsid w:val="00EB4BBC"/>
    <w:rsid w:val="00EB4FC2"/>
    <w:rsid w:val="00EB582D"/>
    <w:rsid w:val="00EB587A"/>
    <w:rsid w:val="00EB68A2"/>
    <w:rsid w:val="00EB7241"/>
    <w:rsid w:val="00EB7396"/>
    <w:rsid w:val="00EB75C7"/>
    <w:rsid w:val="00EC0349"/>
    <w:rsid w:val="00EC10FA"/>
    <w:rsid w:val="00EC1A4E"/>
    <w:rsid w:val="00EC2396"/>
    <w:rsid w:val="00EC2AE3"/>
    <w:rsid w:val="00EC2CF0"/>
    <w:rsid w:val="00EC3E98"/>
    <w:rsid w:val="00EC3F82"/>
    <w:rsid w:val="00EC4134"/>
    <w:rsid w:val="00EC5F2F"/>
    <w:rsid w:val="00EC60C7"/>
    <w:rsid w:val="00EC6399"/>
    <w:rsid w:val="00EC6B0E"/>
    <w:rsid w:val="00EC6B97"/>
    <w:rsid w:val="00EC6EB5"/>
    <w:rsid w:val="00EC7AA4"/>
    <w:rsid w:val="00EC7C9A"/>
    <w:rsid w:val="00EC7DF7"/>
    <w:rsid w:val="00ED0506"/>
    <w:rsid w:val="00ED2732"/>
    <w:rsid w:val="00ED34B8"/>
    <w:rsid w:val="00ED526D"/>
    <w:rsid w:val="00ED691F"/>
    <w:rsid w:val="00ED6A28"/>
    <w:rsid w:val="00ED7A8D"/>
    <w:rsid w:val="00EE144B"/>
    <w:rsid w:val="00EE1C58"/>
    <w:rsid w:val="00EE1C65"/>
    <w:rsid w:val="00EE1C8A"/>
    <w:rsid w:val="00EE1E29"/>
    <w:rsid w:val="00EE2F8F"/>
    <w:rsid w:val="00EE3B54"/>
    <w:rsid w:val="00EE3ECB"/>
    <w:rsid w:val="00EE48B2"/>
    <w:rsid w:val="00EE48E0"/>
    <w:rsid w:val="00EE4B92"/>
    <w:rsid w:val="00EE523B"/>
    <w:rsid w:val="00EE560C"/>
    <w:rsid w:val="00EE5760"/>
    <w:rsid w:val="00EE593E"/>
    <w:rsid w:val="00EE5EDE"/>
    <w:rsid w:val="00EE6197"/>
    <w:rsid w:val="00EE6A1E"/>
    <w:rsid w:val="00EE6B09"/>
    <w:rsid w:val="00EE7029"/>
    <w:rsid w:val="00EE76CF"/>
    <w:rsid w:val="00EF0044"/>
    <w:rsid w:val="00EF055F"/>
    <w:rsid w:val="00EF0640"/>
    <w:rsid w:val="00EF07A8"/>
    <w:rsid w:val="00EF27C5"/>
    <w:rsid w:val="00EF2B9B"/>
    <w:rsid w:val="00EF32BF"/>
    <w:rsid w:val="00EF366E"/>
    <w:rsid w:val="00EF395A"/>
    <w:rsid w:val="00EF3B48"/>
    <w:rsid w:val="00EF4F35"/>
    <w:rsid w:val="00EF51AD"/>
    <w:rsid w:val="00EF53E3"/>
    <w:rsid w:val="00EF5C24"/>
    <w:rsid w:val="00EF5D65"/>
    <w:rsid w:val="00EF64E4"/>
    <w:rsid w:val="00EF6A3D"/>
    <w:rsid w:val="00EF7303"/>
    <w:rsid w:val="00EF76E3"/>
    <w:rsid w:val="00EF7D59"/>
    <w:rsid w:val="00F00E8D"/>
    <w:rsid w:val="00F010A6"/>
    <w:rsid w:val="00F017ED"/>
    <w:rsid w:val="00F01D37"/>
    <w:rsid w:val="00F034E7"/>
    <w:rsid w:val="00F0372B"/>
    <w:rsid w:val="00F03888"/>
    <w:rsid w:val="00F04D49"/>
    <w:rsid w:val="00F04FD5"/>
    <w:rsid w:val="00F06663"/>
    <w:rsid w:val="00F06F4D"/>
    <w:rsid w:val="00F071F4"/>
    <w:rsid w:val="00F073AE"/>
    <w:rsid w:val="00F10235"/>
    <w:rsid w:val="00F1023F"/>
    <w:rsid w:val="00F1070E"/>
    <w:rsid w:val="00F1084E"/>
    <w:rsid w:val="00F126E4"/>
    <w:rsid w:val="00F12966"/>
    <w:rsid w:val="00F12F35"/>
    <w:rsid w:val="00F1351D"/>
    <w:rsid w:val="00F1410C"/>
    <w:rsid w:val="00F15062"/>
    <w:rsid w:val="00F15578"/>
    <w:rsid w:val="00F163AF"/>
    <w:rsid w:val="00F16E61"/>
    <w:rsid w:val="00F17081"/>
    <w:rsid w:val="00F17B01"/>
    <w:rsid w:val="00F17C0F"/>
    <w:rsid w:val="00F204B7"/>
    <w:rsid w:val="00F20D26"/>
    <w:rsid w:val="00F210A2"/>
    <w:rsid w:val="00F21E52"/>
    <w:rsid w:val="00F22188"/>
    <w:rsid w:val="00F22332"/>
    <w:rsid w:val="00F225A3"/>
    <w:rsid w:val="00F2345E"/>
    <w:rsid w:val="00F24050"/>
    <w:rsid w:val="00F241BB"/>
    <w:rsid w:val="00F245F7"/>
    <w:rsid w:val="00F24D3D"/>
    <w:rsid w:val="00F257AB"/>
    <w:rsid w:val="00F26BD6"/>
    <w:rsid w:val="00F26C40"/>
    <w:rsid w:val="00F26D4D"/>
    <w:rsid w:val="00F27238"/>
    <w:rsid w:val="00F27B64"/>
    <w:rsid w:val="00F27B75"/>
    <w:rsid w:val="00F302E8"/>
    <w:rsid w:val="00F3062E"/>
    <w:rsid w:val="00F31038"/>
    <w:rsid w:val="00F3265B"/>
    <w:rsid w:val="00F32DEB"/>
    <w:rsid w:val="00F338B3"/>
    <w:rsid w:val="00F33A42"/>
    <w:rsid w:val="00F34B7A"/>
    <w:rsid w:val="00F34DA4"/>
    <w:rsid w:val="00F34F64"/>
    <w:rsid w:val="00F3527A"/>
    <w:rsid w:val="00F3530E"/>
    <w:rsid w:val="00F3594A"/>
    <w:rsid w:val="00F365D2"/>
    <w:rsid w:val="00F36775"/>
    <w:rsid w:val="00F36E36"/>
    <w:rsid w:val="00F37435"/>
    <w:rsid w:val="00F379D0"/>
    <w:rsid w:val="00F40833"/>
    <w:rsid w:val="00F40B0A"/>
    <w:rsid w:val="00F40EF5"/>
    <w:rsid w:val="00F428E9"/>
    <w:rsid w:val="00F42BBF"/>
    <w:rsid w:val="00F42DF3"/>
    <w:rsid w:val="00F42F2D"/>
    <w:rsid w:val="00F4320F"/>
    <w:rsid w:val="00F43394"/>
    <w:rsid w:val="00F433D4"/>
    <w:rsid w:val="00F44852"/>
    <w:rsid w:val="00F45167"/>
    <w:rsid w:val="00F46B84"/>
    <w:rsid w:val="00F46BC3"/>
    <w:rsid w:val="00F46F95"/>
    <w:rsid w:val="00F50057"/>
    <w:rsid w:val="00F501E7"/>
    <w:rsid w:val="00F5110D"/>
    <w:rsid w:val="00F5143E"/>
    <w:rsid w:val="00F51440"/>
    <w:rsid w:val="00F514DA"/>
    <w:rsid w:val="00F51862"/>
    <w:rsid w:val="00F520D3"/>
    <w:rsid w:val="00F53A82"/>
    <w:rsid w:val="00F54722"/>
    <w:rsid w:val="00F54909"/>
    <w:rsid w:val="00F54D04"/>
    <w:rsid w:val="00F552DF"/>
    <w:rsid w:val="00F55762"/>
    <w:rsid w:val="00F560B8"/>
    <w:rsid w:val="00F5722C"/>
    <w:rsid w:val="00F57501"/>
    <w:rsid w:val="00F57AB0"/>
    <w:rsid w:val="00F57B7F"/>
    <w:rsid w:val="00F600C1"/>
    <w:rsid w:val="00F608AA"/>
    <w:rsid w:val="00F60A37"/>
    <w:rsid w:val="00F60E4C"/>
    <w:rsid w:val="00F61138"/>
    <w:rsid w:val="00F61150"/>
    <w:rsid w:val="00F611D8"/>
    <w:rsid w:val="00F614E6"/>
    <w:rsid w:val="00F62056"/>
    <w:rsid w:val="00F621A0"/>
    <w:rsid w:val="00F62F26"/>
    <w:rsid w:val="00F63182"/>
    <w:rsid w:val="00F635DD"/>
    <w:rsid w:val="00F63687"/>
    <w:rsid w:val="00F64087"/>
    <w:rsid w:val="00F640A9"/>
    <w:rsid w:val="00F64602"/>
    <w:rsid w:val="00F64657"/>
    <w:rsid w:val="00F647E3"/>
    <w:rsid w:val="00F648A9"/>
    <w:rsid w:val="00F657CF"/>
    <w:rsid w:val="00F65C61"/>
    <w:rsid w:val="00F66C54"/>
    <w:rsid w:val="00F6741B"/>
    <w:rsid w:val="00F6768F"/>
    <w:rsid w:val="00F70D7F"/>
    <w:rsid w:val="00F70DD0"/>
    <w:rsid w:val="00F70F88"/>
    <w:rsid w:val="00F7179F"/>
    <w:rsid w:val="00F71E85"/>
    <w:rsid w:val="00F730B6"/>
    <w:rsid w:val="00F746B7"/>
    <w:rsid w:val="00F75232"/>
    <w:rsid w:val="00F754DE"/>
    <w:rsid w:val="00F75925"/>
    <w:rsid w:val="00F75A6E"/>
    <w:rsid w:val="00F76D28"/>
    <w:rsid w:val="00F76F5A"/>
    <w:rsid w:val="00F771CD"/>
    <w:rsid w:val="00F77425"/>
    <w:rsid w:val="00F777D1"/>
    <w:rsid w:val="00F77AD9"/>
    <w:rsid w:val="00F77D35"/>
    <w:rsid w:val="00F77EE6"/>
    <w:rsid w:val="00F80A51"/>
    <w:rsid w:val="00F80B56"/>
    <w:rsid w:val="00F816E6"/>
    <w:rsid w:val="00F83624"/>
    <w:rsid w:val="00F8369F"/>
    <w:rsid w:val="00F839B0"/>
    <w:rsid w:val="00F845FD"/>
    <w:rsid w:val="00F85403"/>
    <w:rsid w:val="00F87F70"/>
    <w:rsid w:val="00F90418"/>
    <w:rsid w:val="00F90D0F"/>
    <w:rsid w:val="00F91000"/>
    <w:rsid w:val="00F911C0"/>
    <w:rsid w:val="00F91709"/>
    <w:rsid w:val="00F925FD"/>
    <w:rsid w:val="00F93B1C"/>
    <w:rsid w:val="00F93EFB"/>
    <w:rsid w:val="00F94880"/>
    <w:rsid w:val="00F948E2"/>
    <w:rsid w:val="00F9529B"/>
    <w:rsid w:val="00F96BBD"/>
    <w:rsid w:val="00F9753B"/>
    <w:rsid w:val="00FA061C"/>
    <w:rsid w:val="00FA0F35"/>
    <w:rsid w:val="00FA229C"/>
    <w:rsid w:val="00FA28CB"/>
    <w:rsid w:val="00FA2B0B"/>
    <w:rsid w:val="00FA2D38"/>
    <w:rsid w:val="00FA30CC"/>
    <w:rsid w:val="00FA37D5"/>
    <w:rsid w:val="00FA3FFD"/>
    <w:rsid w:val="00FA469A"/>
    <w:rsid w:val="00FA4B36"/>
    <w:rsid w:val="00FA5BA6"/>
    <w:rsid w:val="00FA69FC"/>
    <w:rsid w:val="00FA6B0D"/>
    <w:rsid w:val="00FA7046"/>
    <w:rsid w:val="00FA7470"/>
    <w:rsid w:val="00FA749E"/>
    <w:rsid w:val="00FB06E8"/>
    <w:rsid w:val="00FB0E1F"/>
    <w:rsid w:val="00FB10BF"/>
    <w:rsid w:val="00FB1151"/>
    <w:rsid w:val="00FB1724"/>
    <w:rsid w:val="00FB1794"/>
    <w:rsid w:val="00FB1862"/>
    <w:rsid w:val="00FB21C1"/>
    <w:rsid w:val="00FB23A2"/>
    <w:rsid w:val="00FB23DC"/>
    <w:rsid w:val="00FB258A"/>
    <w:rsid w:val="00FB43AA"/>
    <w:rsid w:val="00FB5F9F"/>
    <w:rsid w:val="00FB64DA"/>
    <w:rsid w:val="00FB6B9B"/>
    <w:rsid w:val="00FB7CD3"/>
    <w:rsid w:val="00FC0692"/>
    <w:rsid w:val="00FC144D"/>
    <w:rsid w:val="00FC176D"/>
    <w:rsid w:val="00FC2269"/>
    <w:rsid w:val="00FC2E5F"/>
    <w:rsid w:val="00FC3057"/>
    <w:rsid w:val="00FC348A"/>
    <w:rsid w:val="00FC41F0"/>
    <w:rsid w:val="00FC478A"/>
    <w:rsid w:val="00FC4893"/>
    <w:rsid w:val="00FC661F"/>
    <w:rsid w:val="00FC6B82"/>
    <w:rsid w:val="00FC6C85"/>
    <w:rsid w:val="00FC70F7"/>
    <w:rsid w:val="00FC7266"/>
    <w:rsid w:val="00FD045D"/>
    <w:rsid w:val="00FD0AF9"/>
    <w:rsid w:val="00FD0C24"/>
    <w:rsid w:val="00FD1334"/>
    <w:rsid w:val="00FD22D1"/>
    <w:rsid w:val="00FD3170"/>
    <w:rsid w:val="00FD31EB"/>
    <w:rsid w:val="00FD4BC9"/>
    <w:rsid w:val="00FD55A1"/>
    <w:rsid w:val="00FD59D2"/>
    <w:rsid w:val="00FD59E8"/>
    <w:rsid w:val="00FD5BB4"/>
    <w:rsid w:val="00FD5E69"/>
    <w:rsid w:val="00FD669F"/>
    <w:rsid w:val="00FD6D41"/>
    <w:rsid w:val="00FD7159"/>
    <w:rsid w:val="00FD7823"/>
    <w:rsid w:val="00FE01DA"/>
    <w:rsid w:val="00FE2ECA"/>
    <w:rsid w:val="00FE2FDF"/>
    <w:rsid w:val="00FE30D0"/>
    <w:rsid w:val="00FE311D"/>
    <w:rsid w:val="00FE3663"/>
    <w:rsid w:val="00FE37CD"/>
    <w:rsid w:val="00FE3845"/>
    <w:rsid w:val="00FE3CD5"/>
    <w:rsid w:val="00FE47FB"/>
    <w:rsid w:val="00FE4A21"/>
    <w:rsid w:val="00FE5A24"/>
    <w:rsid w:val="00FE624B"/>
    <w:rsid w:val="00FE6C57"/>
    <w:rsid w:val="00FE7089"/>
    <w:rsid w:val="00FF030D"/>
    <w:rsid w:val="00FF088B"/>
    <w:rsid w:val="00FF0EE5"/>
    <w:rsid w:val="00FF1076"/>
    <w:rsid w:val="00FF10AB"/>
    <w:rsid w:val="00FF2521"/>
    <w:rsid w:val="00FF2DA5"/>
    <w:rsid w:val="00FF3C3E"/>
    <w:rsid w:val="00FF3CD8"/>
    <w:rsid w:val="00FF3EB4"/>
    <w:rsid w:val="00FF47FE"/>
    <w:rsid w:val="00FF67C3"/>
    <w:rsid w:val="00FF6AF7"/>
    <w:rsid w:val="00FF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6369"/>
    <o:shapelayout v:ext="edit">
      <o:idmap v:ext="edit" data="1"/>
    </o:shapelayout>
  </w:shapeDefaults>
  <w:decimalSymbol w:val=","/>
  <w:listSeparator w:val=";"/>
  <w14:docId w14:val="6A1199D6"/>
  <w15:docId w15:val="{23276151-A031-4AC6-9F70-A0A1F4AD4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69B"/>
    <w:rPr>
      <w:sz w:val="22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73D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qFormat/>
    <w:rsid w:val="004F06C7"/>
    <w:pPr>
      <w:keepNext/>
      <w:jc w:val="center"/>
      <w:outlineLvl w:val="3"/>
    </w:pPr>
    <w:rPr>
      <w:b/>
      <w:bCs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0170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60170D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45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rsid w:val="00816AC4"/>
    <w:rPr>
      <w:color w:val="0000FF"/>
      <w:u w:val="single"/>
    </w:rPr>
  </w:style>
  <w:style w:type="paragraph" w:customStyle="1" w:styleId="Textopredeterminado">
    <w:name w:val="Texto predeterminado"/>
    <w:basedOn w:val="Normal"/>
    <w:rsid w:val="00187B3C"/>
    <w:rPr>
      <w:snapToGrid w:val="0"/>
      <w:sz w:val="24"/>
      <w:lang w:val="en-US"/>
    </w:rPr>
  </w:style>
  <w:style w:type="paragraph" w:customStyle="1" w:styleId="Estilo1">
    <w:name w:val="Estilo1"/>
    <w:basedOn w:val="Normal"/>
    <w:rsid w:val="00060026"/>
    <w:pPr>
      <w:numPr>
        <w:numId w:val="1"/>
      </w:numPr>
      <w:jc w:val="both"/>
    </w:pPr>
    <w:rPr>
      <w:b/>
      <w:sz w:val="24"/>
      <w:u w:val="single"/>
      <w:lang w:val="es-ES"/>
    </w:rPr>
  </w:style>
  <w:style w:type="paragraph" w:customStyle="1" w:styleId="Estilo2">
    <w:name w:val="Estilo2"/>
    <w:basedOn w:val="Normal"/>
    <w:rsid w:val="00060026"/>
    <w:pPr>
      <w:numPr>
        <w:ilvl w:val="1"/>
        <w:numId w:val="1"/>
      </w:numPr>
      <w:tabs>
        <w:tab w:val="left" w:pos="1134"/>
      </w:tabs>
      <w:jc w:val="both"/>
    </w:pPr>
    <w:rPr>
      <w:spacing w:val="-3"/>
      <w:sz w:val="24"/>
      <w:lang w:val="es-ES"/>
    </w:rPr>
  </w:style>
  <w:style w:type="character" w:styleId="Nmerodepgina">
    <w:name w:val="page number"/>
    <w:basedOn w:val="Fuentedeprrafopredeter"/>
    <w:rsid w:val="00DA5C47"/>
  </w:style>
  <w:style w:type="paragraph" w:styleId="Textoindependiente2">
    <w:name w:val="Body Text 2"/>
    <w:basedOn w:val="Normal"/>
    <w:link w:val="Textoindependiente2Car"/>
    <w:rsid w:val="00F22188"/>
    <w:pPr>
      <w:jc w:val="both"/>
    </w:pPr>
    <w:rPr>
      <w:rFonts w:ascii="Arial" w:hAnsi="Arial"/>
      <w:b/>
      <w:u w:val="single"/>
    </w:rPr>
  </w:style>
  <w:style w:type="paragraph" w:customStyle="1" w:styleId="Estndar">
    <w:name w:val="Estándar"/>
    <w:link w:val="EstndarCar"/>
    <w:rsid w:val="00F22188"/>
    <w:pPr>
      <w:snapToGrid w:val="0"/>
      <w:jc w:val="both"/>
    </w:pPr>
    <w:rPr>
      <w:rFonts w:ascii="Arial" w:hAnsi="Arial"/>
      <w:color w:val="000000"/>
      <w:sz w:val="24"/>
    </w:rPr>
  </w:style>
  <w:style w:type="paragraph" w:styleId="Sangradetextonormal">
    <w:name w:val="Body Text Indent"/>
    <w:basedOn w:val="Normal"/>
    <w:link w:val="SangradetextonormalCar"/>
    <w:rsid w:val="00F51440"/>
    <w:pPr>
      <w:spacing w:after="120"/>
      <w:ind w:left="283"/>
    </w:pPr>
  </w:style>
  <w:style w:type="paragraph" w:customStyle="1" w:styleId="Simple">
    <w:name w:val="Simple"/>
    <w:rsid w:val="00F51440"/>
    <w:pPr>
      <w:snapToGrid w:val="0"/>
    </w:pPr>
    <w:rPr>
      <w:color w:val="000000"/>
      <w:sz w:val="24"/>
      <w:lang w:val="es-ES_tradnl"/>
    </w:rPr>
  </w:style>
  <w:style w:type="paragraph" w:styleId="Textoindependiente">
    <w:name w:val="Body Text"/>
    <w:basedOn w:val="Normal"/>
    <w:link w:val="TextoindependienteCar"/>
    <w:rsid w:val="004F06C7"/>
    <w:pPr>
      <w:spacing w:after="120"/>
    </w:pPr>
  </w:style>
  <w:style w:type="paragraph" w:styleId="Textoindependiente3">
    <w:name w:val="Body Text 3"/>
    <w:basedOn w:val="Normal"/>
    <w:link w:val="Textoindependiente3Car"/>
    <w:rsid w:val="004F06C7"/>
    <w:pPr>
      <w:spacing w:after="120"/>
    </w:pPr>
    <w:rPr>
      <w:sz w:val="16"/>
      <w:szCs w:val="16"/>
    </w:rPr>
  </w:style>
  <w:style w:type="paragraph" w:customStyle="1" w:styleId="Default">
    <w:name w:val="Default"/>
    <w:rsid w:val="000D386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sid w:val="000D3861"/>
    <w:rPr>
      <w:rFonts w:cs="Times New Roman"/>
      <w:color w:val="auto"/>
    </w:rPr>
  </w:style>
  <w:style w:type="paragraph" w:customStyle="1" w:styleId="yo">
    <w:name w:val="yo"/>
    <w:basedOn w:val="Normal"/>
    <w:rsid w:val="00EC5F2F"/>
    <w:pPr>
      <w:jc w:val="both"/>
      <w:outlineLvl w:val="1"/>
    </w:pPr>
    <w:rPr>
      <w:rFonts w:ascii="Arial" w:hAnsi="Arial"/>
      <w:lang w:val="es-ES"/>
    </w:rPr>
  </w:style>
  <w:style w:type="paragraph" w:styleId="Prrafodelista">
    <w:name w:val="List Paragraph"/>
    <w:aliases w:val="Párrafo1_viñeta"/>
    <w:basedOn w:val="Normal"/>
    <w:link w:val="PrrafodelistaCar"/>
    <w:uiPriority w:val="34"/>
    <w:qFormat/>
    <w:rsid w:val="00FF3EB4"/>
    <w:pPr>
      <w:ind w:left="720"/>
      <w:contextualSpacing/>
    </w:pPr>
  </w:style>
  <w:style w:type="paragraph" w:customStyle="1" w:styleId="Pa6">
    <w:name w:val="Pa6"/>
    <w:basedOn w:val="Default"/>
    <w:next w:val="Default"/>
    <w:uiPriority w:val="99"/>
    <w:rsid w:val="00E73D53"/>
    <w:pPr>
      <w:spacing w:line="201" w:lineRule="atLeast"/>
    </w:pPr>
    <w:rPr>
      <w:color w:val="aut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489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489D"/>
    <w:rPr>
      <w:rFonts w:ascii="Tahoma" w:hAnsi="Tahoma" w:cs="Tahoma"/>
      <w:sz w:val="16"/>
      <w:szCs w:val="16"/>
      <w:lang w:val="es-ES_tradnl"/>
    </w:rPr>
  </w:style>
  <w:style w:type="numbering" w:customStyle="1" w:styleId="Estilo3">
    <w:name w:val="Estilo3"/>
    <w:uiPriority w:val="99"/>
    <w:rsid w:val="005D7A78"/>
    <w:pPr>
      <w:numPr>
        <w:numId w:val="2"/>
      </w:numPr>
    </w:pPr>
  </w:style>
  <w:style w:type="paragraph" w:customStyle="1" w:styleId="ESTANDAR">
    <w:name w:val="ESTANDAR"/>
    <w:basedOn w:val="Normal"/>
    <w:link w:val="ESTANDARCar"/>
    <w:qFormat/>
    <w:rsid w:val="00F225A3"/>
    <w:pPr>
      <w:jc w:val="both"/>
    </w:pPr>
    <w:rPr>
      <w:rFonts w:ascii="Gill Sans" w:hAnsi="Gill Sans"/>
      <w:sz w:val="26"/>
      <w:szCs w:val="24"/>
      <w:lang w:val="es-ES"/>
    </w:rPr>
  </w:style>
  <w:style w:type="paragraph" w:customStyle="1" w:styleId="SANGRADO-2">
    <w:name w:val="SANGRADO-2"/>
    <w:basedOn w:val="Normal"/>
    <w:link w:val="SANGRADO-2Car"/>
    <w:rsid w:val="00E545F9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1134" w:hanging="567"/>
      <w:jc w:val="both"/>
    </w:pPr>
    <w:rPr>
      <w:rFonts w:ascii="Arial" w:hAnsi="Arial" w:cs="Arial"/>
      <w:sz w:val="24"/>
      <w:szCs w:val="24"/>
      <w:lang w:val="es-ES"/>
    </w:rPr>
  </w:style>
  <w:style w:type="character" w:customStyle="1" w:styleId="SANGRADO-2Car">
    <w:name w:val="SANGRADO-2 Car"/>
    <w:basedOn w:val="Fuentedeprrafopredeter"/>
    <w:link w:val="SANGRADO-2"/>
    <w:rsid w:val="00E545F9"/>
    <w:rPr>
      <w:rFonts w:ascii="Arial" w:hAnsi="Arial" w:cs="Arial"/>
      <w:sz w:val="24"/>
      <w:szCs w:val="24"/>
    </w:rPr>
  </w:style>
  <w:style w:type="character" w:customStyle="1" w:styleId="InitialStyle">
    <w:name w:val="InitialStyle"/>
    <w:uiPriority w:val="99"/>
    <w:rsid w:val="00AA273D"/>
    <w:rPr>
      <w:rFonts w:ascii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0458FF"/>
    <w:pPr>
      <w:spacing w:before="100" w:beforeAutospacing="1" w:after="100" w:afterAutospacing="1"/>
    </w:pPr>
    <w:rPr>
      <w:sz w:val="24"/>
      <w:szCs w:val="24"/>
      <w:lang w:val="es-ES"/>
    </w:rPr>
  </w:style>
  <w:style w:type="table" w:customStyle="1" w:styleId="Listamedia11">
    <w:name w:val="Lista media 11"/>
    <w:basedOn w:val="Tablanormal"/>
    <w:uiPriority w:val="65"/>
    <w:rsid w:val="005F347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C6B8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6B8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C6B82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6B8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6B82"/>
    <w:rPr>
      <w:b/>
      <w:bCs/>
      <w:lang w:val="es-ES_tradnl"/>
    </w:rPr>
  </w:style>
  <w:style w:type="paragraph" w:styleId="Textonotapie">
    <w:name w:val="footnote text"/>
    <w:basedOn w:val="Normal"/>
    <w:link w:val="TextonotapieCar"/>
    <w:uiPriority w:val="99"/>
    <w:unhideWhenUsed/>
    <w:rsid w:val="00F42BBF"/>
    <w:rPr>
      <w:sz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42BBF"/>
    <w:rPr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F42BBF"/>
    <w:rPr>
      <w:vertAlign w:val="superscript"/>
    </w:rPr>
  </w:style>
  <w:style w:type="character" w:customStyle="1" w:styleId="EstndarCar">
    <w:name w:val="Estándar Car"/>
    <w:basedOn w:val="Fuentedeprrafopredeter"/>
    <w:link w:val="Estndar"/>
    <w:rsid w:val="00F6768F"/>
    <w:rPr>
      <w:rFonts w:ascii="Arial" w:hAnsi="Arial"/>
      <w:color w:val="000000"/>
      <w:sz w:val="24"/>
    </w:rPr>
  </w:style>
  <w:style w:type="character" w:customStyle="1" w:styleId="Ttulo4Car">
    <w:name w:val="Título 4 Car"/>
    <w:basedOn w:val="Fuentedeprrafopredeter"/>
    <w:link w:val="Ttulo4"/>
    <w:rsid w:val="00D44F4C"/>
    <w:rPr>
      <w:b/>
      <w:bCs/>
      <w:sz w:val="24"/>
    </w:rPr>
  </w:style>
  <w:style w:type="character" w:customStyle="1" w:styleId="EncabezadoCar">
    <w:name w:val="Encabezado Car"/>
    <w:basedOn w:val="Fuentedeprrafopredeter"/>
    <w:link w:val="Encabezado"/>
    <w:rsid w:val="00D44F4C"/>
    <w:rPr>
      <w:sz w:val="22"/>
      <w:lang w:val="es-ES_tradnl"/>
    </w:rPr>
  </w:style>
  <w:style w:type="character" w:customStyle="1" w:styleId="PiedepginaCar">
    <w:name w:val="Pie de página Car"/>
    <w:basedOn w:val="Fuentedeprrafopredeter"/>
    <w:link w:val="Piedepgina"/>
    <w:rsid w:val="00D44F4C"/>
    <w:rPr>
      <w:sz w:val="22"/>
      <w:lang w:val="es-ES_tradnl"/>
    </w:rPr>
  </w:style>
  <w:style w:type="character" w:customStyle="1" w:styleId="Textoindependiente2Car">
    <w:name w:val="Texto independiente 2 Car"/>
    <w:basedOn w:val="Fuentedeprrafopredeter"/>
    <w:link w:val="Textoindependiente2"/>
    <w:rsid w:val="00D44F4C"/>
    <w:rPr>
      <w:rFonts w:ascii="Arial" w:hAnsi="Arial"/>
      <w:b/>
      <w:sz w:val="22"/>
      <w:u w:val="single"/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D44F4C"/>
    <w:rPr>
      <w:sz w:val="22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D44F4C"/>
    <w:rPr>
      <w:sz w:val="22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D44F4C"/>
    <w:rPr>
      <w:sz w:val="16"/>
      <w:szCs w:val="16"/>
      <w:lang w:val="es-ES_tradnl"/>
    </w:rPr>
  </w:style>
  <w:style w:type="paragraph" w:customStyle="1" w:styleId="SANGRADO-3">
    <w:name w:val="SANGRADO-3"/>
    <w:basedOn w:val="Normal"/>
    <w:rsid w:val="00D44F4C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1701" w:hanging="567"/>
      <w:jc w:val="both"/>
    </w:pPr>
    <w:rPr>
      <w:rFonts w:ascii="Arial" w:hAnsi="Arial" w:cs="Arial"/>
      <w:sz w:val="24"/>
      <w:szCs w:val="24"/>
      <w:lang w:val="es-ES"/>
    </w:rPr>
  </w:style>
  <w:style w:type="paragraph" w:customStyle="1" w:styleId="SANGRADO-4">
    <w:name w:val="SANGRADO-4"/>
    <w:basedOn w:val="Normal"/>
    <w:rsid w:val="00D44F4C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2835" w:hanging="1134"/>
      <w:jc w:val="both"/>
    </w:pPr>
    <w:rPr>
      <w:rFonts w:ascii="Arial" w:hAnsi="Arial" w:cs="Arial"/>
      <w:sz w:val="24"/>
      <w:szCs w:val="24"/>
      <w:lang w:val="es-ES"/>
    </w:rPr>
  </w:style>
  <w:style w:type="paragraph" w:styleId="Sinespaciado">
    <w:name w:val="No Spacing"/>
    <w:uiPriority w:val="1"/>
    <w:qFormat/>
    <w:rsid w:val="0091720B"/>
    <w:rPr>
      <w:sz w:val="22"/>
      <w:lang w:val="es-ES_tradnl"/>
    </w:rPr>
  </w:style>
  <w:style w:type="paragraph" w:customStyle="1" w:styleId="SANGRADO-2-2">
    <w:name w:val="SANGRADO-2-2"/>
    <w:basedOn w:val="Normal"/>
    <w:rsid w:val="00FC2E5F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1701" w:hanging="1134"/>
      <w:jc w:val="both"/>
    </w:pPr>
    <w:rPr>
      <w:rFonts w:ascii="Arial" w:hAnsi="Arial" w:cs="Arial"/>
      <w:sz w:val="24"/>
      <w:szCs w:val="24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553AE"/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553AE"/>
    <w:rPr>
      <w:lang w:val="es-ES_tradnl"/>
    </w:rPr>
  </w:style>
  <w:style w:type="character" w:styleId="Refdenotaalfinal">
    <w:name w:val="endnote reference"/>
    <w:basedOn w:val="Fuentedeprrafopredeter"/>
    <w:uiPriority w:val="99"/>
    <w:semiHidden/>
    <w:unhideWhenUsed/>
    <w:rsid w:val="004553AE"/>
    <w:rPr>
      <w:vertAlign w:val="superscript"/>
    </w:rPr>
  </w:style>
  <w:style w:type="paragraph" w:customStyle="1" w:styleId="Textodetabla">
    <w:name w:val="Texto de tabla"/>
    <w:basedOn w:val="Normal"/>
    <w:rsid w:val="00C61876"/>
    <w:pPr>
      <w:autoSpaceDE w:val="0"/>
      <w:autoSpaceDN w:val="0"/>
      <w:adjustRightInd w:val="0"/>
      <w:jc w:val="right"/>
    </w:pPr>
    <w:rPr>
      <w:sz w:val="24"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9873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_tradnl"/>
    </w:rPr>
  </w:style>
  <w:style w:type="paragraph" w:styleId="TDC1">
    <w:name w:val="toc 1"/>
    <w:basedOn w:val="Normal"/>
    <w:next w:val="Normal"/>
    <w:autoRedefine/>
    <w:uiPriority w:val="39"/>
    <w:unhideWhenUsed/>
    <w:rsid w:val="00D9489A"/>
    <w:pPr>
      <w:tabs>
        <w:tab w:val="right" w:leader="dot" w:pos="10206"/>
      </w:tabs>
      <w:spacing w:line="360" w:lineRule="auto"/>
      <w:ind w:right="567"/>
      <w:jc w:val="both"/>
    </w:pPr>
  </w:style>
  <w:style w:type="paragraph" w:styleId="TtuloTDC">
    <w:name w:val="TOC Heading"/>
    <w:basedOn w:val="Ttulo1"/>
    <w:next w:val="Normal"/>
    <w:uiPriority w:val="39"/>
    <w:unhideWhenUsed/>
    <w:qFormat/>
    <w:rsid w:val="00E32B0F"/>
    <w:pPr>
      <w:outlineLvl w:val="9"/>
    </w:pPr>
  </w:style>
  <w:style w:type="character" w:customStyle="1" w:styleId="ESTANDARCar">
    <w:name w:val="ESTANDAR Car"/>
    <w:link w:val="ESTANDAR"/>
    <w:rsid w:val="00C46CA6"/>
    <w:rPr>
      <w:rFonts w:ascii="Gill Sans" w:hAnsi="Gill Sans"/>
      <w:sz w:val="26"/>
      <w:szCs w:val="24"/>
    </w:rPr>
  </w:style>
  <w:style w:type="character" w:customStyle="1" w:styleId="PrrafodelistaCar">
    <w:name w:val="Párrafo de lista Car"/>
    <w:aliases w:val="Párrafo1_viñeta Car"/>
    <w:basedOn w:val="Fuentedeprrafopredeter"/>
    <w:link w:val="Prrafodelista"/>
    <w:uiPriority w:val="34"/>
    <w:rsid w:val="00C46CA6"/>
    <w:rPr>
      <w:sz w:val="22"/>
      <w:lang w:val="es-ES_tradnl"/>
    </w:rPr>
  </w:style>
  <w:style w:type="character" w:styleId="Mencinsinresolver">
    <w:name w:val="Unresolved Mention"/>
    <w:basedOn w:val="Fuentedeprrafopredeter"/>
    <w:uiPriority w:val="99"/>
    <w:semiHidden/>
    <w:unhideWhenUsed/>
    <w:rsid w:val="00C65541"/>
    <w:rPr>
      <w:color w:val="605E5C"/>
      <w:shd w:val="clear" w:color="auto" w:fill="E1DFDD"/>
    </w:rPr>
  </w:style>
  <w:style w:type="table" w:customStyle="1" w:styleId="Tablaconcuadrcula2">
    <w:name w:val="Tabla con cuadrícula2"/>
    <w:basedOn w:val="Tablanormal"/>
    <w:next w:val="Tablaconcuadrcula"/>
    <w:rsid w:val="009A0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9901AA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1218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1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4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modelos%20oficios\IGUALDAD_Secretari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C9CAA0835FA74491AB6686E1E5FDBA" ma:contentTypeVersion="3" ma:contentTypeDescription="Crear nuevo documento." ma:contentTypeScope="" ma:versionID="c1d1268f461366a8e761991129849d4d">
  <xsd:schema xmlns:xsd="http://www.w3.org/2001/XMLSchema" xmlns:xs="http://www.w3.org/2001/XMLSchema" xmlns:p="http://schemas.microsoft.com/office/2006/metadata/properties" xmlns:ns2="7a63cc3a-073b-4dfa-842d-925f4cf02dee" targetNamespace="http://schemas.microsoft.com/office/2006/metadata/properties" ma:root="true" ma:fieldsID="f4ae6e9a146b94992422f4ed151761f4" ns2:_="">
    <xsd:import namespace="7a63cc3a-073b-4dfa-842d-925f4cf02d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3cc3a-073b-4dfa-842d-925f4cf02d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DB7A38-19B2-4207-99C2-6F503FD93F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1A5DE0-EB1B-4FDC-A5BE-202BCB0A061F}"/>
</file>

<file path=customXml/itemProps3.xml><?xml version="1.0" encoding="utf-8"?>
<ds:datastoreItem xmlns:ds="http://schemas.openxmlformats.org/officeDocument/2006/customXml" ds:itemID="{B9C00A4A-596B-4707-A4BD-529E42193C6A}"/>
</file>

<file path=customXml/itemProps4.xml><?xml version="1.0" encoding="utf-8"?>
<ds:datastoreItem xmlns:ds="http://schemas.openxmlformats.org/officeDocument/2006/customXml" ds:itemID="{349AC7AD-676F-4FDD-93E9-FDA59D344D19}"/>
</file>

<file path=docMetadata/LabelInfo.xml><?xml version="1.0" encoding="utf-8"?>
<clbl:labelList xmlns:clbl="http://schemas.microsoft.com/office/2020/mipLabelMetadata">
  <clbl:label id="{7c93e8fe-bb45-447d-9fbd-08f2d4d61ed3}" enabled="1" method="Standard" siteId="{a22f907a-53a6-449f-b082-22c03676d7f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IGUALDAD_Secretaria</Template>
  <TotalTime>1</TotalTime>
  <Pages>1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Gerencia Informatica de la SS</Company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TGSS</dc:creator>
  <cp:keywords/>
  <dc:description/>
  <cp:lastModifiedBy>SANCHO SANZ, ELENA</cp:lastModifiedBy>
  <cp:revision>2</cp:revision>
  <cp:lastPrinted>2025-06-13T08:22:00Z</cp:lastPrinted>
  <dcterms:created xsi:type="dcterms:W3CDTF">2025-06-27T08:23:00Z</dcterms:created>
  <dcterms:modified xsi:type="dcterms:W3CDTF">2025-06-27T08:23:00Z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0x010100EFC9CAA0835FA74491AB6686E1E5FDBA</vt:lpwstr>
  </property>
</Properties>
</file>