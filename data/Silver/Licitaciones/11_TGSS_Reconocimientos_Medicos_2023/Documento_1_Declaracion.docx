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8F85" w14:textId="77777777" w:rsidR="00DF4CF5" w:rsidRDefault="00DF4CF5" w:rsidP="003C5117">
      <w:pPr>
        <w:spacing w:line="276" w:lineRule="auto"/>
        <w:ind w:left="284" w:right="-568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2E091C" w14:textId="060B2135" w:rsidR="003C5117" w:rsidRPr="002E0D26" w:rsidRDefault="003C5117" w:rsidP="00DF4CF5">
      <w:pPr>
        <w:spacing w:line="276" w:lineRule="auto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 w:rsidRPr="002E0D26">
        <w:rPr>
          <w:rFonts w:ascii="Arial" w:hAnsi="Arial" w:cs="Arial"/>
          <w:b/>
          <w:bCs/>
          <w:sz w:val="24"/>
          <w:szCs w:val="24"/>
        </w:rPr>
        <w:t>Documento 1</w:t>
      </w:r>
    </w:p>
    <w:p w14:paraId="392046F9" w14:textId="77777777" w:rsidR="003C5117" w:rsidRPr="002E0D26" w:rsidRDefault="003C5117" w:rsidP="00DF4CF5">
      <w:pPr>
        <w:pStyle w:val="Default"/>
        <w:spacing w:line="276" w:lineRule="atLeast"/>
        <w:ind w:left="284"/>
        <w:jc w:val="center"/>
        <w:rPr>
          <w:b/>
          <w:bCs/>
        </w:rPr>
      </w:pPr>
    </w:p>
    <w:p w14:paraId="264F8318" w14:textId="77777777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/>
          <w:bCs/>
          <w:color w:val="000000"/>
          <w:szCs w:val="22"/>
          <w:lang w:val="es-ES"/>
        </w:rPr>
        <w:t>MODELO DE NO CONSENTIMIENTO DEL INTERESADO PARA QUE EL ÓRGANO ENCARGADO DE LA TRAMITACIÓN PUEDA COMPROBAR LOS DATOS CERTIFICADOS A TRAVÉS DE MEDIOS TELEMÁTICOS</w:t>
      </w:r>
    </w:p>
    <w:p w14:paraId="5364F1E1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62A02D7C" w14:textId="77777777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La persona abajo firmante NO PRESTA SU CONSENTIMIENTO a que el órgano encargado de </w:t>
      </w:r>
      <w:proofErr w:type="spellStart"/>
      <w:r w:rsidRPr="002E0D26">
        <w:rPr>
          <w:rFonts w:ascii="Arial" w:hAnsi="Arial" w:cs="Arial"/>
          <w:bCs/>
          <w:color w:val="000000"/>
          <w:szCs w:val="22"/>
          <w:lang w:val="es-ES"/>
        </w:rPr>
        <w:t>Ia</w:t>
      </w:r>
      <w:proofErr w:type="spellEnd"/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tramitación </w:t>
      </w:r>
      <w:proofErr w:type="spellStart"/>
      <w:r w:rsidRPr="002E0D26">
        <w:rPr>
          <w:rFonts w:ascii="Arial" w:hAnsi="Arial" w:cs="Arial"/>
          <w:bCs/>
          <w:color w:val="000000"/>
          <w:szCs w:val="22"/>
          <w:lang w:val="es-ES"/>
        </w:rPr>
        <w:t>deI</w:t>
      </w:r>
      <w:proofErr w:type="spellEnd"/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expediente de contratación número ________ pueda consultar u obtener aquellos documentos exigidos en el procedimiento de licitación de acuerdo con la normativa vigente que hayan sido elaborados por cualquier administración y que no se correspondan con datos registrados en el ROLECE. </w:t>
      </w:r>
    </w:p>
    <w:p w14:paraId="35FDEBB4" w14:textId="77777777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</w:p>
    <w:p w14:paraId="69482351" w14:textId="77777777" w:rsidR="003C5117" w:rsidRPr="002E0D26" w:rsidRDefault="003C5117" w:rsidP="00DF4CF5">
      <w:pPr>
        <w:spacing w:line="276" w:lineRule="auto"/>
        <w:ind w:left="284"/>
        <w:jc w:val="both"/>
        <w:rPr>
          <w:rFonts w:ascii="Arial" w:hAnsi="Arial" w:cs="Arial"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La presente oposición se otorga exclusivamente para el procedimiento mencionado anteriormente, </w:t>
      </w:r>
      <w:proofErr w:type="gramStart"/>
      <w:r w:rsidRPr="002E0D26">
        <w:rPr>
          <w:rFonts w:ascii="Arial" w:hAnsi="Arial" w:cs="Arial"/>
          <w:bCs/>
          <w:color w:val="000000"/>
          <w:szCs w:val="22"/>
          <w:lang w:val="es-ES"/>
        </w:rPr>
        <w:t>y  en</w:t>
      </w:r>
      <w:proofErr w:type="gramEnd"/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aplicación de lo dispuesto en el artículo 28.2 de </w:t>
      </w:r>
      <w:proofErr w:type="spellStart"/>
      <w:r w:rsidRPr="002E0D26">
        <w:rPr>
          <w:rFonts w:ascii="Arial" w:hAnsi="Arial" w:cs="Arial"/>
          <w:bCs/>
          <w:color w:val="000000"/>
          <w:szCs w:val="22"/>
          <w:lang w:val="es-ES"/>
        </w:rPr>
        <w:t>Ia</w:t>
      </w:r>
      <w:proofErr w:type="spellEnd"/>
      <w:r w:rsidRPr="002E0D26">
        <w:rPr>
          <w:rFonts w:ascii="Arial" w:hAnsi="Arial" w:cs="Arial"/>
          <w:bCs/>
          <w:color w:val="000000"/>
          <w:szCs w:val="22"/>
          <w:lang w:val="es-ES"/>
        </w:rPr>
        <w:t xml:space="preserve"> Ley 39/2015, de 1 de octubre, de Procedimiento Administrativo Común delas Administraciones Públicas &lt;&lt;BOE del día 2 de octubre&gt;&gt;.</w:t>
      </w:r>
    </w:p>
    <w:p w14:paraId="0F7FCCD8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4E23BF5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b/>
          <w:bCs/>
          <w:szCs w:val="22"/>
        </w:rPr>
      </w:pPr>
      <w:proofErr w:type="gramStart"/>
      <w:r w:rsidRPr="002E0D26">
        <w:rPr>
          <w:rFonts w:ascii="Arial" w:hAnsi="Arial" w:cs="Arial"/>
          <w:b/>
          <w:bCs/>
          <w:szCs w:val="22"/>
        </w:rPr>
        <w:t>.-</w:t>
      </w:r>
      <w:proofErr w:type="gramEnd"/>
      <w:r w:rsidRPr="002E0D26">
        <w:rPr>
          <w:rFonts w:ascii="Arial" w:hAnsi="Arial" w:cs="Arial"/>
          <w:b/>
          <w:bCs/>
          <w:szCs w:val="22"/>
        </w:rPr>
        <w:t xml:space="preserve"> DATOS DEL LICITADOR</w:t>
      </w:r>
    </w:p>
    <w:p w14:paraId="6622F666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tbl>
      <w:tblPr>
        <w:tblW w:w="9355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1"/>
        <w:gridCol w:w="4994"/>
      </w:tblGrid>
      <w:tr w:rsidR="003C5117" w:rsidRPr="002E0D26" w14:paraId="31B1C73F" w14:textId="77777777" w:rsidTr="008B5FD8">
        <w:trPr>
          <w:trHeight w:val="523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A36F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APELLIDOS Y NOMBRE / RAZÓN SOCIAL</w:t>
            </w:r>
          </w:p>
        </w:tc>
      </w:tr>
      <w:tr w:rsidR="003C5117" w:rsidRPr="002E0D26" w14:paraId="3A2081C3" w14:textId="77777777" w:rsidTr="008B5FD8">
        <w:trPr>
          <w:trHeight w:val="813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8146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NIF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158B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center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szCs w:val="22"/>
              </w:rPr>
              <w:t>FIRMA (SÓLO EN EL CASO DE PERSONAS FÍSICAS)</w:t>
            </w:r>
          </w:p>
        </w:tc>
      </w:tr>
    </w:tbl>
    <w:p w14:paraId="0C1EF0E2" w14:textId="77777777" w:rsidR="003C5117" w:rsidRPr="002E0D26" w:rsidRDefault="003C5117" w:rsidP="00DF4CF5">
      <w:pPr>
        <w:pStyle w:val="yo"/>
        <w:autoSpaceDE w:val="0"/>
        <w:autoSpaceDN w:val="0"/>
        <w:adjustRightInd w:val="0"/>
        <w:spacing w:line="276" w:lineRule="auto"/>
        <w:ind w:left="284"/>
        <w:outlineLvl w:val="9"/>
        <w:rPr>
          <w:rFonts w:cs="Arial"/>
          <w:szCs w:val="22"/>
          <w:lang w:val="es-ES_tradnl"/>
        </w:rPr>
      </w:pPr>
    </w:p>
    <w:p w14:paraId="1A0BB5D1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b/>
          <w:bCs/>
          <w:szCs w:val="22"/>
        </w:rPr>
      </w:pPr>
      <w:r w:rsidRPr="002E0D26">
        <w:rPr>
          <w:rFonts w:ascii="Arial" w:hAnsi="Arial" w:cs="Arial"/>
          <w:b/>
          <w:bCs/>
          <w:szCs w:val="22"/>
        </w:rPr>
        <w:t>B.- DATOS DEL AUTORIZADOR (SÓLO EN EL CASO DE QUE SEA UNA PERSONA JURÍDICA O UNA ENTIDAD DEL ARTÍCULO 35 DE LA LEY GENERAL TRIBUTARIA)</w:t>
      </w:r>
    </w:p>
    <w:p w14:paraId="4E4AD0BE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tbl>
      <w:tblPr>
        <w:tblW w:w="9355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7"/>
        <w:gridCol w:w="4988"/>
      </w:tblGrid>
      <w:tr w:rsidR="003C5117" w:rsidRPr="002E0D26" w14:paraId="7ED273A7" w14:textId="77777777" w:rsidTr="008B5FD8">
        <w:trPr>
          <w:trHeight w:val="528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DD3F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APELLIDOS Y NOMBRE</w:t>
            </w:r>
          </w:p>
        </w:tc>
      </w:tr>
      <w:tr w:rsidR="003C5117" w:rsidRPr="002E0D26" w14:paraId="08D814A7" w14:textId="77777777" w:rsidTr="008B5FD8">
        <w:trPr>
          <w:trHeight w:val="806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CF97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NIF</w:t>
            </w:r>
          </w:p>
          <w:p w14:paraId="5C47D2DC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1731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  <w:r w:rsidRPr="002E0D26">
              <w:rPr>
                <w:rFonts w:ascii="Arial" w:hAnsi="Arial" w:cs="Arial"/>
                <w:b/>
                <w:szCs w:val="22"/>
              </w:rPr>
              <w:t>ACTUA EN CALIDAD DE</w:t>
            </w:r>
          </w:p>
          <w:p w14:paraId="6F938166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rPr>
                <w:rFonts w:ascii="Arial" w:hAnsi="Arial" w:cs="Arial"/>
                <w:b/>
                <w:szCs w:val="22"/>
              </w:rPr>
            </w:pPr>
          </w:p>
        </w:tc>
      </w:tr>
      <w:tr w:rsidR="003C5117" w:rsidRPr="002E0D26" w14:paraId="79A1EB3C" w14:textId="77777777" w:rsidTr="008B5FD8">
        <w:trPr>
          <w:trHeight w:val="542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020A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both"/>
              <w:rPr>
                <w:rFonts w:ascii="Arial" w:hAnsi="Arial" w:cs="Arial"/>
                <w:szCs w:val="22"/>
              </w:rPr>
            </w:pPr>
            <w:r w:rsidRPr="002E0D26">
              <w:rPr>
                <w:rFonts w:ascii="Arial" w:hAnsi="Arial" w:cs="Arial"/>
                <w:szCs w:val="22"/>
              </w:rPr>
              <w:t>FIRMA</w:t>
            </w:r>
          </w:p>
          <w:p w14:paraId="76641C63" w14:textId="77777777" w:rsidR="003C5117" w:rsidRPr="002E0D26" w:rsidRDefault="003C5117" w:rsidP="00DF4CF5">
            <w:pPr>
              <w:autoSpaceDE w:val="0"/>
              <w:autoSpaceDN w:val="0"/>
              <w:adjustRightInd w:val="0"/>
              <w:spacing w:line="276" w:lineRule="auto"/>
              <w:ind w:left="284"/>
              <w:jc w:val="both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53CA64F1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p w14:paraId="168F4D0B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  <w:r w:rsidRPr="002E0D26">
        <w:rPr>
          <w:rFonts w:ascii="Arial" w:hAnsi="Arial" w:cs="Arial"/>
          <w:szCs w:val="22"/>
        </w:rPr>
        <w:t xml:space="preserve">........................., a .................. de ...................................... de </w:t>
      </w:r>
      <w:proofErr w:type="gramStart"/>
      <w:r w:rsidRPr="002E0D26">
        <w:rPr>
          <w:rFonts w:ascii="Arial" w:hAnsi="Arial" w:cs="Arial"/>
          <w:szCs w:val="22"/>
        </w:rPr>
        <w:t>…….</w:t>
      </w:r>
      <w:proofErr w:type="gramEnd"/>
      <w:r w:rsidRPr="002E0D26">
        <w:rPr>
          <w:rFonts w:ascii="Arial" w:hAnsi="Arial" w:cs="Arial"/>
          <w:szCs w:val="22"/>
        </w:rPr>
        <w:t>.</w:t>
      </w:r>
    </w:p>
    <w:p w14:paraId="128B4A28" w14:textId="77777777" w:rsidR="003C5117" w:rsidRPr="002E0D26" w:rsidRDefault="003C5117" w:rsidP="00DF4CF5">
      <w:pPr>
        <w:autoSpaceDE w:val="0"/>
        <w:autoSpaceDN w:val="0"/>
        <w:adjustRightInd w:val="0"/>
        <w:spacing w:line="276" w:lineRule="auto"/>
        <w:ind w:left="284"/>
        <w:jc w:val="both"/>
        <w:rPr>
          <w:rFonts w:ascii="Arial" w:hAnsi="Arial" w:cs="Arial"/>
          <w:szCs w:val="22"/>
        </w:rPr>
      </w:pPr>
    </w:p>
    <w:p w14:paraId="04A8ABFD" w14:textId="77777777" w:rsidR="003C5117" w:rsidRPr="002E0D26" w:rsidRDefault="003C5117" w:rsidP="00DF4CF5">
      <w:pPr>
        <w:pStyle w:val="ESTANDAR"/>
        <w:spacing w:line="276" w:lineRule="auto"/>
        <w:ind w:left="284"/>
        <w:jc w:val="center"/>
        <w:rPr>
          <w:rFonts w:ascii="Arial Narrow" w:hAnsi="Arial Narrow" w:cs="Arial"/>
          <w:sz w:val="22"/>
          <w:szCs w:val="22"/>
        </w:rPr>
      </w:pPr>
      <w:r w:rsidRPr="002E0D26">
        <w:rPr>
          <w:rFonts w:ascii="Arial Narrow" w:hAnsi="Arial Narrow" w:cs="Arial"/>
          <w:sz w:val="22"/>
          <w:szCs w:val="22"/>
        </w:rPr>
        <w:t>Firma y sello del licitador</w:t>
      </w:r>
    </w:p>
    <w:p w14:paraId="55DAB903" w14:textId="48CEB711" w:rsidR="003C5117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D51F58C" w14:textId="0C45D314" w:rsidR="00DF4CF5" w:rsidRDefault="00DF4CF5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35984926" w14:textId="77777777" w:rsidR="00DF4CF5" w:rsidRPr="002E0D26" w:rsidRDefault="00DF4CF5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</w:p>
    <w:p w14:paraId="42F89975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Cs w:val="22"/>
          <w:lang w:val="es-ES"/>
        </w:rPr>
      </w:pPr>
      <w:r w:rsidRPr="002E0D26">
        <w:rPr>
          <w:rFonts w:ascii="Arial" w:hAnsi="Arial" w:cs="Arial"/>
          <w:b/>
          <w:bCs/>
          <w:color w:val="000000"/>
          <w:szCs w:val="22"/>
          <w:lang w:val="es-ES"/>
        </w:rPr>
        <w:t>_________________-</w:t>
      </w:r>
    </w:p>
    <w:p w14:paraId="5623F086" w14:textId="77777777" w:rsidR="003C5117" w:rsidRPr="002E0D26" w:rsidRDefault="003C5117" w:rsidP="00DF4CF5">
      <w:pPr>
        <w:spacing w:line="276" w:lineRule="auto"/>
        <w:ind w:left="284"/>
        <w:rPr>
          <w:rFonts w:ascii="Arial" w:hAnsi="Arial" w:cs="Arial"/>
          <w:b/>
          <w:bCs/>
          <w:color w:val="000000"/>
          <w:sz w:val="18"/>
          <w:szCs w:val="18"/>
          <w:lang w:val="es-ES"/>
        </w:rPr>
      </w:pPr>
    </w:p>
    <w:p w14:paraId="3BCF2869" w14:textId="77777777" w:rsidR="003C5117" w:rsidRPr="006B6A26" w:rsidRDefault="003C5117" w:rsidP="00DF4CF5">
      <w:pPr>
        <w:spacing w:line="276" w:lineRule="auto"/>
        <w:ind w:left="284"/>
        <w:rPr>
          <w:rFonts w:ascii="Verdana" w:hAnsi="Verdana" w:cs="Arial"/>
          <w:szCs w:val="22"/>
        </w:rPr>
      </w:pPr>
      <w:r w:rsidRPr="002E0D26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 xml:space="preserve">NOTA: </w:t>
      </w:r>
      <w:r w:rsidRPr="002E0D26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 xml:space="preserve">La oposición manifestada por el firmante puede ser revocada en cualquier momento mediante escrito dirigido a la Tesorería General de </w:t>
      </w:r>
      <w:proofErr w:type="spellStart"/>
      <w:r w:rsidRPr="002E0D26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>Ia</w:t>
      </w:r>
      <w:proofErr w:type="spellEnd"/>
      <w:r w:rsidRPr="002E0D26">
        <w:rPr>
          <w:rFonts w:ascii="Arial" w:hAnsi="Arial" w:cs="Arial"/>
          <w:bCs/>
          <w:i/>
          <w:color w:val="000000"/>
          <w:sz w:val="18"/>
          <w:szCs w:val="18"/>
          <w:lang w:val="es-ES"/>
        </w:rPr>
        <w:t xml:space="preserve"> Seguridad Social ______________________________</w:t>
      </w:r>
    </w:p>
    <w:p w14:paraId="06233DC9" w14:textId="68C472F3" w:rsidR="004B582B" w:rsidRDefault="004B582B" w:rsidP="00DF4CF5">
      <w:pPr>
        <w:spacing w:after="120" w:line="360" w:lineRule="auto"/>
        <w:jc w:val="both"/>
        <w:rPr>
          <w:rFonts w:ascii="Arial" w:hAnsi="Arial" w:cs="Arial"/>
          <w:szCs w:val="22"/>
        </w:rPr>
      </w:pPr>
    </w:p>
    <w:sectPr w:rsidR="004B582B" w:rsidSect="00FD59D2">
      <w:headerReference w:type="default" r:id="rId8"/>
      <w:footerReference w:type="even" r:id="rId9"/>
      <w:footerReference w:type="default" r:id="rId10"/>
      <w:type w:val="continuous"/>
      <w:pgSz w:w="11906" w:h="16838"/>
      <w:pgMar w:top="2552" w:right="849" w:bottom="851" w:left="851" w:header="794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75406" w14:textId="77777777" w:rsidR="00517BE2" w:rsidRDefault="00517BE2">
      <w:r>
        <w:separator/>
      </w:r>
    </w:p>
  </w:endnote>
  <w:endnote w:type="continuationSeparator" w:id="0">
    <w:p w14:paraId="70B00203" w14:textId="77777777" w:rsidR="00517BE2" w:rsidRDefault="0051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-SM">
    <w:altName w:val="Courier New"/>
    <w:charset w:val="00"/>
    <w:family w:val="modern"/>
    <w:pitch w:val="fixed"/>
    <w:sig w:usb0="00000287" w:usb1="00000000" w:usb2="00000000" w:usb3="00000000" w:csb0="0000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C446" w14:textId="77777777" w:rsidR="00517BE2" w:rsidRDefault="00517BE2" w:rsidP="002D0C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FC8426" w14:textId="77777777" w:rsidR="00517BE2" w:rsidRDefault="00517B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98B70" w14:textId="77777777" w:rsidR="00517BE2" w:rsidRDefault="00517BE2" w:rsidP="00DE1AE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1084E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5C775EEB" w14:textId="77777777" w:rsidR="00F17081" w:rsidRDefault="00F17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F283" w14:textId="77777777" w:rsidR="00517BE2" w:rsidRDefault="00517BE2">
      <w:r>
        <w:separator/>
      </w:r>
    </w:p>
  </w:footnote>
  <w:footnote w:type="continuationSeparator" w:id="0">
    <w:p w14:paraId="035B3367" w14:textId="77777777" w:rsidR="00517BE2" w:rsidRDefault="0051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8" w:type="dxa"/>
      <w:shd w:val="clear" w:color="auto" w:fill="FFFFFF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0"/>
      <w:gridCol w:w="3603"/>
      <w:gridCol w:w="450"/>
      <w:gridCol w:w="1818"/>
      <w:gridCol w:w="1050"/>
      <w:gridCol w:w="2087"/>
    </w:tblGrid>
    <w:tr w:rsidR="00517BE2" w:rsidRPr="00CA32D9" w14:paraId="0297ED18" w14:textId="77777777" w:rsidTr="00384B26">
      <w:trPr>
        <w:cantSplit/>
        <w:trHeight w:val="278"/>
      </w:trPr>
      <w:tc>
        <w:tcPr>
          <w:tcW w:w="1500" w:type="dxa"/>
          <w:vMerge w:val="restart"/>
          <w:shd w:val="clear" w:color="auto" w:fill="FFFFFF"/>
        </w:tcPr>
        <w:p w14:paraId="5379D8E1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Verdana" w:hAnsi="Verdana"/>
              <w:noProof/>
              <w:color w:val="000000"/>
              <w:sz w:val="20"/>
              <w:lang w:val="es-ES"/>
            </w:rPr>
          </w:pPr>
          <w:r>
            <w:rPr>
              <w:rFonts w:ascii="Verdana" w:hAnsi="Verdana"/>
              <w:noProof/>
              <w:color w:val="000000"/>
              <w:sz w:val="20"/>
              <w:lang w:val="es-ES"/>
            </w:rPr>
            <w:drawing>
              <wp:anchor distT="0" distB="0" distL="114300" distR="114300" simplePos="0" relativeHeight="251660288" behindDoc="0" locked="0" layoutInCell="1" allowOverlap="1" wp14:anchorId="7CCA634F" wp14:editId="7B50B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6615" cy="704215"/>
                <wp:effectExtent l="0" t="0" r="0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70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3" w:type="dxa"/>
          <w:shd w:val="clear" w:color="auto" w:fill="FFFFFF"/>
        </w:tcPr>
        <w:p w14:paraId="048200F7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hAnsi="Arial"/>
              <w:position w:val="12"/>
              <w:sz w:val="2"/>
              <w:szCs w:val="2"/>
              <w:lang w:val="es-ES"/>
            </w:rPr>
          </w:pPr>
        </w:p>
      </w:tc>
      <w:tc>
        <w:tcPr>
          <w:tcW w:w="450" w:type="dxa"/>
          <w:vMerge w:val="restart"/>
          <w:shd w:val="clear" w:color="auto" w:fill="FFFFFF"/>
        </w:tcPr>
        <w:p w14:paraId="0A6BB350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Courier New-SM" w:hAnsi="Courier New-SM"/>
              <w:position w:val="12"/>
              <w:sz w:val="2"/>
              <w:szCs w:val="2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60CAC4A6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Arial" w:hAnsi="Arial"/>
              <w:sz w:val="14"/>
              <w:lang w:val="es-ES"/>
            </w:rPr>
          </w:pPr>
        </w:p>
      </w:tc>
      <w:tc>
        <w:tcPr>
          <w:tcW w:w="3137" w:type="dxa"/>
          <w:gridSpan w:val="2"/>
          <w:shd w:val="pct25" w:color="auto" w:fill="E0E0E0"/>
        </w:tcPr>
        <w:p w14:paraId="5DE7042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Arial" w:hAnsi="Arial"/>
              <w:sz w:val="14"/>
              <w:lang w:val="es-ES"/>
            </w:rPr>
          </w:pPr>
        </w:p>
      </w:tc>
    </w:tr>
    <w:tr w:rsidR="00517BE2" w:rsidRPr="00CA32D9" w14:paraId="52DC13FB" w14:textId="77777777" w:rsidTr="00384B26">
      <w:trPr>
        <w:cantSplit/>
        <w:trHeight w:val="721"/>
      </w:trPr>
      <w:tc>
        <w:tcPr>
          <w:tcW w:w="1500" w:type="dxa"/>
          <w:vMerge/>
          <w:shd w:val="clear" w:color="auto" w:fill="FFFFFF"/>
        </w:tcPr>
        <w:p w14:paraId="196F74C8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 Narrow-SM" w:hAnsi="Arial Narrow-SM"/>
              <w:position w:val="12"/>
              <w:sz w:val="230"/>
              <w:lang w:val="es-ES"/>
            </w:rPr>
          </w:pPr>
        </w:p>
      </w:tc>
      <w:tc>
        <w:tcPr>
          <w:tcW w:w="3603" w:type="dxa"/>
          <w:shd w:val="clear" w:color="auto" w:fill="FFFFFF"/>
        </w:tcPr>
        <w:p w14:paraId="63DFE5F0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 w:rsidRPr="00CA32D9">
            <w:rPr>
              <w:rFonts w:ascii="Gill Sans" w:hAnsi="Gill Sans"/>
              <w:kern w:val="18"/>
              <w:sz w:val="20"/>
              <w:lang w:val="es-ES"/>
            </w:rPr>
            <w:t xml:space="preserve">MINISTERIO </w:t>
          </w:r>
        </w:p>
        <w:p w14:paraId="1F850B65" w14:textId="77777777" w:rsidR="00517BE2" w:rsidRPr="00CA32D9" w:rsidRDefault="00517BE2" w:rsidP="00384B26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992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DE INCLUSION, SEGURIDAD SOCIAL</w:t>
          </w:r>
        </w:p>
        <w:p w14:paraId="4E12E80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kern w:val="18"/>
              <w:sz w:val="20"/>
              <w:lang w:val="es-ES"/>
            </w:rPr>
          </w:pPr>
          <w:r>
            <w:rPr>
              <w:rFonts w:ascii="Gill Sans" w:hAnsi="Gill Sans"/>
              <w:kern w:val="18"/>
              <w:sz w:val="20"/>
              <w:lang w:val="es-ES"/>
            </w:rPr>
            <w:t>Y MIGRACIONES</w:t>
          </w:r>
        </w:p>
      </w:tc>
      <w:tc>
        <w:tcPr>
          <w:tcW w:w="450" w:type="dxa"/>
          <w:vMerge/>
          <w:shd w:val="clear" w:color="auto" w:fill="FFFFFF"/>
        </w:tcPr>
        <w:p w14:paraId="465D03B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hAnsi="Gill Sans"/>
              <w:position w:val="12"/>
              <w:sz w:val="230"/>
              <w:lang w:val="es-ES"/>
            </w:rPr>
          </w:pPr>
        </w:p>
      </w:tc>
      <w:tc>
        <w:tcPr>
          <w:tcW w:w="1818" w:type="dxa"/>
          <w:shd w:val="clear" w:color="auto" w:fill="FFFFFF"/>
        </w:tcPr>
        <w:p w14:paraId="7963E714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8A4F08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3AACA4CA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  <w:p w14:paraId="0C3ABE3D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jc w:val="right"/>
            <w:rPr>
              <w:rFonts w:ascii="Gill Sans" w:hAnsi="Gill Sans"/>
              <w:sz w:val="14"/>
              <w:lang w:val="es-ES"/>
            </w:rPr>
          </w:pPr>
        </w:p>
      </w:tc>
      <w:tc>
        <w:tcPr>
          <w:tcW w:w="1050" w:type="dxa"/>
          <w:shd w:val="clear" w:color="auto" w:fill="FFFFFF"/>
        </w:tcPr>
        <w:p w14:paraId="44A0F05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ind w:left="142"/>
            <w:rPr>
              <w:rFonts w:ascii="Gill Sans" w:hAnsi="Gill Sans"/>
              <w:sz w:val="14"/>
              <w:lang w:val="es-ES"/>
            </w:rPr>
          </w:pPr>
          <w:r>
            <w:rPr>
              <w:noProof/>
              <w:sz w:val="20"/>
              <w:lang w:val="es-ES"/>
            </w:rPr>
            <w:drawing>
              <wp:inline distT="0" distB="0" distL="0" distR="0" wp14:anchorId="62E44C19" wp14:editId="6B484C26">
                <wp:extent cx="571500" cy="533400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7" w:type="dxa"/>
          <w:shd w:val="clear" w:color="auto" w:fill="FFFFFF"/>
        </w:tcPr>
        <w:p w14:paraId="6D32278E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3824518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64583A8C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</w:p>
        <w:p w14:paraId="27CB07E5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TESORERÍA GENERAL</w:t>
          </w:r>
        </w:p>
        <w:p w14:paraId="32FA9969" w14:textId="77777777" w:rsidR="00517BE2" w:rsidRPr="00CA32D9" w:rsidRDefault="00517BE2" w:rsidP="00CA32D9">
          <w:pPr>
            <w:shd w:val="clear" w:color="auto" w:fill="FFFFFF"/>
            <w:tabs>
              <w:tab w:val="center" w:pos="4252"/>
              <w:tab w:val="right" w:pos="8504"/>
            </w:tabs>
            <w:spacing w:line="160" w:lineRule="exact"/>
            <w:rPr>
              <w:rFonts w:ascii="Gill Sans" w:hAnsi="Gill Sans"/>
              <w:sz w:val="14"/>
              <w:lang w:val="es-ES"/>
            </w:rPr>
          </w:pPr>
          <w:r w:rsidRPr="00CA32D9">
            <w:rPr>
              <w:rFonts w:ascii="Gill Sans" w:hAnsi="Gill Sans"/>
              <w:sz w:val="14"/>
              <w:lang w:val="es-ES"/>
            </w:rPr>
            <w:t>DE LA SEGURIDAD SOCIAL</w:t>
          </w:r>
        </w:p>
      </w:tc>
    </w:tr>
  </w:tbl>
  <w:p w14:paraId="5FF75EEC" w14:textId="77777777" w:rsidR="00517BE2" w:rsidRPr="00CA32D9" w:rsidRDefault="00517B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09044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71BCDF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112F0D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471135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5A0D4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2B6383D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BFBA1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A33482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9FD679E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FB0F6D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F2C6C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F13A89"/>
    <w:multiLevelType w:val="hybridMultilevel"/>
    <w:tmpl w:val="E508F626"/>
    <w:lvl w:ilvl="0" w:tplc="0ACA3A6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976AC"/>
    <w:multiLevelType w:val="hybridMultilevel"/>
    <w:tmpl w:val="FBBE4F1C"/>
    <w:lvl w:ilvl="0" w:tplc="2D9C3B78">
      <w:start w:val="1"/>
      <w:numFmt w:val="bullet"/>
      <w:lvlText w:val=""/>
      <w:lvlJc w:val="left"/>
      <w:pPr>
        <w:tabs>
          <w:tab w:val="num" w:pos="2548"/>
        </w:tabs>
        <w:ind w:left="2207" w:firstLine="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3137"/>
        </w:tabs>
        <w:ind w:left="3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57"/>
        </w:tabs>
        <w:ind w:left="3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77"/>
        </w:tabs>
        <w:ind w:left="4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297"/>
        </w:tabs>
        <w:ind w:left="5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17"/>
        </w:tabs>
        <w:ind w:left="6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37"/>
        </w:tabs>
        <w:ind w:left="6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57"/>
        </w:tabs>
        <w:ind w:left="7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77"/>
        </w:tabs>
        <w:ind w:left="8177" w:hanging="360"/>
      </w:pPr>
      <w:rPr>
        <w:rFonts w:ascii="Wingdings" w:hAnsi="Wingdings" w:hint="default"/>
      </w:rPr>
    </w:lvl>
  </w:abstractNum>
  <w:abstractNum w:abstractNumId="13" w15:restartNumberingAfterBreak="0">
    <w:nsid w:val="063F4163"/>
    <w:multiLevelType w:val="hybridMultilevel"/>
    <w:tmpl w:val="3FBEBF4C"/>
    <w:lvl w:ilvl="0" w:tplc="798A123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08DE747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B7A74F5"/>
    <w:multiLevelType w:val="hybridMultilevel"/>
    <w:tmpl w:val="4F6AF91C"/>
    <w:lvl w:ilvl="0" w:tplc="B33442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71722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CCC4CCC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DEB57E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3053118"/>
    <w:multiLevelType w:val="hybridMultilevel"/>
    <w:tmpl w:val="211EF8A4"/>
    <w:lvl w:ilvl="0" w:tplc="0C0A000F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287FF6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8B2C39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BF555C9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CA8A71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25" w15:restartNumberingAfterBreak="0">
    <w:nsid w:val="3032F8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588DDAE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5C32852"/>
    <w:multiLevelType w:val="hybridMultilevel"/>
    <w:tmpl w:val="64465D48"/>
    <w:lvl w:ilvl="0" w:tplc="B8F297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44AF9"/>
    <w:multiLevelType w:val="hybridMultilevel"/>
    <w:tmpl w:val="CA2C9ABA"/>
    <w:lvl w:ilvl="0" w:tplc="B85049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508B0"/>
    <w:multiLevelType w:val="hybridMultilevel"/>
    <w:tmpl w:val="B65A3A9E"/>
    <w:lvl w:ilvl="0" w:tplc="1DD0680B">
      <w:start w:val="1"/>
      <w:numFmt w:val="bullet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B242537"/>
    <w:multiLevelType w:val="hybridMultilevel"/>
    <w:tmpl w:val="3DF65EDC"/>
    <w:lvl w:ilvl="0" w:tplc="099CE00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 w15:restartNumberingAfterBreak="0">
    <w:nsid w:val="41F8463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442162E9"/>
    <w:multiLevelType w:val="multilevel"/>
    <w:tmpl w:val="4E4AE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4DA73674"/>
    <w:multiLevelType w:val="hybridMultilevel"/>
    <w:tmpl w:val="8C040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37" w15:restartNumberingAfterBreak="0">
    <w:nsid w:val="5624738B"/>
    <w:multiLevelType w:val="hybridMultilevel"/>
    <w:tmpl w:val="1200D3B0"/>
    <w:lvl w:ilvl="0" w:tplc="BF1297C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051885"/>
    <w:multiLevelType w:val="hybridMultilevel"/>
    <w:tmpl w:val="E630565E"/>
    <w:lvl w:ilvl="0" w:tplc="317A799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03054"/>
    <w:multiLevelType w:val="multilevel"/>
    <w:tmpl w:val="E752C57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decimal"/>
      <w:lvlText w:val="1.%2"/>
      <w:lvlJc w:val="left"/>
      <w:pPr>
        <w:tabs>
          <w:tab w:val="num" w:pos="1287"/>
        </w:tabs>
        <w:ind w:left="128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40" w15:restartNumberingAfterBreak="0">
    <w:nsid w:val="5B0C3761"/>
    <w:multiLevelType w:val="hybridMultilevel"/>
    <w:tmpl w:val="85582B6E"/>
    <w:lvl w:ilvl="0" w:tplc="1DD0680B">
      <w:start w:val="1"/>
      <w:numFmt w:val="bullet"/>
      <w:lvlText w:val="•"/>
      <w:lvlJc w:val="left"/>
      <w:pPr>
        <w:ind w:left="720" w:hanging="360"/>
      </w:p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0F4829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1DD0680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B655E9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D35E271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start w:val="1"/>
      <w:numFmt w:val="ideographDigital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6007291E"/>
    <w:multiLevelType w:val="multilevel"/>
    <w:tmpl w:val="399C6D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45" w15:restartNumberingAfterBreak="0">
    <w:nsid w:val="63475A80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64572C5E"/>
    <w:multiLevelType w:val="hybridMultilevel"/>
    <w:tmpl w:val="D3AADE94"/>
    <w:lvl w:ilvl="0" w:tplc="B3344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50D2D"/>
    <w:multiLevelType w:val="hybridMultilevel"/>
    <w:tmpl w:val="D2440486"/>
    <w:lvl w:ilvl="0" w:tplc="66D09A74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77A6721"/>
    <w:multiLevelType w:val="hybridMultilevel"/>
    <w:tmpl w:val="6F462FDC"/>
    <w:lvl w:ilvl="0" w:tplc="8E68D14C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9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727925356">
    <w:abstractNumId w:val="49"/>
  </w:num>
  <w:num w:numId="2" w16cid:durableId="1928151957">
    <w:abstractNumId w:val="24"/>
  </w:num>
  <w:num w:numId="3" w16cid:durableId="909585635">
    <w:abstractNumId w:val="5"/>
  </w:num>
  <w:num w:numId="4" w16cid:durableId="1470632286">
    <w:abstractNumId w:val="27"/>
  </w:num>
  <w:num w:numId="5" w16cid:durableId="1648361856">
    <w:abstractNumId w:val="42"/>
  </w:num>
  <w:num w:numId="6" w16cid:durableId="1150904324">
    <w:abstractNumId w:val="18"/>
  </w:num>
  <w:num w:numId="7" w16cid:durableId="1857689896">
    <w:abstractNumId w:val="41"/>
  </w:num>
  <w:num w:numId="8" w16cid:durableId="592857229">
    <w:abstractNumId w:val="25"/>
  </w:num>
  <w:num w:numId="9" w16cid:durableId="1362246252">
    <w:abstractNumId w:val="45"/>
  </w:num>
  <w:num w:numId="10" w16cid:durableId="1372417992">
    <w:abstractNumId w:val="0"/>
  </w:num>
  <w:num w:numId="11" w16cid:durableId="1641379618">
    <w:abstractNumId w:val="7"/>
  </w:num>
  <w:num w:numId="12" w16cid:durableId="1018846438">
    <w:abstractNumId w:val="22"/>
  </w:num>
  <w:num w:numId="13" w16cid:durableId="306469859">
    <w:abstractNumId w:val="43"/>
  </w:num>
  <w:num w:numId="14" w16cid:durableId="1131941370">
    <w:abstractNumId w:val="4"/>
  </w:num>
  <w:num w:numId="15" w16cid:durableId="2045715759">
    <w:abstractNumId w:val="23"/>
  </w:num>
  <w:num w:numId="16" w16cid:durableId="450630352">
    <w:abstractNumId w:val="21"/>
  </w:num>
  <w:num w:numId="17" w16cid:durableId="550731411">
    <w:abstractNumId w:val="33"/>
  </w:num>
  <w:num w:numId="18" w16cid:durableId="342242954">
    <w:abstractNumId w:val="8"/>
  </w:num>
  <w:num w:numId="19" w16cid:durableId="1238171791">
    <w:abstractNumId w:val="1"/>
  </w:num>
  <w:num w:numId="20" w16cid:durableId="1973248336">
    <w:abstractNumId w:val="3"/>
  </w:num>
  <w:num w:numId="21" w16cid:durableId="428236244">
    <w:abstractNumId w:val="6"/>
  </w:num>
  <w:num w:numId="22" w16cid:durableId="1832869646">
    <w:abstractNumId w:val="9"/>
  </w:num>
  <w:num w:numId="23" w16cid:durableId="1467090075">
    <w:abstractNumId w:val="2"/>
  </w:num>
  <w:num w:numId="24" w16cid:durableId="1998413197">
    <w:abstractNumId w:val="17"/>
  </w:num>
  <w:num w:numId="25" w16cid:durableId="2135974785">
    <w:abstractNumId w:val="14"/>
  </w:num>
  <w:num w:numId="26" w16cid:durableId="614210727">
    <w:abstractNumId w:val="16"/>
  </w:num>
  <w:num w:numId="27" w16cid:durableId="912081239">
    <w:abstractNumId w:val="10"/>
  </w:num>
  <w:num w:numId="28" w16cid:durableId="884830311">
    <w:abstractNumId w:val="20"/>
  </w:num>
  <w:num w:numId="29" w16cid:durableId="1611011582">
    <w:abstractNumId w:val="11"/>
  </w:num>
  <w:num w:numId="30" w16cid:durableId="807673935">
    <w:abstractNumId w:val="47"/>
  </w:num>
  <w:num w:numId="31" w16cid:durableId="1334141833">
    <w:abstractNumId w:val="38"/>
  </w:num>
  <w:num w:numId="32" w16cid:durableId="703796695">
    <w:abstractNumId w:val="40"/>
  </w:num>
  <w:num w:numId="33" w16cid:durableId="622154879">
    <w:abstractNumId w:val="29"/>
  </w:num>
  <w:num w:numId="34" w16cid:durableId="224730840">
    <w:abstractNumId w:val="28"/>
  </w:num>
  <w:num w:numId="35" w16cid:durableId="57562003">
    <w:abstractNumId w:val="30"/>
  </w:num>
  <w:num w:numId="36" w16cid:durableId="997423845">
    <w:abstractNumId w:val="26"/>
  </w:num>
  <w:num w:numId="37" w16cid:durableId="386148293">
    <w:abstractNumId w:val="36"/>
  </w:num>
  <w:num w:numId="38" w16cid:durableId="1780177670">
    <w:abstractNumId w:val="32"/>
  </w:num>
  <w:num w:numId="39" w16cid:durableId="673654798">
    <w:abstractNumId w:val="48"/>
  </w:num>
  <w:num w:numId="40" w16cid:durableId="1470904354">
    <w:abstractNumId w:val="37"/>
  </w:num>
  <w:num w:numId="41" w16cid:durableId="1670063668">
    <w:abstractNumId w:val="19"/>
  </w:num>
  <w:num w:numId="42" w16cid:durableId="1197698237">
    <w:abstractNumId w:val="13"/>
  </w:num>
  <w:num w:numId="43" w16cid:durableId="1636641442">
    <w:abstractNumId w:val="39"/>
  </w:num>
  <w:num w:numId="44" w16cid:durableId="1412433487">
    <w:abstractNumId w:val="34"/>
  </w:num>
  <w:num w:numId="45" w16cid:durableId="2027246347">
    <w:abstractNumId w:val="44"/>
  </w:num>
  <w:num w:numId="46" w16cid:durableId="1685204136">
    <w:abstractNumId w:val="12"/>
  </w:num>
  <w:num w:numId="47" w16cid:durableId="1826778274">
    <w:abstractNumId w:val="35"/>
  </w:num>
  <w:num w:numId="48" w16cid:durableId="549417711">
    <w:abstractNumId w:val="15"/>
  </w:num>
  <w:num w:numId="49" w16cid:durableId="566111691">
    <w:abstractNumId w:val="31"/>
  </w:num>
  <w:num w:numId="50" w16cid:durableId="1047682119">
    <w:abstractNumId w:val="4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43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59"/>
    <w:rsid w:val="0000009D"/>
    <w:rsid w:val="0000010D"/>
    <w:rsid w:val="0000049C"/>
    <w:rsid w:val="000006DC"/>
    <w:rsid w:val="000011DA"/>
    <w:rsid w:val="0000135B"/>
    <w:rsid w:val="00001D6A"/>
    <w:rsid w:val="00003287"/>
    <w:rsid w:val="00003D93"/>
    <w:rsid w:val="00003F4D"/>
    <w:rsid w:val="000042AF"/>
    <w:rsid w:val="00004AB2"/>
    <w:rsid w:val="000053D6"/>
    <w:rsid w:val="00005D97"/>
    <w:rsid w:val="00006040"/>
    <w:rsid w:val="00006202"/>
    <w:rsid w:val="00007489"/>
    <w:rsid w:val="0001023F"/>
    <w:rsid w:val="000102FA"/>
    <w:rsid w:val="00010BB8"/>
    <w:rsid w:val="00010E2F"/>
    <w:rsid w:val="0001194E"/>
    <w:rsid w:val="00011D72"/>
    <w:rsid w:val="00012254"/>
    <w:rsid w:val="000124EA"/>
    <w:rsid w:val="00012B12"/>
    <w:rsid w:val="00012BA9"/>
    <w:rsid w:val="00013A9F"/>
    <w:rsid w:val="00013CDB"/>
    <w:rsid w:val="000148DA"/>
    <w:rsid w:val="00014A6D"/>
    <w:rsid w:val="000150DF"/>
    <w:rsid w:val="00015332"/>
    <w:rsid w:val="000166F9"/>
    <w:rsid w:val="000168C8"/>
    <w:rsid w:val="00016AD7"/>
    <w:rsid w:val="000174FB"/>
    <w:rsid w:val="00017685"/>
    <w:rsid w:val="00017971"/>
    <w:rsid w:val="00020288"/>
    <w:rsid w:val="000202E5"/>
    <w:rsid w:val="0002107B"/>
    <w:rsid w:val="00022675"/>
    <w:rsid w:val="00022C80"/>
    <w:rsid w:val="00022EC8"/>
    <w:rsid w:val="00024DDD"/>
    <w:rsid w:val="000250CD"/>
    <w:rsid w:val="00027E18"/>
    <w:rsid w:val="0003119E"/>
    <w:rsid w:val="000316CD"/>
    <w:rsid w:val="00031A75"/>
    <w:rsid w:val="00031D81"/>
    <w:rsid w:val="000326CD"/>
    <w:rsid w:val="00033AAD"/>
    <w:rsid w:val="00033FB4"/>
    <w:rsid w:val="00034151"/>
    <w:rsid w:val="00034D07"/>
    <w:rsid w:val="00035495"/>
    <w:rsid w:val="00036666"/>
    <w:rsid w:val="000369C8"/>
    <w:rsid w:val="00037EED"/>
    <w:rsid w:val="00040CB2"/>
    <w:rsid w:val="00040E33"/>
    <w:rsid w:val="0004144A"/>
    <w:rsid w:val="000416EE"/>
    <w:rsid w:val="00041FCE"/>
    <w:rsid w:val="00042898"/>
    <w:rsid w:val="000436FF"/>
    <w:rsid w:val="00043A51"/>
    <w:rsid w:val="00043C06"/>
    <w:rsid w:val="00043DCE"/>
    <w:rsid w:val="00043F1F"/>
    <w:rsid w:val="000442F0"/>
    <w:rsid w:val="000446C7"/>
    <w:rsid w:val="0004486F"/>
    <w:rsid w:val="00045783"/>
    <w:rsid w:val="0004583B"/>
    <w:rsid w:val="000458FF"/>
    <w:rsid w:val="0004622A"/>
    <w:rsid w:val="000470DC"/>
    <w:rsid w:val="0004799A"/>
    <w:rsid w:val="00047C7E"/>
    <w:rsid w:val="00047E6C"/>
    <w:rsid w:val="0005095B"/>
    <w:rsid w:val="000511AB"/>
    <w:rsid w:val="00051893"/>
    <w:rsid w:val="000522A0"/>
    <w:rsid w:val="00053959"/>
    <w:rsid w:val="00053BC2"/>
    <w:rsid w:val="00056C51"/>
    <w:rsid w:val="00060026"/>
    <w:rsid w:val="0006011C"/>
    <w:rsid w:val="000608CE"/>
    <w:rsid w:val="00060C0A"/>
    <w:rsid w:val="00061585"/>
    <w:rsid w:val="000624C5"/>
    <w:rsid w:val="00064268"/>
    <w:rsid w:val="000652DC"/>
    <w:rsid w:val="00066A74"/>
    <w:rsid w:val="00066B4C"/>
    <w:rsid w:val="00066EC5"/>
    <w:rsid w:val="00067186"/>
    <w:rsid w:val="000673E8"/>
    <w:rsid w:val="0007086F"/>
    <w:rsid w:val="00071188"/>
    <w:rsid w:val="0007120E"/>
    <w:rsid w:val="0007147C"/>
    <w:rsid w:val="00072EFB"/>
    <w:rsid w:val="00073829"/>
    <w:rsid w:val="00074BED"/>
    <w:rsid w:val="000751D4"/>
    <w:rsid w:val="00075312"/>
    <w:rsid w:val="00075E14"/>
    <w:rsid w:val="00076E41"/>
    <w:rsid w:val="00077228"/>
    <w:rsid w:val="0007731D"/>
    <w:rsid w:val="000806C0"/>
    <w:rsid w:val="00080C77"/>
    <w:rsid w:val="00080FEC"/>
    <w:rsid w:val="00082460"/>
    <w:rsid w:val="00082FBD"/>
    <w:rsid w:val="000833C8"/>
    <w:rsid w:val="000833E6"/>
    <w:rsid w:val="0008343A"/>
    <w:rsid w:val="00083617"/>
    <w:rsid w:val="00083B41"/>
    <w:rsid w:val="0008437C"/>
    <w:rsid w:val="000847BB"/>
    <w:rsid w:val="000848C0"/>
    <w:rsid w:val="000849D6"/>
    <w:rsid w:val="000874DB"/>
    <w:rsid w:val="0008780E"/>
    <w:rsid w:val="00090163"/>
    <w:rsid w:val="00091A2A"/>
    <w:rsid w:val="00091BC1"/>
    <w:rsid w:val="0009220A"/>
    <w:rsid w:val="00092B0B"/>
    <w:rsid w:val="00092B67"/>
    <w:rsid w:val="00093EFF"/>
    <w:rsid w:val="000941F1"/>
    <w:rsid w:val="000945A1"/>
    <w:rsid w:val="00094B38"/>
    <w:rsid w:val="0009668A"/>
    <w:rsid w:val="00096802"/>
    <w:rsid w:val="0009725D"/>
    <w:rsid w:val="000976FD"/>
    <w:rsid w:val="00097DF1"/>
    <w:rsid w:val="000A0436"/>
    <w:rsid w:val="000A33B2"/>
    <w:rsid w:val="000A414A"/>
    <w:rsid w:val="000A6DDB"/>
    <w:rsid w:val="000A6E81"/>
    <w:rsid w:val="000A71E7"/>
    <w:rsid w:val="000A7845"/>
    <w:rsid w:val="000A7B83"/>
    <w:rsid w:val="000B09D2"/>
    <w:rsid w:val="000B14CA"/>
    <w:rsid w:val="000B2563"/>
    <w:rsid w:val="000B25BC"/>
    <w:rsid w:val="000B423F"/>
    <w:rsid w:val="000B4F14"/>
    <w:rsid w:val="000B5033"/>
    <w:rsid w:val="000B7481"/>
    <w:rsid w:val="000B7998"/>
    <w:rsid w:val="000C09A1"/>
    <w:rsid w:val="000C1B3E"/>
    <w:rsid w:val="000C1BA8"/>
    <w:rsid w:val="000C2458"/>
    <w:rsid w:val="000C29BD"/>
    <w:rsid w:val="000C3431"/>
    <w:rsid w:val="000C4781"/>
    <w:rsid w:val="000C4BAC"/>
    <w:rsid w:val="000C5580"/>
    <w:rsid w:val="000C6443"/>
    <w:rsid w:val="000C6460"/>
    <w:rsid w:val="000C671D"/>
    <w:rsid w:val="000D0202"/>
    <w:rsid w:val="000D1667"/>
    <w:rsid w:val="000D20B6"/>
    <w:rsid w:val="000D32C6"/>
    <w:rsid w:val="000D3861"/>
    <w:rsid w:val="000D3D3F"/>
    <w:rsid w:val="000D3FB5"/>
    <w:rsid w:val="000D49EA"/>
    <w:rsid w:val="000D4CDD"/>
    <w:rsid w:val="000D54E8"/>
    <w:rsid w:val="000D5891"/>
    <w:rsid w:val="000D5B00"/>
    <w:rsid w:val="000D6687"/>
    <w:rsid w:val="000D727C"/>
    <w:rsid w:val="000D7964"/>
    <w:rsid w:val="000E09DD"/>
    <w:rsid w:val="000E0D83"/>
    <w:rsid w:val="000E1620"/>
    <w:rsid w:val="000E196F"/>
    <w:rsid w:val="000E1A98"/>
    <w:rsid w:val="000E1A9A"/>
    <w:rsid w:val="000E2237"/>
    <w:rsid w:val="000E22A5"/>
    <w:rsid w:val="000E3598"/>
    <w:rsid w:val="000E3CE6"/>
    <w:rsid w:val="000E4455"/>
    <w:rsid w:val="000E4DC6"/>
    <w:rsid w:val="000E4DD7"/>
    <w:rsid w:val="000E527A"/>
    <w:rsid w:val="000E5710"/>
    <w:rsid w:val="000E66A8"/>
    <w:rsid w:val="000E7B0B"/>
    <w:rsid w:val="000E7C8B"/>
    <w:rsid w:val="000F0DA6"/>
    <w:rsid w:val="000F1728"/>
    <w:rsid w:val="000F1821"/>
    <w:rsid w:val="000F1F8B"/>
    <w:rsid w:val="000F45BE"/>
    <w:rsid w:val="000F4FFB"/>
    <w:rsid w:val="000F51CF"/>
    <w:rsid w:val="000F5293"/>
    <w:rsid w:val="000F634C"/>
    <w:rsid w:val="000F6D35"/>
    <w:rsid w:val="000F7211"/>
    <w:rsid w:val="000F798D"/>
    <w:rsid w:val="001003AC"/>
    <w:rsid w:val="0010161F"/>
    <w:rsid w:val="00101BDC"/>
    <w:rsid w:val="00101EFA"/>
    <w:rsid w:val="001023C4"/>
    <w:rsid w:val="00103487"/>
    <w:rsid w:val="00104138"/>
    <w:rsid w:val="00105927"/>
    <w:rsid w:val="001063DB"/>
    <w:rsid w:val="00107204"/>
    <w:rsid w:val="00107E79"/>
    <w:rsid w:val="0011049F"/>
    <w:rsid w:val="00110802"/>
    <w:rsid w:val="0011083A"/>
    <w:rsid w:val="00111397"/>
    <w:rsid w:val="00112C76"/>
    <w:rsid w:val="001133AE"/>
    <w:rsid w:val="00113533"/>
    <w:rsid w:val="00113CDE"/>
    <w:rsid w:val="0011447E"/>
    <w:rsid w:val="001147A2"/>
    <w:rsid w:val="00114E36"/>
    <w:rsid w:val="00115747"/>
    <w:rsid w:val="001160BC"/>
    <w:rsid w:val="001166AB"/>
    <w:rsid w:val="001176F3"/>
    <w:rsid w:val="00117A4F"/>
    <w:rsid w:val="0012004D"/>
    <w:rsid w:val="001201A4"/>
    <w:rsid w:val="00120BCB"/>
    <w:rsid w:val="00120C58"/>
    <w:rsid w:val="00121482"/>
    <w:rsid w:val="001221DC"/>
    <w:rsid w:val="00122798"/>
    <w:rsid w:val="001232F5"/>
    <w:rsid w:val="0012336E"/>
    <w:rsid w:val="00123E1C"/>
    <w:rsid w:val="00124687"/>
    <w:rsid w:val="00125D61"/>
    <w:rsid w:val="00126D08"/>
    <w:rsid w:val="00127218"/>
    <w:rsid w:val="00127C39"/>
    <w:rsid w:val="0013006D"/>
    <w:rsid w:val="00130CD4"/>
    <w:rsid w:val="00130DC6"/>
    <w:rsid w:val="001313CA"/>
    <w:rsid w:val="00132527"/>
    <w:rsid w:val="00133408"/>
    <w:rsid w:val="0013364D"/>
    <w:rsid w:val="0013437F"/>
    <w:rsid w:val="001346EF"/>
    <w:rsid w:val="001347A7"/>
    <w:rsid w:val="0013573E"/>
    <w:rsid w:val="0013581F"/>
    <w:rsid w:val="001358ED"/>
    <w:rsid w:val="00136297"/>
    <w:rsid w:val="00136D65"/>
    <w:rsid w:val="00136D99"/>
    <w:rsid w:val="00140AF6"/>
    <w:rsid w:val="0014515F"/>
    <w:rsid w:val="001456A6"/>
    <w:rsid w:val="00146343"/>
    <w:rsid w:val="00150C4E"/>
    <w:rsid w:val="00150D0E"/>
    <w:rsid w:val="001521BC"/>
    <w:rsid w:val="001524C5"/>
    <w:rsid w:val="0015272D"/>
    <w:rsid w:val="00152F5B"/>
    <w:rsid w:val="00153025"/>
    <w:rsid w:val="00154248"/>
    <w:rsid w:val="001543B3"/>
    <w:rsid w:val="0015440F"/>
    <w:rsid w:val="00154534"/>
    <w:rsid w:val="00154E48"/>
    <w:rsid w:val="00155039"/>
    <w:rsid w:val="001560DE"/>
    <w:rsid w:val="00156B8C"/>
    <w:rsid w:val="00157272"/>
    <w:rsid w:val="001577B9"/>
    <w:rsid w:val="00160975"/>
    <w:rsid w:val="0016163D"/>
    <w:rsid w:val="001633B5"/>
    <w:rsid w:val="00163695"/>
    <w:rsid w:val="001638D8"/>
    <w:rsid w:val="00164024"/>
    <w:rsid w:val="001647AF"/>
    <w:rsid w:val="00164A5D"/>
    <w:rsid w:val="00164A98"/>
    <w:rsid w:val="00165496"/>
    <w:rsid w:val="00165671"/>
    <w:rsid w:val="00167DDD"/>
    <w:rsid w:val="00170694"/>
    <w:rsid w:val="0017270A"/>
    <w:rsid w:val="00172A13"/>
    <w:rsid w:val="0017487C"/>
    <w:rsid w:val="001760A9"/>
    <w:rsid w:val="00176268"/>
    <w:rsid w:val="0017669B"/>
    <w:rsid w:val="00176D9E"/>
    <w:rsid w:val="00176E8A"/>
    <w:rsid w:val="001778AB"/>
    <w:rsid w:val="0017796F"/>
    <w:rsid w:val="00177FFC"/>
    <w:rsid w:val="00180823"/>
    <w:rsid w:val="00180E45"/>
    <w:rsid w:val="00181330"/>
    <w:rsid w:val="0018158A"/>
    <w:rsid w:val="0018425C"/>
    <w:rsid w:val="001851E0"/>
    <w:rsid w:val="00186986"/>
    <w:rsid w:val="00187A08"/>
    <w:rsid w:val="00187B3C"/>
    <w:rsid w:val="001908F3"/>
    <w:rsid w:val="00190AD9"/>
    <w:rsid w:val="0019113B"/>
    <w:rsid w:val="001925FE"/>
    <w:rsid w:val="00192C86"/>
    <w:rsid w:val="00193FCE"/>
    <w:rsid w:val="001940D8"/>
    <w:rsid w:val="001959FE"/>
    <w:rsid w:val="00195D22"/>
    <w:rsid w:val="001963E1"/>
    <w:rsid w:val="001963E4"/>
    <w:rsid w:val="00196407"/>
    <w:rsid w:val="00196BBA"/>
    <w:rsid w:val="00196C88"/>
    <w:rsid w:val="00197069"/>
    <w:rsid w:val="00197B2F"/>
    <w:rsid w:val="001A0911"/>
    <w:rsid w:val="001A0E37"/>
    <w:rsid w:val="001A159A"/>
    <w:rsid w:val="001A218A"/>
    <w:rsid w:val="001A24B4"/>
    <w:rsid w:val="001A2953"/>
    <w:rsid w:val="001A2BD2"/>
    <w:rsid w:val="001A2CBE"/>
    <w:rsid w:val="001A42ED"/>
    <w:rsid w:val="001A48D4"/>
    <w:rsid w:val="001A6F50"/>
    <w:rsid w:val="001A7A51"/>
    <w:rsid w:val="001A7CD1"/>
    <w:rsid w:val="001B02F0"/>
    <w:rsid w:val="001B12E6"/>
    <w:rsid w:val="001B1DAB"/>
    <w:rsid w:val="001B2794"/>
    <w:rsid w:val="001B2801"/>
    <w:rsid w:val="001B2AEC"/>
    <w:rsid w:val="001B2B49"/>
    <w:rsid w:val="001B321E"/>
    <w:rsid w:val="001B3F78"/>
    <w:rsid w:val="001B3F87"/>
    <w:rsid w:val="001B48D9"/>
    <w:rsid w:val="001B4E40"/>
    <w:rsid w:val="001B51D5"/>
    <w:rsid w:val="001B6FB1"/>
    <w:rsid w:val="001B70AE"/>
    <w:rsid w:val="001B757C"/>
    <w:rsid w:val="001C1AAD"/>
    <w:rsid w:val="001C1DDD"/>
    <w:rsid w:val="001C2338"/>
    <w:rsid w:val="001C2493"/>
    <w:rsid w:val="001C2B6A"/>
    <w:rsid w:val="001C2F3B"/>
    <w:rsid w:val="001C31E8"/>
    <w:rsid w:val="001C4F4B"/>
    <w:rsid w:val="001C6A79"/>
    <w:rsid w:val="001C71E8"/>
    <w:rsid w:val="001D05FD"/>
    <w:rsid w:val="001D0BD8"/>
    <w:rsid w:val="001D2E58"/>
    <w:rsid w:val="001D3C4F"/>
    <w:rsid w:val="001D3C6E"/>
    <w:rsid w:val="001D521B"/>
    <w:rsid w:val="001D5903"/>
    <w:rsid w:val="001D5EBD"/>
    <w:rsid w:val="001D633B"/>
    <w:rsid w:val="001D68B6"/>
    <w:rsid w:val="001D6DB0"/>
    <w:rsid w:val="001E0C34"/>
    <w:rsid w:val="001E0EF3"/>
    <w:rsid w:val="001E1E21"/>
    <w:rsid w:val="001E20A8"/>
    <w:rsid w:val="001E2DC7"/>
    <w:rsid w:val="001E44CE"/>
    <w:rsid w:val="001E45CE"/>
    <w:rsid w:val="001E4727"/>
    <w:rsid w:val="001E519C"/>
    <w:rsid w:val="001E53DD"/>
    <w:rsid w:val="001E5F57"/>
    <w:rsid w:val="001E6001"/>
    <w:rsid w:val="001E6350"/>
    <w:rsid w:val="001E6605"/>
    <w:rsid w:val="001E7056"/>
    <w:rsid w:val="001E715D"/>
    <w:rsid w:val="001E7241"/>
    <w:rsid w:val="001E74CD"/>
    <w:rsid w:val="001F03E0"/>
    <w:rsid w:val="001F0789"/>
    <w:rsid w:val="001F0854"/>
    <w:rsid w:val="001F09EA"/>
    <w:rsid w:val="001F0CAF"/>
    <w:rsid w:val="001F0EDD"/>
    <w:rsid w:val="001F1017"/>
    <w:rsid w:val="001F1144"/>
    <w:rsid w:val="001F33E8"/>
    <w:rsid w:val="001F3981"/>
    <w:rsid w:val="001F430F"/>
    <w:rsid w:val="001F4F9B"/>
    <w:rsid w:val="001F60E4"/>
    <w:rsid w:val="001F6E76"/>
    <w:rsid w:val="001F743A"/>
    <w:rsid w:val="001F746B"/>
    <w:rsid w:val="001F7CCA"/>
    <w:rsid w:val="00200230"/>
    <w:rsid w:val="00201FBE"/>
    <w:rsid w:val="002021AC"/>
    <w:rsid w:val="00203492"/>
    <w:rsid w:val="00203AE1"/>
    <w:rsid w:val="00204DC7"/>
    <w:rsid w:val="002051C5"/>
    <w:rsid w:val="00205F12"/>
    <w:rsid w:val="00206183"/>
    <w:rsid w:val="00206E81"/>
    <w:rsid w:val="00207195"/>
    <w:rsid w:val="002072CB"/>
    <w:rsid w:val="00207D0B"/>
    <w:rsid w:val="00207DDF"/>
    <w:rsid w:val="00207EBA"/>
    <w:rsid w:val="00210024"/>
    <w:rsid w:val="00210071"/>
    <w:rsid w:val="002105B7"/>
    <w:rsid w:val="00210B79"/>
    <w:rsid w:val="00211C83"/>
    <w:rsid w:val="0021229E"/>
    <w:rsid w:val="00212844"/>
    <w:rsid w:val="002136BB"/>
    <w:rsid w:val="00214E17"/>
    <w:rsid w:val="002155AB"/>
    <w:rsid w:val="00215A30"/>
    <w:rsid w:val="00215E7E"/>
    <w:rsid w:val="00215FFA"/>
    <w:rsid w:val="00216118"/>
    <w:rsid w:val="00220009"/>
    <w:rsid w:val="0022017F"/>
    <w:rsid w:val="002206A6"/>
    <w:rsid w:val="00221863"/>
    <w:rsid w:val="0022278C"/>
    <w:rsid w:val="00222CC4"/>
    <w:rsid w:val="00223381"/>
    <w:rsid w:val="00223C25"/>
    <w:rsid w:val="00224268"/>
    <w:rsid w:val="002246BB"/>
    <w:rsid w:val="00224800"/>
    <w:rsid w:val="002253DA"/>
    <w:rsid w:val="00225FC7"/>
    <w:rsid w:val="00226157"/>
    <w:rsid w:val="00226C18"/>
    <w:rsid w:val="00226E59"/>
    <w:rsid w:val="00227508"/>
    <w:rsid w:val="0023002A"/>
    <w:rsid w:val="00230BE2"/>
    <w:rsid w:val="002310B6"/>
    <w:rsid w:val="00231533"/>
    <w:rsid w:val="0023288C"/>
    <w:rsid w:val="0023362F"/>
    <w:rsid w:val="00233890"/>
    <w:rsid w:val="002338DF"/>
    <w:rsid w:val="00233915"/>
    <w:rsid w:val="00234AF5"/>
    <w:rsid w:val="00234BD5"/>
    <w:rsid w:val="0023501B"/>
    <w:rsid w:val="00235222"/>
    <w:rsid w:val="00236F88"/>
    <w:rsid w:val="00236F98"/>
    <w:rsid w:val="002379F5"/>
    <w:rsid w:val="002407C3"/>
    <w:rsid w:val="00240A5B"/>
    <w:rsid w:val="002413B4"/>
    <w:rsid w:val="00241725"/>
    <w:rsid w:val="00241B86"/>
    <w:rsid w:val="00241CDB"/>
    <w:rsid w:val="0024238E"/>
    <w:rsid w:val="00243BD7"/>
    <w:rsid w:val="00243C4B"/>
    <w:rsid w:val="00243CFA"/>
    <w:rsid w:val="00243E82"/>
    <w:rsid w:val="002444F2"/>
    <w:rsid w:val="00244F57"/>
    <w:rsid w:val="002452BA"/>
    <w:rsid w:val="00245761"/>
    <w:rsid w:val="00245995"/>
    <w:rsid w:val="002465AC"/>
    <w:rsid w:val="0024717B"/>
    <w:rsid w:val="00247257"/>
    <w:rsid w:val="00247740"/>
    <w:rsid w:val="00251160"/>
    <w:rsid w:val="00251E5A"/>
    <w:rsid w:val="002520B4"/>
    <w:rsid w:val="002521EB"/>
    <w:rsid w:val="00252737"/>
    <w:rsid w:val="00252750"/>
    <w:rsid w:val="0025349C"/>
    <w:rsid w:val="002534EC"/>
    <w:rsid w:val="00253601"/>
    <w:rsid w:val="00256F0C"/>
    <w:rsid w:val="00257719"/>
    <w:rsid w:val="00257B75"/>
    <w:rsid w:val="00257F69"/>
    <w:rsid w:val="00260AE7"/>
    <w:rsid w:val="00261452"/>
    <w:rsid w:val="002623DE"/>
    <w:rsid w:val="00262959"/>
    <w:rsid w:val="00263499"/>
    <w:rsid w:val="002648C1"/>
    <w:rsid w:val="00264E9F"/>
    <w:rsid w:val="00264F68"/>
    <w:rsid w:val="002670AB"/>
    <w:rsid w:val="002670FC"/>
    <w:rsid w:val="002679D3"/>
    <w:rsid w:val="00267ECD"/>
    <w:rsid w:val="0027059E"/>
    <w:rsid w:val="00270DDC"/>
    <w:rsid w:val="002712CA"/>
    <w:rsid w:val="00271929"/>
    <w:rsid w:val="00271C5A"/>
    <w:rsid w:val="00273207"/>
    <w:rsid w:val="00274A98"/>
    <w:rsid w:val="00274DFB"/>
    <w:rsid w:val="002753E0"/>
    <w:rsid w:val="00275BED"/>
    <w:rsid w:val="002762AB"/>
    <w:rsid w:val="00276854"/>
    <w:rsid w:val="00277117"/>
    <w:rsid w:val="002778E8"/>
    <w:rsid w:val="002812E0"/>
    <w:rsid w:val="00281C85"/>
    <w:rsid w:val="002822A3"/>
    <w:rsid w:val="002833A2"/>
    <w:rsid w:val="002839AD"/>
    <w:rsid w:val="002842AD"/>
    <w:rsid w:val="00284BAC"/>
    <w:rsid w:val="00284F9F"/>
    <w:rsid w:val="002852CC"/>
    <w:rsid w:val="0028658A"/>
    <w:rsid w:val="00286FBD"/>
    <w:rsid w:val="00287D1E"/>
    <w:rsid w:val="00287E43"/>
    <w:rsid w:val="00290443"/>
    <w:rsid w:val="00290BD9"/>
    <w:rsid w:val="00290C3D"/>
    <w:rsid w:val="00291C1A"/>
    <w:rsid w:val="00291E2A"/>
    <w:rsid w:val="002936DA"/>
    <w:rsid w:val="00293C14"/>
    <w:rsid w:val="00293FCF"/>
    <w:rsid w:val="0029516D"/>
    <w:rsid w:val="00295621"/>
    <w:rsid w:val="002970D2"/>
    <w:rsid w:val="00297B4D"/>
    <w:rsid w:val="002A0322"/>
    <w:rsid w:val="002A05DF"/>
    <w:rsid w:val="002A0F2B"/>
    <w:rsid w:val="002A15B2"/>
    <w:rsid w:val="002A1EF1"/>
    <w:rsid w:val="002A2191"/>
    <w:rsid w:val="002A2477"/>
    <w:rsid w:val="002A34F0"/>
    <w:rsid w:val="002A3AA2"/>
    <w:rsid w:val="002A41EA"/>
    <w:rsid w:val="002A529B"/>
    <w:rsid w:val="002A53DC"/>
    <w:rsid w:val="002A5665"/>
    <w:rsid w:val="002B0445"/>
    <w:rsid w:val="002B062F"/>
    <w:rsid w:val="002B0DFF"/>
    <w:rsid w:val="002B0EB4"/>
    <w:rsid w:val="002B0EF1"/>
    <w:rsid w:val="002B13B6"/>
    <w:rsid w:val="002B1980"/>
    <w:rsid w:val="002B2B3B"/>
    <w:rsid w:val="002B305C"/>
    <w:rsid w:val="002B34D2"/>
    <w:rsid w:val="002B4244"/>
    <w:rsid w:val="002B4803"/>
    <w:rsid w:val="002B4B44"/>
    <w:rsid w:val="002B51E6"/>
    <w:rsid w:val="002B542D"/>
    <w:rsid w:val="002B5CD9"/>
    <w:rsid w:val="002B66B2"/>
    <w:rsid w:val="002B689C"/>
    <w:rsid w:val="002B7B59"/>
    <w:rsid w:val="002B7DC2"/>
    <w:rsid w:val="002C1186"/>
    <w:rsid w:val="002C11BD"/>
    <w:rsid w:val="002C141E"/>
    <w:rsid w:val="002C2221"/>
    <w:rsid w:val="002C37F3"/>
    <w:rsid w:val="002C4044"/>
    <w:rsid w:val="002C45CB"/>
    <w:rsid w:val="002C58D6"/>
    <w:rsid w:val="002C6CAE"/>
    <w:rsid w:val="002C753C"/>
    <w:rsid w:val="002C787D"/>
    <w:rsid w:val="002C7B97"/>
    <w:rsid w:val="002C7CFB"/>
    <w:rsid w:val="002D08ED"/>
    <w:rsid w:val="002D09F7"/>
    <w:rsid w:val="002D0C58"/>
    <w:rsid w:val="002D1094"/>
    <w:rsid w:val="002D257D"/>
    <w:rsid w:val="002D28B8"/>
    <w:rsid w:val="002D2A1A"/>
    <w:rsid w:val="002D4120"/>
    <w:rsid w:val="002D46A6"/>
    <w:rsid w:val="002D4B39"/>
    <w:rsid w:val="002D5E23"/>
    <w:rsid w:val="002D604F"/>
    <w:rsid w:val="002D7625"/>
    <w:rsid w:val="002D7ABD"/>
    <w:rsid w:val="002E0D26"/>
    <w:rsid w:val="002E0DEA"/>
    <w:rsid w:val="002E0FE6"/>
    <w:rsid w:val="002E1006"/>
    <w:rsid w:val="002E1319"/>
    <w:rsid w:val="002E1A9E"/>
    <w:rsid w:val="002E2EEB"/>
    <w:rsid w:val="002E4EC4"/>
    <w:rsid w:val="002E5E2F"/>
    <w:rsid w:val="002E7B7D"/>
    <w:rsid w:val="002F0578"/>
    <w:rsid w:val="002F0E1E"/>
    <w:rsid w:val="002F2023"/>
    <w:rsid w:val="002F2EB0"/>
    <w:rsid w:val="002F3334"/>
    <w:rsid w:val="002F382B"/>
    <w:rsid w:val="002F5A30"/>
    <w:rsid w:val="002F5D16"/>
    <w:rsid w:val="002F646C"/>
    <w:rsid w:val="002F7990"/>
    <w:rsid w:val="002F7C05"/>
    <w:rsid w:val="0030069D"/>
    <w:rsid w:val="00301069"/>
    <w:rsid w:val="0030133D"/>
    <w:rsid w:val="00301C84"/>
    <w:rsid w:val="00301F63"/>
    <w:rsid w:val="00302C91"/>
    <w:rsid w:val="0030366B"/>
    <w:rsid w:val="00303DE9"/>
    <w:rsid w:val="003040E6"/>
    <w:rsid w:val="003043C2"/>
    <w:rsid w:val="003047EE"/>
    <w:rsid w:val="003050AD"/>
    <w:rsid w:val="00305772"/>
    <w:rsid w:val="00305AAA"/>
    <w:rsid w:val="00305E98"/>
    <w:rsid w:val="0030609F"/>
    <w:rsid w:val="00306400"/>
    <w:rsid w:val="00307893"/>
    <w:rsid w:val="00310DE7"/>
    <w:rsid w:val="0031127A"/>
    <w:rsid w:val="003120A5"/>
    <w:rsid w:val="00314FF4"/>
    <w:rsid w:val="003150A1"/>
    <w:rsid w:val="00315D10"/>
    <w:rsid w:val="00316622"/>
    <w:rsid w:val="00316C0B"/>
    <w:rsid w:val="00317180"/>
    <w:rsid w:val="00317DF0"/>
    <w:rsid w:val="00317FDD"/>
    <w:rsid w:val="00320162"/>
    <w:rsid w:val="00320D48"/>
    <w:rsid w:val="00320FC4"/>
    <w:rsid w:val="003219B3"/>
    <w:rsid w:val="00321A91"/>
    <w:rsid w:val="00322856"/>
    <w:rsid w:val="00322AFA"/>
    <w:rsid w:val="00322BD0"/>
    <w:rsid w:val="0032378B"/>
    <w:rsid w:val="00323AC6"/>
    <w:rsid w:val="00324338"/>
    <w:rsid w:val="00325A87"/>
    <w:rsid w:val="003260F4"/>
    <w:rsid w:val="00326142"/>
    <w:rsid w:val="00326B46"/>
    <w:rsid w:val="00326C81"/>
    <w:rsid w:val="0032763E"/>
    <w:rsid w:val="0032768B"/>
    <w:rsid w:val="003276EA"/>
    <w:rsid w:val="00327943"/>
    <w:rsid w:val="003303CE"/>
    <w:rsid w:val="00331793"/>
    <w:rsid w:val="00331B0D"/>
    <w:rsid w:val="00332104"/>
    <w:rsid w:val="003321E9"/>
    <w:rsid w:val="00332850"/>
    <w:rsid w:val="00332A2F"/>
    <w:rsid w:val="003333A5"/>
    <w:rsid w:val="003336AB"/>
    <w:rsid w:val="00333ACE"/>
    <w:rsid w:val="00333C87"/>
    <w:rsid w:val="0033437D"/>
    <w:rsid w:val="0033487D"/>
    <w:rsid w:val="00336464"/>
    <w:rsid w:val="003367E2"/>
    <w:rsid w:val="003369A4"/>
    <w:rsid w:val="00337ADF"/>
    <w:rsid w:val="00337F3B"/>
    <w:rsid w:val="00340EE6"/>
    <w:rsid w:val="00341608"/>
    <w:rsid w:val="00341FF2"/>
    <w:rsid w:val="0034224E"/>
    <w:rsid w:val="003423F5"/>
    <w:rsid w:val="00342B41"/>
    <w:rsid w:val="0034426C"/>
    <w:rsid w:val="003456B2"/>
    <w:rsid w:val="00345D8D"/>
    <w:rsid w:val="00345E82"/>
    <w:rsid w:val="003460E3"/>
    <w:rsid w:val="00346A5F"/>
    <w:rsid w:val="00346B74"/>
    <w:rsid w:val="00346C9D"/>
    <w:rsid w:val="00347792"/>
    <w:rsid w:val="00350692"/>
    <w:rsid w:val="00350789"/>
    <w:rsid w:val="00350B3B"/>
    <w:rsid w:val="0035156D"/>
    <w:rsid w:val="00355588"/>
    <w:rsid w:val="00355721"/>
    <w:rsid w:val="00355D33"/>
    <w:rsid w:val="00356394"/>
    <w:rsid w:val="003571CF"/>
    <w:rsid w:val="00357305"/>
    <w:rsid w:val="00357EF6"/>
    <w:rsid w:val="00360971"/>
    <w:rsid w:val="00360B0F"/>
    <w:rsid w:val="00361DCA"/>
    <w:rsid w:val="00362392"/>
    <w:rsid w:val="00362461"/>
    <w:rsid w:val="003626B8"/>
    <w:rsid w:val="00362788"/>
    <w:rsid w:val="00362830"/>
    <w:rsid w:val="00362D21"/>
    <w:rsid w:val="0036393E"/>
    <w:rsid w:val="00363D53"/>
    <w:rsid w:val="00366EA9"/>
    <w:rsid w:val="00367204"/>
    <w:rsid w:val="003674C3"/>
    <w:rsid w:val="00370271"/>
    <w:rsid w:val="00370B8C"/>
    <w:rsid w:val="003730AC"/>
    <w:rsid w:val="00373418"/>
    <w:rsid w:val="003761CA"/>
    <w:rsid w:val="003764FE"/>
    <w:rsid w:val="003767AF"/>
    <w:rsid w:val="00376BAC"/>
    <w:rsid w:val="00377E6A"/>
    <w:rsid w:val="00381F4A"/>
    <w:rsid w:val="00382520"/>
    <w:rsid w:val="00382673"/>
    <w:rsid w:val="003828A0"/>
    <w:rsid w:val="00383531"/>
    <w:rsid w:val="00383A7B"/>
    <w:rsid w:val="00383D66"/>
    <w:rsid w:val="00384B26"/>
    <w:rsid w:val="00384D23"/>
    <w:rsid w:val="00386AA8"/>
    <w:rsid w:val="00386DB4"/>
    <w:rsid w:val="00387BA7"/>
    <w:rsid w:val="003904C9"/>
    <w:rsid w:val="00390534"/>
    <w:rsid w:val="0039094C"/>
    <w:rsid w:val="00391723"/>
    <w:rsid w:val="003926B5"/>
    <w:rsid w:val="003934C0"/>
    <w:rsid w:val="0039389E"/>
    <w:rsid w:val="00393B52"/>
    <w:rsid w:val="0039411F"/>
    <w:rsid w:val="00394BCF"/>
    <w:rsid w:val="00395254"/>
    <w:rsid w:val="003959A4"/>
    <w:rsid w:val="0039653A"/>
    <w:rsid w:val="00396A79"/>
    <w:rsid w:val="00396F51"/>
    <w:rsid w:val="003973E6"/>
    <w:rsid w:val="00397EB4"/>
    <w:rsid w:val="003A0163"/>
    <w:rsid w:val="003A0C43"/>
    <w:rsid w:val="003A0C61"/>
    <w:rsid w:val="003A0DF6"/>
    <w:rsid w:val="003A14D3"/>
    <w:rsid w:val="003A153B"/>
    <w:rsid w:val="003A1FF3"/>
    <w:rsid w:val="003A246B"/>
    <w:rsid w:val="003A2F90"/>
    <w:rsid w:val="003A47AD"/>
    <w:rsid w:val="003A5267"/>
    <w:rsid w:val="003A546E"/>
    <w:rsid w:val="003A6499"/>
    <w:rsid w:val="003A7223"/>
    <w:rsid w:val="003A72D6"/>
    <w:rsid w:val="003A7560"/>
    <w:rsid w:val="003A7C1B"/>
    <w:rsid w:val="003B1B08"/>
    <w:rsid w:val="003B2515"/>
    <w:rsid w:val="003B3E90"/>
    <w:rsid w:val="003B45E5"/>
    <w:rsid w:val="003B4721"/>
    <w:rsid w:val="003B4CFF"/>
    <w:rsid w:val="003B5002"/>
    <w:rsid w:val="003B5325"/>
    <w:rsid w:val="003B5B9E"/>
    <w:rsid w:val="003B6BC5"/>
    <w:rsid w:val="003C0340"/>
    <w:rsid w:val="003C1070"/>
    <w:rsid w:val="003C17C8"/>
    <w:rsid w:val="003C1E8C"/>
    <w:rsid w:val="003C1F61"/>
    <w:rsid w:val="003C27AF"/>
    <w:rsid w:val="003C3AC0"/>
    <w:rsid w:val="003C3BBD"/>
    <w:rsid w:val="003C4B3C"/>
    <w:rsid w:val="003C5117"/>
    <w:rsid w:val="003C5819"/>
    <w:rsid w:val="003C68BD"/>
    <w:rsid w:val="003C6D6D"/>
    <w:rsid w:val="003C6DB5"/>
    <w:rsid w:val="003C7A6A"/>
    <w:rsid w:val="003D0FEB"/>
    <w:rsid w:val="003D1820"/>
    <w:rsid w:val="003D1B21"/>
    <w:rsid w:val="003D21E0"/>
    <w:rsid w:val="003D3061"/>
    <w:rsid w:val="003D3D06"/>
    <w:rsid w:val="003D4327"/>
    <w:rsid w:val="003D52F4"/>
    <w:rsid w:val="003D5381"/>
    <w:rsid w:val="003E0A3C"/>
    <w:rsid w:val="003E20C5"/>
    <w:rsid w:val="003E2BF3"/>
    <w:rsid w:val="003E3670"/>
    <w:rsid w:val="003E44D0"/>
    <w:rsid w:val="003E49FB"/>
    <w:rsid w:val="003E6902"/>
    <w:rsid w:val="003E70BF"/>
    <w:rsid w:val="003F0389"/>
    <w:rsid w:val="003F16A3"/>
    <w:rsid w:val="003F2EBE"/>
    <w:rsid w:val="003F344C"/>
    <w:rsid w:val="003F35D2"/>
    <w:rsid w:val="003F54C0"/>
    <w:rsid w:val="003F59A7"/>
    <w:rsid w:val="003F5A73"/>
    <w:rsid w:val="003F6B81"/>
    <w:rsid w:val="003F7071"/>
    <w:rsid w:val="003F780E"/>
    <w:rsid w:val="0040174D"/>
    <w:rsid w:val="00401B7C"/>
    <w:rsid w:val="004034FD"/>
    <w:rsid w:val="00403A18"/>
    <w:rsid w:val="00403DFB"/>
    <w:rsid w:val="00403F81"/>
    <w:rsid w:val="00404399"/>
    <w:rsid w:val="00404D40"/>
    <w:rsid w:val="00405CDC"/>
    <w:rsid w:val="0040633E"/>
    <w:rsid w:val="004063B6"/>
    <w:rsid w:val="00406962"/>
    <w:rsid w:val="00410206"/>
    <w:rsid w:val="00410324"/>
    <w:rsid w:val="0041055A"/>
    <w:rsid w:val="00411463"/>
    <w:rsid w:val="0041155A"/>
    <w:rsid w:val="00413589"/>
    <w:rsid w:val="00414013"/>
    <w:rsid w:val="00414BA0"/>
    <w:rsid w:val="004151F9"/>
    <w:rsid w:val="0041620B"/>
    <w:rsid w:val="0041666E"/>
    <w:rsid w:val="00417435"/>
    <w:rsid w:val="0041760E"/>
    <w:rsid w:val="00417FDF"/>
    <w:rsid w:val="00421539"/>
    <w:rsid w:val="0042245F"/>
    <w:rsid w:val="004225E4"/>
    <w:rsid w:val="0042413D"/>
    <w:rsid w:val="00424A88"/>
    <w:rsid w:val="00425C98"/>
    <w:rsid w:val="0042605C"/>
    <w:rsid w:val="00427726"/>
    <w:rsid w:val="00430DC9"/>
    <w:rsid w:val="00431158"/>
    <w:rsid w:val="004314C7"/>
    <w:rsid w:val="00431578"/>
    <w:rsid w:val="00431A9C"/>
    <w:rsid w:val="00431B1E"/>
    <w:rsid w:val="00431BEE"/>
    <w:rsid w:val="004330F6"/>
    <w:rsid w:val="004341BD"/>
    <w:rsid w:val="004349D8"/>
    <w:rsid w:val="00434B50"/>
    <w:rsid w:val="00434FE0"/>
    <w:rsid w:val="00435181"/>
    <w:rsid w:val="00435B96"/>
    <w:rsid w:val="004374C6"/>
    <w:rsid w:val="00437BD1"/>
    <w:rsid w:val="00440003"/>
    <w:rsid w:val="00440C6A"/>
    <w:rsid w:val="004412EE"/>
    <w:rsid w:val="00441B12"/>
    <w:rsid w:val="00442BD2"/>
    <w:rsid w:val="00442F2F"/>
    <w:rsid w:val="00443111"/>
    <w:rsid w:val="004433C8"/>
    <w:rsid w:val="0044364A"/>
    <w:rsid w:val="00443B9D"/>
    <w:rsid w:val="004448FB"/>
    <w:rsid w:val="00446546"/>
    <w:rsid w:val="00446619"/>
    <w:rsid w:val="0044731E"/>
    <w:rsid w:val="004476D1"/>
    <w:rsid w:val="0045056E"/>
    <w:rsid w:val="0045091E"/>
    <w:rsid w:val="004509E8"/>
    <w:rsid w:val="004509EE"/>
    <w:rsid w:val="00451615"/>
    <w:rsid w:val="00452517"/>
    <w:rsid w:val="00452939"/>
    <w:rsid w:val="00452BFD"/>
    <w:rsid w:val="00452C13"/>
    <w:rsid w:val="00452DB6"/>
    <w:rsid w:val="004538BD"/>
    <w:rsid w:val="00453956"/>
    <w:rsid w:val="00453C80"/>
    <w:rsid w:val="004553AE"/>
    <w:rsid w:val="004557C4"/>
    <w:rsid w:val="00456326"/>
    <w:rsid w:val="00456961"/>
    <w:rsid w:val="00456E89"/>
    <w:rsid w:val="0045754C"/>
    <w:rsid w:val="00457FE6"/>
    <w:rsid w:val="00460858"/>
    <w:rsid w:val="0046098D"/>
    <w:rsid w:val="00460C7E"/>
    <w:rsid w:val="00460ED1"/>
    <w:rsid w:val="004614F4"/>
    <w:rsid w:val="00462EE1"/>
    <w:rsid w:val="0046331F"/>
    <w:rsid w:val="004636C2"/>
    <w:rsid w:val="00463BEA"/>
    <w:rsid w:val="00464819"/>
    <w:rsid w:val="0046596E"/>
    <w:rsid w:val="004659DD"/>
    <w:rsid w:val="004660AC"/>
    <w:rsid w:val="0046650B"/>
    <w:rsid w:val="00466A72"/>
    <w:rsid w:val="00466AB7"/>
    <w:rsid w:val="00466E50"/>
    <w:rsid w:val="00467D91"/>
    <w:rsid w:val="004700EB"/>
    <w:rsid w:val="0047138A"/>
    <w:rsid w:val="004713D4"/>
    <w:rsid w:val="00471936"/>
    <w:rsid w:val="00472084"/>
    <w:rsid w:val="00472247"/>
    <w:rsid w:val="004726D4"/>
    <w:rsid w:val="00472BE9"/>
    <w:rsid w:val="004746CB"/>
    <w:rsid w:val="00474A7E"/>
    <w:rsid w:val="00474C20"/>
    <w:rsid w:val="0047506E"/>
    <w:rsid w:val="0047515D"/>
    <w:rsid w:val="004759DC"/>
    <w:rsid w:val="00475E14"/>
    <w:rsid w:val="0047607D"/>
    <w:rsid w:val="00477975"/>
    <w:rsid w:val="00481032"/>
    <w:rsid w:val="00482E30"/>
    <w:rsid w:val="00482F4B"/>
    <w:rsid w:val="0048306D"/>
    <w:rsid w:val="00484185"/>
    <w:rsid w:val="00484ED9"/>
    <w:rsid w:val="00485126"/>
    <w:rsid w:val="004851C2"/>
    <w:rsid w:val="00485A7A"/>
    <w:rsid w:val="00487468"/>
    <w:rsid w:val="0049065C"/>
    <w:rsid w:val="00490B50"/>
    <w:rsid w:val="00490CDA"/>
    <w:rsid w:val="004921C1"/>
    <w:rsid w:val="004929E4"/>
    <w:rsid w:val="004940F8"/>
    <w:rsid w:val="00494173"/>
    <w:rsid w:val="004950ED"/>
    <w:rsid w:val="004958E5"/>
    <w:rsid w:val="00496BB7"/>
    <w:rsid w:val="0049733B"/>
    <w:rsid w:val="004A0ED6"/>
    <w:rsid w:val="004A12F8"/>
    <w:rsid w:val="004A1922"/>
    <w:rsid w:val="004A19BA"/>
    <w:rsid w:val="004A3464"/>
    <w:rsid w:val="004A3551"/>
    <w:rsid w:val="004A43DE"/>
    <w:rsid w:val="004A5678"/>
    <w:rsid w:val="004A5819"/>
    <w:rsid w:val="004A648C"/>
    <w:rsid w:val="004A6B46"/>
    <w:rsid w:val="004A75D0"/>
    <w:rsid w:val="004A767C"/>
    <w:rsid w:val="004A7B4C"/>
    <w:rsid w:val="004B135D"/>
    <w:rsid w:val="004B1EB5"/>
    <w:rsid w:val="004B20C0"/>
    <w:rsid w:val="004B211E"/>
    <w:rsid w:val="004B2318"/>
    <w:rsid w:val="004B3216"/>
    <w:rsid w:val="004B337A"/>
    <w:rsid w:val="004B3428"/>
    <w:rsid w:val="004B370A"/>
    <w:rsid w:val="004B43E5"/>
    <w:rsid w:val="004B565F"/>
    <w:rsid w:val="004B582B"/>
    <w:rsid w:val="004B5F69"/>
    <w:rsid w:val="004B7139"/>
    <w:rsid w:val="004C0E40"/>
    <w:rsid w:val="004C1B7A"/>
    <w:rsid w:val="004C1DDD"/>
    <w:rsid w:val="004C26BF"/>
    <w:rsid w:val="004C271A"/>
    <w:rsid w:val="004C54A6"/>
    <w:rsid w:val="004D0206"/>
    <w:rsid w:val="004D031E"/>
    <w:rsid w:val="004D1082"/>
    <w:rsid w:val="004D1CE3"/>
    <w:rsid w:val="004D1FE6"/>
    <w:rsid w:val="004D2C2F"/>
    <w:rsid w:val="004D2E5C"/>
    <w:rsid w:val="004D4CCE"/>
    <w:rsid w:val="004D4F17"/>
    <w:rsid w:val="004D4FA5"/>
    <w:rsid w:val="004D50E5"/>
    <w:rsid w:val="004D5E6D"/>
    <w:rsid w:val="004D5F67"/>
    <w:rsid w:val="004D5FE3"/>
    <w:rsid w:val="004D7998"/>
    <w:rsid w:val="004D7D95"/>
    <w:rsid w:val="004D7DF7"/>
    <w:rsid w:val="004E08CC"/>
    <w:rsid w:val="004E175C"/>
    <w:rsid w:val="004E1D60"/>
    <w:rsid w:val="004E2B79"/>
    <w:rsid w:val="004E3C08"/>
    <w:rsid w:val="004E46BE"/>
    <w:rsid w:val="004E4781"/>
    <w:rsid w:val="004E47AE"/>
    <w:rsid w:val="004E4C56"/>
    <w:rsid w:val="004E6501"/>
    <w:rsid w:val="004E6CCD"/>
    <w:rsid w:val="004E6D59"/>
    <w:rsid w:val="004E6F22"/>
    <w:rsid w:val="004E76D7"/>
    <w:rsid w:val="004E7723"/>
    <w:rsid w:val="004F0107"/>
    <w:rsid w:val="004F04A9"/>
    <w:rsid w:val="004F06C7"/>
    <w:rsid w:val="004F0E8A"/>
    <w:rsid w:val="004F1DE7"/>
    <w:rsid w:val="004F24E4"/>
    <w:rsid w:val="004F30AD"/>
    <w:rsid w:val="004F3448"/>
    <w:rsid w:val="004F3AB5"/>
    <w:rsid w:val="004F6011"/>
    <w:rsid w:val="004F7447"/>
    <w:rsid w:val="004F7536"/>
    <w:rsid w:val="0050049D"/>
    <w:rsid w:val="00501161"/>
    <w:rsid w:val="0050153B"/>
    <w:rsid w:val="00501EB0"/>
    <w:rsid w:val="00502792"/>
    <w:rsid w:val="00502881"/>
    <w:rsid w:val="00502B65"/>
    <w:rsid w:val="005031F0"/>
    <w:rsid w:val="00503488"/>
    <w:rsid w:val="00503DB9"/>
    <w:rsid w:val="00504565"/>
    <w:rsid w:val="00505EF7"/>
    <w:rsid w:val="00506352"/>
    <w:rsid w:val="0050693B"/>
    <w:rsid w:val="00506CE2"/>
    <w:rsid w:val="00506DC8"/>
    <w:rsid w:val="0050745C"/>
    <w:rsid w:val="00507937"/>
    <w:rsid w:val="00507FE9"/>
    <w:rsid w:val="005110D9"/>
    <w:rsid w:val="00511340"/>
    <w:rsid w:val="005134AE"/>
    <w:rsid w:val="0051351B"/>
    <w:rsid w:val="00513A6D"/>
    <w:rsid w:val="00514907"/>
    <w:rsid w:val="00515105"/>
    <w:rsid w:val="005153CB"/>
    <w:rsid w:val="0051797B"/>
    <w:rsid w:val="00517BE2"/>
    <w:rsid w:val="00517E92"/>
    <w:rsid w:val="00520118"/>
    <w:rsid w:val="0052069D"/>
    <w:rsid w:val="005211B0"/>
    <w:rsid w:val="005216D3"/>
    <w:rsid w:val="00521777"/>
    <w:rsid w:val="0052360D"/>
    <w:rsid w:val="0052428D"/>
    <w:rsid w:val="0052690E"/>
    <w:rsid w:val="00527206"/>
    <w:rsid w:val="005275CF"/>
    <w:rsid w:val="0053089E"/>
    <w:rsid w:val="0053108E"/>
    <w:rsid w:val="00531334"/>
    <w:rsid w:val="005322B0"/>
    <w:rsid w:val="0053418B"/>
    <w:rsid w:val="00534AE3"/>
    <w:rsid w:val="00534E1D"/>
    <w:rsid w:val="005353FD"/>
    <w:rsid w:val="00535E7D"/>
    <w:rsid w:val="00536BD8"/>
    <w:rsid w:val="00537D60"/>
    <w:rsid w:val="005403F8"/>
    <w:rsid w:val="005412A1"/>
    <w:rsid w:val="00541B61"/>
    <w:rsid w:val="005458A8"/>
    <w:rsid w:val="00545E6B"/>
    <w:rsid w:val="00545F65"/>
    <w:rsid w:val="005464E4"/>
    <w:rsid w:val="00546705"/>
    <w:rsid w:val="00547D95"/>
    <w:rsid w:val="0055128E"/>
    <w:rsid w:val="005512B6"/>
    <w:rsid w:val="0055145D"/>
    <w:rsid w:val="00552488"/>
    <w:rsid w:val="00552D1E"/>
    <w:rsid w:val="00553738"/>
    <w:rsid w:val="00553AC6"/>
    <w:rsid w:val="00554706"/>
    <w:rsid w:val="00554895"/>
    <w:rsid w:val="00554F71"/>
    <w:rsid w:val="00555458"/>
    <w:rsid w:val="00555464"/>
    <w:rsid w:val="00557E2D"/>
    <w:rsid w:val="005632AF"/>
    <w:rsid w:val="00563994"/>
    <w:rsid w:val="005641AA"/>
    <w:rsid w:val="00565963"/>
    <w:rsid w:val="00566858"/>
    <w:rsid w:val="005677A3"/>
    <w:rsid w:val="00567CB3"/>
    <w:rsid w:val="005701E2"/>
    <w:rsid w:val="00571669"/>
    <w:rsid w:val="00571BFD"/>
    <w:rsid w:val="00572B60"/>
    <w:rsid w:val="00572E64"/>
    <w:rsid w:val="00573BB8"/>
    <w:rsid w:val="00574B63"/>
    <w:rsid w:val="00575022"/>
    <w:rsid w:val="00575621"/>
    <w:rsid w:val="00575DC5"/>
    <w:rsid w:val="00575E98"/>
    <w:rsid w:val="00577C17"/>
    <w:rsid w:val="0058111B"/>
    <w:rsid w:val="0058123C"/>
    <w:rsid w:val="00581A18"/>
    <w:rsid w:val="00581FA1"/>
    <w:rsid w:val="0058291F"/>
    <w:rsid w:val="0058300F"/>
    <w:rsid w:val="005859AB"/>
    <w:rsid w:val="00585FC1"/>
    <w:rsid w:val="00586B0A"/>
    <w:rsid w:val="00586B88"/>
    <w:rsid w:val="00586D8D"/>
    <w:rsid w:val="00587A56"/>
    <w:rsid w:val="005902DB"/>
    <w:rsid w:val="005905F1"/>
    <w:rsid w:val="0059064A"/>
    <w:rsid w:val="00590CED"/>
    <w:rsid w:val="0059169F"/>
    <w:rsid w:val="00592631"/>
    <w:rsid w:val="00592670"/>
    <w:rsid w:val="00592E42"/>
    <w:rsid w:val="0059406D"/>
    <w:rsid w:val="005942B5"/>
    <w:rsid w:val="005957A2"/>
    <w:rsid w:val="00595A78"/>
    <w:rsid w:val="00596778"/>
    <w:rsid w:val="00596FEA"/>
    <w:rsid w:val="0059703C"/>
    <w:rsid w:val="00597F9C"/>
    <w:rsid w:val="005A0351"/>
    <w:rsid w:val="005A065E"/>
    <w:rsid w:val="005A1428"/>
    <w:rsid w:val="005A18BA"/>
    <w:rsid w:val="005A1A46"/>
    <w:rsid w:val="005A1B83"/>
    <w:rsid w:val="005A2025"/>
    <w:rsid w:val="005A2D86"/>
    <w:rsid w:val="005A35B3"/>
    <w:rsid w:val="005A3969"/>
    <w:rsid w:val="005A3FFE"/>
    <w:rsid w:val="005A444F"/>
    <w:rsid w:val="005A4C60"/>
    <w:rsid w:val="005A4E89"/>
    <w:rsid w:val="005A51CF"/>
    <w:rsid w:val="005A55F2"/>
    <w:rsid w:val="005B0BC4"/>
    <w:rsid w:val="005B1115"/>
    <w:rsid w:val="005B1D06"/>
    <w:rsid w:val="005B30C2"/>
    <w:rsid w:val="005B3390"/>
    <w:rsid w:val="005B3A29"/>
    <w:rsid w:val="005B4B12"/>
    <w:rsid w:val="005B4E42"/>
    <w:rsid w:val="005B5223"/>
    <w:rsid w:val="005B57D6"/>
    <w:rsid w:val="005B678D"/>
    <w:rsid w:val="005B76D8"/>
    <w:rsid w:val="005C1543"/>
    <w:rsid w:val="005C17D3"/>
    <w:rsid w:val="005C19BD"/>
    <w:rsid w:val="005C301A"/>
    <w:rsid w:val="005C3FC4"/>
    <w:rsid w:val="005C45AA"/>
    <w:rsid w:val="005C53CC"/>
    <w:rsid w:val="005C5BB5"/>
    <w:rsid w:val="005C5C51"/>
    <w:rsid w:val="005C5DF7"/>
    <w:rsid w:val="005C6AC7"/>
    <w:rsid w:val="005C706B"/>
    <w:rsid w:val="005C753A"/>
    <w:rsid w:val="005C7B50"/>
    <w:rsid w:val="005D00EC"/>
    <w:rsid w:val="005D104C"/>
    <w:rsid w:val="005D2012"/>
    <w:rsid w:val="005D2254"/>
    <w:rsid w:val="005D2D1E"/>
    <w:rsid w:val="005D6699"/>
    <w:rsid w:val="005D697C"/>
    <w:rsid w:val="005D6B03"/>
    <w:rsid w:val="005D732B"/>
    <w:rsid w:val="005D7424"/>
    <w:rsid w:val="005D749C"/>
    <w:rsid w:val="005D7983"/>
    <w:rsid w:val="005D7A78"/>
    <w:rsid w:val="005E0BFD"/>
    <w:rsid w:val="005E181F"/>
    <w:rsid w:val="005E1873"/>
    <w:rsid w:val="005E198C"/>
    <w:rsid w:val="005E1ED8"/>
    <w:rsid w:val="005E26CE"/>
    <w:rsid w:val="005E2786"/>
    <w:rsid w:val="005E3053"/>
    <w:rsid w:val="005E3071"/>
    <w:rsid w:val="005E3F16"/>
    <w:rsid w:val="005E4D5D"/>
    <w:rsid w:val="005E5009"/>
    <w:rsid w:val="005E506A"/>
    <w:rsid w:val="005E529A"/>
    <w:rsid w:val="005E5679"/>
    <w:rsid w:val="005E5A71"/>
    <w:rsid w:val="005E6463"/>
    <w:rsid w:val="005E691F"/>
    <w:rsid w:val="005E69A4"/>
    <w:rsid w:val="005E6DCB"/>
    <w:rsid w:val="005E6DD3"/>
    <w:rsid w:val="005E726B"/>
    <w:rsid w:val="005E7D8B"/>
    <w:rsid w:val="005F0141"/>
    <w:rsid w:val="005F0291"/>
    <w:rsid w:val="005F0ABF"/>
    <w:rsid w:val="005F0DB7"/>
    <w:rsid w:val="005F1523"/>
    <w:rsid w:val="005F3475"/>
    <w:rsid w:val="005F3726"/>
    <w:rsid w:val="005F3AB4"/>
    <w:rsid w:val="005F4123"/>
    <w:rsid w:val="005F4232"/>
    <w:rsid w:val="005F49F5"/>
    <w:rsid w:val="005F50AE"/>
    <w:rsid w:val="005F53E5"/>
    <w:rsid w:val="005F5BC4"/>
    <w:rsid w:val="005F66DD"/>
    <w:rsid w:val="005F6C7A"/>
    <w:rsid w:val="005F7572"/>
    <w:rsid w:val="005F7BF1"/>
    <w:rsid w:val="0060065A"/>
    <w:rsid w:val="0060170D"/>
    <w:rsid w:val="00601C73"/>
    <w:rsid w:val="00602ACF"/>
    <w:rsid w:val="00602AD8"/>
    <w:rsid w:val="00603098"/>
    <w:rsid w:val="00604366"/>
    <w:rsid w:val="0060466C"/>
    <w:rsid w:val="0060704E"/>
    <w:rsid w:val="006104ED"/>
    <w:rsid w:val="006112FA"/>
    <w:rsid w:val="0061192C"/>
    <w:rsid w:val="00611DC1"/>
    <w:rsid w:val="006123CC"/>
    <w:rsid w:val="0061264F"/>
    <w:rsid w:val="00614707"/>
    <w:rsid w:val="006151D0"/>
    <w:rsid w:val="00615227"/>
    <w:rsid w:val="00615DBC"/>
    <w:rsid w:val="006163A4"/>
    <w:rsid w:val="00616E09"/>
    <w:rsid w:val="00617841"/>
    <w:rsid w:val="006178BF"/>
    <w:rsid w:val="00620805"/>
    <w:rsid w:val="00621A11"/>
    <w:rsid w:val="00621DF0"/>
    <w:rsid w:val="0062297E"/>
    <w:rsid w:val="006235D6"/>
    <w:rsid w:val="00623EA4"/>
    <w:rsid w:val="0062414E"/>
    <w:rsid w:val="00624C0B"/>
    <w:rsid w:val="00624E03"/>
    <w:rsid w:val="006258F1"/>
    <w:rsid w:val="00627CEA"/>
    <w:rsid w:val="006308F0"/>
    <w:rsid w:val="0063198B"/>
    <w:rsid w:val="006321BD"/>
    <w:rsid w:val="0063292F"/>
    <w:rsid w:val="00632DC1"/>
    <w:rsid w:val="00633818"/>
    <w:rsid w:val="0063388D"/>
    <w:rsid w:val="0063408A"/>
    <w:rsid w:val="00634E67"/>
    <w:rsid w:val="00635488"/>
    <w:rsid w:val="00636A67"/>
    <w:rsid w:val="00636DE3"/>
    <w:rsid w:val="00637C6A"/>
    <w:rsid w:val="006403FB"/>
    <w:rsid w:val="006409B9"/>
    <w:rsid w:val="00642A99"/>
    <w:rsid w:val="00642B9F"/>
    <w:rsid w:val="00643B85"/>
    <w:rsid w:val="00643FA8"/>
    <w:rsid w:val="006462B9"/>
    <w:rsid w:val="006467EB"/>
    <w:rsid w:val="00646849"/>
    <w:rsid w:val="00646988"/>
    <w:rsid w:val="0064701F"/>
    <w:rsid w:val="00650F4B"/>
    <w:rsid w:val="006512EB"/>
    <w:rsid w:val="00652361"/>
    <w:rsid w:val="00653633"/>
    <w:rsid w:val="00654633"/>
    <w:rsid w:val="006546B1"/>
    <w:rsid w:val="00654CDB"/>
    <w:rsid w:val="00654D51"/>
    <w:rsid w:val="00655F11"/>
    <w:rsid w:val="00655F65"/>
    <w:rsid w:val="006562FC"/>
    <w:rsid w:val="00656F46"/>
    <w:rsid w:val="0065745A"/>
    <w:rsid w:val="00657ED7"/>
    <w:rsid w:val="0066026D"/>
    <w:rsid w:val="00660627"/>
    <w:rsid w:val="00660B4A"/>
    <w:rsid w:val="006610F8"/>
    <w:rsid w:val="0066140E"/>
    <w:rsid w:val="0066188D"/>
    <w:rsid w:val="00662189"/>
    <w:rsid w:val="00663A20"/>
    <w:rsid w:val="00664B07"/>
    <w:rsid w:val="00664C53"/>
    <w:rsid w:val="00666A06"/>
    <w:rsid w:val="00666FEC"/>
    <w:rsid w:val="006679EA"/>
    <w:rsid w:val="006708A6"/>
    <w:rsid w:val="00670A84"/>
    <w:rsid w:val="0067106D"/>
    <w:rsid w:val="006711ED"/>
    <w:rsid w:val="0067146B"/>
    <w:rsid w:val="006715B2"/>
    <w:rsid w:val="00671698"/>
    <w:rsid w:val="00671F41"/>
    <w:rsid w:val="00671F5C"/>
    <w:rsid w:val="0067261C"/>
    <w:rsid w:val="00673177"/>
    <w:rsid w:val="00674827"/>
    <w:rsid w:val="00674E33"/>
    <w:rsid w:val="00674FCE"/>
    <w:rsid w:val="00675BB2"/>
    <w:rsid w:val="00675EA3"/>
    <w:rsid w:val="006762A8"/>
    <w:rsid w:val="006767C4"/>
    <w:rsid w:val="00677130"/>
    <w:rsid w:val="006802C9"/>
    <w:rsid w:val="00680FDA"/>
    <w:rsid w:val="006814DC"/>
    <w:rsid w:val="006817D9"/>
    <w:rsid w:val="00682BD9"/>
    <w:rsid w:val="00682E1A"/>
    <w:rsid w:val="00682E26"/>
    <w:rsid w:val="00683854"/>
    <w:rsid w:val="00683D53"/>
    <w:rsid w:val="00684149"/>
    <w:rsid w:val="006844A9"/>
    <w:rsid w:val="00685484"/>
    <w:rsid w:val="0068703A"/>
    <w:rsid w:val="00687A6B"/>
    <w:rsid w:val="00687F4D"/>
    <w:rsid w:val="00691057"/>
    <w:rsid w:val="006912FE"/>
    <w:rsid w:val="0069131F"/>
    <w:rsid w:val="006915A4"/>
    <w:rsid w:val="0069231A"/>
    <w:rsid w:val="006927B3"/>
    <w:rsid w:val="006927E3"/>
    <w:rsid w:val="00692A7B"/>
    <w:rsid w:val="00692C74"/>
    <w:rsid w:val="0069334D"/>
    <w:rsid w:val="0069460A"/>
    <w:rsid w:val="00694CA3"/>
    <w:rsid w:val="00696462"/>
    <w:rsid w:val="006965F3"/>
    <w:rsid w:val="00696D21"/>
    <w:rsid w:val="00696FE0"/>
    <w:rsid w:val="0069744F"/>
    <w:rsid w:val="006976B4"/>
    <w:rsid w:val="006A0496"/>
    <w:rsid w:val="006A0A11"/>
    <w:rsid w:val="006A12B3"/>
    <w:rsid w:val="006A159F"/>
    <w:rsid w:val="006A20E1"/>
    <w:rsid w:val="006A2515"/>
    <w:rsid w:val="006A36E1"/>
    <w:rsid w:val="006A3E9C"/>
    <w:rsid w:val="006A4264"/>
    <w:rsid w:val="006A476A"/>
    <w:rsid w:val="006A4968"/>
    <w:rsid w:val="006A4CB7"/>
    <w:rsid w:val="006A5204"/>
    <w:rsid w:val="006A5D74"/>
    <w:rsid w:val="006A684E"/>
    <w:rsid w:val="006A72C2"/>
    <w:rsid w:val="006A7848"/>
    <w:rsid w:val="006A796A"/>
    <w:rsid w:val="006A7A5C"/>
    <w:rsid w:val="006B0C95"/>
    <w:rsid w:val="006B279F"/>
    <w:rsid w:val="006B31D6"/>
    <w:rsid w:val="006B33EB"/>
    <w:rsid w:val="006B3BC1"/>
    <w:rsid w:val="006B460F"/>
    <w:rsid w:val="006B489D"/>
    <w:rsid w:val="006B4A49"/>
    <w:rsid w:val="006B4C83"/>
    <w:rsid w:val="006B5C28"/>
    <w:rsid w:val="006B6373"/>
    <w:rsid w:val="006B649C"/>
    <w:rsid w:val="006B6A26"/>
    <w:rsid w:val="006B6AE4"/>
    <w:rsid w:val="006B7161"/>
    <w:rsid w:val="006B7991"/>
    <w:rsid w:val="006C0910"/>
    <w:rsid w:val="006C14BF"/>
    <w:rsid w:val="006C17BD"/>
    <w:rsid w:val="006C199A"/>
    <w:rsid w:val="006C1CF0"/>
    <w:rsid w:val="006C26A1"/>
    <w:rsid w:val="006C2C70"/>
    <w:rsid w:val="006C3CD1"/>
    <w:rsid w:val="006C3D48"/>
    <w:rsid w:val="006C3DCA"/>
    <w:rsid w:val="006C4E64"/>
    <w:rsid w:val="006C5732"/>
    <w:rsid w:val="006C59E7"/>
    <w:rsid w:val="006C6BE6"/>
    <w:rsid w:val="006C7716"/>
    <w:rsid w:val="006C7B9B"/>
    <w:rsid w:val="006D01FA"/>
    <w:rsid w:val="006D0D94"/>
    <w:rsid w:val="006D145B"/>
    <w:rsid w:val="006D196A"/>
    <w:rsid w:val="006D2568"/>
    <w:rsid w:val="006D36E1"/>
    <w:rsid w:val="006D5B5A"/>
    <w:rsid w:val="006D6A6F"/>
    <w:rsid w:val="006D78E3"/>
    <w:rsid w:val="006D7D00"/>
    <w:rsid w:val="006E0CF6"/>
    <w:rsid w:val="006E101B"/>
    <w:rsid w:val="006E1769"/>
    <w:rsid w:val="006E1779"/>
    <w:rsid w:val="006E1DDB"/>
    <w:rsid w:val="006E3248"/>
    <w:rsid w:val="006E3AC1"/>
    <w:rsid w:val="006E3B5E"/>
    <w:rsid w:val="006E3BF1"/>
    <w:rsid w:val="006E4F3B"/>
    <w:rsid w:val="006E5702"/>
    <w:rsid w:val="006E6053"/>
    <w:rsid w:val="006E6399"/>
    <w:rsid w:val="006E6618"/>
    <w:rsid w:val="006E71D6"/>
    <w:rsid w:val="006E765B"/>
    <w:rsid w:val="006E7976"/>
    <w:rsid w:val="006E7B41"/>
    <w:rsid w:val="006E7D94"/>
    <w:rsid w:val="006F00E6"/>
    <w:rsid w:val="006F09FC"/>
    <w:rsid w:val="006F1095"/>
    <w:rsid w:val="006F1FCB"/>
    <w:rsid w:val="006F3935"/>
    <w:rsid w:val="006F394A"/>
    <w:rsid w:val="006F6140"/>
    <w:rsid w:val="006F636B"/>
    <w:rsid w:val="006F71EF"/>
    <w:rsid w:val="006F7483"/>
    <w:rsid w:val="006F77EA"/>
    <w:rsid w:val="00700089"/>
    <w:rsid w:val="00700568"/>
    <w:rsid w:val="007011F9"/>
    <w:rsid w:val="007026F9"/>
    <w:rsid w:val="00703D7C"/>
    <w:rsid w:val="0070497D"/>
    <w:rsid w:val="00705210"/>
    <w:rsid w:val="007056CF"/>
    <w:rsid w:val="007059A6"/>
    <w:rsid w:val="00705FDA"/>
    <w:rsid w:val="007062F6"/>
    <w:rsid w:val="00706751"/>
    <w:rsid w:val="00706F88"/>
    <w:rsid w:val="00707754"/>
    <w:rsid w:val="00707C71"/>
    <w:rsid w:val="00710154"/>
    <w:rsid w:val="00710688"/>
    <w:rsid w:val="007116E5"/>
    <w:rsid w:val="007117D2"/>
    <w:rsid w:val="00713DA4"/>
    <w:rsid w:val="00714814"/>
    <w:rsid w:val="00714887"/>
    <w:rsid w:val="00714897"/>
    <w:rsid w:val="00714EFB"/>
    <w:rsid w:val="00715FC2"/>
    <w:rsid w:val="00720006"/>
    <w:rsid w:val="00721573"/>
    <w:rsid w:val="007217BE"/>
    <w:rsid w:val="007218FF"/>
    <w:rsid w:val="007226D4"/>
    <w:rsid w:val="0072286C"/>
    <w:rsid w:val="00722DC1"/>
    <w:rsid w:val="007238D4"/>
    <w:rsid w:val="00723D47"/>
    <w:rsid w:val="00723F5A"/>
    <w:rsid w:val="0072440E"/>
    <w:rsid w:val="007246C7"/>
    <w:rsid w:val="007248DD"/>
    <w:rsid w:val="007251BE"/>
    <w:rsid w:val="007252EC"/>
    <w:rsid w:val="007266FC"/>
    <w:rsid w:val="00727370"/>
    <w:rsid w:val="00727F5B"/>
    <w:rsid w:val="00730653"/>
    <w:rsid w:val="00731C22"/>
    <w:rsid w:val="0073276F"/>
    <w:rsid w:val="0073345F"/>
    <w:rsid w:val="007339A2"/>
    <w:rsid w:val="007339D3"/>
    <w:rsid w:val="00734225"/>
    <w:rsid w:val="007348EB"/>
    <w:rsid w:val="00734A7E"/>
    <w:rsid w:val="00734B0F"/>
    <w:rsid w:val="0073571D"/>
    <w:rsid w:val="007362F9"/>
    <w:rsid w:val="007370EA"/>
    <w:rsid w:val="007402F8"/>
    <w:rsid w:val="00741256"/>
    <w:rsid w:val="00741289"/>
    <w:rsid w:val="007413C9"/>
    <w:rsid w:val="00741E31"/>
    <w:rsid w:val="00741F5D"/>
    <w:rsid w:val="0074215B"/>
    <w:rsid w:val="00742183"/>
    <w:rsid w:val="0074368D"/>
    <w:rsid w:val="00743F47"/>
    <w:rsid w:val="00744387"/>
    <w:rsid w:val="00746AA7"/>
    <w:rsid w:val="00746B71"/>
    <w:rsid w:val="00746B8C"/>
    <w:rsid w:val="0074716E"/>
    <w:rsid w:val="00747D01"/>
    <w:rsid w:val="00751AF5"/>
    <w:rsid w:val="007522CB"/>
    <w:rsid w:val="00753C62"/>
    <w:rsid w:val="00755496"/>
    <w:rsid w:val="00755AC6"/>
    <w:rsid w:val="00755F97"/>
    <w:rsid w:val="0075637C"/>
    <w:rsid w:val="00756559"/>
    <w:rsid w:val="00756D82"/>
    <w:rsid w:val="00756EF3"/>
    <w:rsid w:val="00756F57"/>
    <w:rsid w:val="0076067E"/>
    <w:rsid w:val="00761238"/>
    <w:rsid w:val="00761F74"/>
    <w:rsid w:val="0076254F"/>
    <w:rsid w:val="007630A6"/>
    <w:rsid w:val="00764AC6"/>
    <w:rsid w:val="007652ED"/>
    <w:rsid w:val="00765673"/>
    <w:rsid w:val="00766411"/>
    <w:rsid w:val="007666BF"/>
    <w:rsid w:val="00767D8A"/>
    <w:rsid w:val="007722EB"/>
    <w:rsid w:val="00772C96"/>
    <w:rsid w:val="00773134"/>
    <w:rsid w:val="00773796"/>
    <w:rsid w:val="00773BA4"/>
    <w:rsid w:val="00774B90"/>
    <w:rsid w:val="0077522F"/>
    <w:rsid w:val="00776859"/>
    <w:rsid w:val="00777B4E"/>
    <w:rsid w:val="00777CD6"/>
    <w:rsid w:val="00777FF1"/>
    <w:rsid w:val="0078025D"/>
    <w:rsid w:val="007810E4"/>
    <w:rsid w:val="007813AF"/>
    <w:rsid w:val="007817F1"/>
    <w:rsid w:val="00781DFD"/>
    <w:rsid w:val="00782177"/>
    <w:rsid w:val="00782D46"/>
    <w:rsid w:val="007837B1"/>
    <w:rsid w:val="00783AFC"/>
    <w:rsid w:val="00784015"/>
    <w:rsid w:val="007849B8"/>
    <w:rsid w:val="00785C92"/>
    <w:rsid w:val="00785E29"/>
    <w:rsid w:val="00786B2D"/>
    <w:rsid w:val="00786DA2"/>
    <w:rsid w:val="00786E07"/>
    <w:rsid w:val="0078714D"/>
    <w:rsid w:val="00787771"/>
    <w:rsid w:val="00787CF5"/>
    <w:rsid w:val="0079085B"/>
    <w:rsid w:val="007912E8"/>
    <w:rsid w:val="007913E8"/>
    <w:rsid w:val="00791EBA"/>
    <w:rsid w:val="00792636"/>
    <w:rsid w:val="00793F13"/>
    <w:rsid w:val="00793FB2"/>
    <w:rsid w:val="00794806"/>
    <w:rsid w:val="00794B74"/>
    <w:rsid w:val="00795345"/>
    <w:rsid w:val="007955F7"/>
    <w:rsid w:val="00795800"/>
    <w:rsid w:val="00795843"/>
    <w:rsid w:val="007978F5"/>
    <w:rsid w:val="007A190A"/>
    <w:rsid w:val="007A1D9E"/>
    <w:rsid w:val="007A1FBD"/>
    <w:rsid w:val="007A2102"/>
    <w:rsid w:val="007A25BF"/>
    <w:rsid w:val="007A33F2"/>
    <w:rsid w:val="007A3F86"/>
    <w:rsid w:val="007A4435"/>
    <w:rsid w:val="007A48CE"/>
    <w:rsid w:val="007A4A71"/>
    <w:rsid w:val="007A5CAA"/>
    <w:rsid w:val="007A6A1A"/>
    <w:rsid w:val="007A70C2"/>
    <w:rsid w:val="007B0DD8"/>
    <w:rsid w:val="007B0DDC"/>
    <w:rsid w:val="007B0E29"/>
    <w:rsid w:val="007B18B8"/>
    <w:rsid w:val="007B1D88"/>
    <w:rsid w:val="007B32E6"/>
    <w:rsid w:val="007B33F0"/>
    <w:rsid w:val="007B3C81"/>
    <w:rsid w:val="007B410B"/>
    <w:rsid w:val="007B5495"/>
    <w:rsid w:val="007B55D5"/>
    <w:rsid w:val="007B6CD7"/>
    <w:rsid w:val="007B6E58"/>
    <w:rsid w:val="007B7A9C"/>
    <w:rsid w:val="007B7AE0"/>
    <w:rsid w:val="007C1875"/>
    <w:rsid w:val="007C229E"/>
    <w:rsid w:val="007C35DA"/>
    <w:rsid w:val="007C3C51"/>
    <w:rsid w:val="007C3DF6"/>
    <w:rsid w:val="007C4508"/>
    <w:rsid w:val="007C48C4"/>
    <w:rsid w:val="007C4A86"/>
    <w:rsid w:val="007C4F54"/>
    <w:rsid w:val="007C57D0"/>
    <w:rsid w:val="007C6D0E"/>
    <w:rsid w:val="007C7463"/>
    <w:rsid w:val="007C7479"/>
    <w:rsid w:val="007C76B7"/>
    <w:rsid w:val="007D1530"/>
    <w:rsid w:val="007D1C76"/>
    <w:rsid w:val="007D2716"/>
    <w:rsid w:val="007D2F90"/>
    <w:rsid w:val="007D446F"/>
    <w:rsid w:val="007D50AA"/>
    <w:rsid w:val="007D52F3"/>
    <w:rsid w:val="007D548E"/>
    <w:rsid w:val="007D71EF"/>
    <w:rsid w:val="007D7ACE"/>
    <w:rsid w:val="007E109B"/>
    <w:rsid w:val="007E1727"/>
    <w:rsid w:val="007E1E2F"/>
    <w:rsid w:val="007E27DE"/>
    <w:rsid w:val="007E31CF"/>
    <w:rsid w:val="007E3D97"/>
    <w:rsid w:val="007E4457"/>
    <w:rsid w:val="007E46A2"/>
    <w:rsid w:val="007E4AED"/>
    <w:rsid w:val="007E5664"/>
    <w:rsid w:val="007E6EF4"/>
    <w:rsid w:val="007E7FF3"/>
    <w:rsid w:val="007F0430"/>
    <w:rsid w:val="007F0E49"/>
    <w:rsid w:val="007F116B"/>
    <w:rsid w:val="007F13AB"/>
    <w:rsid w:val="007F189A"/>
    <w:rsid w:val="007F1D11"/>
    <w:rsid w:val="007F1DFA"/>
    <w:rsid w:val="007F2745"/>
    <w:rsid w:val="007F2F3F"/>
    <w:rsid w:val="007F3149"/>
    <w:rsid w:val="007F33AB"/>
    <w:rsid w:val="007F357F"/>
    <w:rsid w:val="007F3ADC"/>
    <w:rsid w:val="007F40F8"/>
    <w:rsid w:val="007F42BD"/>
    <w:rsid w:val="007F550E"/>
    <w:rsid w:val="007F64E6"/>
    <w:rsid w:val="007F6B08"/>
    <w:rsid w:val="00800448"/>
    <w:rsid w:val="00800D06"/>
    <w:rsid w:val="008010D1"/>
    <w:rsid w:val="0080157C"/>
    <w:rsid w:val="00801A1C"/>
    <w:rsid w:val="00803896"/>
    <w:rsid w:val="00803FF6"/>
    <w:rsid w:val="008043B5"/>
    <w:rsid w:val="00804930"/>
    <w:rsid w:val="008051B7"/>
    <w:rsid w:val="00805249"/>
    <w:rsid w:val="00805337"/>
    <w:rsid w:val="008058EA"/>
    <w:rsid w:val="00805C1A"/>
    <w:rsid w:val="00805F7A"/>
    <w:rsid w:val="00807DC5"/>
    <w:rsid w:val="008110ED"/>
    <w:rsid w:val="008116EE"/>
    <w:rsid w:val="00811C1D"/>
    <w:rsid w:val="00812700"/>
    <w:rsid w:val="00814A67"/>
    <w:rsid w:val="00814D51"/>
    <w:rsid w:val="00815C33"/>
    <w:rsid w:val="00815EB0"/>
    <w:rsid w:val="008164B1"/>
    <w:rsid w:val="00816AC4"/>
    <w:rsid w:val="00822228"/>
    <w:rsid w:val="00822FC5"/>
    <w:rsid w:val="008244EB"/>
    <w:rsid w:val="008246E2"/>
    <w:rsid w:val="00825B30"/>
    <w:rsid w:val="00825C06"/>
    <w:rsid w:val="008264F9"/>
    <w:rsid w:val="0082690D"/>
    <w:rsid w:val="00826AD1"/>
    <w:rsid w:val="008279ED"/>
    <w:rsid w:val="00827C83"/>
    <w:rsid w:val="00830139"/>
    <w:rsid w:val="00830301"/>
    <w:rsid w:val="00830571"/>
    <w:rsid w:val="00830A10"/>
    <w:rsid w:val="00831CCF"/>
    <w:rsid w:val="00831F26"/>
    <w:rsid w:val="00832360"/>
    <w:rsid w:val="00832913"/>
    <w:rsid w:val="0083304F"/>
    <w:rsid w:val="00833234"/>
    <w:rsid w:val="0083484A"/>
    <w:rsid w:val="00834C81"/>
    <w:rsid w:val="008357FE"/>
    <w:rsid w:val="00836F01"/>
    <w:rsid w:val="00837510"/>
    <w:rsid w:val="00837624"/>
    <w:rsid w:val="00837EA1"/>
    <w:rsid w:val="00837F22"/>
    <w:rsid w:val="00840999"/>
    <w:rsid w:val="008420FF"/>
    <w:rsid w:val="00842A16"/>
    <w:rsid w:val="00843102"/>
    <w:rsid w:val="008432A9"/>
    <w:rsid w:val="00843782"/>
    <w:rsid w:val="00843EC1"/>
    <w:rsid w:val="00843F4B"/>
    <w:rsid w:val="008441D8"/>
    <w:rsid w:val="00844333"/>
    <w:rsid w:val="00844A39"/>
    <w:rsid w:val="00845698"/>
    <w:rsid w:val="008457BA"/>
    <w:rsid w:val="008457FD"/>
    <w:rsid w:val="008461C1"/>
    <w:rsid w:val="00846361"/>
    <w:rsid w:val="00850126"/>
    <w:rsid w:val="00850590"/>
    <w:rsid w:val="00852510"/>
    <w:rsid w:val="00852700"/>
    <w:rsid w:val="00852A15"/>
    <w:rsid w:val="00853B99"/>
    <w:rsid w:val="0085431B"/>
    <w:rsid w:val="00854AF9"/>
    <w:rsid w:val="00855365"/>
    <w:rsid w:val="008563B1"/>
    <w:rsid w:val="008568D7"/>
    <w:rsid w:val="00856D0A"/>
    <w:rsid w:val="00856D24"/>
    <w:rsid w:val="0086022F"/>
    <w:rsid w:val="0086067B"/>
    <w:rsid w:val="00860846"/>
    <w:rsid w:val="00861041"/>
    <w:rsid w:val="00861202"/>
    <w:rsid w:val="0086190F"/>
    <w:rsid w:val="00861C82"/>
    <w:rsid w:val="00862564"/>
    <w:rsid w:val="008625DB"/>
    <w:rsid w:val="008625F8"/>
    <w:rsid w:val="00862A08"/>
    <w:rsid w:val="0086350E"/>
    <w:rsid w:val="00863BCC"/>
    <w:rsid w:val="00863E24"/>
    <w:rsid w:val="008642AB"/>
    <w:rsid w:val="00864939"/>
    <w:rsid w:val="00865C11"/>
    <w:rsid w:val="008661F1"/>
    <w:rsid w:val="00866983"/>
    <w:rsid w:val="00866A3A"/>
    <w:rsid w:val="00866DE5"/>
    <w:rsid w:val="0086785E"/>
    <w:rsid w:val="0086797E"/>
    <w:rsid w:val="00867CDC"/>
    <w:rsid w:val="00867E56"/>
    <w:rsid w:val="00872E5A"/>
    <w:rsid w:val="008730FC"/>
    <w:rsid w:val="008740CD"/>
    <w:rsid w:val="00875463"/>
    <w:rsid w:val="0087579B"/>
    <w:rsid w:val="0087630B"/>
    <w:rsid w:val="00881C1E"/>
    <w:rsid w:val="00881CB4"/>
    <w:rsid w:val="00882DE9"/>
    <w:rsid w:val="00883CD6"/>
    <w:rsid w:val="00884ECE"/>
    <w:rsid w:val="00885551"/>
    <w:rsid w:val="008856EF"/>
    <w:rsid w:val="00885B3E"/>
    <w:rsid w:val="008860F7"/>
    <w:rsid w:val="00886459"/>
    <w:rsid w:val="0088686D"/>
    <w:rsid w:val="008870B4"/>
    <w:rsid w:val="00887794"/>
    <w:rsid w:val="00887A2A"/>
    <w:rsid w:val="00890117"/>
    <w:rsid w:val="008905C1"/>
    <w:rsid w:val="00890605"/>
    <w:rsid w:val="00890BA7"/>
    <w:rsid w:val="00890D5D"/>
    <w:rsid w:val="0089192D"/>
    <w:rsid w:val="00891AF7"/>
    <w:rsid w:val="008922EC"/>
    <w:rsid w:val="00892D10"/>
    <w:rsid w:val="008933DF"/>
    <w:rsid w:val="00893A75"/>
    <w:rsid w:val="00893BBD"/>
    <w:rsid w:val="00893FDE"/>
    <w:rsid w:val="0089438D"/>
    <w:rsid w:val="008946AE"/>
    <w:rsid w:val="00894C82"/>
    <w:rsid w:val="00895F44"/>
    <w:rsid w:val="008A0874"/>
    <w:rsid w:val="008A253A"/>
    <w:rsid w:val="008A2AE3"/>
    <w:rsid w:val="008A4BFA"/>
    <w:rsid w:val="008A56E2"/>
    <w:rsid w:val="008A5AC7"/>
    <w:rsid w:val="008A5CD1"/>
    <w:rsid w:val="008A5F3F"/>
    <w:rsid w:val="008A66A3"/>
    <w:rsid w:val="008A7240"/>
    <w:rsid w:val="008A739B"/>
    <w:rsid w:val="008A7941"/>
    <w:rsid w:val="008B15DF"/>
    <w:rsid w:val="008B1A30"/>
    <w:rsid w:val="008B1E7F"/>
    <w:rsid w:val="008B2C2F"/>
    <w:rsid w:val="008B4781"/>
    <w:rsid w:val="008B5033"/>
    <w:rsid w:val="008B5611"/>
    <w:rsid w:val="008B5EF4"/>
    <w:rsid w:val="008B6AB7"/>
    <w:rsid w:val="008B6F6E"/>
    <w:rsid w:val="008B73AC"/>
    <w:rsid w:val="008B7694"/>
    <w:rsid w:val="008B7FA1"/>
    <w:rsid w:val="008C0A0B"/>
    <w:rsid w:val="008C0BC5"/>
    <w:rsid w:val="008C0EDE"/>
    <w:rsid w:val="008C16E8"/>
    <w:rsid w:val="008C1737"/>
    <w:rsid w:val="008C274D"/>
    <w:rsid w:val="008C2A6F"/>
    <w:rsid w:val="008C2C24"/>
    <w:rsid w:val="008C2DBE"/>
    <w:rsid w:val="008C32EB"/>
    <w:rsid w:val="008C34AE"/>
    <w:rsid w:val="008C3A9F"/>
    <w:rsid w:val="008C3DE7"/>
    <w:rsid w:val="008C41B0"/>
    <w:rsid w:val="008C4F6B"/>
    <w:rsid w:val="008C50BE"/>
    <w:rsid w:val="008C736A"/>
    <w:rsid w:val="008C75BC"/>
    <w:rsid w:val="008C7D24"/>
    <w:rsid w:val="008D1B8E"/>
    <w:rsid w:val="008D2346"/>
    <w:rsid w:val="008D2400"/>
    <w:rsid w:val="008D2C09"/>
    <w:rsid w:val="008D3777"/>
    <w:rsid w:val="008D4EAC"/>
    <w:rsid w:val="008D4F74"/>
    <w:rsid w:val="008D630C"/>
    <w:rsid w:val="008D6894"/>
    <w:rsid w:val="008D7F4C"/>
    <w:rsid w:val="008E090A"/>
    <w:rsid w:val="008E0988"/>
    <w:rsid w:val="008E0F5E"/>
    <w:rsid w:val="008E1345"/>
    <w:rsid w:val="008E2D37"/>
    <w:rsid w:val="008E3376"/>
    <w:rsid w:val="008E408C"/>
    <w:rsid w:val="008E426F"/>
    <w:rsid w:val="008E449B"/>
    <w:rsid w:val="008E5D95"/>
    <w:rsid w:val="008E62A0"/>
    <w:rsid w:val="008E68FF"/>
    <w:rsid w:val="008F0855"/>
    <w:rsid w:val="008F0D02"/>
    <w:rsid w:val="008F1331"/>
    <w:rsid w:val="008F1F31"/>
    <w:rsid w:val="008F2A3F"/>
    <w:rsid w:val="008F2AEC"/>
    <w:rsid w:val="008F2CEC"/>
    <w:rsid w:val="008F3F79"/>
    <w:rsid w:val="008F496B"/>
    <w:rsid w:val="008F4B0D"/>
    <w:rsid w:val="008F5015"/>
    <w:rsid w:val="008F5581"/>
    <w:rsid w:val="008F57B2"/>
    <w:rsid w:val="008F6B1C"/>
    <w:rsid w:val="008F714D"/>
    <w:rsid w:val="008F76DF"/>
    <w:rsid w:val="00901585"/>
    <w:rsid w:val="0090213A"/>
    <w:rsid w:val="00902346"/>
    <w:rsid w:val="009029CC"/>
    <w:rsid w:val="00902D8F"/>
    <w:rsid w:val="00903191"/>
    <w:rsid w:val="00903B26"/>
    <w:rsid w:val="00904205"/>
    <w:rsid w:val="00904C45"/>
    <w:rsid w:val="00904C4D"/>
    <w:rsid w:val="00905953"/>
    <w:rsid w:val="009063EF"/>
    <w:rsid w:val="0090696E"/>
    <w:rsid w:val="009072E4"/>
    <w:rsid w:val="00907FC7"/>
    <w:rsid w:val="0091090A"/>
    <w:rsid w:val="00910A3F"/>
    <w:rsid w:val="00911087"/>
    <w:rsid w:val="0091294A"/>
    <w:rsid w:val="0091332A"/>
    <w:rsid w:val="00913587"/>
    <w:rsid w:val="0091365C"/>
    <w:rsid w:val="00913B85"/>
    <w:rsid w:val="0091434D"/>
    <w:rsid w:val="00914728"/>
    <w:rsid w:val="00914735"/>
    <w:rsid w:val="00915097"/>
    <w:rsid w:val="00915712"/>
    <w:rsid w:val="00915CE6"/>
    <w:rsid w:val="0091720B"/>
    <w:rsid w:val="009172F9"/>
    <w:rsid w:val="00917E21"/>
    <w:rsid w:val="0092018E"/>
    <w:rsid w:val="00920474"/>
    <w:rsid w:val="0092058D"/>
    <w:rsid w:val="00921859"/>
    <w:rsid w:val="00921BF6"/>
    <w:rsid w:val="00922D2F"/>
    <w:rsid w:val="00923059"/>
    <w:rsid w:val="00923704"/>
    <w:rsid w:val="00923BA3"/>
    <w:rsid w:val="00923BC2"/>
    <w:rsid w:val="009240F4"/>
    <w:rsid w:val="00924F9D"/>
    <w:rsid w:val="0092533B"/>
    <w:rsid w:val="00925E25"/>
    <w:rsid w:val="00925F17"/>
    <w:rsid w:val="009261D6"/>
    <w:rsid w:val="00926480"/>
    <w:rsid w:val="00927134"/>
    <w:rsid w:val="009272EA"/>
    <w:rsid w:val="009273D5"/>
    <w:rsid w:val="00927C7A"/>
    <w:rsid w:val="00931970"/>
    <w:rsid w:val="00931F34"/>
    <w:rsid w:val="00932269"/>
    <w:rsid w:val="00934919"/>
    <w:rsid w:val="00934F47"/>
    <w:rsid w:val="00936C5D"/>
    <w:rsid w:val="00936FDB"/>
    <w:rsid w:val="00937339"/>
    <w:rsid w:val="00937FDE"/>
    <w:rsid w:val="00940867"/>
    <w:rsid w:val="0094166A"/>
    <w:rsid w:val="00941D89"/>
    <w:rsid w:val="009434D8"/>
    <w:rsid w:val="00943CEF"/>
    <w:rsid w:val="00944C14"/>
    <w:rsid w:val="00944DDC"/>
    <w:rsid w:val="0094644E"/>
    <w:rsid w:val="00946AF4"/>
    <w:rsid w:val="00946DD4"/>
    <w:rsid w:val="00946E24"/>
    <w:rsid w:val="00950054"/>
    <w:rsid w:val="009506C4"/>
    <w:rsid w:val="009507D7"/>
    <w:rsid w:val="00950CFA"/>
    <w:rsid w:val="00951C21"/>
    <w:rsid w:val="009525F4"/>
    <w:rsid w:val="009535FB"/>
    <w:rsid w:val="00953EBE"/>
    <w:rsid w:val="00954AB5"/>
    <w:rsid w:val="009551EE"/>
    <w:rsid w:val="00955353"/>
    <w:rsid w:val="00955A87"/>
    <w:rsid w:val="00955E76"/>
    <w:rsid w:val="009574C0"/>
    <w:rsid w:val="00962896"/>
    <w:rsid w:val="009637EF"/>
    <w:rsid w:val="00963C5D"/>
    <w:rsid w:val="00963D34"/>
    <w:rsid w:val="00964472"/>
    <w:rsid w:val="00965FD8"/>
    <w:rsid w:val="009660D6"/>
    <w:rsid w:val="00966160"/>
    <w:rsid w:val="009661BB"/>
    <w:rsid w:val="00966BFE"/>
    <w:rsid w:val="00966D7B"/>
    <w:rsid w:val="00967AED"/>
    <w:rsid w:val="00967F85"/>
    <w:rsid w:val="00970ED4"/>
    <w:rsid w:val="0097170D"/>
    <w:rsid w:val="00971A5B"/>
    <w:rsid w:val="00971C91"/>
    <w:rsid w:val="0097234A"/>
    <w:rsid w:val="00972C83"/>
    <w:rsid w:val="0097345D"/>
    <w:rsid w:val="009735AC"/>
    <w:rsid w:val="0097421D"/>
    <w:rsid w:val="00974D26"/>
    <w:rsid w:val="00975FED"/>
    <w:rsid w:val="00976286"/>
    <w:rsid w:val="00976A85"/>
    <w:rsid w:val="00976AC8"/>
    <w:rsid w:val="00976B02"/>
    <w:rsid w:val="00976E22"/>
    <w:rsid w:val="00976E64"/>
    <w:rsid w:val="00977BD0"/>
    <w:rsid w:val="0098022A"/>
    <w:rsid w:val="00980571"/>
    <w:rsid w:val="009809F7"/>
    <w:rsid w:val="00980C40"/>
    <w:rsid w:val="009813AF"/>
    <w:rsid w:val="00983E1E"/>
    <w:rsid w:val="00984863"/>
    <w:rsid w:val="0098509E"/>
    <w:rsid w:val="00985E6F"/>
    <w:rsid w:val="00986706"/>
    <w:rsid w:val="009871E1"/>
    <w:rsid w:val="009873DC"/>
    <w:rsid w:val="00987A39"/>
    <w:rsid w:val="00987AB3"/>
    <w:rsid w:val="009901AA"/>
    <w:rsid w:val="009901E3"/>
    <w:rsid w:val="009903A9"/>
    <w:rsid w:val="00990FE5"/>
    <w:rsid w:val="009917B8"/>
    <w:rsid w:val="00992A71"/>
    <w:rsid w:val="009933EB"/>
    <w:rsid w:val="00993C8D"/>
    <w:rsid w:val="00994459"/>
    <w:rsid w:val="00994580"/>
    <w:rsid w:val="00994815"/>
    <w:rsid w:val="0099494E"/>
    <w:rsid w:val="00996A24"/>
    <w:rsid w:val="00996B27"/>
    <w:rsid w:val="00997537"/>
    <w:rsid w:val="00997C94"/>
    <w:rsid w:val="00997C9D"/>
    <w:rsid w:val="00997FB3"/>
    <w:rsid w:val="009A036E"/>
    <w:rsid w:val="009A0FB4"/>
    <w:rsid w:val="009A19C9"/>
    <w:rsid w:val="009A1CB0"/>
    <w:rsid w:val="009A44C3"/>
    <w:rsid w:val="009A45FA"/>
    <w:rsid w:val="009A599E"/>
    <w:rsid w:val="009A5C10"/>
    <w:rsid w:val="009A6E3A"/>
    <w:rsid w:val="009A7E81"/>
    <w:rsid w:val="009B0331"/>
    <w:rsid w:val="009B0CBE"/>
    <w:rsid w:val="009B0DA3"/>
    <w:rsid w:val="009B2445"/>
    <w:rsid w:val="009B253B"/>
    <w:rsid w:val="009B301B"/>
    <w:rsid w:val="009B50FD"/>
    <w:rsid w:val="009B55DB"/>
    <w:rsid w:val="009B56DE"/>
    <w:rsid w:val="009B61C0"/>
    <w:rsid w:val="009B68C6"/>
    <w:rsid w:val="009B7AE9"/>
    <w:rsid w:val="009C0477"/>
    <w:rsid w:val="009C0C0D"/>
    <w:rsid w:val="009C32F3"/>
    <w:rsid w:val="009C4D4E"/>
    <w:rsid w:val="009C4DAE"/>
    <w:rsid w:val="009C5C9E"/>
    <w:rsid w:val="009C600F"/>
    <w:rsid w:val="009C744D"/>
    <w:rsid w:val="009C7E92"/>
    <w:rsid w:val="009D01DE"/>
    <w:rsid w:val="009D1C36"/>
    <w:rsid w:val="009D2714"/>
    <w:rsid w:val="009D3DC1"/>
    <w:rsid w:val="009D60EB"/>
    <w:rsid w:val="009D6B23"/>
    <w:rsid w:val="009D6FA2"/>
    <w:rsid w:val="009D7273"/>
    <w:rsid w:val="009D78FB"/>
    <w:rsid w:val="009D7BE7"/>
    <w:rsid w:val="009D7C0B"/>
    <w:rsid w:val="009D7D89"/>
    <w:rsid w:val="009E0BD3"/>
    <w:rsid w:val="009E15E8"/>
    <w:rsid w:val="009E1D99"/>
    <w:rsid w:val="009E1ED5"/>
    <w:rsid w:val="009E2304"/>
    <w:rsid w:val="009E29CB"/>
    <w:rsid w:val="009E2AC1"/>
    <w:rsid w:val="009E2EA6"/>
    <w:rsid w:val="009E3EED"/>
    <w:rsid w:val="009E461F"/>
    <w:rsid w:val="009E4B4E"/>
    <w:rsid w:val="009E5DA5"/>
    <w:rsid w:val="009E7C1F"/>
    <w:rsid w:val="009F0426"/>
    <w:rsid w:val="009F0779"/>
    <w:rsid w:val="009F084D"/>
    <w:rsid w:val="009F0A2D"/>
    <w:rsid w:val="009F244E"/>
    <w:rsid w:val="009F3B5C"/>
    <w:rsid w:val="009F4B48"/>
    <w:rsid w:val="009F4F5D"/>
    <w:rsid w:val="009F4FE6"/>
    <w:rsid w:val="009F5B65"/>
    <w:rsid w:val="009F65D1"/>
    <w:rsid w:val="009F717C"/>
    <w:rsid w:val="00A00B0B"/>
    <w:rsid w:val="00A00F8E"/>
    <w:rsid w:val="00A01405"/>
    <w:rsid w:val="00A0190B"/>
    <w:rsid w:val="00A019E1"/>
    <w:rsid w:val="00A01FD9"/>
    <w:rsid w:val="00A0299D"/>
    <w:rsid w:val="00A029AD"/>
    <w:rsid w:val="00A03B16"/>
    <w:rsid w:val="00A05AF8"/>
    <w:rsid w:val="00A05C35"/>
    <w:rsid w:val="00A05D50"/>
    <w:rsid w:val="00A07573"/>
    <w:rsid w:val="00A076B5"/>
    <w:rsid w:val="00A100C5"/>
    <w:rsid w:val="00A10341"/>
    <w:rsid w:val="00A10381"/>
    <w:rsid w:val="00A10C33"/>
    <w:rsid w:val="00A11ACD"/>
    <w:rsid w:val="00A11FBD"/>
    <w:rsid w:val="00A12C3E"/>
    <w:rsid w:val="00A13186"/>
    <w:rsid w:val="00A13513"/>
    <w:rsid w:val="00A14B12"/>
    <w:rsid w:val="00A14CE2"/>
    <w:rsid w:val="00A14D1C"/>
    <w:rsid w:val="00A14F41"/>
    <w:rsid w:val="00A15744"/>
    <w:rsid w:val="00A16C26"/>
    <w:rsid w:val="00A17DAE"/>
    <w:rsid w:val="00A20029"/>
    <w:rsid w:val="00A20087"/>
    <w:rsid w:val="00A218A5"/>
    <w:rsid w:val="00A2255B"/>
    <w:rsid w:val="00A22619"/>
    <w:rsid w:val="00A2293D"/>
    <w:rsid w:val="00A2296F"/>
    <w:rsid w:val="00A22C25"/>
    <w:rsid w:val="00A23FAE"/>
    <w:rsid w:val="00A246A0"/>
    <w:rsid w:val="00A24E25"/>
    <w:rsid w:val="00A24FC2"/>
    <w:rsid w:val="00A254F4"/>
    <w:rsid w:val="00A26E45"/>
    <w:rsid w:val="00A277E5"/>
    <w:rsid w:val="00A27EC8"/>
    <w:rsid w:val="00A3002C"/>
    <w:rsid w:val="00A300E2"/>
    <w:rsid w:val="00A302BC"/>
    <w:rsid w:val="00A30630"/>
    <w:rsid w:val="00A30AB9"/>
    <w:rsid w:val="00A30D67"/>
    <w:rsid w:val="00A312D7"/>
    <w:rsid w:val="00A331E4"/>
    <w:rsid w:val="00A33613"/>
    <w:rsid w:val="00A33B9D"/>
    <w:rsid w:val="00A33CCE"/>
    <w:rsid w:val="00A33D43"/>
    <w:rsid w:val="00A33F32"/>
    <w:rsid w:val="00A3588C"/>
    <w:rsid w:val="00A3697B"/>
    <w:rsid w:val="00A37612"/>
    <w:rsid w:val="00A37D52"/>
    <w:rsid w:val="00A41A95"/>
    <w:rsid w:val="00A42006"/>
    <w:rsid w:val="00A4243A"/>
    <w:rsid w:val="00A4284C"/>
    <w:rsid w:val="00A438A2"/>
    <w:rsid w:val="00A44A93"/>
    <w:rsid w:val="00A44B18"/>
    <w:rsid w:val="00A450B3"/>
    <w:rsid w:val="00A45ADA"/>
    <w:rsid w:val="00A46AFC"/>
    <w:rsid w:val="00A47157"/>
    <w:rsid w:val="00A51EB8"/>
    <w:rsid w:val="00A5208E"/>
    <w:rsid w:val="00A52E6C"/>
    <w:rsid w:val="00A531DD"/>
    <w:rsid w:val="00A53296"/>
    <w:rsid w:val="00A53864"/>
    <w:rsid w:val="00A54896"/>
    <w:rsid w:val="00A55607"/>
    <w:rsid w:val="00A5596E"/>
    <w:rsid w:val="00A563AD"/>
    <w:rsid w:val="00A56989"/>
    <w:rsid w:val="00A576CD"/>
    <w:rsid w:val="00A579D4"/>
    <w:rsid w:val="00A60439"/>
    <w:rsid w:val="00A60ACC"/>
    <w:rsid w:val="00A60E28"/>
    <w:rsid w:val="00A6120D"/>
    <w:rsid w:val="00A628F2"/>
    <w:rsid w:val="00A6530D"/>
    <w:rsid w:val="00A65A36"/>
    <w:rsid w:val="00A66784"/>
    <w:rsid w:val="00A667F0"/>
    <w:rsid w:val="00A67126"/>
    <w:rsid w:val="00A67D39"/>
    <w:rsid w:val="00A7182F"/>
    <w:rsid w:val="00A71D48"/>
    <w:rsid w:val="00A71F35"/>
    <w:rsid w:val="00A71F66"/>
    <w:rsid w:val="00A72739"/>
    <w:rsid w:val="00A727B2"/>
    <w:rsid w:val="00A73647"/>
    <w:rsid w:val="00A73885"/>
    <w:rsid w:val="00A73E8A"/>
    <w:rsid w:val="00A755D0"/>
    <w:rsid w:val="00A80D58"/>
    <w:rsid w:val="00A8154C"/>
    <w:rsid w:val="00A819C1"/>
    <w:rsid w:val="00A8298F"/>
    <w:rsid w:val="00A846EE"/>
    <w:rsid w:val="00A84D33"/>
    <w:rsid w:val="00A853A4"/>
    <w:rsid w:val="00A863B2"/>
    <w:rsid w:val="00A8641A"/>
    <w:rsid w:val="00A86E4F"/>
    <w:rsid w:val="00A8723C"/>
    <w:rsid w:val="00A8739A"/>
    <w:rsid w:val="00A875AE"/>
    <w:rsid w:val="00A87C56"/>
    <w:rsid w:val="00A87CA1"/>
    <w:rsid w:val="00A87FAC"/>
    <w:rsid w:val="00A913D5"/>
    <w:rsid w:val="00A91944"/>
    <w:rsid w:val="00A927CE"/>
    <w:rsid w:val="00A933D2"/>
    <w:rsid w:val="00A939AE"/>
    <w:rsid w:val="00A93A1A"/>
    <w:rsid w:val="00A940E4"/>
    <w:rsid w:val="00A964F7"/>
    <w:rsid w:val="00A96DF7"/>
    <w:rsid w:val="00AA0271"/>
    <w:rsid w:val="00AA273D"/>
    <w:rsid w:val="00AA2782"/>
    <w:rsid w:val="00AA28FE"/>
    <w:rsid w:val="00AA2C5C"/>
    <w:rsid w:val="00AA4717"/>
    <w:rsid w:val="00AA4E68"/>
    <w:rsid w:val="00AA5147"/>
    <w:rsid w:val="00AA51BD"/>
    <w:rsid w:val="00AA5220"/>
    <w:rsid w:val="00AA53B3"/>
    <w:rsid w:val="00AA5A11"/>
    <w:rsid w:val="00AA5ED3"/>
    <w:rsid w:val="00AA647F"/>
    <w:rsid w:val="00AA7354"/>
    <w:rsid w:val="00AA7638"/>
    <w:rsid w:val="00AA7A5B"/>
    <w:rsid w:val="00AB0F60"/>
    <w:rsid w:val="00AB0FDC"/>
    <w:rsid w:val="00AB144C"/>
    <w:rsid w:val="00AB2715"/>
    <w:rsid w:val="00AB3117"/>
    <w:rsid w:val="00AB45E2"/>
    <w:rsid w:val="00AB47E6"/>
    <w:rsid w:val="00AB4A2F"/>
    <w:rsid w:val="00AB5059"/>
    <w:rsid w:val="00AB5391"/>
    <w:rsid w:val="00AB5470"/>
    <w:rsid w:val="00AB5634"/>
    <w:rsid w:val="00AB59E8"/>
    <w:rsid w:val="00AB5B21"/>
    <w:rsid w:val="00AB6221"/>
    <w:rsid w:val="00AB64E0"/>
    <w:rsid w:val="00AB6632"/>
    <w:rsid w:val="00AB68B8"/>
    <w:rsid w:val="00AB75F1"/>
    <w:rsid w:val="00AB77F4"/>
    <w:rsid w:val="00AC1445"/>
    <w:rsid w:val="00AC1B12"/>
    <w:rsid w:val="00AC2334"/>
    <w:rsid w:val="00AC293F"/>
    <w:rsid w:val="00AC3197"/>
    <w:rsid w:val="00AC37CB"/>
    <w:rsid w:val="00AC3CF0"/>
    <w:rsid w:val="00AC3D53"/>
    <w:rsid w:val="00AC43F5"/>
    <w:rsid w:val="00AC44D8"/>
    <w:rsid w:val="00AC46AF"/>
    <w:rsid w:val="00AC575D"/>
    <w:rsid w:val="00AC6C95"/>
    <w:rsid w:val="00AC6C9C"/>
    <w:rsid w:val="00AC7624"/>
    <w:rsid w:val="00AC7729"/>
    <w:rsid w:val="00AC7742"/>
    <w:rsid w:val="00AD2F5A"/>
    <w:rsid w:val="00AD31E8"/>
    <w:rsid w:val="00AD31F5"/>
    <w:rsid w:val="00AD369C"/>
    <w:rsid w:val="00AD3740"/>
    <w:rsid w:val="00AD38D9"/>
    <w:rsid w:val="00AD3C52"/>
    <w:rsid w:val="00AD4271"/>
    <w:rsid w:val="00AD4350"/>
    <w:rsid w:val="00AD5C20"/>
    <w:rsid w:val="00AE011A"/>
    <w:rsid w:val="00AE0628"/>
    <w:rsid w:val="00AE0CBB"/>
    <w:rsid w:val="00AE0F8E"/>
    <w:rsid w:val="00AE1B33"/>
    <w:rsid w:val="00AE2BE2"/>
    <w:rsid w:val="00AE2D4A"/>
    <w:rsid w:val="00AE3E10"/>
    <w:rsid w:val="00AE3F5A"/>
    <w:rsid w:val="00AE441A"/>
    <w:rsid w:val="00AE5380"/>
    <w:rsid w:val="00AE54BA"/>
    <w:rsid w:val="00AE6308"/>
    <w:rsid w:val="00AE6B0A"/>
    <w:rsid w:val="00AE7AD5"/>
    <w:rsid w:val="00AE7D15"/>
    <w:rsid w:val="00AF0D83"/>
    <w:rsid w:val="00AF17A0"/>
    <w:rsid w:val="00AF1F95"/>
    <w:rsid w:val="00AF2EC4"/>
    <w:rsid w:val="00AF347D"/>
    <w:rsid w:val="00AF3D0E"/>
    <w:rsid w:val="00AF4366"/>
    <w:rsid w:val="00AF46FB"/>
    <w:rsid w:val="00AF4BB3"/>
    <w:rsid w:val="00AF4C5C"/>
    <w:rsid w:val="00AF717D"/>
    <w:rsid w:val="00B004AE"/>
    <w:rsid w:val="00B013E6"/>
    <w:rsid w:val="00B02858"/>
    <w:rsid w:val="00B02C78"/>
    <w:rsid w:val="00B02DB0"/>
    <w:rsid w:val="00B032EC"/>
    <w:rsid w:val="00B03ADD"/>
    <w:rsid w:val="00B04F18"/>
    <w:rsid w:val="00B05A7F"/>
    <w:rsid w:val="00B05C54"/>
    <w:rsid w:val="00B05D55"/>
    <w:rsid w:val="00B071AA"/>
    <w:rsid w:val="00B0761C"/>
    <w:rsid w:val="00B079B9"/>
    <w:rsid w:val="00B07CFF"/>
    <w:rsid w:val="00B103A6"/>
    <w:rsid w:val="00B10B19"/>
    <w:rsid w:val="00B10DA1"/>
    <w:rsid w:val="00B10F34"/>
    <w:rsid w:val="00B110D4"/>
    <w:rsid w:val="00B113EF"/>
    <w:rsid w:val="00B1149D"/>
    <w:rsid w:val="00B1185C"/>
    <w:rsid w:val="00B11A7A"/>
    <w:rsid w:val="00B11CCF"/>
    <w:rsid w:val="00B12886"/>
    <w:rsid w:val="00B12C7B"/>
    <w:rsid w:val="00B14066"/>
    <w:rsid w:val="00B142C8"/>
    <w:rsid w:val="00B1449B"/>
    <w:rsid w:val="00B1455E"/>
    <w:rsid w:val="00B163CE"/>
    <w:rsid w:val="00B17FC6"/>
    <w:rsid w:val="00B207FE"/>
    <w:rsid w:val="00B20BBA"/>
    <w:rsid w:val="00B2120B"/>
    <w:rsid w:val="00B21363"/>
    <w:rsid w:val="00B224B8"/>
    <w:rsid w:val="00B22B94"/>
    <w:rsid w:val="00B22C18"/>
    <w:rsid w:val="00B24108"/>
    <w:rsid w:val="00B24112"/>
    <w:rsid w:val="00B250E7"/>
    <w:rsid w:val="00B259DA"/>
    <w:rsid w:val="00B25A5E"/>
    <w:rsid w:val="00B26642"/>
    <w:rsid w:val="00B2678F"/>
    <w:rsid w:val="00B278D8"/>
    <w:rsid w:val="00B300BA"/>
    <w:rsid w:val="00B317F1"/>
    <w:rsid w:val="00B32497"/>
    <w:rsid w:val="00B33159"/>
    <w:rsid w:val="00B33E0B"/>
    <w:rsid w:val="00B340D3"/>
    <w:rsid w:val="00B345BD"/>
    <w:rsid w:val="00B37C3F"/>
    <w:rsid w:val="00B4044F"/>
    <w:rsid w:val="00B40E7B"/>
    <w:rsid w:val="00B41886"/>
    <w:rsid w:val="00B4231E"/>
    <w:rsid w:val="00B42898"/>
    <w:rsid w:val="00B42F4C"/>
    <w:rsid w:val="00B42F8F"/>
    <w:rsid w:val="00B4423A"/>
    <w:rsid w:val="00B45490"/>
    <w:rsid w:val="00B45503"/>
    <w:rsid w:val="00B455C7"/>
    <w:rsid w:val="00B4670D"/>
    <w:rsid w:val="00B47BD1"/>
    <w:rsid w:val="00B47E33"/>
    <w:rsid w:val="00B5027B"/>
    <w:rsid w:val="00B50AE9"/>
    <w:rsid w:val="00B5204A"/>
    <w:rsid w:val="00B520CD"/>
    <w:rsid w:val="00B528E7"/>
    <w:rsid w:val="00B5346B"/>
    <w:rsid w:val="00B538B5"/>
    <w:rsid w:val="00B53D05"/>
    <w:rsid w:val="00B53E7C"/>
    <w:rsid w:val="00B53FB5"/>
    <w:rsid w:val="00B54279"/>
    <w:rsid w:val="00B54D24"/>
    <w:rsid w:val="00B563F5"/>
    <w:rsid w:val="00B56741"/>
    <w:rsid w:val="00B56D44"/>
    <w:rsid w:val="00B57677"/>
    <w:rsid w:val="00B579EF"/>
    <w:rsid w:val="00B60C72"/>
    <w:rsid w:val="00B616D0"/>
    <w:rsid w:val="00B61992"/>
    <w:rsid w:val="00B61EEB"/>
    <w:rsid w:val="00B628C9"/>
    <w:rsid w:val="00B6293B"/>
    <w:rsid w:val="00B62D8C"/>
    <w:rsid w:val="00B63F6A"/>
    <w:rsid w:val="00B6449A"/>
    <w:rsid w:val="00B6540C"/>
    <w:rsid w:val="00B65B6B"/>
    <w:rsid w:val="00B65BEC"/>
    <w:rsid w:val="00B65DF1"/>
    <w:rsid w:val="00B665FE"/>
    <w:rsid w:val="00B668CB"/>
    <w:rsid w:val="00B67168"/>
    <w:rsid w:val="00B67CC7"/>
    <w:rsid w:val="00B67D0D"/>
    <w:rsid w:val="00B70EAB"/>
    <w:rsid w:val="00B71B24"/>
    <w:rsid w:val="00B71EF6"/>
    <w:rsid w:val="00B72918"/>
    <w:rsid w:val="00B73C4C"/>
    <w:rsid w:val="00B73E6C"/>
    <w:rsid w:val="00B745D3"/>
    <w:rsid w:val="00B74A3E"/>
    <w:rsid w:val="00B74A46"/>
    <w:rsid w:val="00B74C33"/>
    <w:rsid w:val="00B779F1"/>
    <w:rsid w:val="00B80756"/>
    <w:rsid w:val="00B80CED"/>
    <w:rsid w:val="00B80E25"/>
    <w:rsid w:val="00B80E87"/>
    <w:rsid w:val="00B815C9"/>
    <w:rsid w:val="00B82854"/>
    <w:rsid w:val="00B82F77"/>
    <w:rsid w:val="00B832BD"/>
    <w:rsid w:val="00B83D34"/>
    <w:rsid w:val="00B846A4"/>
    <w:rsid w:val="00B85842"/>
    <w:rsid w:val="00B8667C"/>
    <w:rsid w:val="00B874DA"/>
    <w:rsid w:val="00B87E16"/>
    <w:rsid w:val="00B90269"/>
    <w:rsid w:val="00B91255"/>
    <w:rsid w:val="00B920DC"/>
    <w:rsid w:val="00B92689"/>
    <w:rsid w:val="00B92F37"/>
    <w:rsid w:val="00B93572"/>
    <w:rsid w:val="00B94FE6"/>
    <w:rsid w:val="00B9621D"/>
    <w:rsid w:val="00B96567"/>
    <w:rsid w:val="00B96808"/>
    <w:rsid w:val="00B96D79"/>
    <w:rsid w:val="00B976A9"/>
    <w:rsid w:val="00B97AD0"/>
    <w:rsid w:val="00B97F64"/>
    <w:rsid w:val="00BA0ABB"/>
    <w:rsid w:val="00BA186A"/>
    <w:rsid w:val="00BA195B"/>
    <w:rsid w:val="00BA2DBC"/>
    <w:rsid w:val="00BA355D"/>
    <w:rsid w:val="00BA4CC3"/>
    <w:rsid w:val="00BA669C"/>
    <w:rsid w:val="00BA7B3A"/>
    <w:rsid w:val="00BA7D13"/>
    <w:rsid w:val="00BA7E54"/>
    <w:rsid w:val="00BA7F6A"/>
    <w:rsid w:val="00BB04CF"/>
    <w:rsid w:val="00BB0E25"/>
    <w:rsid w:val="00BB17CE"/>
    <w:rsid w:val="00BB1A0B"/>
    <w:rsid w:val="00BB2A9A"/>
    <w:rsid w:val="00BB33DB"/>
    <w:rsid w:val="00BB3C94"/>
    <w:rsid w:val="00BB5C34"/>
    <w:rsid w:val="00BB5CD6"/>
    <w:rsid w:val="00BB671E"/>
    <w:rsid w:val="00BB76F8"/>
    <w:rsid w:val="00BB77E9"/>
    <w:rsid w:val="00BB7881"/>
    <w:rsid w:val="00BC07FD"/>
    <w:rsid w:val="00BC1725"/>
    <w:rsid w:val="00BC1CA2"/>
    <w:rsid w:val="00BC1E90"/>
    <w:rsid w:val="00BC2708"/>
    <w:rsid w:val="00BC27B7"/>
    <w:rsid w:val="00BC2B05"/>
    <w:rsid w:val="00BC36E9"/>
    <w:rsid w:val="00BC3BA6"/>
    <w:rsid w:val="00BC41EF"/>
    <w:rsid w:val="00BC4DB4"/>
    <w:rsid w:val="00BC5C58"/>
    <w:rsid w:val="00BC5D82"/>
    <w:rsid w:val="00BC6630"/>
    <w:rsid w:val="00BD101E"/>
    <w:rsid w:val="00BD143E"/>
    <w:rsid w:val="00BD1A11"/>
    <w:rsid w:val="00BD1D5D"/>
    <w:rsid w:val="00BD2E10"/>
    <w:rsid w:val="00BD2F77"/>
    <w:rsid w:val="00BD3095"/>
    <w:rsid w:val="00BD32CA"/>
    <w:rsid w:val="00BD3F4D"/>
    <w:rsid w:val="00BD4278"/>
    <w:rsid w:val="00BD4505"/>
    <w:rsid w:val="00BD49F9"/>
    <w:rsid w:val="00BD4A0F"/>
    <w:rsid w:val="00BD4BD1"/>
    <w:rsid w:val="00BD5C22"/>
    <w:rsid w:val="00BD65D3"/>
    <w:rsid w:val="00BD6B3D"/>
    <w:rsid w:val="00BD6D9D"/>
    <w:rsid w:val="00BE050A"/>
    <w:rsid w:val="00BE063C"/>
    <w:rsid w:val="00BE0871"/>
    <w:rsid w:val="00BE12CF"/>
    <w:rsid w:val="00BE1927"/>
    <w:rsid w:val="00BE1951"/>
    <w:rsid w:val="00BE20D5"/>
    <w:rsid w:val="00BE2C8D"/>
    <w:rsid w:val="00BE3452"/>
    <w:rsid w:val="00BE3765"/>
    <w:rsid w:val="00BE397E"/>
    <w:rsid w:val="00BE3A4D"/>
    <w:rsid w:val="00BE5067"/>
    <w:rsid w:val="00BE56E9"/>
    <w:rsid w:val="00BE5B83"/>
    <w:rsid w:val="00BE61E2"/>
    <w:rsid w:val="00BE7EE4"/>
    <w:rsid w:val="00BF0369"/>
    <w:rsid w:val="00BF03CA"/>
    <w:rsid w:val="00BF0D5B"/>
    <w:rsid w:val="00BF135F"/>
    <w:rsid w:val="00BF1780"/>
    <w:rsid w:val="00BF1CA0"/>
    <w:rsid w:val="00BF1CD6"/>
    <w:rsid w:val="00BF21BB"/>
    <w:rsid w:val="00BF2591"/>
    <w:rsid w:val="00BF2AE7"/>
    <w:rsid w:val="00BF2C60"/>
    <w:rsid w:val="00BF2CFA"/>
    <w:rsid w:val="00BF363A"/>
    <w:rsid w:val="00BF39BC"/>
    <w:rsid w:val="00BF41EB"/>
    <w:rsid w:val="00BF4B76"/>
    <w:rsid w:val="00BF6133"/>
    <w:rsid w:val="00BF6742"/>
    <w:rsid w:val="00BF68D4"/>
    <w:rsid w:val="00BF690E"/>
    <w:rsid w:val="00BF695A"/>
    <w:rsid w:val="00BF7AD7"/>
    <w:rsid w:val="00C00004"/>
    <w:rsid w:val="00C0038D"/>
    <w:rsid w:val="00C0114A"/>
    <w:rsid w:val="00C012AF"/>
    <w:rsid w:val="00C0133C"/>
    <w:rsid w:val="00C0258E"/>
    <w:rsid w:val="00C02E84"/>
    <w:rsid w:val="00C0414B"/>
    <w:rsid w:val="00C04599"/>
    <w:rsid w:val="00C04E7D"/>
    <w:rsid w:val="00C04ED3"/>
    <w:rsid w:val="00C05144"/>
    <w:rsid w:val="00C0582C"/>
    <w:rsid w:val="00C058D5"/>
    <w:rsid w:val="00C05D3B"/>
    <w:rsid w:val="00C07C65"/>
    <w:rsid w:val="00C07F85"/>
    <w:rsid w:val="00C103AD"/>
    <w:rsid w:val="00C10426"/>
    <w:rsid w:val="00C120CA"/>
    <w:rsid w:val="00C127FD"/>
    <w:rsid w:val="00C13489"/>
    <w:rsid w:val="00C1524C"/>
    <w:rsid w:val="00C1543F"/>
    <w:rsid w:val="00C15F05"/>
    <w:rsid w:val="00C1610D"/>
    <w:rsid w:val="00C17D23"/>
    <w:rsid w:val="00C209BE"/>
    <w:rsid w:val="00C21CBA"/>
    <w:rsid w:val="00C22FB5"/>
    <w:rsid w:val="00C23596"/>
    <w:rsid w:val="00C23BF3"/>
    <w:rsid w:val="00C23D7D"/>
    <w:rsid w:val="00C23E91"/>
    <w:rsid w:val="00C24554"/>
    <w:rsid w:val="00C2484E"/>
    <w:rsid w:val="00C2506B"/>
    <w:rsid w:val="00C255BD"/>
    <w:rsid w:val="00C25C51"/>
    <w:rsid w:val="00C25CB6"/>
    <w:rsid w:val="00C261F2"/>
    <w:rsid w:val="00C26FC3"/>
    <w:rsid w:val="00C26FCB"/>
    <w:rsid w:val="00C27E59"/>
    <w:rsid w:val="00C27F21"/>
    <w:rsid w:val="00C3076A"/>
    <w:rsid w:val="00C30AF6"/>
    <w:rsid w:val="00C31992"/>
    <w:rsid w:val="00C320E8"/>
    <w:rsid w:val="00C3262D"/>
    <w:rsid w:val="00C329C7"/>
    <w:rsid w:val="00C332A5"/>
    <w:rsid w:val="00C33860"/>
    <w:rsid w:val="00C34142"/>
    <w:rsid w:val="00C359C2"/>
    <w:rsid w:val="00C362A1"/>
    <w:rsid w:val="00C368CD"/>
    <w:rsid w:val="00C37937"/>
    <w:rsid w:val="00C37A25"/>
    <w:rsid w:val="00C37C0B"/>
    <w:rsid w:val="00C402D5"/>
    <w:rsid w:val="00C41CB7"/>
    <w:rsid w:val="00C4206F"/>
    <w:rsid w:val="00C42AF5"/>
    <w:rsid w:val="00C43030"/>
    <w:rsid w:val="00C443A8"/>
    <w:rsid w:val="00C45A75"/>
    <w:rsid w:val="00C4620C"/>
    <w:rsid w:val="00C46CA6"/>
    <w:rsid w:val="00C500AB"/>
    <w:rsid w:val="00C50158"/>
    <w:rsid w:val="00C5033A"/>
    <w:rsid w:val="00C50471"/>
    <w:rsid w:val="00C50F5C"/>
    <w:rsid w:val="00C51123"/>
    <w:rsid w:val="00C5122F"/>
    <w:rsid w:val="00C514EA"/>
    <w:rsid w:val="00C537CC"/>
    <w:rsid w:val="00C53A54"/>
    <w:rsid w:val="00C53D34"/>
    <w:rsid w:val="00C53F7A"/>
    <w:rsid w:val="00C54342"/>
    <w:rsid w:val="00C54564"/>
    <w:rsid w:val="00C5556E"/>
    <w:rsid w:val="00C556AD"/>
    <w:rsid w:val="00C55AF3"/>
    <w:rsid w:val="00C562A7"/>
    <w:rsid w:val="00C5689A"/>
    <w:rsid w:val="00C57B70"/>
    <w:rsid w:val="00C60EE1"/>
    <w:rsid w:val="00C614E3"/>
    <w:rsid w:val="00C61876"/>
    <w:rsid w:val="00C6200D"/>
    <w:rsid w:val="00C63D56"/>
    <w:rsid w:val="00C64AF9"/>
    <w:rsid w:val="00C64D7C"/>
    <w:rsid w:val="00C65541"/>
    <w:rsid w:val="00C65E62"/>
    <w:rsid w:val="00C65EDD"/>
    <w:rsid w:val="00C66347"/>
    <w:rsid w:val="00C6666C"/>
    <w:rsid w:val="00C67B5B"/>
    <w:rsid w:val="00C701E1"/>
    <w:rsid w:val="00C71140"/>
    <w:rsid w:val="00C711F1"/>
    <w:rsid w:val="00C71F70"/>
    <w:rsid w:val="00C7213C"/>
    <w:rsid w:val="00C7283C"/>
    <w:rsid w:val="00C72B6C"/>
    <w:rsid w:val="00C72CAB"/>
    <w:rsid w:val="00C72DA3"/>
    <w:rsid w:val="00C73C54"/>
    <w:rsid w:val="00C74F9D"/>
    <w:rsid w:val="00C75078"/>
    <w:rsid w:val="00C75C5B"/>
    <w:rsid w:val="00C760C7"/>
    <w:rsid w:val="00C76662"/>
    <w:rsid w:val="00C76814"/>
    <w:rsid w:val="00C768C0"/>
    <w:rsid w:val="00C77403"/>
    <w:rsid w:val="00C77776"/>
    <w:rsid w:val="00C80068"/>
    <w:rsid w:val="00C805A6"/>
    <w:rsid w:val="00C81DB8"/>
    <w:rsid w:val="00C82861"/>
    <w:rsid w:val="00C8357D"/>
    <w:rsid w:val="00C83DE9"/>
    <w:rsid w:val="00C844D2"/>
    <w:rsid w:val="00C84E75"/>
    <w:rsid w:val="00C85384"/>
    <w:rsid w:val="00C85FD5"/>
    <w:rsid w:val="00C86C7A"/>
    <w:rsid w:val="00C86EB4"/>
    <w:rsid w:val="00C900E2"/>
    <w:rsid w:val="00C90BC7"/>
    <w:rsid w:val="00C9274E"/>
    <w:rsid w:val="00C935A8"/>
    <w:rsid w:val="00C938BA"/>
    <w:rsid w:val="00C93D5B"/>
    <w:rsid w:val="00C94DC5"/>
    <w:rsid w:val="00C94FD3"/>
    <w:rsid w:val="00C96BC6"/>
    <w:rsid w:val="00C96BCB"/>
    <w:rsid w:val="00C970B4"/>
    <w:rsid w:val="00CA102A"/>
    <w:rsid w:val="00CA1052"/>
    <w:rsid w:val="00CA2559"/>
    <w:rsid w:val="00CA32D9"/>
    <w:rsid w:val="00CA3671"/>
    <w:rsid w:val="00CA3B9C"/>
    <w:rsid w:val="00CA3F38"/>
    <w:rsid w:val="00CA4D1B"/>
    <w:rsid w:val="00CA5092"/>
    <w:rsid w:val="00CA5595"/>
    <w:rsid w:val="00CA5A9F"/>
    <w:rsid w:val="00CA5C5B"/>
    <w:rsid w:val="00CA6236"/>
    <w:rsid w:val="00CA722B"/>
    <w:rsid w:val="00CA734F"/>
    <w:rsid w:val="00CB1EE7"/>
    <w:rsid w:val="00CB272F"/>
    <w:rsid w:val="00CB2835"/>
    <w:rsid w:val="00CB3A2A"/>
    <w:rsid w:val="00CB4227"/>
    <w:rsid w:val="00CB5DF3"/>
    <w:rsid w:val="00CB7975"/>
    <w:rsid w:val="00CB7C7A"/>
    <w:rsid w:val="00CC16A8"/>
    <w:rsid w:val="00CC17C0"/>
    <w:rsid w:val="00CC269D"/>
    <w:rsid w:val="00CC2F10"/>
    <w:rsid w:val="00CC3843"/>
    <w:rsid w:val="00CC4052"/>
    <w:rsid w:val="00CC45C7"/>
    <w:rsid w:val="00CC4906"/>
    <w:rsid w:val="00CC4B01"/>
    <w:rsid w:val="00CC4BE5"/>
    <w:rsid w:val="00CC50D2"/>
    <w:rsid w:val="00CC56FC"/>
    <w:rsid w:val="00CC5785"/>
    <w:rsid w:val="00CC5CD3"/>
    <w:rsid w:val="00CC5CD6"/>
    <w:rsid w:val="00CC775F"/>
    <w:rsid w:val="00CC7AC5"/>
    <w:rsid w:val="00CD09AC"/>
    <w:rsid w:val="00CD0C25"/>
    <w:rsid w:val="00CD108D"/>
    <w:rsid w:val="00CD13C4"/>
    <w:rsid w:val="00CD1886"/>
    <w:rsid w:val="00CD2127"/>
    <w:rsid w:val="00CD2EF9"/>
    <w:rsid w:val="00CD4082"/>
    <w:rsid w:val="00CD4302"/>
    <w:rsid w:val="00CD444D"/>
    <w:rsid w:val="00CD4C68"/>
    <w:rsid w:val="00CD50B8"/>
    <w:rsid w:val="00CD5849"/>
    <w:rsid w:val="00CD6D12"/>
    <w:rsid w:val="00CD6FA3"/>
    <w:rsid w:val="00CD7109"/>
    <w:rsid w:val="00CD72A5"/>
    <w:rsid w:val="00CD7663"/>
    <w:rsid w:val="00CE113C"/>
    <w:rsid w:val="00CE143D"/>
    <w:rsid w:val="00CE1DDF"/>
    <w:rsid w:val="00CE22C1"/>
    <w:rsid w:val="00CE398C"/>
    <w:rsid w:val="00CE487D"/>
    <w:rsid w:val="00CE4ACF"/>
    <w:rsid w:val="00CE5B4D"/>
    <w:rsid w:val="00CE64EC"/>
    <w:rsid w:val="00CE7F18"/>
    <w:rsid w:val="00CF03F7"/>
    <w:rsid w:val="00CF0A43"/>
    <w:rsid w:val="00CF0CA9"/>
    <w:rsid w:val="00CF1512"/>
    <w:rsid w:val="00CF1AB5"/>
    <w:rsid w:val="00CF20A1"/>
    <w:rsid w:val="00CF21B1"/>
    <w:rsid w:val="00CF29C0"/>
    <w:rsid w:val="00CF2A6F"/>
    <w:rsid w:val="00CF2BD3"/>
    <w:rsid w:val="00CF42D4"/>
    <w:rsid w:val="00CF44BC"/>
    <w:rsid w:val="00CF47DB"/>
    <w:rsid w:val="00CF52A4"/>
    <w:rsid w:val="00CF5F43"/>
    <w:rsid w:val="00CF60BF"/>
    <w:rsid w:val="00D004DE"/>
    <w:rsid w:val="00D00C2C"/>
    <w:rsid w:val="00D0191A"/>
    <w:rsid w:val="00D01CAE"/>
    <w:rsid w:val="00D01D3F"/>
    <w:rsid w:val="00D02864"/>
    <w:rsid w:val="00D02F4A"/>
    <w:rsid w:val="00D0333B"/>
    <w:rsid w:val="00D03600"/>
    <w:rsid w:val="00D0383D"/>
    <w:rsid w:val="00D055BC"/>
    <w:rsid w:val="00D06808"/>
    <w:rsid w:val="00D07206"/>
    <w:rsid w:val="00D100C9"/>
    <w:rsid w:val="00D10742"/>
    <w:rsid w:val="00D10ABE"/>
    <w:rsid w:val="00D10DD7"/>
    <w:rsid w:val="00D11BDC"/>
    <w:rsid w:val="00D11DF1"/>
    <w:rsid w:val="00D121EA"/>
    <w:rsid w:val="00D13B98"/>
    <w:rsid w:val="00D13C59"/>
    <w:rsid w:val="00D13FF7"/>
    <w:rsid w:val="00D1400D"/>
    <w:rsid w:val="00D1465A"/>
    <w:rsid w:val="00D15DD3"/>
    <w:rsid w:val="00D17ABB"/>
    <w:rsid w:val="00D21751"/>
    <w:rsid w:val="00D2177C"/>
    <w:rsid w:val="00D226AE"/>
    <w:rsid w:val="00D226FD"/>
    <w:rsid w:val="00D23661"/>
    <w:rsid w:val="00D24F35"/>
    <w:rsid w:val="00D269EA"/>
    <w:rsid w:val="00D27016"/>
    <w:rsid w:val="00D27879"/>
    <w:rsid w:val="00D27C1F"/>
    <w:rsid w:val="00D27ED2"/>
    <w:rsid w:val="00D3035C"/>
    <w:rsid w:val="00D30B51"/>
    <w:rsid w:val="00D3235A"/>
    <w:rsid w:val="00D32570"/>
    <w:rsid w:val="00D32616"/>
    <w:rsid w:val="00D33299"/>
    <w:rsid w:val="00D33FD9"/>
    <w:rsid w:val="00D34887"/>
    <w:rsid w:val="00D34F3A"/>
    <w:rsid w:val="00D34F7D"/>
    <w:rsid w:val="00D36421"/>
    <w:rsid w:val="00D36F00"/>
    <w:rsid w:val="00D36FCF"/>
    <w:rsid w:val="00D375BB"/>
    <w:rsid w:val="00D37939"/>
    <w:rsid w:val="00D37F41"/>
    <w:rsid w:val="00D40E8F"/>
    <w:rsid w:val="00D4263D"/>
    <w:rsid w:val="00D4334C"/>
    <w:rsid w:val="00D439AD"/>
    <w:rsid w:val="00D4459C"/>
    <w:rsid w:val="00D44F4C"/>
    <w:rsid w:val="00D452D4"/>
    <w:rsid w:val="00D455B9"/>
    <w:rsid w:val="00D45CCF"/>
    <w:rsid w:val="00D45DBF"/>
    <w:rsid w:val="00D47239"/>
    <w:rsid w:val="00D50278"/>
    <w:rsid w:val="00D5033C"/>
    <w:rsid w:val="00D5036B"/>
    <w:rsid w:val="00D50659"/>
    <w:rsid w:val="00D50E2D"/>
    <w:rsid w:val="00D5250D"/>
    <w:rsid w:val="00D529CD"/>
    <w:rsid w:val="00D5393B"/>
    <w:rsid w:val="00D53FC6"/>
    <w:rsid w:val="00D55128"/>
    <w:rsid w:val="00D554BA"/>
    <w:rsid w:val="00D55670"/>
    <w:rsid w:val="00D55784"/>
    <w:rsid w:val="00D557D5"/>
    <w:rsid w:val="00D55ABC"/>
    <w:rsid w:val="00D55EBD"/>
    <w:rsid w:val="00D5636F"/>
    <w:rsid w:val="00D566D9"/>
    <w:rsid w:val="00D5670B"/>
    <w:rsid w:val="00D60684"/>
    <w:rsid w:val="00D60BA6"/>
    <w:rsid w:val="00D60BE3"/>
    <w:rsid w:val="00D62578"/>
    <w:rsid w:val="00D62C29"/>
    <w:rsid w:val="00D633B0"/>
    <w:rsid w:val="00D638A7"/>
    <w:rsid w:val="00D647F9"/>
    <w:rsid w:val="00D661AA"/>
    <w:rsid w:val="00D6683A"/>
    <w:rsid w:val="00D67665"/>
    <w:rsid w:val="00D71A87"/>
    <w:rsid w:val="00D72594"/>
    <w:rsid w:val="00D727B6"/>
    <w:rsid w:val="00D73B9B"/>
    <w:rsid w:val="00D754F3"/>
    <w:rsid w:val="00D75863"/>
    <w:rsid w:val="00D75A4A"/>
    <w:rsid w:val="00D762FE"/>
    <w:rsid w:val="00D76B93"/>
    <w:rsid w:val="00D76BFE"/>
    <w:rsid w:val="00D770BC"/>
    <w:rsid w:val="00D7749C"/>
    <w:rsid w:val="00D7767E"/>
    <w:rsid w:val="00D7772B"/>
    <w:rsid w:val="00D808D2"/>
    <w:rsid w:val="00D8163A"/>
    <w:rsid w:val="00D82BC1"/>
    <w:rsid w:val="00D832D0"/>
    <w:rsid w:val="00D83502"/>
    <w:rsid w:val="00D84315"/>
    <w:rsid w:val="00D86655"/>
    <w:rsid w:val="00D87750"/>
    <w:rsid w:val="00D91B9F"/>
    <w:rsid w:val="00D92A11"/>
    <w:rsid w:val="00D94EEB"/>
    <w:rsid w:val="00D968D2"/>
    <w:rsid w:val="00D970CE"/>
    <w:rsid w:val="00D97724"/>
    <w:rsid w:val="00D9785C"/>
    <w:rsid w:val="00D97D92"/>
    <w:rsid w:val="00DA0C67"/>
    <w:rsid w:val="00DA0CA2"/>
    <w:rsid w:val="00DA1F06"/>
    <w:rsid w:val="00DA253D"/>
    <w:rsid w:val="00DA2B24"/>
    <w:rsid w:val="00DA3E11"/>
    <w:rsid w:val="00DA44FD"/>
    <w:rsid w:val="00DA4968"/>
    <w:rsid w:val="00DA49DB"/>
    <w:rsid w:val="00DA5283"/>
    <w:rsid w:val="00DA5645"/>
    <w:rsid w:val="00DA5833"/>
    <w:rsid w:val="00DA5C47"/>
    <w:rsid w:val="00DA5D44"/>
    <w:rsid w:val="00DA6144"/>
    <w:rsid w:val="00DA7013"/>
    <w:rsid w:val="00DA7E97"/>
    <w:rsid w:val="00DB1B70"/>
    <w:rsid w:val="00DB26AD"/>
    <w:rsid w:val="00DB28F8"/>
    <w:rsid w:val="00DB2B18"/>
    <w:rsid w:val="00DB3BE4"/>
    <w:rsid w:val="00DB468F"/>
    <w:rsid w:val="00DB491B"/>
    <w:rsid w:val="00DB526F"/>
    <w:rsid w:val="00DB606B"/>
    <w:rsid w:val="00DB64B8"/>
    <w:rsid w:val="00DB66B0"/>
    <w:rsid w:val="00DB7413"/>
    <w:rsid w:val="00DB7C20"/>
    <w:rsid w:val="00DC0591"/>
    <w:rsid w:val="00DC0DD3"/>
    <w:rsid w:val="00DC2125"/>
    <w:rsid w:val="00DC2AAC"/>
    <w:rsid w:val="00DC32B4"/>
    <w:rsid w:val="00DC382E"/>
    <w:rsid w:val="00DC3869"/>
    <w:rsid w:val="00DC5048"/>
    <w:rsid w:val="00DC57D9"/>
    <w:rsid w:val="00DC5B52"/>
    <w:rsid w:val="00DC6B44"/>
    <w:rsid w:val="00DC6C0B"/>
    <w:rsid w:val="00DD0518"/>
    <w:rsid w:val="00DD0772"/>
    <w:rsid w:val="00DD1B92"/>
    <w:rsid w:val="00DD1FDD"/>
    <w:rsid w:val="00DD2469"/>
    <w:rsid w:val="00DD2A3A"/>
    <w:rsid w:val="00DD3989"/>
    <w:rsid w:val="00DD4165"/>
    <w:rsid w:val="00DD4386"/>
    <w:rsid w:val="00DD4399"/>
    <w:rsid w:val="00DD48CC"/>
    <w:rsid w:val="00DD6978"/>
    <w:rsid w:val="00DD7146"/>
    <w:rsid w:val="00DD7723"/>
    <w:rsid w:val="00DD77FB"/>
    <w:rsid w:val="00DE0475"/>
    <w:rsid w:val="00DE0CE8"/>
    <w:rsid w:val="00DE139E"/>
    <w:rsid w:val="00DE19F0"/>
    <w:rsid w:val="00DE1AE6"/>
    <w:rsid w:val="00DE23C4"/>
    <w:rsid w:val="00DE25C5"/>
    <w:rsid w:val="00DE2D9D"/>
    <w:rsid w:val="00DE40B9"/>
    <w:rsid w:val="00DE4405"/>
    <w:rsid w:val="00DE46C8"/>
    <w:rsid w:val="00DE50EB"/>
    <w:rsid w:val="00DE7D62"/>
    <w:rsid w:val="00DE7E30"/>
    <w:rsid w:val="00DF05E1"/>
    <w:rsid w:val="00DF0941"/>
    <w:rsid w:val="00DF0B43"/>
    <w:rsid w:val="00DF0F8B"/>
    <w:rsid w:val="00DF1641"/>
    <w:rsid w:val="00DF23DC"/>
    <w:rsid w:val="00DF3619"/>
    <w:rsid w:val="00DF3727"/>
    <w:rsid w:val="00DF3B84"/>
    <w:rsid w:val="00DF4CF5"/>
    <w:rsid w:val="00DF5263"/>
    <w:rsid w:val="00DF5A07"/>
    <w:rsid w:val="00DF5B9C"/>
    <w:rsid w:val="00DF63D0"/>
    <w:rsid w:val="00DF743B"/>
    <w:rsid w:val="00DF793B"/>
    <w:rsid w:val="00DF7B45"/>
    <w:rsid w:val="00E00591"/>
    <w:rsid w:val="00E00DB5"/>
    <w:rsid w:val="00E01010"/>
    <w:rsid w:val="00E022BC"/>
    <w:rsid w:val="00E049E1"/>
    <w:rsid w:val="00E10605"/>
    <w:rsid w:val="00E10664"/>
    <w:rsid w:val="00E116A0"/>
    <w:rsid w:val="00E11A2B"/>
    <w:rsid w:val="00E11E00"/>
    <w:rsid w:val="00E1236B"/>
    <w:rsid w:val="00E13068"/>
    <w:rsid w:val="00E134C3"/>
    <w:rsid w:val="00E14117"/>
    <w:rsid w:val="00E146BA"/>
    <w:rsid w:val="00E147F5"/>
    <w:rsid w:val="00E14A74"/>
    <w:rsid w:val="00E14EAE"/>
    <w:rsid w:val="00E15AF4"/>
    <w:rsid w:val="00E15E7C"/>
    <w:rsid w:val="00E166D5"/>
    <w:rsid w:val="00E169A9"/>
    <w:rsid w:val="00E16AAA"/>
    <w:rsid w:val="00E16DFF"/>
    <w:rsid w:val="00E17B9E"/>
    <w:rsid w:val="00E17E7C"/>
    <w:rsid w:val="00E209B0"/>
    <w:rsid w:val="00E20B61"/>
    <w:rsid w:val="00E223E5"/>
    <w:rsid w:val="00E22E07"/>
    <w:rsid w:val="00E23641"/>
    <w:rsid w:val="00E23696"/>
    <w:rsid w:val="00E24D22"/>
    <w:rsid w:val="00E24D3C"/>
    <w:rsid w:val="00E27519"/>
    <w:rsid w:val="00E30437"/>
    <w:rsid w:val="00E30554"/>
    <w:rsid w:val="00E30C92"/>
    <w:rsid w:val="00E30D5A"/>
    <w:rsid w:val="00E30DE3"/>
    <w:rsid w:val="00E324FB"/>
    <w:rsid w:val="00E32873"/>
    <w:rsid w:val="00E32A9B"/>
    <w:rsid w:val="00E32B0F"/>
    <w:rsid w:val="00E33E4D"/>
    <w:rsid w:val="00E3472E"/>
    <w:rsid w:val="00E347AE"/>
    <w:rsid w:val="00E34952"/>
    <w:rsid w:val="00E3537C"/>
    <w:rsid w:val="00E35424"/>
    <w:rsid w:val="00E36FEE"/>
    <w:rsid w:val="00E37742"/>
    <w:rsid w:val="00E405C8"/>
    <w:rsid w:val="00E40764"/>
    <w:rsid w:val="00E40B69"/>
    <w:rsid w:val="00E41AC8"/>
    <w:rsid w:val="00E41E85"/>
    <w:rsid w:val="00E41F7A"/>
    <w:rsid w:val="00E42B93"/>
    <w:rsid w:val="00E42DAB"/>
    <w:rsid w:val="00E42EC0"/>
    <w:rsid w:val="00E43711"/>
    <w:rsid w:val="00E44724"/>
    <w:rsid w:val="00E44DB8"/>
    <w:rsid w:val="00E44F8D"/>
    <w:rsid w:val="00E4513C"/>
    <w:rsid w:val="00E46683"/>
    <w:rsid w:val="00E4684A"/>
    <w:rsid w:val="00E50595"/>
    <w:rsid w:val="00E50BD7"/>
    <w:rsid w:val="00E5118C"/>
    <w:rsid w:val="00E5176F"/>
    <w:rsid w:val="00E51CF9"/>
    <w:rsid w:val="00E5253C"/>
    <w:rsid w:val="00E52AB7"/>
    <w:rsid w:val="00E52AF0"/>
    <w:rsid w:val="00E52D3C"/>
    <w:rsid w:val="00E52E8A"/>
    <w:rsid w:val="00E536A8"/>
    <w:rsid w:val="00E53C7F"/>
    <w:rsid w:val="00E545F9"/>
    <w:rsid w:val="00E54AF3"/>
    <w:rsid w:val="00E55DA9"/>
    <w:rsid w:val="00E56257"/>
    <w:rsid w:val="00E6014B"/>
    <w:rsid w:val="00E60C60"/>
    <w:rsid w:val="00E60E93"/>
    <w:rsid w:val="00E61351"/>
    <w:rsid w:val="00E616B6"/>
    <w:rsid w:val="00E61753"/>
    <w:rsid w:val="00E624DB"/>
    <w:rsid w:val="00E62AC6"/>
    <w:rsid w:val="00E63432"/>
    <w:rsid w:val="00E635C5"/>
    <w:rsid w:val="00E63860"/>
    <w:rsid w:val="00E64097"/>
    <w:rsid w:val="00E644E2"/>
    <w:rsid w:val="00E64F37"/>
    <w:rsid w:val="00E656D7"/>
    <w:rsid w:val="00E65E27"/>
    <w:rsid w:val="00E667A3"/>
    <w:rsid w:val="00E668A3"/>
    <w:rsid w:val="00E67268"/>
    <w:rsid w:val="00E7056B"/>
    <w:rsid w:val="00E7061D"/>
    <w:rsid w:val="00E71418"/>
    <w:rsid w:val="00E717F7"/>
    <w:rsid w:val="00E71A1F"/>
    <w:rsid w:val="00E71C22"/>
    <w:rsid w:val="00E72476"/>
    <w:rsid w:val="00E73D53"/>
    <w:rsid w:val="00E74068"/>
    <w:rsid w:val="00E742E8"/>
    <w:rsid w:val="00E743F4"/>
    <w:rsid w:val="00E7457F"/>
    <w:rsid w:val="00E74AA5"/>
    <w:rsid w:val="00E74E6F"/>
    <w:rsid w:val="00E75295"/>
    <w:rsid w:val="00E7673D"/>
    <w:rsid w:val="00E76D08"/>
    <w:rsid w:val="00E772FD"/>
    <w:rsid w:val="00E77947"/>
    <w:rsid w:val="00E81FE0"/>
    <w:rsid w:val="00E82060"/>
    <w:rsid w:val="00E828C4"/>
    <w:rsid w:val="00E83181"/>
    <w:rsid w:val="00E84243"/>
    <w:rsid w:val="00E84A0C"/>
    <w:rsid w:val="00E84F12"/>
    <w:rsid w:val="00E851EF"/>
    <w:rsid w:val="00E85B4F"/>
    <w:rsid w:val="00E86A65"/>
    <w:rsid w:val="00E872FB"/>
    <w:rsid w:val="00E87A67"/>
    <w:rsid w:val="00E902C9"/>
    <w:rsid w:val="00E9055D"/>
    <w:rsid w:val="00E9099A"/>
    <w:rsid w:val="00E913A2"/>
    <w:rsid w:val="00E91570"/>
    <w:rsid w:val="00E9229E"/>
    <w:rsid w:val="00E92404"/>
    <w:rsid w:val="00E9249D"/>
    <w:rsid w:val="00E92E90"/>
    <w:rsid w:val="00E931F7"/>
    <w:rsid w:val="00E93EDE"/>
    <w:rsid w:val="00E93FCD"/>
    <w:rsid w:val="00E943AB"/>
    <w:rsid w:val="00E949A1"/>
    <w:rsid w:val="00E94C62"/>
    <w:rsid w:val="00E95109"/>
    <w:rsid w:val="00E9674F"/>
    <w:rsid w:val="00E96969"/>
    <w:rsid w:val="00E96E1D"/>
    <w:rsid w:val="00E96E50"/>
    <w:rsid w:val="00EA1E1A"/>
    <w:rsid w:val="00EA1E7B"/>
    <w:rsid w:val="00EA2C8D"/>
    <w:rsid w:val="00EA2D39"/>
    <w:rsid w:val="00EA43B3"/>
    <w:rsid w:val="00EA442F"/>
    <w:rsid w:val="00EA4B5F"/>
    <w:rsid w:val="00EA4F3C"/>
    <w:rsid w:val="00EA544F"/>
    <w:rsid w:val="00EA571D"/>
    <w:rsid w:val="00EA613E"/>
    <w:rsid w:val="00EA663B"/>
    <w:rsid w:val="00EA6CDF"/>
    <w:rsid w:val="00EA7DD8"/>
    <w:rsid w:val="00EA7E28"/>
    <w:rsid w:val="00EB09AA"/>
    <w:rsid w:val="00EB0D9D"/>
    <w:rsid w:val="00EB0F2B"/>
    <w:rsid w:val="00EB1C09"/>
    <w:rsid w:val="00EB3BB1"/>
    <w:rsid w:val="00EB3CCD"/>
    <w:rsid w:val="00EB4ABD"/>
    <w:rsid w:val="00EB4BBC"/>
    <w:rsid w:val="00EB4FC2"/>
    <w:rsid w:val="00EB582D"/>
    <w:rsid w:val="00EB587A"/>
    <w:rsid w:val="00EB68A2"/>
    <w:rsid w:val="00EB7241"/>
    <w:rsid w:val="00EB7396"/>
    <w:rsid w:val="00EB75C7"/>
    <w:rsid w:val="00EC0349"/>
    <w:rsid w:val="00EC10FA"/>
    <w:rsid w:val="00EC1A4E"/>
    <w:rsid w:val="00EC2396"/>
    <w:rsid w:val="00EC2AE3"/>
    <w:rsid w:val="00EC2CF0"/>
    <w:rsid w:val="00EC3E98"/>
    <w:rsid w:val="00EC3F82"/>
    <w:rsid w:val="00EC4134"/>
    <w:rsid w:val="00EC5F2F"/>
    <w:rsid w:val="00EC60C7"/>
    <w:rsid w:val="00EC6399"/>
    <w:rsid w:val="00EC6B0E"/>
    <w:rsid w:val="00EC6B97"/>
    <w:rsid w:val="00EC6EB5"/>
    <w:rsid w:val="00EC7AA4"/>
    <w:rsid w:val="00EC7DF7"/>
    <w:rsid w:val="00ED0506"/>
    <w:rsid w:val="00ED2732"/>
    <w:rsid w:val="00ED34B8"/>
    <w:rsid w:val="00ED526D"/>
    <w:rsid w:val="00ED691F"/>
    <w:rsid w:val="00ED7A8D"/>
    <w:rsid w:val="00EE144B"/>
    <w:rsid w:val="00EE1C58"/>
    <w:rsid w:val="00EE1C65"/>
    <w:rsid w:val="00EE1C8A"/>
    <w:rsid w:val="00EE1E29"/>
    <w:rsid w:val="00EE2F8F"/>
    <w:rsid w:val="00EE3B54"/>
    <w:rsid w:val="00EE3ECB"/>
    <w:rsid w:val="00EE48B2"/>
    <w:rsid w:val="00EE48E0"/>
    <w:rsid w:val="00EE4B92"/>
    <w:rsid w:val="00EE523B"/>
    <w:rsid w:val="00EE560C"/>
    <w:rsid w:val="00EE5760"/>
    <w:rsid w:val="00EE593E"/>
    <w:rsid w:val="00EE5EDE"/>
    <w:rsid w:val="00EE6197"/>
    <w:rsid w:val="00EE6A1E"/>
    <w:rsid w:val="00EE6B09"/>
    <w:rsid w:val="00EE7029"/>
    <w:rsid w:val="00EE76CF"/>
    <w:rsid w:val="00EF0044"/>
    <w:rsid w:val="00EF055F"/>
    <w:rsid w:val="00EF0640"/>
    <w:rsid w:val="00EF07A8"/>
    <w:rsid w:val="00EF27C5"/>
    <w:rsid w:val="00EF2B9B"/>
    <w:rsid w:val="00EF32BF"/>
    <w:rsid w:val="00EF366E"/>
    <w:rsid w:val="00EF395A"/>
    <w:rsid w:val="00EF3B48"/>
    <w:rsid w:val="00EF4F35"/>
    <w:rsid w:val="00EF51AD"/>
    <w:rsid w:val="00EF53E3"/>
    <w:rsid w:val="00EF5C24"/>
    <w:rsid w:val="00EF5D65"/>
    <w:rsid w:val="00EF64E4"/>
    <w:rsid w:val="00EF6A3D"/>
    <w:rsid w:val="00EF7303"/>
    <w:rsid w:val="00EF76E3"/>
    <w:rsid w:val="00EF7D59"/>
    <w:rsid w:val="00F00E8D"/>
    <w:rsid w:val="00F010A6"/>
    <w:rsid w:val="00F017ED"/>
    <w:rsid w:val="00F01D37"/>
    <w:rsid w:val="00F034E7"/>
    <w:rsid w:val="00F0372B"/>
    <w:rsid w:val="00F03888"/>
    <w:rsid w:val="00F04D49"/>
    <w:rsid w:val="00F04FD5"/>
    <w:rsid w:val="00F06663"/>
    <w:rsid w:val="00F06F4D"/>
    <w:rsid w:val="00F071F4"/>
    <w:rsid w:val="00F073AE"/>
    <w:rsid w:val="00F10235"/>
    <w:rsid w:val="00F1023F"/>
    <w:rsid w:val="00F1070E"/>
    <w:rsid w:val="00F1084E"/>
    <w:rsid w:val="00F126E4"/>
    <w:rsid w:val="00F12966"/>
    <w:rsid w:val="00F12F35"/>
    <w:rsid w:val="00F1351D"/>
    <w:rsid w:val="00F1410C"/>
    <w:rsid w:val="00F15062"/>
    <w:rsid w:val="00F15578"/>
    <w:rsid w:val="00F163AF"/>
    <w:rsid w:val="00F16E61"/>
    <w:rsid w:val="00F17081"/>
    <w:rsid w:val="00F17B01"/>
    <w:rsid w:val="00F17C0F"/>
    <w:rsid w:val="00F20D26"/>
    <w:rsid w:val="00F210A2"/>
    <w:rsid w:val="00F21E52"/>
    <w:rsid w:val="00F22188"/>
    <w:rsid w:val="00F22332"/>
    <w:rsid w:val="00F225A3"/>
    <w:rsid w:val="00F2345E"/>
    <w:rsid w:val="00F24050"/>
    <w:rsid w:val="00F241BB"/>
    <w:rsid w:val="00F245F7"/>
    <w:rsid w:val="00F24D3D"/>
    <w:rsid w:val="00F257AB"/>
    <w:rsid w:val="00F26BD6"/>
    <w:rsid w:val="00F26C40"/>
    <w:rsid w:val="00F26D4D"/>
    <w:rsid w:val="00F27238"/>
    <w:rsid w:val="00F27B64"/>
    <w:rsid w:val="00F27B75"/>
    <w:rsid w:val="00F302E8"/>
    <w:rsid w:val="00F3062E"/>
    <w:rsid w:val="00F31038"/>
    <w:rsid w:val="00F3265B"/>
    <w:rsid w:val="00F32DEB"/>
    <w:rsid w:val="00F338B3"/>
    <w:rsid w:val="00F33A42"/>
    <w:rsid w:val="00F34B7A"/>
    <w:rsid w:val="00F34DA4"/>
    <w:rsid w:val="00F34F64"/>
    <w:rsid w:val="00F3527A"/>
    <w:rsid w:val="00F3530E"/>
    <w:rsid w:val="00F3594A"/>
    <w:rsid w:val="00F365D2"/>
    <w:rsid w:val="00F36775"/>
    <w:rsid w:val="00F36E36"/>
    <w:rsid w:val="00F37435"/>
    <w:rsid w:val="00F379D0"/>
    <w:rsid w:val="00F40833"/>
    <w:rsid w:val="00F40B0A"/>
    <w:rsid w:val="00F40EF5"/>
    <w:rsid w:val="00F428E9"/>
    <w:rsid w:val="00F42BBF"/>
    <w:rsid w:val="00F42DF3"/>
    <w:rsid w:val="00F42F2D"/>
    <w:rsid w:val="00F4320F"/>
    <w:rsid w:val="00F43394"/>
    <w:rsid w:val="00F433D4"/>
    <w:rsid w:val="00F44852"/>
    <w:rsid w:val="00F45167"/>
    <w:rsid w:val="00F46B84"/>
    <w:rsid w:val="00F46BC3"/>
    <w:rsid w:val="00F46F95"/>
    <w:rsid w:val="00F50057"/>
    <w:rsid w:val="00F501E7"/>
    <w:rsid w:val="00F5110D"/>
    <w:rsid w:val="00F5143E"/>
    <w:rsid w:val="00F51440"/>
    <w:rsid w:val="00F514DA"/>
    <w:rsid w:val="00F51862"/>
    <w:rsid w:val="00F520D3"/>
    <w:rsid w:val="00F53A82"/>
    <w:rsid w:val="00F54722"/>
    <w:rsid w:val="00F54909"/>
    <w:rsid w:val="00F54D04"/>
    <w:rsid w:val="00F552DF"/>
    <w:rsid w:val="00F55762"/>
    <w:rsid w:val="00F560B8"/>
    <w:rsid w:val="00F5722C"/>
    <w:rsid w:val="00F57AB0"/>
    <w:rsid w:val="00F57B7F"/>
    <w:rsid w:val="00F600C1"/>
    <w:rsid w:val="00F608AA"/>
    <w:rsid w:val="00F60A37"/>
    <w:rsid w:val="00F60E4C"/>
    <w:rsid w:val="00F61138"/>
    <w:rsid w:val="00F61150"/>
    <w:rsid w:val="00F611D8"/>
    <w:rsid w:val="00F614E6"/>
    <w:rsid w:val="00F62056"/>
    <w:rsid w:val="00F621A0"/>
    <w:rsid w:val="00F62F26"/>
    <w:rsid w:val="00F63182"/>
    <w:rsid w:val="00F635DD"/>
    <w:rsid w:val="00F63687"/>
    <w:rsid w:val="00F64087"/>
    <w:rsid w:val="00F640A9"/>
    <w:rsid w:val="00F64602"/>
    <w:rsid w:val="00F64657"/>
    <w:rsid w:val="00F647E3"/>
    <w:rsid w:val="00F648A9"/>
    <w:rsid w:val="00F657CF"/>
    <w:rsid w:val="00F65C61"/>
    <w:rsid w:val="00F66C54"/>
    <w:rsid w:val="00F6741B"/>
    <w:rsid w:val="00F6768F"/>
    <w:rsid w:val="00F70D7F"/>
    <w:rsid w:val="00F70DD0"/>
    <w:rsid w:val="00F70F88"/>
    <w:rsid w:val="00F7179F"/>
    <w:rsid w:val="00F71E85"/>
    <w:rsid w:val="00F730B6"/>
    <w:rsid w:val="00F746B7"/>
    <w:rsid w:val="00F75232"/>
    <w:rsid w:val="00F754DE"/>
    <w:rsid w:val="00F75925"/>
    <w:rsid w:val="00F75A6E"/>
    <w:rsid w:val="00F76D28"/>
    <w:rsid w:val="00F76F5A"/>
    <w:rsid w:val="00F771CD"/>
    <w:rsid w:val="00F77425"/>
    <w:rsid w:val="00F777D1"/>
    <w:rsid w:val="00F77AD9"/>
    <w:rsid w:val="00F77D35"/>
    <w:rsid w:val="00F77EE6"/>
    <w:rsid w:val="00F80A51"/>
    <w:rsid w:val="00F80B56"/>
    <w:rsid w:val="00F816E6"/>
    <w:rsid w:val="00F83624"/>
    <w:rsid w:val="00F8369F"/>
    <w:rsid w:val="00F845FD"/>
    <w:rsid w:val="00F85403"/>
    <w:rsid w:val="00F87F70"/>
    <w:rsid w:val="00F90418"/>
    <w:rsid w:val="00F90D0F"/>
    <w:rsid w:val="00F91000"/>
    <w:rsid w:val="00F911C0"/>
    <w:rsid w:val="00F91709"/>
    <w:rsid w:val="00F925FD"/>
    <w:rsid w:val="00F93B1C"/>
    <w:rsid w:val="00F93EFB"/>
    <w:rsid w:val="00F94880"/>
    <w:rsid w:val="00F948E2"/>
    <w:rsid w:val="00F9529B"/>
    <w:rsid w:val="00F96BBD"/>
    <w:rsid w:val="00F9753B"/>
    <w:rsid w:val="00FA061C"/>
    <w:rsid w:val="00FA0F35"/>
    <w:rsid w:val="00FA229C"/>
    <w:rsid w:val="00FA28CB"/>
    <w:rsid w:val="00FA2B0B"/>
    <w:rsid w:val="00FA2D38"/>
    <w:rsid w:val="00FA30CC"/>
    <w:rsid w:val="00FA37D5"/>
    <w:rsid w:val="00FA3FFD"/>
    <w:rsid w:val="00FA469A"/>
    <w:rsid w:val="00FA4B36"/>
    <w:rsid w:val="00FA5BA6"/>
    <w:rsid w:val="00FA69FC"/>
    <w:rsid w:val="00FA6B0D"/>
    <w:rsid w:val="00FA7046"/>
    <w:rsid w:val="00FA7470"/>
    <w:rsid w:val="00FA749E"/>
    <w:rsid w:val="00FB06E8"/>
    <w:rsid w:val="00FB0E1F"/>
    <w:rsid w:val="00FB10BF"/>
    <w:rsid w:val="00FB1151"/>
    <w:rsid w:val="00FB1724"/>
    <w:rsid w:val="00FB1794"/>
    <w:rsid w:val="00FB1862"/>
    <w:rsid w:val="00FB21C1"/>
    <w:rsid w:val="00FB23A2"/>
    <w:rsid w:val="00FB258A"/>
    <w:rsid w:val="00FB43AA"/>
    <w:rsid w:val="00FB5F9F"/>
    <w:rsid w:val="00FB64DA"/>
    <w:rsid w:val="00FB6B9B"/>
    <w:rsid w:val="00FB7CD3"/>
    <w:rsid w:val="00FC0692"/>
    <w:rsid w:val="00FC144D"/>
    <w:rsid w:val="00FC176D"/>
    <w:rsid w:val="00FC2269"/>
    <w:rsid w:val="00FC2E5F"/>
    <w:rsid w:val="00FC3057"/>
    <w:rsid w:val="00FC348A"/>
    <w:rsid w:val="00FC41F0"/>
    <w:rsid w:val="00FC478A"/>
    <w:rsid w:val="00FC4893"/>
    <w:rsid w:val="00FC661F"/>
    <w:rsid w:val="00FC6B82"/>
    <w:rsid w:val="00FC6C85"/>
    <w:rsid w:val="00FC70F7"/>
    <w:rsid w:val="00FC7266"/>
    <w:rsid w:val="00FD045D"/>
    <w:rsid w:val="00FD0AF9"/>
    <w:rsid w:val="00FD0C24"/>
    <w:rsid w:val="00FD1334"/>
    <w:rsid w:val="00FD22D1"/>
    <w:rsid w:val="00FD3170"/>
    <w:rsid w:val="00FD31EB"/>
    <w:rsid w:val="00FD4BC9"/>
    <w:rsid w:val="00FD55A1"/>
    <w:rsid w:val="00FD59D2"/>
    <w:rsid w:val="00FD59E8"/>
    <w:rsid w:val="00FD5BB4"/>
    <w:rsid w:val="00FD5E69"/>
    <w:rsid w:val="00FD669F"/>
    <w:rsid w:val="00FD6D41"/>
    <w:rsid w:val="00FD7159"/>
    <w:rsid w:val="00FD7823"/>
    <w:rsid w:val="00FE01DA"/>
    <w:rsid w:val="00FE2ECA"/>
    <w:rsid w:val="00FE2FDF"/>
    <w:rsid w:val="00FE30D0"/>
    <w:rsid w:val="00FE311D"/>
    <w:rsid w:val="00FE37CD"/>
    <w:rsid w:val="00FE3845"/>
    <w:rsid w:val="00FE3CD5"/>
    <w:rsid w:val="00FE47FB"/>
    <w:rsid w:val="00FE4A21"/>
    <w:rsid w:val="00FE5A24"/>
    <w:rsid w:val="00FE624B"/>
    <w:rsid w:val="00FE6C57"/>
    <w:rsid w:val="00FE7089"/>
    <w:rsid w:val="00FF030D"/>
    <w:rsid w:val="00FF088B"/>
    <w:rsid w:val="00FF0EE5"/>
    <w:rsid w:val="00FF1076"/>
    <w:rsid w:val="00FF10AB"/>
    <w:rsid w:val="00FF2521"/>
    <w:rsid w:val="00FF2DA5"/>
    <w:rsid w:val="00FF3C3E"/>
    <w:rsid w:val="00FF3CD8"/>
    <w:rsid w:val="00FF3EB4"/>
    <w:rsid w:val="00FF47FE"/>
    <w:rsid w:val="00FF6AF7"/>
    <w:rsid w:val="00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1"/>
    <o:shapelayout v:ext="edit">
      <o:idmap v:ext="edit" data="1"/>
    </o:shapelayout>
  </w:shapeDefaults>
  <w:decimalSymbol w:val=","/>
  <w:listSeparator w:val=";"/>
  <w14:docId w14:val="6A1199D6"/>
  <w15:docId w15:val="{23276151-A031-4AC6-9F70-A0A1F4A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9B"/>
    <w:rPr>
      <w:sz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7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06C7"/>
    <w:pPr>
      <w:keepNext/>
      <w:jc w:val="center"/>
      <w:outlineLvl w:val="3"/>
    </w:pPr>
    <w:rPr>
      <w:b/>
      <w:bCs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0170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0170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45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816AC4"/>
    <w:rPr>
      <w:color w:val="0000FF"/>
      <w:u w:val="single"/>
    </w:rPr>
  </w:style>
  <w:style w:type="paragraph" w:customStyle="1" w:styleId="Textopredeterminado">
    <w:name w:val="Texto predeterminado"/>
    <w:basedOn w:val="Normal"/>
    <w:rsid w:val="00187B3C"/>
    <w:rPr>
      <w:snapToGrid w:val="0"/>
      <w:sz w:val="24"/>
      <w:lang w:val="en-US"/>
    </w:rPr>
  </w:style>
  <w:style w:type="paragraph" w:customStyle="1" w:styleId="Estilo1">
    <w:name w:val="Estilo1"/>
    <w:basedOn w:val="Normal"/>
    <w:rsid w:val="00060026"/>
    <w:pPr>
      <w:numPr>
        <w:numId w:val="1"/>
      </w:numPr>
      <w:jc w:val="both"/>
    </w:pPr>
    <w:rPr>
      <w:b/>
      <w:sz w:val="24"/>
      <w:u w:val="single"/>
      <w:lang w:val="es-ES"/>
    </w:rPr>
  </w:style>
  <w:style w:type="paragraph" w:customStyle="1" w:styleId="Estilo2">
    <w:name w:val="Estilo2"/>
    <w:basedOn w:val="Normal"/>
    <w:rsid w:val="00060026"/>
    <w:pPr>
      <w:numPr>
        <w:ilvl w:val="1"/>
        <w:numId w:val="1"/>
      </w:numPr>
      <w:tabs>
        <w:tab w:val="left" w:pos="1134"/>
      </w:tabs>
      <w:jc w:val="both"/>
    </w:pPr>
    <w:rPr>
      <w:spacing w:val="-3"/>
      <w:sz w:val="24"/>
      <w:lang w:val="es-ES"/>
    </w:rPr>
  </w:style>
  <w:style w:type="character" w:styleId="Nmerodepgina">
    <w:name w:val="page number"/>
    <w:basedOn w:val="Fuentedeprrafopredeter"/>
    <w:rsid w:val="00DA5C47"/>
  </w:style>
  <w:style w:type="paragraph" w:styleId="Textoindependiente2">
    <w:name w:val="Body Text 2"/>
    <w:basedOn w:val="Normal"/>
    <w:link w:val="Textoindependiente2Car"/>
    <w:rsid w:val="00F22188"/>
    <w:pPr>
      <w:jc w:val="both"/>
    </w:pPr>
    <w:rPr>
      <w:rFonts w:ascii="Arial" w:hAnsi="Arial"/>
      <w:b/>
      <w:u w:val="single"/>
    </w:rPr>
  </w:style>
  <w:style w:type="paragraph" w:customStyle="1" w:styleId="Estndar">
    <w:name w:val="Estándar"/>
    <w:link w:val="EstndarCar"/>
    <w:rsid w:val="00F22188"/>
    <w:pPr>
      <w:snapToGrid w:val="0"/>
      <w:jc w:val="both"/>
    </w:pPr>
    <w:rPr>
      <w:rFonts w:ascii="Arial" w:hAnsi="Arial"/>
      <w:color w:val="000000"/>
      <w:sz w:val="24"/>
    </w:rPr>
  </w:style>
  <w:style w:type="paragraph" w:styleId="Sangradetextonormal">
    <w:name w:val="Body Text Indent"/>
    <w:basedOn w:val="Normal"/>
    <w:link w:val="SangradetextonormalCar"/>
    <w:rsid w:val="00F51440"/>
    <w:pPr>
      <w:spacing w:after="120"/>
      <w:ind w:left="283"/>
    </w:pPr>
  </w:style>
  <w:style w:type="paragraph" w:customStyle="1" w:styleId="Simple">
    <w:name w:val="Simple"/>
    <w:rsid w:val="00F51440"/>
    <w:pPr>
      <w:snapToGrid w:val="0"/>
    </w:pPr>
    <w:rPr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4F06C7"/>
    <w:pPr>
      <w:spacing w:after="120"/>
    </w:pPr>
  </w:style>
  <w:style w:type="paragraph" w:styleId="Textoindependiente3">
    <w:name w:val="Body Text 3"/>
    <w:basedOn w:val="Normal"/>
    <w:link w:val="Textoindependiente3Car"/>
    <w:rsid w:val="004F06C7"/>
    <w:pPr>
      <w:spacing w:after="120"/>
    </w:pPr>
    <w:rPr>
      <w:sz w:val="16"/>
      <w:szCs w:val="16"/>
    </w:rPr>
  </w:style>
  <w:style w:type="paragraph" w:customStyle="1" w:styleId="Default">
    <w:name w:val="Default"/>
    <w:rsid w:val="000D386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sid w:val="000D3861"/>
    <w:rPr>
      <w:rFonts w:cs="Times New Roman"/>
      <w:color w:val="auto"/>
    </w:rPr>
  </w:style>
  <w:style w:type="paragraph" w:customStyle="1" w:styleId="yo">
    <w:name w:val="yo"/>
    <w:basedOn w:val="Normal"/>
    <w:rsid w:val="00EC5F2F"/>
    <w:pPr>
      <w:jc w:val="both"/>
      <w:outlineLvl w:val="1"/>
    </w:pPr>
    <w:rPr>
      <w:rFonts w:ascii="Arial" w:hAnsi="Arial"/>
      <w:lang w:val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FF3EB4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E73D53"/>
    <w:pPr>
      <w:spacing w:line="201" w:lineRule="atLeast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89D"/>
    <w:rPr>
      <w:rFonts w:ascii="Tahoma" w:hAnsi="Tahoma" w:cs="Tahoma"/>
      <w:sz w:val="16"/>
      <w:szCs w:val="16"/>
      <w:lang w:val="es-ES_tradnl"/>
    </w:rPr>
  </w:style>
  <w:style w:type="numbering" w:customStyle="1" w:styleId="Estilo3">
    <w:name w:val="Estilo3"/>
    <w:uiPriority w:val="99"/>
    <w:rsid w:val="005D7A78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F225A3"/>
    <w:pPr>
      <w:jc w:val="both"/>
    </w:pPr>
    <w:rPr>
      <w:rFonts w:ascii="Gill Sans" w:hAnsi="Gill Sans"/>
      <w:sz w:val="26"/>
      <w:szCs w:val="24"/>
      <w:lang w:val="es-ES"/>
    </w:rPr>
  </w:style>
  <w:style w:type="paragraph" w:customStyle="1" w:styleId="SANGRADO-2">
    <w:name w:val="SANGRADO-2"/>
    <w:basedOn w:val="Normal"/>
    <w:link w:val="SANGRADO-2Car"/>
    <w:rsid w:val="00E545F9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134" w:hanging="567"/>
      <w:jc w:val="both"/>
    </w:pPr>
    <w:rPr>
      <w:rFonts w:ascii="Arial" w:hAnsi="Arial" w:cs="Arial"/>
      <w:sz w:val="24"/>
      <w:szCs w:val="24"/>
      <w:lang w:val="es-ES"/>
    </w:rPr>
  </w:style>
  <w:style w:type="character" w:customStyle="1" w:styleId="SANGRADO-2Car">
    <w:name w:val="SANGRADO-2 Car"/>
    <w:basedOn w:val="Fuentedeprrafopredeter"/>
    <w:link w:val="SANGRADO-2"/>
    <w:rsid w:val="00E545F9"/>
    <w:rPr>
      <w:rFonts w:ascii="Arial" w:hAnsi="Arial" w:cs="Arial"/>
      <w:sz w:val="24"/>
      <w:szCs w:val="24"/>
    </w:rPr>
  </w:style>
  <w:style w:type="character" w:customStyle="1" w:styleId="InitialStyle">
    <w:name w:val="InitialStyle"/>
    <w:uiPriority w:val="99"/>
    <w:rsid w:val="00AA273D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458FF"/>
    <w:pPr>
      <w:spacing w:before="100" w:beforeAutospacing="1" w:after="100" w:afterAutospacing="1"/>
    </w:pPr>
    <w:rPr>
      <w:sz w:val="24"/>
      <w:szCs w:val="24"/>
      <w:lang w:val="es-ES"/>
    </w:rPr>
  </w:style>
  <w:style w:type="table" w:customStyle="1" w:styleId="Listamedia11">
    <w:name w:val="Lista media 11"/>
    <w:basedOn w:val="Tablanormal"/>
    <w:uiPriority w:val="65"/>
    <w:rsid w:val="005F347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C6B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6B8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C6B82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6B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6B82"/>
    <w:rPr>
      <w:b/>
      <w:bCs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F42BB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2BBF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F42BB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F6768F"/>
    <w:rPr>
      <w:rFonts w:ascii="Arial" w:hAnsi="Arial"/>
      <w:color w:val="000000"/>
      <w:sz w:val="24"/>
    </w:rPr>
  </w:style>
  <w:style w:type="character" w:customStyle="1" w:styleId="Ttulo4Car">
    <w:name w:val="Título 4 Car"/>
    <w:basedOn w:val="Fuentedeprrafopredeter"/>
    <w:link w:val="Ttulo4"/>
    <w:rsid w:val="00D44F4C"/>
    <w:rPr>
      <w:b/>
      <w:bCs/>
      <w:sz w:val="24"/>
    </w:rPr>
  </w:style>
  <w:style w:type="character" w:customStyle="1" w:styleId="EncabezadoCar">
    <w:name w:val="Encabezado Car"/>
    <w:basedOn w:val="Fuentedeprrafopredeter"/>
    <w:link w:val="Encabezado"/>
    <w:rsid w:val="00D44F4C"/>
    <w:rPr>
      <w:sz w:val="22"/>
      <w:lang w:val="es-ES_tradnl"/>
    </w:rPr>
  </w:style>
  <w:style w:type="character" w:customStyle="1" w:styleId="PiedepginaCar">
    <w:name w:val="Pie de página Car"/>
    <w:basedOn w:val="Fuentedeprrafopredeter"/>
    <w:link w:val="Piedepgina"/>
    <w:rsid w:val="00D44F4C"/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4C"/>
    <w:rPr>
      <w:rFonts w:ascii="Arial" w:hAnsi="Arial"/>
      <w:b/>
      <w:sz w:val="22"/>
      <w:u w:val="single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D44F4C"/>
    <w:rPr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44F4C"/>
    <w:rPr>
      <w:sz w:val="2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D44F4C"/>
    <w:rPr>
      <w:sz w:val="16"/>
      <w:szCs w:val="16"/>
      <w:lang w:val="es-ES_tradnl"/>
    </w:rPr>
  </w:style>
  <w:style w:type="paragraph" w:customStyle="1" w:styleId="SANGRADO-3">
    <w:name w:val="SANGRADO-3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567"/>
      <w:jc w:val="both"/>
    </w:pPr>
    <w:rPr>
      <w:rFonts w:ascii="Arial" w:hAnsi="Arial" w:cs="Arial"/>
      <w:sz w:val="24"/>
      <w:szCs w:val="24"/>
      <w:lang w:val="es-ES"/>
    </w:rPr>
  </w:style>
  <w:style w:type="paragraph" w:customStyle="1" w:styleId="SANGRADO-4">
    <w:name w:val="SANGRADO-4"/>
    <w:basedOn w:val="Normal"/>
    <w:rsid w:val="00D44F4C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2835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Sinespaciado">
    <w:name w:val="No Spacing"/>
    <w:uiPriority w:val="1"/>
    <w:qFormat/>
    <w:rsid w:val="0091720B"/>
    <w:rPr>
      <w:sz w:val="22"/>
      <w:lang w:val="es-ES_tradnl"/>
    </w:rPr>
  </w:style>
  <w:style w:type="paragraph" w:customStyle="1" w:styleId="SANGRADO-2-2">
    <w:name w:val="SANGRADO-2-2"/>
    <w:basedOn w:val="Normal"/>
    <w:rsid w:val="00FC2E5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ind w:left="1701" w:hanging="1134"/>
      <w:jc w:val="both"/>
    </w:pPr>
    <w:rPr>
      <w:rFonts w:ascii="Arial" w:hAnsi="Arial" w:cs="Arial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53AE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53AE"/>
    <w:rPr>
      <w:lang w:val="es-ES_tradnl"/>
    </w:rPr>
  </w:style>
  <w:style w:type="character" w:styleId="Refdenotaalfinal">
    <w:name w:val="endnote reference"/>
    <w:basedOn w:val="Fuentedeprrafopredeter"/>
    <w:uiPriority w:val="99"/>
    <w:semiHidden/>
    <w:unhideWhenUsed/>
    <w:rsid w:val="004553AE"/>
    <w:rPr>
      <w:vertAlign w:val="superscript"/>
    </w:rPr>
  </w:style>
  <w:style w:type="paragraph" w:customStyle="1" w:styleId="Textodetabla">
    <w:name w:val="Texto de tabla"/>
    <w:basedOn w:val="Normal"/>
    <w:rsid w:val="00C61876"/>
    <w:pPr>
      <w:autoSpaceDE w:val="0"/>
      <w:autoSpaceDN w:val="0"/>
      <w:adjustRightInd w:val="0"/>
      <w:jc w:val="right"/>
    </w:pPr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87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116EE"/>
    <w:pPr>
      <w:tabs>
        <w:tab w:val="right" w:leader="dot" w:pos="9629"/>
      </w:tabs>
      <w:spacing w:after="100" w:line="360" w:lineRule="auto"/>
      <w:ind w:right="1134"/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E32B0F"/>
    <w:pPr>
      <w:outlineLvl w:val="9"/>
    </w:pPr>
  </w:style>
  <w:style w:type="character" w:customStyle="1" w:styleId="ESTANDARCar">
    <w:name w:val="ESTANDAR Car"/>
    <w:link w:val="ESTANDAR"/>
    <w:rsid w:val="00C46CA6"/>
    <w:rPr>
      <w:rFonts w:ascii="Gill Sans" w:hAnsi="Gill Sans"/>
      <w:sz w:val="26"/>
      <w:szCs w:val="24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C46CA6"/>
    <w:rPr>
      <w:sz w:val="22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C65541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rsid w:val="009A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0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modelos%20oficios\IGUALDAD_Secretari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B7A38-19B2-4207-99C2-6F503FD93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312646-2F16-4D20-94C1-B1D9940FD15D}"/>
</file>

<file path=customXml/itemProps3.xml><?xml version="1.0" encoding="utf-8"?>
<ds:datastoreItem xmlns:ds="http://schemas.openxmlformats.org/officeDocument/2006/customXml" ds:itemID="{5FD1F5C3-5AAE-4B61-AA29-4FF4EE183E86}"/>
</file>

<file path=customXml/itemProps4.xml><?xml version="1.0" encoding="utf-8"?>
<ds:datastoreItem xmlns:ds="http://schemas.openxmlformats.org/officeDocument/2006/customXml" ds:itemID="{A36FF3AD-9594-4090-B269-6594F25474E5}"/>
</file>

<file path=docProps/app.xml><?xml version="1.0" encoding="utf-8"?>
<Properties xmlns="http://schemas.openxmlformats.org/officeDocument/2006/extended-properties" xmlns:vt="http://schemas.openxmlformats.org/officeDocument/2006/docPropsVTypes">
  <Template>IGUALDAD_Secretaria.dot</Template>
  <TotalTime>1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PCAP tipo suministro procedimiento abierto con criterios automaticos</vt:lpstr>
    </vt:vector>
  </TitlesOfParts>
  <Company>Gerencia Informatica de la SS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PCAP tipo suministro procedimiento abierto con criterios automaticos</dc:title>
  <dc:subject/>
  <dc:creator>TGSS</dc:creator>
  <cp:keywords/>
  <dc:description/>
  <cp:lastModifiedBy>SANCHO SANZ, ELENA</cp:lastModifiedBy>
  <cp:revision>2</cp:revision>
  <cp:lastPrinted>2023-04-18T13:45:00Z</cp:lastPrinted>
  <dcterms:created xsi:type="dcterms:W3CDTF">2023-05-02T16:13:00Z</dcterms:created>
  <dcterms:modified xsi:type="dcterms:W3CDTF">2023-05-02T16:13:00Z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