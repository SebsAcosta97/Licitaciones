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58F85" w14:textId="77777777" w:rsidR="00DF4CF5" w:rsidRDefault="00DF4CF5" w:rsidP="003C5117">
      <w:pPr>
        <w:spacing w:line="276" w:lineRule="auto"/>
        <w:ind w:left="284" w:right="-568"/>
        <w:jc w:val="center"/>
        <w:rPr>
          <w:rFonts w:ascii="Arial" w:hAnsi="Arial" w:cs="Arial"/>
          <w:b/>
          <w:bCs/>
          <w:sz w:val="24"/>
          <w:szCs w:val="24"/>
        </w:rPr>
      </w:pPr>
    </w:p>
    <w:p w14:paraId="1110FA1B" w14:textId="77777777" w:rsidR="00571BFD" w:rsidRDefault="00571BFD" w:rsidP="0098022A">
      <w:pPr>
        <w:pStyle w:val="ESTANDAR"/>
        <w:spacing w:line="360" w:lineRule="auto"/>
        <w:ind w:left="284"/>
        <w:jc w:val="center"/>
        <w:rPr>
          <w:rFonts w:ascii="Arial Narrow" w:hAnsi="Arial Narrow" w:cs="Arial"/>
          <w:sz w:val="22"/>
          <w:szCs w:val="22"/>
        </w:rPr>
      </w:pPr>
    </w:p>
    <w:p w14:paraId="71F56E60" w14:textId="5357A092" w:rsidR="007B33F0" w:rsidRDefault="007B33F0" w:rsidP="007B33F0">
      <w:pPr>
        <w:spacing w:line="360" w:lineRule="auto"/>
        <w:jc w:val="center"/>
        <w:rPr>
          <w:rFonts w:ascii="Arial" w:hAnsi="Arial" w:cs="Arial"/>
          <w:b/>
          <w:szCs w:val="24"/>
        </w:rPr>
      </w:pPr>
      <w:r w:rsidRPr="002E0D26">
        <w:rPr>
          <w:rFonts w:ascii="Arial" w:hAnsi="Arial" w:cs="Arial"/>
          <w:b/>
          <w:szCs w:val="24"/>
        </w:rPr>
        <w:t>Documento 4</w:t>
      </w:r>
    </w:p>
    <w:p w14:paraId="63B7D4CF" w14:textId="77777777" w:rsidR="00571BFD" w:rsidRPr="002E0D26" w:rsidRDefault="00571BFD" w:rsidP="007B33F0">
      <w:pPr>
        <w:spacing w:line="360" w:lineRule="auto"/>
        <w:jc w:val="center"/>
        <w:rPr>
          <w:rFonts w:ascii="Arial" w:hAnsi="Arial" w:cs="Arial"/>
          <w:b/>
          <w:szCs w:val="24"/>
        </w:rPr>
      </w:pPr>
    </w:p>
    <w:p w14:paraId="6F985C5F" w14:textId="19A781D3" w:rsidR="007B33F0" w:rsidRPr="002E0D26" w:rsidRDefault="007B33F0" w:rsidP="007B33F0">
      <w:pPr>
        <w:pStyle w:val="Piedepgina"/>
        <w:tabs>
          <w:tab w:val="clear" w:pos="4252"/>
          <w:tab w:val="clear" w:pos="8504"/>
        </w:tabs>
        <w:ind w:left="284"/>
        <w:jc w:val="center"/>
        <w:rPr>
          <w:rFonts w:ascii="Arial" w:hAnsi="Arial" w:cs="Arial"/>
          <w:b/>
          <w:bCs/>
          <w:szCs w:val="22"/>
          <w:u w:val="single"/>
        </w:rPr>
      </w:pPr>
      <w:r w:rsidRPr="00DE4405">
        <w:rPr>
          <w:rFonts w:ascii="Arial" w:hAnsi="Arial" w:cs="Arial"/>
          <w:b/>
          <w:bCs/>
          <w:szCs w:val="22"/>
        </w:rPr>
        <w:t xml:space="preserve">RECONOCIMIENTO MEDICO </w:t>
      </w:r>
      <w:r>
        <w:rPr>
          <w:rFonts w:ascii="Arial" w:hAnsi="Arial" w:cs="Arial"/>
          <w:b/>
          <w:bCs/>
          <w:szCs w:val="22"/>
        </w:rPr>
        <w:t>GINECOLOGICO</w:t>
      </w:r>
      <w:r>
        <w:rPr>
          <w:rFonts w:cs="Arial"/>
          <w:b/>
          <w:bCs/>
          <w:szCs w:val="22"/>
        </w:rPr>
        <w:t xml:space="preserve"> </w:t>
      </w:r>
      <w:r w:rsidRPr="002E0D26">
        <w:rPr>
          <w:rFonts w:ascii="Arial" w:hAnsi="Arial" w:cs="Arial"/>
          <w:b/>
          <w:bCs/>
          <w:szCs w:val="22"/>
        </w:rPr>
        <w:t>(</w:t>
      </w:r>
      <w:r w:rsidRPr="008D3777">
        <w:rPr>
          <w:rFonts w:ascii="Arial" w:hAnsi="Arial" w:cs="Arial"/>
          <w:b/>
          <w:color w:val="000000" w:themeColor="text1"/>
          <w:szCs w:val="22"/>
        </w:rPr>
        <w:t>LOTE</w:t>
      </w:r>
      <w:r w:rsidRPr="008D3777">
        <w:rPr>
          <w:rFonts w:ascii="Arial" w:hAnsi="Arial" w:cs="Arial"/>
          <w:b/>
          <w:bCs/>
          <w:color w:val="000000" w:themeColor="text1"/>
          <w:szCs w:val="22"/>
        </w:rPr>
        <w:t xml:space="preserve"> </w:t>
      </w:r>
      <w:r>
        <w:rPr>
          <w:rFonts w:ascii="Arial" w:hAnsi="Arial" w:cs="Arial"/>
          <w:b/>
          <w:bCs/>
          <w:szCs w:val="22"/>
        </w:rPr>
        <w:t>3</w:t>
      </w:r>
      <w:r w:rsidRPr="002E0D26">
        <w:rPr>
          <w:rFonts w:ascii="Arial" w:hAnsi="Arial" w:cs="Arial"/>
          <w:b/>
          <w:bCs/>
          <w:szCs w:val="22"/>
        </w:rPr>
        <w:t>)</w:t>
      </w:r>
    </w:p>
    <w:p w14:paraId="431CA052" w14:textId="1E6BE5E3" w:rsidR="007B33F0" w:rsidRDefault="007B33F0" w:rsidP="007B33F0">
      <w:pPr>
        <w:pStyle w:val="Piedepgina"/>
        <w:tabs>
          <w:tab w:val="clear" w:pos="4252"/>
          <w:tab w:val="clear" w:pos="8504"/>
        </w:tabs>
        <w:ind w:left="284"/>
        <w:jc w:val="both"/>
        <w:rPr>
          <w:rFonts w:ascii="Arial" w:hAnsi="Arial" w:cs="Arial"/>
          <w:b/>
          <w:bCs/>
          <w:szCs w:val="22"/>
        </w:rPr>
      </w:pPr>
      <w:r w:rsidRPr="002E0D26">
        <w:rPr>
          <w:rFonts w:ascii="Arial" w:hAnsi="Arial" w:cs="Arial"/>
          <w:b/>
          <w:bCs/>
          <w:szCs w:val="22"/>
        </w:rPr>
        <w:t>MODELO DE OFERTA ECONÓMICA</w:t>
      </w:r>
      <w:r w:rsidRPr="002E0D26">
        <w:rPr>
          <w:rFonts w:ascii="Arial" w:hAnsi="Arial" w:cs="Arial"/>
          <w:bCs/>
          <w:color w:val="FF0000"/>
          <w:szCs w:val="22"/>
        </w:rPr>
        <w:t xml:space="preserve"> </w:t>
      </w:r>
      <w:r w:rsidRPr="002E0D26">
        <w:rPr>
          <w:rFonts w:ascii="Arial" w:hAnsi="Arial" w:cs="Arial"/>
          <w:b/>
          <w:bCs/>
          <w:szCs w:val="22"/>
        </w:rPr>
        <w:t xml:space="preserve">Y DE ASUNCIÓN DE PRESTACIONES QUE RESPONDEN A CRITERIOS </w:t>
      </w:r>
      <w:proofErr w:type="gramStart"/>
      <w:r w:rsidRPr="002E0D26">
        <w:rPr>
          <w:rFonts w:ascii="Arial" w:hAnsi="Arial" w:cs="Arial"/>
          <w:b/>
          <w:bCs/>
          <w:szCs w:val="22"/>
        </w:rPr>
        <w:t>AUTOMÁTICOS ,</w:t>
      </w:r>
      <w:proofErr w:type="gramEnd"/>
      <w:r w:rsidRPr="002E0D26">
        <w:rPr>
          <w:rFonts w:ascii="Arial" w:hAnsi="Arial" w:cs="Arial"/>
          <w:b/>
          <w:bCs/>
          <w:szCs w:val="22"/>
        </w:rPr>
        <w:t xml:space="preserve"> Y DE DECLARACIÓN RESPONSABLE.)</w:t>
      </w:r>
    </w:p>
    <w:p w14:paraId="2C5F0364" w14:textId="77777777" w:rsidR="00571BFD" w:rsidRPr="002E0D26" w:rsidRDefault="00571BFD" w:rsidP="007B33F0">
      <w:pPr>
        <w:pStyle w:val="Piedepgina"/>
        <w:tabs>
          <w:tab w:val="clear" w:pos="4252"/>
          <w:tab w:val="clear" w:pos="8504"/>
        </w:tabs>
        <w:ind w:left="284"/>
        <w:jc w:val="both"/>
        <w:rPr>
          <w:rFonts w:ascii="Arial" w:hAnsi="Arial" w:cs="Arial"/>
          <w:b/>
          <w:bCs/>
          <w:szCs w:val="22"/>
          <w:u w:val="single"/>
        </w:rPr>
      </w:pPr>
    </w:p>
    <w:p w14:paraId="3C3F54B6" w14:textId="77777777" w:rsidR="007B33F0" w:rsidRPr="002E0D26" w:rsidRDefault="007B33F0" w:rsidP="007B33F0">
      <w:pPr>
        <w:pStyle w:val="Piedepgina"/>
        <w:tabs>
          <w:tab w:val="clear" w:pos="4252"/>
          <w:tab w:val="clear" w:pos="8504"/>
        </w:tabs>
        <w:ind w:left="284"/>
        <w:jc w:val="center"/>
        <w:rPr>
          <w:rFonts w:ascii="Arial Narrow" w:hAnsi="Arial Narrow" w:cs="Arial"/>
          <w:szCs w:val="22"/>
        </w:rPr>
      </w:pPr>
      <w:r w:rsidRPr="002E0D26">
        <w:rPr>
          <w:rFonts w:ascii="Arial" w:hAnsi="Arial" w:cs="Arial"/>
          <w:b/>
          <w:bCs/>
          <w:color w:val="FF0000"/>
          <w:szCs w:val="22"/>
        </w:rPr>
        <w:t xml:space="preserve"> </w:t>
      </w:r>
    </w:p>
    <w:p w14:paraId="64A1ABAC" w14:textId="77777777" w:rsidR="007B33F0" w:rsidRPr="002E0D26" w:rsidRDefault="007B33F0" w:rsidP="007B33F0">
      <w:pPr>
        <w:pStyle w:val="ESTANDAR"/>
        <w:spacing w:line="276" w:lineRule="auto"/>
        <w:ind w:left="284"/>
        <w:rPr>
          <w:rFonts w:ascii="Arial Narrow" w:hAnsi="Arial Narrow" w:cs="Arial"/>
          <w:sz w:val="22"/>
          <w:szCs w:val="22"/>
        </w:rPr>
      </w:pPr>
      <w:r w:rsidRPr="002E0D26">
        <w:rPr>
          <w:rFonts w:ascii="Arial Narrow" w:hAnsi="Arial Narrow" w:cs="Arial"/>
          <w:sz w:val="22"/>
          <w:szCs w:val="22"/>
        </w:rPr>
        <w:t>Don __________________________________________________________,</w:t>
      </w:r>
    </w:p>
    <w:p w14:paraId="2943D25B" w14:textId="77777777" w:rsidR="007B33F0" w:rsidRDefault="007B33F0" w:rsidP="007B33F0">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sz w:val="22"/>
          <w:szCs w:val="22"/>
        </w:rPr>
        <w:t>con DNI. N</w:t>
      </w:r>
      <w:r>
        <w:rPr>
          <w:rFonts w:ascii="Arial Narrow" w:hAnsi="Arial Narrow" w:cs="Arial"/>
          <w:sz w:val="22"/>
          <w:szCs w:val="22"/>
        </w:rPr>
        <w:t>.</w:t>
      </w:r>
      <w:r w:rsidRPr="002E0D26">
        <w:rPr>
          <w:rFonts w:ascii="Arial Narrow" w:hAnsi="Arial Narrow" w:cs="Arial"/>
          <w:sz w:val="22"/>
          <w:szCs w:val="22"/>
        </w:rPr>
        <w:t>º ____________________, y domicilio en ____________________ c/ ______________________________________ n</w:t>
      </w:r>
      <w:r>
        <w:rPr>
          <w:rFonts w:ascii="Arial Narrow" w:hAnsi="Arial Narrow" w:cs="Arial"/>
          <w:sz w:val="22"/>
          <w:szCs w:val="22"/>
        </w:rPr>
        <w:t>.</w:t>
      </w:r>
      <w:r w:rsidRPr="002E0D26">
        <w:rPr>
          <w:rFonts w:ascii="Arial Narrow" w:hAnsi="Arial Narrow" w:cs="Arial"/>
          <w:sz w:val="22"/>
          <w:szCs w:val="22"/>
        </w:rPr>
        <w:t xml:space="preserve">º ______ , actuando en su propio nombre y derecho, o en representación de la Empresa _______________  con N.I.F. ________________, a la cual representa por su calidad de </w:t>
      </w:r>
      <w:r w:rsidRPr="002E0D26">
        <w:rPr>
          <w:rFonts w:ascii="Arial Narrow" w:hAnsi="Arial Narrow" w:cs="Arial"/>
          <w:color w:val="000000" w:themeColor="text1"/>
          <w:sz w:val="22"/>
          <w:szCs w:val="22"/>
        </w:rPr>
        <w:t xml:space="preserve">___________________ enterado de las condiciones y requisitos que se exigen para la adjudicación del contrato de servicios de </w:t>
      </w:r>
      <w:r w:rsidRPr="002E0D26">
        <w:rPr>
          <w:rFonts w:ascii="Arial Narrow" w:hAnsi="Arial Narrow" w:cs="Arial"/>
          <w:color w:val="000000" w:themeColor="text1"/>
          <w:sz w:val="22"/>
          <w:szCs w:val="22"/>
          <w:u w:val="single"/>
        </w:rPr>
        <w:t xml:space="preserve">                                                                                                                      </w:t>
      </w:r>
      <w:r w:rsidRPr="002E0D26">
        <w:rPr>
          <w:rFonts w:ascii="Arial Narrow" w:hAnsi="Arial Narrow" w:cs="Arial"/>
          <w:color w:val="000000" w:themeColor="text1"/>
          <w:sz w:val="22"/>
          <w:szCs w:val="22"/>
        </w:rPr>
        <w:t xml:space="preserve"> según expediente n</w:t>
      </w:r>
      <w:r>
        <w:rPr>
          <w:rFonts w:ascii="Arial Narrow" w:hAnsi="Arial Narrow" w:cs="Arial"/>
          <w:color w:val="000000" w:themeColor="text1"/>
          <w:sz w:val="22"/>
          <w:szCs w:val="22"/>
        </w:rPr>
        <w:t>.</w:t>
      </w:r>
      <w:r w:rsidRPr="002E0D26">
        <w:rPr>
          <w:rFonts w:ascii="Arial Narrow" w:hAnsi="Arial Narrow" w:cs="Arial"/>
          <w:color w:val="000000" w:themeColor="text1"/>
          <w:sz w:val="22"/>
          <w:szCs w:val="22"/>
        </w:rPr>
        <w:t xml:space="preserve">º_________, </w:t>
      </w:r>
    </w:p>
    <w:p w14:paraId="29E9C3FA" w14:textId="77777777" w:rsidR="007B33F0" w:rsidRDefault="007B33F0" w:rsidP="007B33F0">
      <w:pPr>
        <w:pStyle w:val="ESTANDAR"/>
        <w:spacing w:line="276" w:lineRule="auto"/>
        <w:ind w:left="284"/>
        <w:rPr>
          <w:rFonts w:ascii="Arial Narrow" w:hAnsi="Arial Narrow" w:cs="Arial"/>
          <w:color w:val="000000" w:themeColor="text1"/>
          <w:sz w:val="22"/>
          <w:szCs w:val="22"/>
        </w:rPr>
      </w:pPr>
    </w:p>
    <w:p w14:paraId="08101C46" w14:textId="77777777" w:rsidR="007B33F0" w:rsidRPr="002E0D26" w:rsidRDefault="007B33F0" w:rsidP="007B33F0">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b/>
          <w:color w:val="000000" w:themeColor="text1"/>
          <w:sz w:val="22"/>
          <w:szCs w:val="22"/>
        </w:rPr>
        <w:t>SE COMPROMETE A:</w:t>
      </w:r>
    </w:p>
    <w:p w14:paraId="6D1963B9" w14:textId="77777777" w:rsidR="007B33F0" w:rsidRPr="002E0D26" w:rsidRDefault="007B33F0" w:rsidP="007B33F0">
      <w:pPr>
        <w:pStyle w:val="ESTANDAR"/>
        <w:spacing w:line="360" w:lineRule="auto"/>
        <w:ind w:left="284"/>
        <w:rPr>
          <w:rFonts w:ascii="Arial Narrow" w:hAnsi="Arial Narrow" w:cs="Arial"/>
          <w:sz w:val="22"/>
          <w:szCs w:val="22"/>
        </w:rPr>
      </w:pPr>
    </w:p>
    <w:p w14:paraId="02139630" w14:textId="77777777" w:rsidR="007B33F0" w:rsidRPr="008D3777" w:rsidRDefault="007B33F0" w:rsidP="007B33F0">
      <w:pPr>
        <w:pStyle w:val="ESTANDAR"/>
        <w:spacing w:line="276" w:lineRule="auto"/>
        <w:ind w:left="284"/>
        <w:rPr>
          <w:rFonts w:ascii="Arial Narrow" w:hAnsi="Arial Narrow" w:cs="Arial"/>
          <w:sz w:val="22"/>
          <w:szCs w:val="22"/>
        </w:rPr>
      </w:pPr>
      <w:r w:rsidRPr="008D3777">
        <w:rPr>
          <w:rFonts w:ascii="Arial Narrow" w:hAnsi="Arial Narrow" w:cs="Arial"/>
          <w:b/>
          <w:bCs/>
          <w:sz w:val="22"/>
          <w:szCs w:val="22"/>
        </w:rPr>
        <w:t>PRIMERO</w:t>
      </w:r>
      <w:r w:rsidRPr="008D3777">
        <w:rPr>
          <w:rFonts w:ascii="Arial Narrow" w:hAnsi="Arial Narrow" w:cs="Arial"/>
          <w:sz w:val="22"/>
          <w:szCs w:val="22"/>
        </w:rPr>
        <w:t>:</w:t>
      </w:r>
      <w:r w:rsidRPr="002E0D26">
        <w:rPr>
          <w:rFonts w:ascii="Arial Narrow" w:hAnsi="Arial Narrow" w:cs="Arial"/>
          <w:sz w:val="22"/>
          <w:szCs w:val="22"/>
        </w:rPr>
        <w:t xml:space="preserve"> Tomar a su cargo la ejecución de dicho contrato, con estricta sujeción al Pliego de Cláusulas administrativas particulares y de prescripciones técnicas que lo definen</w:t>
      </w:r>
      <w:r>
        <w:rPr>
          <w:rFonts w:ascii="Arial Narrow" w:hAnsi="Arial Narrow" w:cs="Arial"/>
          <w:sz w:val="22"/>
          <w:szCs w:val="22"/>
        </w:rPr>
        <w:t>,</w:t>
      </w:r>
      <w:r w:rsidRPr="002E0D26">
        <w:rPr>
          <w:rFonts w:ascii="Arial Narrow" w:hAnsi="Arial Narrow" w:cs="Arial"/>
          <w:sz w:val="22"/>
          <w:szCs w:val="22"/>
        </w:rPr>
        <w:t xml:space="preserve"> por los siguientes precios unitarios: mediante la siguiente oferta para el </w:t>
      </w:r>
      <w:r w:rsidRPr="008D3777">
        <w:rPr>
          <w:rFonts w:ascii="Arial Narrow" w:hAnsi="Arial Narrow" w:cs="Arial"/>
          <w:b/>
          <w:bCs/>
          <w:sz w:val="22"/>
          <w:szCs w:val="22"/>
        </w:rPr>
        <w:t>LOTE 2</w:t>
      </w:r>
      <w:r w:rsidRPr="002E0D26">
        <w:rPr>
          <w:rFonts w:ascii="Arial Narrow" w:hAnsi="Arial Narrow" w:cs="Arial"/>
          <w:sz w:val="22"/>
          <w:szCs w:val="22"/>
        </w:rPr>
        <w:t>. Y en los siguientes términos:</w:t>
      </w:r>
    </w:p>
    <w:p w14:paraId="44756B28" w14:textId="77777777" w:rsidR="007B33F0" w:rsidRPr="002E0D26" w:rsidRDefault="007B33F0" w:rsidP="007B33F0">
      <w:pPr>
        <w:pStyle w:val="ESTANDAR"/>
        <w:spacing w:line="360" w:lineRule="auto"/>
        <w:ind w:left="284"/>
        <w:rPr>
          <w:rFonts w:ascii="Arial Narrow" w:hAnsi="Arial Narrow" w:cs="Arial"/>
          <w:sz w:val="22"/>
          <w:szCs w:val="22"/>
        </w:rPr>
      </w:pPr>
    </w:p>
    <w:tbl>
      <w:tblPr>
        <w:tblW w:w="4711"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8"/>
        <w:gridCol w:w="3372"/>
        <w:gridCol w:w="1529"/>
        <w:gridCol w:w="1658"/>
      </w:tblGrid>
      <w:tr w:rsidR="007B33F0" w:rsidRPr="002E0D26" w14:paraId="6A8AA92F" w14:textId="77777777" w:rsidTr="00174444">
        <w:trPr>
          <w:trHeight w:val="986"/>
        </w:trPr>
        <w:tc>
          <w:tcPr>
            <w:tcW w:w="1586" w:type="pct"/>
            <w:vAlign w:val="center"/>
          </w:tcPr>
          <w:p w14:paraId="679CAE74"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Narrow" w:hAnsi="Arial Narrow" w:cs="Arial"/>
                <w:sz w:val="22"/>
                <w:szCs w:val="22"/>
              </w:rPr>
              <w:t xml:space="preserve"> </w:t>
            </w:r>
            <w:r w:rsidRPr="002E0D26">
              <w:rPr>
                <w:rFonts w:ascii="Arial" w:hAnsi="Arial" w:cs="Arial"/>
                <w:b/>
                <w:sz w:val="16"/>
                <w:szCs w:val="16"/>
              </w:rPr>
              <w:t>CONCEPTO</w:t>
            </w:r>
          </w:p>
          <w:p w14:paraId="00DD8F95" w14:textId="77777777" w:rsidR="007B33F0" w:rsidRPr="002E0D26" w:rsidRDefault="007B33F0" w:rsidP="00174444">
            <w:pPr>
              <w:pStyle w:val="ESTANDAR"/>
              <w:spacing w:line="276" w:lineRule="auto"/>
              <w:jc w:val="center"/>
              <w:rPr>
                <w:rFonts w:ascii="Arial" w:hAnsi="Arial" w:cs="Arial"/>
                <w:b/>
                <w:sz w:val="16"/>
                <w:szCs w:val="16"/>
              </w:rPr>
            </w:pPr>
          </w:p>
        </w:tc>
        <w:tc>
          <w:tcPr>
            <w:tcW w:w="1755" w:type="pct"/>
            <w:vAlign w:val="center"/>
          </w:tcPr>
          <w:p w14:paraId="4ED9E8C5"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rPr>
              <w:t>IMPORTE UNITARIO</w:t>
            </w:r>
          </w:p>
          <w:p w14:paraId="18C3BCC4"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rPr>
              <w:t>IVA EXENTO</w:t>
            </w:r>
          </w:p>
          <w:p w14:paraId="282D5910"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u w:val="single"/>
              </w:rPr>
              <w:t xml:space="preserve">CON </w:t>
            </w:r>
            <w:r>
              <w:rPr>
                <w:rFonts w:ascii="Arial" w:hAnsi="Arial" w:cs="Arial"/>
                <w:b/>
                <w:sz w:val="16"/>
                <w:szCs w:val="16"/>
                <w:u w:val="single"/>
              </w:rPr>
              <w:t>2</w:t>
            </w:r>
            <w:r w:rsidRPr="002E0D26">
              <w:rPr>
                <w:rFonts w:ascii="Arial" w:hAnsi="Arial" w:cs="Arial"/>
                <w:b/>
                <w:sz w:val="16"/>
                <w:szCs w:val="16"/>
                <w:u w:val="single"/>
              </w:rPr>
              <w:t>. DECIMALES</w:t>
            </w:r>
          </w:p>
          <w:p w14:paraId="6EBE7494" w14:textId="77777777" w:rsidR="007B33F0" w:rsidRPr="002E0D26" w:rsidRDefault="007B33F0" w:rsidP="00174444">
            <w:pPr>
              <w:pStyle w:val="ESTANDAR"/>
              <w:spacing w:line="276" w:lineRule="auto"/>
              <w:jc w:val="center"/>
              <w:rPr>
                <w:rFonts w:ascii="Arial" w:hAnsi="Arial" w:cs="Arial"/>
                <w:sz w:val="16"/>
                <w:szCs w:val="16"/>
              </w:rPr>
            </w:pPr>
            <w:r w:rsidRPr="002E0D26">
              <w:rPr>
                <w:rFonts w:ascii="Arial" w:hAnsi="Arial" w:cs="Arial"/>
                <w:i/>
                <w:color w:val="FF0000"/>
                <w:sz w:val="16"/>
                <w:szCs w:val="16"/>
              </w:rPr>
              <w:t xml:space="preserve"> </w:t>
            </w:r>
          </w:p>
        </w:tc>
        <w:tc>
          <w:tcPr>
            <w:tcW w:w="796" w:type="pct"/>
            <w:vAlign w:val="center"/>
          </w:tcPr>
          <w:p w14:paraId="1B8B53B2" w14:textId="77777777" w:rsidR="007B33F0" w:rsidRPr="002E0D26" w:rsidRDefault="007B33F0" w:rsidP="00174444">
            <w:pPr>
              <w:pStyle w:val="ESTANDAR"/>
              <w:spacing w:line="276" w:lineRule="auto"/>
              <w:jc w:val="center"/>
              <w:rPr>
                <w:rFonts w:ascii="Arial" w:hAnsi="Arial" w:cs="Arial"/>
                <w:b/>
                <w:sz w:val="16"/>
                <w:szCs w:val="16"/>
              </w:rPr>
            </w:pPr>
            <w:r>
              <w:rPr>
                <w:rFonts w:ascii="Arial" w:hAnsi="Arial" w:cs="Arial"/>
                <w:b/>
                <w:sz w:val="16"/>
                <w:szCs w:val="16"/>
              </w:rPr>
              <w:t>N.º MAXIMO PREVISTO</w:t>
            </w:r>
          </w:p>
          <w:p w14:paraId="4B1685F1" w14:textId="77777777" w:rsidR="007B33F0" w:rsidRPr="002E0D26" w:rsidRDefault="007B33F0" w:rsidP="00174444">
            <w:pPr>
              <w:pStyle w:val="ESTANDAR"/>
              <w:spacing w:line="276" w:lineRule="auto"/>
              <w:ind w:left="284"/>
              <w:jc w:val="center"/>
              <w:rPr>
                <w:rFonts w:ascii="Arial" w:hAnsi="Arial" w:cs="Arial"/>
                <w:b/>
                <w:sz w:val="16"/>
                <w:szCs w:val="16"/>
              </w:rPr>
            </w:pPr>
          </w:p>
          <w:p w14:paraId="3A1D43D2" w14:textId="77777777" w:rsidR="007B33F0" w:rsidRPr="002E0D26" w:rsidRDefault="007B33F0" w:rsidP="00174444">
            <w:pPr>
              <w:pStyle w:val="ESTANDAR"/>
              <w:spacing w:line="276" w:lineRule="auto"/>
              <w:ind w:left="284"/>
              <w:jc w:val="center"/>
              <w:rPr>
                <w:rFonts w:ascii="Arial" w:hAnsi="Arial" w:cs="Arial"/>
                <w:b/>
                <w:sz w:val="16"/>
                <w:szCs w:val="16"/>
              </w:rPr>
            </w:pPr>
          </w:p>
        </w:tc>
        <w:tc>
          <w:tcPr>
            <w:tcW w:w="863" w:type="pct"/>
          </w:tcPr>
          <w:p w14:paraId="0FBF9DE4" w14:textId="77777777" w:rsidR="007B33F0" w:rsidRDefault="007B33F0" w:rsidP="00174444">
            <w:pPr>
              <w:pStyle w:val="ESTANDAR"/>
              <w:spacing w:line="276" w:lineRule="auto"/>
              <w:jc w:val="center"/>
              <w:rPr>
                <w:rFonts w:ascii="Arial" w:hAnsi="Arial" w:cs="Arial"/>
                <w:b/>
                <w:sz w:val="16"/>
                <w:szCs w:val="16"/>
              </w:rPr>
            </w:pPr>
          </w:p>
          <w:p w14:paraId="4518FC0F" w14:textId="77777777" w:rsidR="007B33F0" w:rsidRPr="002E0D26" w:rsidRDefault="007B33F0" w:rsidP="00174444">
            <w:pPr>
              <w:pStyle w:val="ESTANDAR"/>
              <w:spacing w:line="276" w:lineRule="auto"/>
              <w:jc w:val="center"/>
              <w:rPr>
                <w:rFonts w:ascii="Arial" w:hAnsi="Arial" w:cs="Arial"/>
                <w:b/>
                <w:sz w:val="16"/>
                <w:szCs w:val="16"/>
              </w:rPr>
            </w:pPr>
            <w:r>
              <w:rPr>
                <w:rFonts w:ascii="Arial" w:hAnsi="Arial" w:cs="Arial"/>
                <w:b/>
                <w:sz w:val="16"/>
                <w:szCs w:val="16"/>
              </w:rPr>
              <w:t>IMPORTE TOTAL</w:t>
            </w:r>
          </w:p>
        </w:tc>
      </w:tr>
      <w:tr w:rsidR="007B33F0" w:rsidRPr="002E0D26" w14:paraId="282B00A7" w14:textId="77777777" w:rsidTr="00174444">
        <w:trPr>
          <w:trHeight w:val="703"/>
        </w:trPr>
        <w:tc>
          <w:tcPr>
            <w:tcW w:w="1586" w:type="pct"/>
            <w:vAlign w:val="center"/>
          </w:tcPr>
          <w:p w14:paraId="648952D4" w14:textId="77777777" w:rsidR="007B33F0" w:rsidRPr="002E0D26" w:rsidRDefault="007B33F0" w:rsidP="00174444">
            <w:pPr>
              <w:spacing w:line="276" w:lineRule="auto"/>
              <w:rPr>
                <w:rFonts w:ascii="Arial" w:hAnsi="Arial" w:cs="Arial"/>
                <w:szCs w:val="22"/>
              </w:rPr>
            </w:pPr>
            <w:r>
              <w:rPr>
                <w:rFonts w:ascii="Arial" w:hAnsi="Arial" w:cs="Arial"/>
                <w:szCs w:val="22"/>
              </w:rPr>
              <w:t>RM otorrinolaringológico</w:t>
            </w:r>
          </w:p>
        </w:tc>
        <w:tc>
          <w:tcPr>
            <w:tcW w:w="1755" w:type="pct"/>
            <w:vAlign w:val="center"/>
          </w:tcPr>
          <w:p w14:paraId="033B784B" w14:textId="77777777" w:rsidR="007B33F0" w:rsidRPr="002E0D26" w:rsidRDefault="007B33F0" w:rsidP="00174444">
            <w:pPr>
              <w:pStyle w:val="ESTANDAR"/>
              <w:spacing w:line="276" w:lineRule="auto"/>
              <w:ind w:left="-7"/>
              <w:jc w:val="center"/>
              <w:rPr>
                <w:rFonts w:ascii="Arial Narrow" w:hAnsi="Arial Narrow" w:cs="Arial"/>
                <w:b/>
                <w:sz w:val="20"/>
                <w:szCs w:val="20"/>
              </w:rPr>
            </w:pPr>
          </w:p>
        </w:tc>
        <w:tc>
          <w:tcPr>
            <w:tcW w:w="796" w:type="pct"/>
            <w:vAlign w:val="center"/>
          </w:tcPr>
          <w:p w14:paraId="1B829098" w14:textId="3AF07669" w:rsidR="007B33F0" w:rsidRPr="002E0D26" w:rsidRDefault="007B33F0" w:rsidP="00174444">
            <w:pPr>
              <w:pStyle w:val="ESTANDAR"/>
              <w:spacing w:line="276" w:lineRule="auto"/>
              <w:jc w:val="center"/>
              <w:rPr>
                <w:rFonts w:ascii="Arial Narrow" w:hAnsi="Arial Narrow" w:cs="Arial"/>
                <w:b/>
                <w:sz w:val="20"/>
                <w:szCs w:val="20"/>
              </w:rPr>
            </w:pPr>
            <w:r>
              <w:rPr>
                <w:rFonts w:ascii="Arial Narrow" w:hAnsi="Arial Narrow" w:cs="Arial"/>
                <w:b/>
                <w:sz w:val="20"/>
                <w:szCs w:val="20"/>
              </w:rPr>
              <w:t>42</w:t>
            </w:r>
          </w:p>
        </w:tc>
        <w:tc>
          <w:tcPr>
            <w:tcW w:w="863" w:type="pct"/>
          </w:tcPr>
          <w:p w14:paraId="7AF1C54C" w14:textId="77777777" w:rsidR="007B33F0" w:rsidRPr="002E0D26" w:rsidRDefault="007B33F0" w:rsidP="00174444">
            <w:pPr>
              <w:pStyle w:val="ESTANDAR"/>
              <w:spacing w:line="276" w:lineRule="auto"/>
              <w:jc w:val="center"/>
              <w:rPr>
                <w:rFonts w:ascii="Arial Narrow" w:hAnsi="Arial Narrow" w:cs="Arial"/>
                <w:b/>
                <w:sz w:val="20"/>
                <w:szCs w:val="20"/>
              </w:rPr>
            </w:pPr>
          </w:p>
        </w:tc>
      </w:tr>
    </w:tbl>
    <w:p w14:paraId="14C4CCE1" w14:textId="77777777" w:rsidR="007B33F0" w:rsidRPr="002E0D26" w:rsidRDefault="007B33F0" w:rsidP="007B33F0">
      <w:pPr>
        <w:pStyle w:val="ESTANDAR"/>
        <w:spacing w:line="276" w:lineRule="auto"/>
        <w:ind w:left="284"/>
        <w:rPr>
          <w:rFonts w:ascii="Arial Narrow" w:hAnsi="Arial Narrow" w:cs="Arial"/>
          <w:sz w:val="22"/>
          <w:szCs w:val="22"/>
        </w:rPr>
      </w:pPr>
    </w:p>
    <w:p w14:paraId="5CF48EC8" w14:textId="77777777" w:rsidR="007B33F0" w:rsidRPr="002E0D26" w:rsidRDefault="007B33F0" w:rsidP="007B33F0">
      <w:pPr>
        <w:pStyle w:val="ESTANDAR"/>
        <w:spacing w:line="276" w:lineRule="auto"/>
        <w:ind w:left="284"/>
        <w:rPr>
          <w:rFonts w:ascii="Arial Narrow" w:hAnsi="Arial Narrow" w:cs="Arial"/>
          <w:sz w:val="22"/>
          <w:szCs w:val="22"/>
        </w:rPr>
      </w:pPr>
      <w:r w:rsidRPr="002E0D26">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2D166D98" w14:textId="77777777" w:rsidR="007B33F0" w:rsidRPr="002E0D26" w:rsidRDefault="007B33F0" w:rsidP="007B33F0">
      <w:pPr>
        <w:pStyle w:val="ESTANDAR"/>
        <w:spacing w:line="360" w:lineRule="auto"/>
        <w:ind w:left="284"/>
        <w:rPr>
          <w:rFonts w:ascii="Arial Narrow" w:hAnsi="Arial Narrow" w:cs="Arial"/>
          <w:sz w:val="22"/>
          <w:szCs w:val="22"/>
        </w:rPr>
      </w:pPr>
    </w:p>
    <w:p w14:paraId="50771904" w14:textId="77777777" w:rsidR="007B33F0" w:rsidRPr="002E0D26" w:rsidRDefault="007B33F0" w:rsidP="007B33F0">
      <w:pPr>
        <w:pStyle w:val="ESTANDAR"/>
        <w:ind w:left="284"/>
        <w:rPr>
          <w:rFonts w:ascii="Arial Narrow" w:hAnsi="Arial Narrow" w:cs="Arial"/>
          <w:sz w:val="22"/>
          <w:szCs w:val="22"/>
        </w:rPr>
      </w:pPr>
      <w:r w:rsidRPr="002E0D26">
        <w:rPr>
          <w:rFonts w:ascii="Arial Narrow" w:hAnsi="Arial Narrow" w:cs="Arial"/>
          <w:b/>
          <w:bCs/>
          <w:sz w:val="22"/>
          <w:szCs w:val="22"/>
        </w:rPr>
        <w:t xml:space="preserve">SEGUNDO: </w:t>
      </w:r>
      <w:r w:rsidRPr="002E0D26">
        <w:rPr>
          <w:rFonts w:ascii="Arial Narrow" w:hAnsi="Arial Narrow" w:cs="Arial"/>
          <w:bCs/>
          <w:sz w:val="22"/>
          <w:szCs w:val="22"/>
        </w:rPr>
        <w:t>A</w:t>
      </w:r>
      <w:r w:rsidRPr="002E0D26">
        <w:rPr>
          <w:rFonts w:ascii="Arial Narrow" w:hAnsi="Arial Narrow" w:cs="Arial"/>
          <w:sz w:val="22"/>
          <w:szCs w:val="22"/>
        </w:rPr>
        <w:t>sumir la expresa ejecución de las siguientes prestaciones que responden a los criterios automáticos de valoración que se describen en la cláusula 1</w:t>
      </w:r>
      <w:r>
        <w:rPr>
          <w:rFonts w:ascii="Arial Narrow" w:hAnsi="Arial Narrow" w:cs="Arial"/>
          <w:sz w:val="22"/>
          <w:szCs w:val="22"/>
        </w:rPr>
        <w:t>3</w:t>
      </w:r>
      <w:r w:rsidRPr="002E0D26">
        <w:rPr>
          <w:rFonts w:ascii="Arial Narrow" w:hAnsi="Arial Narrow" w:cs="Arial"/>
          <w:sz w:val="22"/>
          <w:szCs w:val="22"/>
        </w:rPr>
        <w:t xml:space="preserve">.2. del pliego de cláusulas administrativas particulares que rige la licitación:  </w:t>
      </w:r>
    </w:p>
    <w:p w14:paraId="04077C28" w14:textId="77777777" w:rsidR="007B33F0" w:rsidRPr="002E0D26" w:rsidRDefault="007B33F0" w:rsidP="007B33F0">
      <w:pPr>
        <w:pStyle w:val="ESTANDAR"/>
        <w:spacing w:line="276" w:lineRule="auto"/>
        <w:ind w:left="284"/>
        <w:rPr>
          <w:rFonts w:ascii="Arial Narrow" w:hAnsi="Arial Narrow" w:cs="Arial"/>
          <w:sz w:val="22"/>
          <w:szCs w:val="22"/>
        </w:rPr>
      </w:pPr>
    </w:p>
    <w:p w14:paraId="2E32CBDF" w14:textId="77777777" w:rsidR="007B33F0" w:rsidRDefault="007B33F0" w:rsidP="007B33F0">
      <w:pPr>
        <w:pStyle w:val="ESTANDAR"/>
        <w:spacing w:line="276" w:lineRule="auto"/>
        <w:rPr>
          <w:rFonts w:ascii="Arial Narrow" w:hAnsi="Arial Narrow" w:cs="Arial"/>
          <w:i/>
          <w:sz w:val="22"/>
          <w:szCs w:val="22"/>
        </w:rPr>
      </w:pPr>
    </w:p>
    <w:p w14:paraId="6DC3EC78" w14:textId="77777777" w:rsidR="007B33F0" w:rsidRDefault="007B33F0" w:rsidP="007B33F0">
      <w:pPr>
        <w:pStyle w:val="ESTANDAR"/>
        <w:spacing w:line="276" w:lineRule="auto"/>
        <w:ind w:left="284"/>
        <w:rPr>
          <w:rFonts w:ascii="Arial Narrow" w:hAnsi="Arial Narrow" w:cs="Arial"/>
          <w:sz w:val="22"/>
          <w:szCs w:val="22"/>
        </w:rPr>
      </w:pPr>
      <w:r>
        <w:rPr>
          <w:rFonts w:ascii="Arial Narrow" w:hAnsi="Arial Narrow" w:cs="Arial"/>
          <w:sz w:val="22"/>
          <w:szCs w:val="22"/>
        </w:rPr>
        <w:t>A</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 xml:space="preserve">.4.1.) </w:t>
      </w:r>
      <w:r w:rsidRPr="002E0D26">
        <w:rPr>
          <w:rFonts w:ascii="Arial Narrow" w:hAnsi="Arial Narrow" w:cs="Arial"/>
          <w:sz w:val="22"/>
          <w:szCs w:val="22"/>
        </w:rPr>
        <w:t>de este Pliego:</w:t>
      </w:r>
      <w:r>
        <w:rPr>
          <w:rFonts w:ascii="Arial Narrow" w:hAnsi="Arial Narrow" w:cs="Arial"/>
          <w:sz w:val="22"/>
          <w:szCs w:val="22"/>
        </w:rPr>
        <w:t xml:space="preserve"> Descargar de forma electrónica los informes y pruebas médicas realizadas a través de una plataforma digital segura.</w:t>
      </w:r>
    </w:p>
    <w:p w14:paraId="1053BC38" w14:textId="77777777" w:rsidR="007B33F0" w:rsidRDefault="007B33F0" w:rsidP="007B33F0">
      <w:pPr>
        <w:pStyle w:val="ESTANDAR"/>
        <w:spacing w:line="276" w:lineRule="auto"/>
        <w:ind w:left="284"/>
        <w:rPr>
          <w:rFonts w:ascii="Arial Narrow" w:hAnsi="Arial Narrow" w:cs="Arial"/>
          <w:sz w:val="22"/>
          <w:szCs w:val="22"/>
        </w:rPr>
      </w:pPr>
    </w:p>
    <w:p w14:paraId="7768774C" w14:textId="77777777" w:rsidR="007B33F0" w:rsidRDefault="007B33F0" w:rsidP="007B33F0">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7DB59F55" w14:textId="77777777" w:rsidR="007B33F0" w:rsidRDefault="007B33F0" w:rsidP="007B33F0">
      <w:pPr>
        <w:pStyle w:val="ESTANDAR"/>
        <w:spacing w:line="276" w:lineRule="auto"/>
        <w:ind w:left="284"/>
        <w:rPr>
          <w:rFonts w:ascii="Arial Narrow" w:hAnsi="Arial Narrow" w:cs="Arial"/>
          <w:i/>
          <w:sz w:val="22"/>
          <w:szCs w:val="22"/>
        </w:rPr>
      </w:pPr>
    </w:p>
    <w:p w14:paraId="3BAE827B" w14:textId="77777777" w:rsidR="007B33F0" w:rsidRDefault="007B33F0" w:rsidP="007B33F0">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30D0733D" w14:textId="77777777" w:rsidR="007B33F0" w:rsidRDefault="007B33F0" w:rsidP="007B33F0">
      <w:pPr>
        <w:pStyle w:val="ESTANDAR"/>
        <w:spacing w:line="276" w:lineRule="auto"/>
        <w:ind w:left="708" w:firstLine="708"/>
        <w:rPr>
          <w:rFonts w:ascii="Arial Narrow" w:hAnsi="Arial Narrow" w:cs="Arial"/>
          <w:i/>
          <w:sz w:val="22"/>
          <w:szCs w:val="22"/>
        </w:rPr>
      </w:pPr>
    </w:p>
    <w:p w14:paraId="0A1AD9FB" w14:textId="77777777" w:rsidR="007B33F0" w:rsidRDefault="007B33F0" w:rsidP="007B33F0">
      <w:pPr>
        <w:pStyle w:val="ESTANDAR"/>
        <w:spacing w:line="276" w:lineRule="auto"/>
        <w:ind w:left="708" w:firstLine="708"/>
        <w:rPr>
          <w:rFonts w:ascii="Arial Narrow" w:hAnsi="Arial Narrow" w:cs="Arial"/>
          <w:i/>
          <w:sz w:val="22"/>
          <w:szCs w:val="22"/>
        </w:rPr>
      </w:pPr>
    </w:p>
    <w:p w14:paraId="43291C25" w14:textId="77777777" w:rsidR="007B33F0" w:rsidRDefault="007B33F0" w:rsidP="007B33F0">
      <w:pPr>
        <w:pStyle w:val="ESTANDAR"/>
        <w:spacing w:line="276" w:lineRule="auto"/>
        <w:ind w:left="708" w:firstLine="1"/>
        <w:rPr>
          <w:rFonts w:ascii="Arial Narrow" w:hAnsi="Arial Narrow" w:cs="Arial"/>
          <w:i/>
          <w:sz w:val="22"/>
          <w:szCs w:val="22"/>
        </w:rPr>
      </w:pPr>
    </w:p>
    <w:p w14:paraId="1B29867E" w14:textId="77777777" w:rsidR="007B33F0" w:rsidRPr="002E0D26" w:rsidRDefault="007B33F0" w:rsidP="007B33F0">
      <w:pPr>
        <w:pStyle w:val="ESTANDAR"/>
        <w:spacing w:line="276" w:lineRule="auto"/>
        <w:ind w:left="708" w:firstLine="708"/>
        <w:rPr>
          <w:rFonts w:ascii="Arial Narrow" w:hAnsi="Arial Narrow" w:cs="Arial"/>
          <w:i/>
          <w:sz w:val="22"/>
          <w:szCs w:val="22"/>
        </w:rPr>
      </w:pPr>
    </w:p>
    <w:p w14:paraId="1AE834D0" w14:textId="77777777" w:rsidR="007B33F0" w:rsidRPr="002E0D26" w:rsidRDefault="007B33F0" w:rsidP="007B33F0">
      <w:pPr>
        <w:pStyle w:val="ESTANDAR"/>
        <w:spacing w:line="360" w:lineRule="auto"/>
        <w:ind w:left="284"/>
        <w:rPr>
          <w:rFonts w:ascii="Arial Narrow" w:hAnsi="Arial Narrow" w:cs="Arial"/>
          <w:sz w:val="22"/>
          <w:szCs w:val="22"/>
        </w:rPr>
      </w:pPr>
      <w:r w:rsidRPr="002E0D26">
        <w:rPr>
          <w:rFonts w:ascii="Arial Narrow" w:hAnsi="Arial Narrow" w:cs="Arial"/>
          <w:b/>
          <w:bCs/>
          <w:sz w:val="22"/>
          <w:szCs w:val="22"/>
        </w:rPr>
        <w:t xml:space="preserve">TERCERO: </w:t>
      </w:r>
      <w:r w:rsidRPr="002E0D26">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593EBD58" w14:textId="77777777" w:rsidR="007B33F0" w:rsidRPr="002E0D26" w:rsidRDefault="007B33F0" w:rsidP="007B33F0">
      <w:pPr>
        <w:pStyle w:val="ESTANDAR"/>
        <w:spacing w:line="360" w:lineRule="auto"/>
        <w:ind w:left="284"/>
        <w:rPr>
          <w:rFonts w:ascii="Arial Narrow" w:hAnsi="Arial Narrow" w:cs="Arial"/>
          <w:sz w:val="22"/>
          <w:szCs w:val="22"/>
        </w:rPr>
      </w:pPr>
    </w:p>
    <w:p w14:paraId="56F2B222" w14:textId="77777777" w:rsidR="007B33F0" w:rsidRPr="002E0D26" w:rsidRDefault="007B33F0" w:rsidP="007B33F0">
      <w:pPr>
        <w:pStyle w:val="ESTANDAR"/>
        <w:spacing w:line="360" w:lineRule="auto"/>
        <w:ind w:left="284"/>
        <w:rPr>
          <w:rFonts w:ascii="Arial Narrow" w:hAnsi="Arial Narrow" w:cs="Arial"/>
          <w:sz w:val="22"/>
          <w:szCs w:val="22"/>
        </w:rPr>
      </w:pPr>
    </w:p>
    <w:p w14:paraId="37A8A209" w14:textId="77777777" w:rsidR="007B33F0" w:rsidRPr="002E0D26" w:rsidRDefault="007B33F0" w:rsidP="007B33F0">
      <w:pPr>
        <w:pStyle w:val="ESTANDAR"/>
        <w:spacing w:line="360" w:lineRule="auto"/>
        <w:ind w:left="284"/>
        <w:rPr>
          <w:rFonts w:ascii="Arial Narrow" w:hAnsi="Arial Narrow" w:cs="Arial"/>
          <w:sz w:val="22"/>
          <w:szCs w:val="22"/>
        </w:rPr>
      </w:pPr>
    </w:p>
    <w:p w14:paraId="5B5D0B62" w14:textId="77777777" w:rsidR="007B33F0" w:rsidRPr="002E0D26" w:rsidRDefault="007B33F0" w:rsidP="007B33F0">
      <w:pPr>
        <w:pStyle w:val="ESTANDAR"/>
        <w:spacing w:line="360" w:lineRule="auto"/>
        <w:ind w:left="284"/>
        <w:jc w:val="center"/>
        <w:rPr>
          <w:rFonts w:ascii="Arial Narrow" w:hAnsi="Arial Narrow" w:cs="Arial"/>
          <w:sz w:val="22"/>
          <w:szCs w:val="22"/>
        </w:rPr>
      </w:pPr>
      <w:r>
        <w:rPr>
          <w:rFonts w:ascii="Arial Narrow" w:hAnsi="Arial Narrow" w:cs="Arial"/>
          <w:sz w:val="22"/>
          <w:szCs w:val="22"/>
        </w:rPr>
        <w:t xml:space="preserve">En Segovia, </w:t>
      </w:r>
    </w:p>
    <w:p w14:paraId="1B8A9FD2" w14:textId="35FB775B" w:rsidR="007B33F0" w:rsidRDefault="007B33F0" w:rsidP="007B33F0">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Firma y sello del licitador</w:t>
      </w:r>
    </w:p>
    <w:p w14:paraId="0B1EB667" w14:textId="344846D0" w:rsidR="007B33F0" w:rsidRDefault="007B33F0" w:rsidP="007B33F0">
      <w:pPr>
        <w:pStyle w:val="ESTANDAR"/>
        <w:spacing w:line="360" w:lineRule="auto"/>
        <w:ind w:left="284"/>
        <w:jc w:val="center"/>
        <w:rPr>
          <w:rFonts w:ascii="Arial Narrow" w:hAnsi="Arial Narrow" w:cs="Arial"/>
          <w:sz w:val="22"/>
          <w:szCs w:val="22"/>
        </w:rPr>
      </w:pPr>
    </w:p>
    <w:p w14:paraId="53D178A5" w14:textId="260E3F0A" w:rsidR="007B33F0" w:rsidRDefault="007B33F0" w:rsidP="007B33F0">
      <w:pPr>
        <w:pStyle w:val="ESTANDAR"/>
        <w:spacing w:line="360" w:lineRule="auto"/>
        <w:ind w:left="284"/>
        <w:jc w:val="center"/>
        <w:rPr>
          <w:rFonts w:ascii="Arial Narrow" w:hAnsi="Arial Narrow" w:cs="Arial"/>
          <w:sz w:val="22"/>
          <w:szCs w:val="22"/>
        </w:rPr>
      </w:pPr>
    </w:p>
    <w:p w14:paraId="0B952818" w14:textId="742FE2CD" w:rsidR="007B33F0" w:rsidRDefault="007B33F0" w:rsidP="007B33F0">
      <w:pPr>
        <w:pStyle w:val="ESTANDAR"/>
        <w:spacing w:line="360" w:lineRule="auto"/>
        <w:ind w:left="284"/>
        <w:jc w:val="center"/>
        <w:rPr>
          <w:rFonts w:ascii="Arial Narrow" w:hAnsi="Arial Narrow" w:cs="Arial"/>
          <w:sz w:val="22"/>
          <w:szCs w:val="22"/>
        </w:rPr>
      </w:pPr>
    </w:p>
    <w:p w14:paraId="6C1CDA9D" w14:textId="29FBBAE3" w:rsidR="007B33F0" w:rsidRDefault="007B33F0" w:rsidP="007B33F0">
      <w:pPr>
        <w:pStyle w:val="ESTANDAR"/>
        <w:spacing w:line="360" w:lineRule="auto"/>
        <w:ind w:left="284"/>
        <w:jc w:val="center"/>
        <w:rPr>
          <w:rFonts w:ascii="Arial Narrow" w:hAnsi="Arial Narrow" w:cs="Arial"/>
          <w:sz w:val="22"/>
          <w:szCs w:val="22"/>
        </w:rPr>
      </w:pPr>
    </w:p>
    <w:p w14:paraId="393D6810" w14:textId="03CE003D" w:rsidR="007B33F0" w:rsidRDefault="007B33F0" w:rsidP="007B33F0">
      <w:pPr>
        <w:pStyle w:val="ESTANDAR"/>
        <w:spacing w:line="360" w:lineRule="auto"/>
        <w:ind w:left="284"/>
        <w:jc w:val="center"/>
        <w:rPr>
          <w:rFonts w:ascii="Arial Narrow" w:hAnsi="Arial Narrow" w:cs="Arial"/>
          <w:sz w:val="22"/>
          <w:szCs w:val="22"/>
        </w:rPr>
      </w:pPr>
    </w:p>
    <w:p w14:paraId="10EBD025" w14:textId="419CE6D2" w:rsidR="007B33F0" w:rsidRDefault="007B33F0" w:rsidP="007B33F0">
      <w:pPr>
        <w:pStyle w:val="ESTANDAR"/>
        <w:spacing w:line="360" w:lineRule="auto"/>
        <w:ind w:left="284"/>
        <w:jc w:val="center"/>
        <w:rPr>
          <w:rFonts w:ascii="Arial Narrow" w:hAnsi="Arial Narrow" w:cs="Arial"/>
          <w:sz w:val="22"/>
          <w:szCs w:val="22"/>
        </w:rPr>
      </w:pPr>
    </w:p>
    <w:p w14:paraId="49A3832E" w14:textId="20EC6AAF" w:rsidR="007B33F0" w:rsidRDefault="007B33F0" w:rsidP="007B33F0">
      <w:pPr>
        <w:pStyle w:val="ESTANDAR"/>
        <w:spacing w:line="360" w:lineRule="auto"/>
        <w:ind w:left="284"/>
        <w:jc w:val="center"/>
        <w:rPr>
          <w:rFonts w:ascii="Arial Narrow" w:hAnsi="Arial Narrow" w:cs="Arial"/>
          <w:sz w:val="22"/>
          <w:szCs w:val="22"/>
        </w:rPr>
      </w:pPr>
    </w:p>
    <w:p w14:paraId="28C56F6D" w14:textId="395076C0" w:rsidR="007B33F0" w:rsidRDefault="007B33F0" w:rsidP="007B33F0">
      <w:pPr>
        <w:pStyle w:val="ESTANDAR"/>
        <w:spacing w:line="360" w:lineRule="auto"/>
        <w:ind w:left="284"/>
        <w:jc w:val="center"/>
        <w:rPr>
          <w:rFonts w:ascii="Arial Narrow" w:hAnsi="Arial Narrow" w:cs="Arial"/>
          <w:sz w:val="22"/>
          <w:szCs w:val="22"/>
        </w:rPr>
      </w:pPr>
    </w:p>
    <w:p w14:paraId="5EE86888" w14:textId="14FF1FDF" w:rsidR="007B33F0" w:rsidRDefault="007B33F0" w:rsidP="007B33F0">
      <w:pPr>
        <w:pStyle w:val="ESTANDAR"/>
        <w:spacing w:line="360" w:lineRule="auto"/>
        <w:ind w:left="284"/>
        <w:jc w:val="center"/>
        <w:rPr>
          <w:rFonts w:ascii="Arial Narrow" w:hAnsi="Arial Narrow" w:cs="Arial"/>
          <w:sz w:val="22"/>
          <w:szCs w:val="22"/>
        </w:rPr>
      </w:pPr>
    </w:p>
    <w:p w14:paraId="1A766829" w14:textId="4B869E92" w:rsidR="007B33F0" w:rsidRDefault="007B33F0" w:rsidP="007B33F0">
      <w:pPr>
        <w:pStyle w:val="ESTANDAR"/>
        <w:spacing w:line="360" w:lineRule="auto"/>
        <w:ind w:left="284"/>
        <w:jc w:val="center"/>
        <w:rPr>
          <w:rFonts w:ascii="Arial Narrow" w:hAnsi="Arial Narrow" w:cs="Arial"/>
          <w:sz w:val="22"/>
          <w:szCs w:val="22"/>
        </w:rPr>
      </w:pPr>
    </w:p>
    <w:p w14:paraId="067E314B" w14:textId="3235AD17" w:rsidR="007B33F0" w:rsidRDefault="007B33F0" w:rsidP="007B33F0">
      <w:pPr>
        <w:pStyle w:val="ESTANDAR"/>
        <w:spacing w:line="360" w:lineRule="auto"/>
        <w:ind w:left="284"/>
        <w:jc w:val="center"/>
        <w:rPr>
          <w:rFonts w:ascii="Arial Narrow" w:hAnsi="Arial Narrow" w:cs="Arial"/>
          <w:sz w:val="22"/>
          <w:szCs w:val="22"/>
        </w:rPr>
      </w:pPr>
    </w:p>
    <w:p w14:paraId="503E1097" w14:textId="780F4466" w:rsidR="007B33F0" w:rsidRDefault="007B33F0" w:rsidP="007B33F0">
      <w:pPr>
        <w:pStyle w:val="ESTANDAR"/>
        <w:spacing w:line="360" w:lineRule="auto"/>
        <w:ind w:left="284"/>
        <w:jc w:val="center"/>
        <w:rPr>
          <w:rFonts w:ascii="Arial Narrow" w:hAnsi="Arial Narrow" w:cs="Arial"/>
          <w:sz w:val="22"/>
          <w:szCs w:val="22"/>
        </w:rPr>
      </w:pPr>
    </w:p>
    <w:p w14:paraId="7CBFEB32" w14:textId="69AEDDF7" w:rsidR="007B33F0" w:rsidRDefault="007B33F0" w:rsidP="007B33F0">
      <w:pPr>
        <w:pStyle w:val="ESTANDAR"/>
        <w:spacing w:line="360" w:lineRule="auto"/>
        <w:ind w:left="284"/>
        <w:jc w:val="center"/>
        <w:rPr>
          <w:rFonts w:ascii="Arial Narrow" w:hAnsi="Arial Narrow" w:cs="Arial"/>
          <w:sz w:val="22"/>
          <w:szCs w:val="22"/>
        </w:rPr>
      </w:pPr>
    </w:p>
    <w:p w14:paraId="74862FDC" w14:textId="5AE6F0AC" w:rsidR="007B33F0" w:rsidRDefault="007B33F0" w:rsidP="007B33F0">
      <w:pPr>
        <w:pStyle w:val="ESTANDAR"/>
        <w:spacing w:line="360" w:lineRule="auto"/>
        <w:ind w:left="284"/>
        <w:jc w:val="center"/>
        <w:rPr>
          <w:rFonts w:ascii="Arial Narrow" w:hAnsi="Arial Narrow" w:cs="Arial"/>
          <w:sz w:val="22"/>
          <w:szCs w:val="22"/>
        </w:rPr>
      </w:pPr>
    </w:p>
    <w:p w14:paraId="68ABEA19" w14:textId="2640A557" w:rsidR="007B33F0" w:rsidRDefault="007B33F0" w:rsidP="007B33F0">
      <w:pPr>
        <w:pStyle w:val="ESTANDAR"/>
        <w:spacing w:line="360" w:lineRule="auto"/>
        <w:ind w:left="284"/>
        <w:jc w:val="center"/>
        <w:rPr>
          <w:rFonts w:ascii="Arial Narrow" w:hAnsi="Arial Narrow" w:cs="Arial"/>
          <w:sz w:val="22"/>
          <w:szCs w:val="22"/>
        </w:rPr>
      </w:pPr>
    </w:p>
    <w:p w14:paraId="1913AF6F" w14:textId="233DEAFA" w:rsidR="007B33F0" w:rsidRDefault="007B33F0" w:rsidP="007B33F0">
      <w:pPr>
        <w:pStyle w:val="ESTANDAR"/>
        <w:spacing w:line="360" w:lineRule="auto"/>
        <w:ind w:left="284"/>
        <w:jc w:val="center"/>
        <w:rPr>
          <w:rFonts w:ascii="Arial Narrow" w:hAnsi="Arial Narrow" w:cs="Arial"/>
          <w:sz w:val="22"/>
          <w:szCs w:val="22"/>
        </w:rPr>
      </w:pPr>
    </w:p>
    <w:p w14:paraId="196C2E66" w14:textId="663CADA8" w:rsidR="007B33F0" w:rsidRDefault="007B33F0" w:rsidP="007B33F0">
      <w:pPr>
        <w:pStyle w:val="ESTANDAR"/>
        <w:spacing w:line="360" w:lineRule="auto"/>
        <w:ind w:left="284"/>
        <w:jc w:val="center"/>
        <w:rPr>
          <w:rFonts w:ascii="Arial Narrow" w:hAnsi="Arial Narrow" w:cs="Arial"/>
          <w:sz w:val="22"/>
          <w:szCs w:val="22"/>
        </w:rPr>
      </w:pPr>
    </w:p>
    <w:p w14:paraId="40DF057C" w14:textId="46E23EC3" w:rsidR="007B33F0" w:rsidRDefault="007B33F0" w:rsidP="007B33F0">
      <w:pPr>
        <w:pStyle w:val="ESTANDAR"/>
        <w:spacing w:line="360" w:lineRule="auto"/>
        <w:ind w:left="284"/>
        <w:jc w:val="center"/>
        <w:rPr>
          <w:rFonts w:ascii="Arial Narrow" w:hAnsi="Arial Narrow" w:cs="Arial"/>
          <w:sz w:val="22"/>
          <w:szCs w:val="22"/>
        </w:rPr>
      </w:pPr>
    </w:p>
    <w:p w14:paraId="708E9B13" w14:textId="29E018BF" w:rsidR="007B33F0" w:rsidRDefault="007B33F0" w:rsidP="007B33F0">
      <w:pPr>
        <w:pStyle w:val="ESTANDAR"/>
        <w:spacing w:line="360" w:lineRule="auto"/>
        <w:ind w:left="284"/>
        <w:jc w:val="center"/>
        <w:rPr>
          <w:rFonts w:ascii="Arial Narrow" w:hAnsi="Arial Narrow" w:cs="Arial"/>
          <w:sz w:val="22"/>
          <w:szCs w:val="22"/>
        </w:rPr>
      </w:pPr>
    </w:p>
    <w:p w14:paraId="15222025" w14:textId="5937ED3A" w:rsidR="007B33F0" w:rsidRDefault="007B33F0" w:rsidP="007B33F0">
      <w:pPr>
        <w:pStyle w:val="ESTANDAR"/>
        <w:spacing w:line="360" w:lineRule="auto"/>
        <w:ind w:left="284"/>
        <w:jc w:val="center"/>
        <w:rPr>
          <w:rFonts w:ascii="Arial Narrow" w:hAnsi="Arial Narrow" w:cs="Arial"/>
          <w:sz w:val="22"/>
          <w:szCs w:val="22"/>
        </w:rPr>
      </w:pPr>
    </w:p>
    <w:p w14:paraId="5194B657" w14:textId="51241380" w:rsidR="007B33F0" w:rsidRDefault="007B33F0" w:rsidP="007B33F0">
      <w:pPr>
        <w:pStyle w:val="ESTANDAR"/>
        <w:spacing w:line="360" w:lineRule="auto"/>
        <w:ind w:left="284"/>
        <w:jc w:val="center"/>
        <w:rPr>
          <w:rFonts w:ascii="Arial Narrow" w:hAnsi="Arial Narrow" w:cs="Arial"/>
          <w:sz w:val="22"/>
          <w:szCs w:val="22"/>
        </w:rPr>
      </w:pPr>
    </w:p>
    <w:p w14:paraId="700D04EA" w14:textId="3E828908" w:rsidR="007B33F0" w:rsidRDefault="007B33F0" w:rsidP="007B33F0">
      <w:pPr>
        <w:pStyle w:val="ESTANDAR"/>
        <w:spacing w:line="360" w:lineRule="auto"/>
        <w:ind w:left="284"/>
        <w:jc w:val="center"/>
        <w:rPr>
          <w:rFonts w:ascii="Arial Narrow" w:hAnsi="Arial Narrow" w:cs="Arial"/>
          <w:sz w:val="22"/>
          <w:szCs w:val="22"/>
        </w:rPr>
      </w:pPr>
    </w:p>
    <w:p w14:paraId="30CFD3D8" w14:textId="2FFEDA70" w:rsidR="007B33F0" w:rsidRDefault="007B33F0" w:rsidP="007B33F0">
      <w:pPr>
        <w:pStyle w:val="ESTANDAR"/>
        <w:spacing w:line="360" w:lineRule="auto"/>
        <w:ind w:left="284"/>
        <w:jc w:val="center"/>
        <w:rPr>
          <w:rFonts w:ascii="Arial Narrow" w:hAnsi="Arial Narrow" w:cs="Arial"/>
          <w:sz w:val="22"/>
          <w:szCs w:val="22"/>
        </w:rPr>
      </w:pPr>
    </w:p>
    <w:p w14:paraId="5F0ED3C7" w14:textId="56DF5202" w:rsidR="007B33F0" w:rsidRDefault="007B33F0" w:rsidP="007B33F0">
      <w:pPr>
        <w:pStyle w:val="ESTANDAR"/>
        <w:spacing w:line="360" w:lineRule="auto"/>
        <w:ind w:left="284"/>
        <w:jc w:val="center"/>
        <w:rPr>
          <w:rFonts w:ascii="Arial Narrow" w:hAnsi="Arial Narrow" w:cs="Arial"/>
          <w:sz w:val="22"/>
          <w:szCs w:val="22"/>
        </w:rPr>
      </w:pPr>
    </w:p>
    <w:p w14:paraId="5059F2F6" w14:textId="25CAB836" w:rsidR="007B33F0" w:rsidRDefault="007B33F0" w:rsidP="007B33F0">
      <w:pPr>
        <w:pStyle w:val="ESTANDAR"/>
        <w:spacing w:line="360" w:lineRule="auto"/>
        <w:ind w:left="284"/>
        <w:jc w:val="center"/>
        <w:rPr>
          <w:rFonts w:ascii="Arial Narrow" w:hAnsi="Arial Narrow" w:cs="Arial"/>
          <w:sz w:val="22"/>
          <w:szCs w:val="22"/>
        </w:rPr>
      </w:pPr>
    </w:p>
    <w:p w14:paraId="6D09B838" w14:textId="28ED3CEC" w:rsidR="007B33F0" w:rsidRDefault="007B33F0" w:rsidP="007B33F0">
      <w:pPr>
        <w:pStyle w:val="ESTANDAR"/>
        <w:spacing w:line="360" w:lineRule="auto"/>
        <w:ind w:left="284"/>
        <w:jc w:val="center"/>
        <w:rPr>
          <w:rFonts w:ascii="Arial Narrow" w:hAnsi="Arial Narrow" w:cs="Arial"/>
          <w:sz w:val="22"/>
          <w:szCs w:val="22"/>
        </w:rPr>
      </w:pPr>
    </w:p>
    <w:sectPr w:rsidR="007B33F0" w:rsidSect="00FD59D2">
      <w:headerReference w:type="default" r:id="rId8"/>
      <w:footerReference w:type="even" r:id="rId9"/>
      <w:footerReference w:type="default" r:id="rId10"/>
      <w:type w:val="continuous"/>
      <w:pgSz w:w="11906" w:h="16838"/>
      <w:pgMar w:top="2552" w:right="849" w:bottom="851" w:left="851" w:header="794"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75406" w14:textId="77777777" w:rsidR="00517BE2" w:rsidRDefault="00517BE2">
      <w:r>
        <w:separator/>
      </w:r>
    </w:p>
  </w:endnote>
  <w:endnote w:type="continuationSeparator" w:id="0">
    <w:p w14:paraId="70B00203" w14:textId="77777777" w:rsidR="00517BE2" w:rsidRDefault="0051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SM">
    <w:altName w:val="Courier New"/>
    <w:charset w:val="00"/>
    <w:family w:val="modern"/>
    <w:pitch w:val="fixed"/>
    <w:sig w:usb0="00000287" w:usb1="00000000" w:usb2="00000000" w:usb3="00000000" w:csb0="0000009F" w:csb1="00000000"/>
  </w:font>
  <w:font w:name="Arial Narrow-SM">
    <w:altName w:val="Arial Narrow"/>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C446" w14:textId="77777777" w:rsidR="00517BE2" w:rsidRDefault="00517BE2" w:rsidP="002D0C5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FC8426" w14:textId="77777777" w:rsidR="00517BE2" w:rsidRDefault="00517B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8B70" w14:textId="77777777" w:rsidR="00517BE2" w:rsidRDefault="00517BE2" w:rsidP="00DE1AE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1084E">
      <w:rPr>
        <w:rStyle w:val="Nmerodepgina"/>
        <w:noProof/>
      </w:rPr>
      <w:t>10</w:t>
    </w:r>
    <w:r>
      <w:rPr>
        <w:rStyle w:val="Nmerodepgina"/>
      </w:rPr>
      <w:fldChar w:fldCharType="end"/>
    </w:r>
  </w:p>
  <w:p w14:paraId="5C775EEB" w14:textId="77777777" w:rsidR="00F17081" w:rsidRDefault="00F170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CF283" w14:textId="77777777" w:rsidR="00517BE2" w:rsidRDefault="00517BE2">
      <w:r>
        <w:separator/>
      </w:r>
    </w:p>
  </w:footnote>
  <w:footnote w:type="continuationSeparator" w:id="0">
    <w:p w14:paraId="035B3367" w14:textId="77777777" w:rsidR="00517BE2" w:rsidRDefault="0051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08" w:type="dxa"/>
      <w:shd w:val="clear" w:color="auto" w:fill="FFFFFF"/>
      <w:tblLayout w:type="fixed"/>
      <w:tblCellMar>
        <w:left w:w="0" w:type="dxa"/>
        <w:right w:w="0" w:type="dxa"/>
      </w:tblCellMar>
      <w:tblLook w:val="0000" w:firstRow="0" w:lastRow="0" w:firstColumn="0" w:lastColumn="0" w:noHBand="0" w:noVBand="0"/>
    </w:tblPr>
    <w:tblGrid>
      <w:gridCol w:w="1500"/>
      <w:gridCol w:w="3603"/>
      <w:gridCol w:w="450"/>
      <w:gridCol w:w="1818"/>
      <w:gridCol w:w="1050"/>
      <w:gridCol w:w="2087"/>
    </w:tblGrid>
    <w:tr w:rsidR="00517BE2" w:rsidRPr="00CA32D9" w14:paraId="0297ED18" w14:textId="77777777" w:rsidTr="00384B26">
      <w:trPr>
        <w:cantSplit/>
        <w:trHeight w:val="278"/>
      </w:trPr>
      <w:tc>
        <w:tcPr>
          <w:tcW w:w="1500" w:type="dxa"/>
          <w:vMerge w:val="restart"/>
          <w:shd w:val="clear" w:color="auto" w:fill="FFFFFF"/>
        </w:tcPr>
        <w:p w14:paraId="5379D8E1" w14:textId="77777777" w:rsidR="00517BE2" w:rsidRPr="00CA32D9" w:rsidRDefault="00517BE2" w:rsidP="00CA32D9">
          <w:pPr>
            <w:shd w:val="clear" w:color="auto" w:fill="FFFFFF"/>
            <w:tabs>
              <w:tab w:val="center" w:pos="4252"/>
              <w:tab w:val="right" w:pos="8504"/>
            </w:tabs>
            <w:spacing w:line="120" w:lineRule="atLeast"/>
            <w:rPr>
              <w:rFonts w:ascii="Verdana" w:hAnsi="Verdana"/>
              <w:noProof/>
              <w:color w:val="000000"/>
              <w:sz w:val="20"/>
              <w:lang w:val="es-ES"/>
            </w:rPr>
          </w:pPr>
          <w:r>
            <w:rPr>
              <w:rFonts w:ascii="Verdana" w:hAnsi="Verdana"/>
              <w:noProof/>
              <w:color w:val="000000"/>
              <w:sz w:val="20"/>
              <w:lang w:val="es-ES"/>
            </w:rPr>
            <w:drawing>
              <wp:anchor distT="0" distB="0" distL="114300" distR="114300" simplePos="0" relativeHeight="251660288" behindDoc="0" locked="0" layoutInCell="1" allowOverlap="1" wp14:anchorId="7CCA634F" wp14:editId="7B50B95E">
                <wp:simplePos x="0" y="0"/>
                <wp:positionH relativeFrom="column">
                  <wp:posOffset>0</wp:posOffset>
                </wp:positionH>
                <wp:positionV relativeFrom="paragraph">
                  <wp:posOffset>0</wp:posOffset>
                </wp:positionV>
                <wp:extent cx="856615" cy="70421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
                        <a:srcRect/>
                        <a:stretch>
                          <a:fillRect/>
                        </a:stretch>
                      </pic:blipFill>
                      <pic:spPr bwMode="auto">
                        <a:xfrm>
                          <a:off x="0" y="0"/>
                          <a:ext cx="856615" cy="704215"/>
                        </a:xfrm>
                        <a:prstGeom prst="rect">
                          <a:avLst/>
                        </a:prstGeom>
                        <a:noFill/>
                        <a:ln w="9525">
                          <a:noFill/>
                          <a:miter lim="800000"/>
                          <a:headEnd/>
                          <a:tailEnd/>
                        </a:ln>
                      </pic:spPr>
                    </pic:pic>
                  </a:graphicData>
                </a:graphic>
              </wp:anchor>
            </w:drawing>
          </w:r>
        </w:p>
      </w:tc>
      <w:tc>
        <w:tcPr>
          <w:tcW w:w="3603" w:type="dxa"/>
          <w:shd w:val="clear" w:color="auto" w:fill="FFFFFF"/>
        </w:tcPr>
        <w:p w14:paraId="048200F7" w14:textId="77777777" w:rsidR="00517BE2" w:rsidRPr="00CA32D9" w:rsidRDefault="00517BE2" w:rsidP="00CA32D9">
          <w:pPr>
            <w:shd w:val="clear" w:color="auto" w:fill="FFFFFF"/>
            <w:tabs>
              <w:tab w:val="center" w:pos="4252"/>
              <w:tab w:val="right" w:pos="8504"/>
            </w:tabs>
            <w:spacing w:line="120" w:lineRule="atLeast"/>
            <w:rPr>
              <w:rFonts w:ascii="Arial" w:hAnsi="Arial"/>
              <w:position w:val="12"/>
              <w:sz w:val="2"/>
              <w:szCs w:val="2"/>
              <w:lang w:val="es-ES"/>
            </w:rPr>
          </w:pPr>
        </w:p>
      </w:tc>
      <w:tc>
        <w:tcPr>
          <w:tcW w:w="450" w:type="dxa"/>
          <w:vMerge w:val="restart"/>
          <w:shd w:val="clear" w:color="auto" w:fill="FFFFFF"/>
        </w:tcPr>
        <w:p w14:paraId="0A6BB350" w14:textId="77777777" w:rsidR="00517BE2" w:rsidRPr="00CA32D9" w:rsidRDefault="00517BE2" w:rsidP="00CA32D9">
          <w:pPr>
            <w:shd w:val="clear" w:color="auto" w:fill="FFFFFF"/>
            <w:tabs>
              <w:tab w:val="center" w:pos="4252"/>
              <w:tab w:val="right" w:pos="8504"/>
            </w:tabs>
            <w:spacing w:line="120" w:lineRule="atLeast"/>
            <w:rPr>
              <w:rFonts w:ascii="Courier New-SM" w:hAnsi="Courier New-SM"/>
              <w:position w:val="12"/>
              <w:sz w:val="2"/>
              <w:szCs w:val="2"/>
              <w:lang w:val="es-ES"/>
            </w:rPr>
          </w:pPr>
        </w:p>
      </w:tc>
      <w:tc>
        <w:tcPr>
          <w:tcW w:w="1818" w:type="dxa"/>
          <w:shd w:val="clear" w:color="auto" w:fill="FFFFFF"/>
        </w:tcPr>
        <w:p w14:paraId="60CAC4A6" w14:textId="77777777" w:rsidR="00517BE2" w:rsidRPr="00CA32D9" w:rsidRDefault="00517BE2" w:rsidP="00CA32D9">
          <w:pPr>
            <w:shd w:val="clear" w:color="auto" w:fill="FFFFFF"/>
            <w:tabs>
              <w:tab w:val="center" w:pos="4252"/>
              <w:tab w:val="right" w:pos="8504"/>
            </w:tabs>
            <w:spacing w:line="120" w:lineRule="atLeast"/>
            <w:jc w:val="right"/>
            <w:rPr>
              <w:rFonts w:ascii="Arial" w:hAnsi="Arial"/>
              <w:sz w:val="14"/>
              <w:lang w:val="es-ES"/>
            </w:rPr>
          </w:pPr>
        </w:p>
      </w:tc>
      <w:tc>
        <w:tcPr>
          <w:tcW w:w="3137" w:type="dxa"/>
          <w:gridSpan w:val="2"/>
          <w:shd w:val="pct25" w:color="auto" w:fill="E0E0E0"/>
        </w:tcPr>
        <w:p w14:paraId="5DE7042C" w14:textId="77777777" w:rsidR="00517BE2" w:rsidRPr="00CA32D9" w:rsidRDefault="00517BE2" w:rsidP="00CA32D9">
          <w:pPr>
            <w:shd w:val="clear" w:color="auto" w:fill="FFFFFF"/>
            <w:tabs>
              <w:tab w:val="center" w:pos="4252"/>
              <w:tab w:val="right" w:pos="8504"/>
            </w:tabs>
            <w:spacing w:line="160" w:lineRule="exact"/>
            <w:rPr>
              <w:rFonts w:ascii="Arial" w:hAnsi="Arial"/>
              <w:sz w:val="14"/>
              <w:lang w:val="es-ES"/>
            </w:rPr>
          </w:pPr>
        </w:p>
      </w:tc>
    </w:tr>
    <w:tr w:rsidR="00517BE2" w:rsidRPr="00CA32D9" w14:paraId="52DC13FB" w14:textId="77777777" w:rsidTr="00384B26">
      <w:trPr>
        <w:cantSplit/>
        <w:trHeight w:val="721"/>
      </w:trPr>
      <w:tc>
        <w:tcPr>
          <w:tcW w:w="1500" w:type="dxa"/>
          <w:vMerge/>
          <w:shd w:val="clear" w:color="auto" w:fill="FFFFFF"/>
        </w:tcPr>
        <w:p w14:paraId="196F74C8" w14:textId="77777777" w:rsidR="00517BE2" w:rsidRPr="00CA32D9" w:rsidRDefault="00517BE2" w:rsidP="00CA32D9">
          <w:pPr>
            <w:shd w:val="clear" w:color="auto" w:fill="FFFFFF"/>
            <w:tabs>
              <w:tab w:val="center" w:pos="4252"/>
              <w:tab w:val="right" w:pos="8504"/>
            </w:tabs>
            <w:spacing w:line="120" w:lineRule="atLeast"/>
            <w:rPr>
              <w:rFonts w:ascii="Arial Narrow-SM" w:hAnsi="Arial Narrow-SM"/>
              <w:position w:val="12"/>
              <w:sz w:val="230"/>
              <w:lang w:val="es-ES"/>
            </w:rPr>
          </w:pPr>
        </w:p>
      </w:tc>
      <w:tc>
        <w:tcPr>
          <w:tcW w:w="3603" w:type="dxa"/>
          <w:shd w:val="clear" w:color="auto" w:fill="FFFFFF"/>
        </w:tcPr>
        <w:p w14:paraId="63DFE5F0"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sidRPr="00CA32D9">
            <w:rPr>
              <w:rFonts w:ascii="Gill Sans" w:hAnsi="Gill Sans"/>
              <w:kern w:val="18"/>
              <w:sz w:val="20"/>
              <w:lang w:val="es-ES"/>
            </w:rPr>
            <w:t xml:space="preserve">MINISTERIO </w:t>
          </w:r>
        </w:p>
        <w:p w14:paraId="1F850B65"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Pr>
              <w:rFonts w:ascii="Gill Sans" w:hAnsi="Gill Sans"/>
              <w:kern w:val="18"/>
              <w:sz w:val="20"/>
              <w:lang w:val="es-ES"/>
            </w:rPr>
            <w:t>DE INCLUSION, SEGURIDAD SOCIAL</w:t>
          </w:r>
        </w:p>
        <w:p w14:paraId="4E12E80C" w14:textId="77777777" w:rsidR="00517BE2" w:rsidRPr="00CA32D9" w:rsidRDefault="00517BE2" w:rsidP="00CA32D9">
          <w:pPr>
            <w:shd w:val="clear" w:color="auto" w:fill="FFFFFF"/>
            <w:tabs>
              <w:tab w:val="center" w:pos="4252"/>
              <w:tab w:val="right" w:pos="8504"/>
            </w:tabs>
            <w:spacing w:line="120" w:lineRule="atLeast"/>
            <w:rPr>
              <w:rFonts w:ascii="Gill Sans" w:hAnsi="Gill Sans"/>
              <w:kern w:val="18"/>
              <w:sz w:val="20"/>
              <w:lang w:val="es-ES"/>
            </w:rPr>
          </w:pPr>
          <w:r>
            <w:rPr>
              <w:rFonts w:ascii="Gill Sans" w:hAnsi="Gill Sans"/>
              <w:kern w:val="18"/>
              <w:sz w:val="20"/>
              <w:lang w:val="es-ES"/>
            </w:rPr>
            <w:t>Y MIGRACIONES</w:t>
          </w:r>
        </w:p>
      </w:tc>
      <w:tc>
        <w:tcPr>
          <w:tcW w:w="450" w:type="dxa"/>
          <w:vMerge/>
          <w:shd w:val="clear" w:color="auto" w:fill="FFFFFF"/>
        </w:tcPr>
        <w:p w14:paraId="465D03B4" w14:textId="77777777" w:rsidR="00517BE2" w:rsidRPr="00CA32D9" w:rsidRDefault="00517BE2" w:rsidP="00CA32D9">
          <w:pPr>
            <w:shd w:val="clear" w:color="auto" w:fill="FFFFFF"/>
            <w:tabs>
              <w:tab w:val="center" w:pos="4252"/>
              <w:tab w:val="right" w:pos="8504"/>
            </w:tabs>
            <w:spacing w:line="120" w:lineRule="atLeast"/>
            <w:rPr>
              <w:rFonts w:ascii="Gill Sans" w:hAnsi="Gill Sans"/>
              <w:position w:val="12"/>
              <w:sz w:val="230"/>
              <w:lang w:val="es-ES"/>
            </w:rPr>
          </w:pPr>
        </w:p>
      </w:tc>
      <w:tc>
        <w:tcPr>
          <w:tcW w:w="1818" w:type="dxa"/>
          <w:shd w:val="clear" w:color="auto" w:fill="FFFFFF"/>
        </w:tcPr>
        <w:p w14:paraId="7963E714"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8A4F08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3AACA4C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C3ABE3D"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tc>
      <w:tc>
        <w:tcPr>
          <w:tcW w:w="1050" w:type="dxa"/>
          <w:shd w:val="clear" w:color="auto" w:fill="FFFFFF"/>
        </w:tcPr>
        <w:p w14:paraId="44A0F05E" w14:textId="77777777" w:rsidR="00517BE2" w:rsidRPr="00CA32D9" w:rsidRDefault="00517BE2" w:rsidP="00CA32D9">
          <w:pPr>
            <w:shd w:val="clear" w:color="auto" w:fill="FFFFFF"/>
            <w:tabs>
              <w:tab w:val="center" w:pos="4252"/>
              <w:tab w:val="right" w:pos="8504"/>
            </w:tabs>
            <w:ind w:left="142"/>
            <w:rPr>
              <w:rFonts w:ascii="Gill Sans" w:hAnsi="Gill Sans"/>
              <w:sz w:val="14"/>
              <w:lang w:val="es-ES"/>
            </w:rPr>
          </w:pPr>
          <w:r>
            <w:rPr>
              <w:noProof/>
              <w:sz w:val="20"/>
              <w:lang w:val="es-ES"/>
            </w:rPr>
            <w:drawing>
              <wp:inline distT="0" distB="0" distL="0" distR="0" wp14:anchorId="62E44C19" wp14:editId="6B484C26">
                <wp:extent cx="571500" cy="53340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srcRect/>
                        <a:stretch>
                          <a:fillRect/>
                        </a:stretch>
                      </pic:blipFill>
                      <pic:spPr bwMode="auto">
                        <a:xfrm>
                          <a:off x="0" y="0"/>
                          <a:ext cx="571500" cy="533400"/>
                        </a:xfrm>
                        <a:prstGeom prst="rect">
                          <a:avLst/>
                        </a:prstGeom>
                        <a:noFill/>
                        <a:ln w="9525">
                          <a:noFill/>
                          <a:miter lim="800000"/>
                          <a:headEnd/>
                          <a:tailEnd/>
                        </a:ln>
                      </pic:spPr>
                    </pic:pic>
                  </a:graphicData>
                </a:graphic>
              </wp:inline>
            </w:drawing>
          </w:r>
        </w:p>
      </w:tc>
      <w:tc>
        <w:tcPr>
          <w:tcW w:w="2087" w:type="dxa"/>
          <w:shd w:val="clear" w:color="auto" w:fill="FFFFFF"/>
        </w:tcPr>
        <w:p w14:paraId="6D32278E"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3824518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64583A8C"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27CB07E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TESORERÍA GENERAL</w:t>
          </w:r>
        </w:p>
        <w:p w14:paraId="32FA9969"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DE LA SEGURIDAD SOCIAL</w:t>
          </w:r>
        </w:p>
      </w:tc>
    </w:tr>
  </w:tbl>
  <w:p w14:paraId="5FF75EEC" w14:textId="77777777" w:rsidR="00517BE2" w:rsidRPr="00CA32D9" w:rsidRDefault="00517BE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20904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71BCD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112F0D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71135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5A0D4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2B6383D"/>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9BFBA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A33482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9FD679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B0F6D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F2C6C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F13A89"/>
    <w:multiLevelType w:val="hybridMultilevel"/>
    <w:tmpl w:val="E508F626"/>
    <w:lvl w:ilvl="0" w:tplc="0ACA3A60">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3" w15:restartNumberingAfterBreak="0">
    <w:nsid w:val="063F4163"/>
    <w:multiLevelType w:val="hybridMultilevel"/>
    <w:tmpl w:val="3FBEBF4C"/>
    <w:lvl w:ilvl="0" w:tplc="798A1238">
      <w:start w:val="1"/>
      <w:numFmt w:val="decimal"/>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14" w15:restartNumberingAfterBreak="0">
    <w:nsid w:val="08DE747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B7A74F5"/>
    <w:multiLevelType w:val="hybridMultilevel"/>
    <w:tmpl w:val="4F6AF91C"/>
    <w:lvl w:ilvl="0" w:tplc="B33442F0">
      <w:start w:val="1"/>
      <w:numFmt w:val="bullet"/>
      <w:lvlText w:val=""/>
      <w:lvlJc w:val="left"/>
      <w:pPr>
        <w:ind w:left="128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C17172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CCC4CC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DEB57E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3053118"/>
    <w:multiLevelType w:val="hybridMultilevel"/>
    <w:tmpl w:val="211EF8A4"/>
    <w:lvl w:ilvl="0" w:tplc="0C0A000F">
      <w:start w:val="1"/>
      <w:numFmt w:val="decimal"/>
      <w:lvlText w:val="%1."/>
      <w:lvlJc w:val="left"/>
      <w:pPr>
        <w:ind w:left="1713" w:hanging="360"/>
      </w:pPr>
    </w:lvl>
    <w:lvl w:ilvl="1" w:tplc="0C0A0019" w:tentative="1">
      <w:start w:val="1"/>
      <w:numFmt w:val="lowerLetter"/>
      <w:lvlText w:val="%2."/>
      <w:lvlJc w:val="left"/>
      <w:pPr>
        <w:ind w:left="2433" w:hanging="360"/>
      </w:pPr>
    </w:lvl>
    <w:lvl w:ilvl="2" w:tplc="0C0A001B" w:tentative="1">
      <w:start w:val="1"/>
      <w:numFmt w:val="lowerRoman"/>
      <w:lvlText w:val="%3."/>
      <w:lvlJc w:val="right"/>
      <w:pPr>
        <w:ind w:left="3153" w:hanging="180"/>
      </w:pPr>
    </w:lvl>
    <w:lvl w:ilvl="3" w:tplc="0C0A000F" w:tentative="1">
      <w:start w:val="1"/>
      <w:numFmt w:val="decimal"/>
      <w:lvlText w:val="%4."/>
      <w:lvlJc w:val="left"/>
      <w:pPr>
        <w:ind w:left="3873" w:hanging="360"/>
      </w:pPr>
    </w:lvl>
    <w:lvl w:ilvl="4" w:tplc="0C0A0019" w:tentative="1">
      <w:start w:val="1"/>
      <w:numFmt w:val="lowerLetter"/>
      <w:lvlText w:val="%5."/>
      <w:lvlJc w:val="left"/>
      <w:pPr>
        <w:ind w:left="4593" w:hanging="360"/>
      </w:pPr>
    </w:lvl>
    <w:lvl w:ilvl="5" w:tplc="0C0A001B" w:tentative="1">
      <w:start w:val="1"/>
      <w:numFmt w:val="lowerRoman"/>
      <w:lvlText w:val="%6."/>
      <w:lvlJc w:val="right"/>
      <w:pPr>
        <w:ind w:left="5313" w:hanging="180"/>
      </w:pPr>
    </w:lvl>
    <w:lvl w:ilvl="6" w:tplc="0C0A000F" w:tentative="1">
      <w:start w:val="1"/>
      <w:numFmt w:val="decimal"/>
      <w:lvlText w:val="%7."/>
      <w:lvlJc w:val="left"/>
      <w:pPr>
        <w:ind w:left="6033" w:hanging="360"/>
      </w:pPr>
    </w:lvl>
    <w:lvl w:ilvl="7" w:tplc="0C0A0019" w:tentative="1">
      <w:start w:val="1"/>
      <w:numFmt w:val="lowerLetter"/>
      <w:lvlText w:val="%8."/>
      <w:lvlJc w:val="left"/>
      <w:pPr>
        <w:ind w:left="6753" w:hanging="360"/>
      </w:pPr>
    </w:lvl>
    <w:lvl w:ilvl="8" w:tplc="0C0A001B" w:tentative="1">
      <w:start w:val="1"/>
      <w:numFmt w:val="lowerRoman"/>
      <w:lvlText w:val="%9."/>
      <w:lvlJc w:val="right"/>
      <w:pPr>
        <w:ind w:left="7473" w:hanging="180"/>
      </w:pPr>
    </w:lvl>
  </w:abstractNum>
  <w:abstractNum w:abstractNumId="20" w15:restartNumberingAfterBreak="0">
    <w:nsid w:val="287FF6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8B2C39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BF555C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CA8A71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25" w15:restartNumberingAfterBreak="0">
    <w:nsid w:val="3032F8BF"/>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7" w15:restartNumberingAfterBreak="0">
    <w:nsid w:val="3588DDAE"/>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5C32852"/>
    <w:multiLevelType w:val="hybridMultilevel"/>
    <w:tmpl w:val="64465D48"/>
    <w:lvl w:ilvl="0" w:tplc="B8F297F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9844AF9"/>
    <w:multiLevelType w:val="hybridMultilevel"/>
    <w:tmpl w:val="CA2C9ABA"/>
    <w:lvl w:ilvl="0" w:tplc="B85049A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A1508B0"/>
    <w:multiLevelType w:val="hybridMultilevel"/>
    <w:tmpl w:val="B65A3A9E"/>
    <w:lvl w:ilvl="0" w:tplc="1DD0680B">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B242537"/>
    <w:multiLevelType w:val="hybridMultilevel"/>
    <w:tmpl w:val="3DF65EDC"/>
    <w:lvl w:ilvl="0" w:tplc="099CE002">
      <w:numFmt w:val="bullet"/>
      <w:lvlText w:val="-"/>
      <w:lvlJc w:val="left"/>
      <w:pPr>
        <w:ind w:left="927" w:hanging="360"/>
      </w:pPr>
      <w:rPr>
        <w:rFonts w:ascii="Arial" w:eastAsia="Times New Roman"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2"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33" w15:restartNumberingAfterBreak="0">
    <w:nsid w:val="41F8463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42162E9"/>
    <w:multiLevelType w:val="multilevel"/>
    <w:tmpl w:val="4E4AE74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4DA73674"/>
    <w:multiLevelType w:val="hybridMultilevel"/>
    <w:tmpl w:val="8C0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37" w15:restartNumberingAfterBreak="0">
    <w:nsid w:val="5624738B"/>
    <w:multiLevelType w:val="hybridMultilevel"/>
    <w:tmpl w:val="1200D3B0"/>
    <w:lvl w:ilvl="0" w:tplc="BF1297C6">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7051885"/>
    <w:multiLevelType w:val="hybridMultilevel"/>
    <w:tmpl w:val="E630565E"/>
    <w:lvl w:ilvl="0" w:tplc="317A7990">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7C03054"/>
    <w:multiLevelType w:val="multilevel"/>
    <w:tmpl w:val="E752C578"/>
    <w:lvl w:ilvl="0">
      <w:start w:val="1"/>
      <w:numFmt w:val="decimal"/>
      <w:lvlText w:val="%1"/>
      <w:lvlJc w:val="left"/>
      <w:pPr>
        <w:tabs>
          <w:tab w:val="num" w:pos="480"/>
        </w:tabs>
        <w:ind w:left="480" w:hanging="480"/>
      </w:pPr>
      <w:rPr>
        <w:rFonts w:hint="default"/>
        <w:b/>
      </w:rPr>
    </w:lvl>
    <w:lvl w:ilvl="1">
      <w:start w:val="1"/>
      <w:numFmt w:val="decimal"/>
      <w:lvlText w:val="1.%2"/>
      <w:lvlJc w:val="left"/>
      <w:pPr>
        <w:tabs>
          <w:tab w:val="num" w:pos="1287"/>
        </w:tabs>
        <w:ind w:left="1287" w:hanging="720"/>
      </w:pPr>
      <w:rPr>
        <w:rFonts w:ascii="Arial" w:hAnsi="Arial" w:cs="Arial" w:hint="default"/>
        <w:b/>
        <w:i w:val="0"/>
        <w:sz w:val="22"/>
        <w:szCs w:val="22"/>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781"/>
        </w:tabs>
        <w:ind w:left="2781" w:hanging="108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40" w15:restartNumberingAfterBreak="0">
    <w:nsid w:val="5B0C3761"/>
    <w:multiLevelType w:val="hybridMultilevel"/>
    <w:tmpl w:val="85582B6E"/>
    <w:lvl w:ilvl="0" w:tplc="1DD0680B">
      <w:start w:val="1"/>
      <w:numFmt w:val="bullet"/>
      <w:lvlText w:val="•"/>
      <w:lvlJc w:val="left"/>
      <w:pPr>
        <w:ind w:left="720" w:hanging="360"/>
      </w:p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B0F4829"/>
    <w:multiLevelType w:val="hybridMultilevel"/>
    <w:tmpl w:val="FFFFFFFF"/>
    <w:lvl w:ilvl="0" w:tplc="FFFFFFFF">
      <w:start w:val="1"/>
      <w:numFmt w:val="upperLetter"/>
      <w:lvlText w:val=""/>
      <w:lvlJc w:val="left"/>
    </w:lvl>
    <w:lvl w:ilvl="1" w:tplc="FFFFFFFF">
      <w:start w:val="1"/>
      <w:numFmt w:val="ideographDigital"/>
      <w:lvlText w:val=""/>
      <w:lvlJc w:val="left"/>
    </w:lvl>
    <w:lvl w:ilvl="2" w:tplc="1DD0680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5B655E9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5D35E271"/>
    <w:multiLevelType w:val="hybridMultilevel"/>
    <w:tmpl w:val="FFFFFFFF"/>
    <w:lvl w:ilvl="0" w:tplc="FFFFFFFF">
      <w:start w:val="1"/>
      <w:numFmt w:val="low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007291E"/>
    <w:multiLevelType w:val="multilevel"/>
    <w:tmpl w:val="399C6DF0"/>
    <w:lvl w:ilvl="0">
      <w:start w:val="4"/>
      <w:numFmt w:val="decimal"/>
      <w:lvlText w:val="%1"/>
      <w:lvlJc w:val="left"/>
      <w:pPr>
        <w:ind w:left="360" w:hanging="360"/>
      </w:pPr>
      <w:rPr>
        <w:rFonts w:hint="default"/>
      </w:rPr>
    </w:lvl>
    <w:lvl w:ilvl="1">
      <w:start w:val="3"/>
      <w:numFmt w:val="decimal"/>
      <w:lvlText w:val="%1.%2"/>
      <w:lvlJc w:val="left"/>
      <w:pPr>
        <w:ind w:left="1494" w:hanging="360"/>
      </w:pPr>
      <w:rPr>
        <w:rFonts w:hint="default"/>
        <w:b/>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5" w15:restartNumberingAfterBreak="0">
    <w:nsid w:val="63475A8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64572C5E"/>
    <w:multiLevelType w:val="hybridMultilevel"/>
    <w:tmpl w:val="D3AADE94"/>
    <w:lvl w:ilvl="0" w:tplc="B33442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1050D2D"/>
    <w:multiLevelType w:val="hybridMultilevel"/>
    <w:tmpl w:val="D2440486"/>
    <w:lvl w:ilvl="0" w:tplc="66D09A74">
      <w:start w:val="3"/>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8" w15:restartNumberingAfterBreak="0">
    <w:nsid w:val="777A6721"/>
    <w:multiLevelType w:val="hybridMultilevel"/>
    <w:tmpl w:val="6F462FDC"/>
    <w:lvl w:ilvl="0" w:tplc="8E68D14C">
      <w:start w:val="1"/>
      <w:numFmt w:val="bullet"/>
      <w:lvlText w:val=""/>
      <w:lvlJc w:val="left"/>
      <w:pPr>
        <w:ind w:left="895" w:hanging="360"/>
      </w:pPr>
      <w:rPr>
        <w:rFonts w:ascii="Symbol" w:hAnsi="Symbol" w:hint="default"/>
        <w:color w:val="000000" w:themeColor="text1"/>
      </w:rPr>
    </w:lvl>
    <w:lvl w:ilvl="1" w:tplc="0C0A0003" w:tentative="1">
      <w:start w:val="1"/>
      <w:numFmt w:val="bullet"/>
      <w:lvlText w:val="o"/>
      <w:lvlJc w:val="left"/>
      <w:pPr>
        <w:ind w:left="1615" w:hanging="360"/>
      </w:pPr>
      <w:rPr>
        <w:rFonts w:ascii="Courier New" w:hAnsi="Courier New" w:cs="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cs="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cs="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49"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727925356">
    <w:abstractNumId w:val="49"/>
  </w:num>
  <w:num w:numId="2" w16cid:durableId="1928151957">
    <w:abstractNumId w:val="24"/>
  </w:num>
  <w:num w:numId="3" w16cid:durableId="909585635">
    <w:abstractNumId w:val="5"/>
  </w:num>
  <w:num w:numId="4" w16cid:durableId="1470632286">
    <w:abstractNumId w:val="27"/>
  </w:num>
  <w:num w:numId="5" w16cid:durableId="1648361856">
    <w:abstractNumId w:val="42"/>
  </w:num>
  <w:num w:numId="6" w16cid:durableId="1150904324">
    <w:abstractNumId w:val="18"/>
  </w:num>
  <w:num w:numId="7" w16cid:durableId="1857689896">
    <w:abstractNumId w:val="41"/>
  </w:num>
  <w:num w:numId="8" w16cid:durableId="592857229">
    <w:abstractNumId w:val="25"/>
  </w:num>
  <w:num w:numId="9" w16cid:durableId="1362246252">
    <w:abstractNumId w:val="45"/>
  </w:num>
  <w:num w:numId="10" w16cid:durableId="1372417992">
    <w:abstractNumId w:val="0"/>
  </w:num>
  <w:num w:numId="11" w16cid:durableId="1641379618">
    <w:abstractNumId w:val="7"/>
  </w:num>
  <w:num w:numId="12" w16cid:durableId="1018846438">
    <w:abstractNumId w:val="22"/>
  </w:num>
  <w:num w:numId="13" w16cid:durableId="306469859">
    <w:abstractNumId w:val="43"/>
  </w:num>
  <w:num w:numId="14" w16cid:durableId="1131941370">
    <w:abstractNumId w:val="4"/>
  </w:num>
  <w:num w:numId="15" w16cid:durableId="2045715759">
    <w:abstractNumId w:val="23"/>
  </w:num>
  <w:num w:numId="16" w16cid:durableId="450630352">
    <w:abstractNumId w:val="21"/>
  </w:num>
  <w:num w:numId="17" w16cid:durableId="550731411">
    <w:abstractNumId w:val="33"/>
  </w:num>
  <w:num w:numId="18" w16cid:durableId="342242954">
    <w:abstractNumId w:val="8"/>
  </w:num>
  <w:num w:numId="19" w16cid:durableId="1238171791">
    <w:abstractNumId w:val="1"/>
  </w:num>
  <w:num w:numId="20" w16cid:durableId="1973248336">
    <w:abstractNumId w:val="3"/>
  </w:num>
  <w:num w:numId="21" w16cid:durableId="428236244">
    <w:abstractNumId w:val="6"/>
  </w:num>
  <w:num w:numId="22" w16cid:durableId="1832869646">
    <w:abstractNumId w:val="9"/>
  </w:num>
  <w:num w:numId="23" w16cid:durableId="1467090075">
    <w:abstractNumId w:val="2"/>
  </w:num>
  <w:num w:numId="24" w16cid:durableId="1998413197">
    <w:abstractNumId w:val="17"/>
  </w:num>
  <w:num w:numId="25" w16cid:durableId="2135974785">
    <w:abstractNumId w:val="14"/>
  </w:num>
  <w:num w:numId="26" w16cid:durableId="614210727">
    <w:abstractNumId w:val="16"/>
  </w:num>
  <w:num w:numId="27" w16cid:durableId="912081239">
    <w:abstractNumId w:val="10"/>
  </w:num>
  <w:num w:numId="28" w16cid:durableId="884830311">
    <w:abstractNumId w:val="20"/>
  </w:num>
  <w:num w:numId="29" w16cid:durableId="1611011582">
    <w:abstractNumId w:val="11"/>
  </w:num>
  <w:num w:numId="30" w16cid:durableId="807673935">
    <w:abstractNumId w:val="47"/>
  </w:num>
  <w:num w:numId="31" w16cid:durableId="1334141833">
    <w:abstractNumId w:val="38"/>
  </w:num>
  <w:num w:numId="32" w16cid:durableId="703796695">
    <w:abstractNumId w:val="40"/>
  </w:num>
  <w:num w:numId="33" w16cid:durableId="622154879">
    <w:abstractNumId w:val="29"/>
  </w:num>
  <w:num w:numId="34" w16cid:durableId="224730840">
    <w:abstractNumId w:val="28"/>
  </w:num>
  <w:num w:numId="35" w16cid:durableId="57562003">
    <w:abstractNumId w:val="30"/>
  </w:num>
  <w:num w:numId="36" w16cid:durableId="997423845">
    <w:abstractNumId w:val="26"/>
  </w:num>
  <w:num w:numId="37" w16cid:durableId="386148293">
    <w:abstractNumId w:val="36"/>
  </w:num>
  <w:num w:numId="38" w16cid:durableId="1780177670">
    <w:abstractNumId w:val="32"/>
  </w:num>
  <w:num w:numId="39" w16cid:durableId="673654798">
    <w:abstractNumId w:val="48"/>
  </w:num>
  <w:num w:numId="40" w16cid:durableId="1470904354">
    <w:abstractNumId w:val="37"/>
  </w:num>
  <w:num w:numId="41" w16cid:durableId="1670063668">
    <w:abstractNumId w:val="19"/>
  </w:num>
  <w:num w:numId="42" w16cid:durableId="1197698237">
    <w:abstractNumId w:val="13"/>
  </w:num>
  <w:num w:numId="43" w16cid:durableId="1636641442">
    <w:abstractNumId w:val="39"/>
  </w:num>
  <w:num w:numId="44" w16cid:durableId="1412433487">
    <w:abstractNumId w:val="34"/>
  </w:num>
  <w:num w:numId="45" w16cid:durableId="2027246347">
    <w:abstractNumId w:val="44"/>
  </w:num>
  <w:num w:numId="46" w16cid:durableId="1685204136">
    <w:abstractNumId w:val="12"/>
  </w:num>
  <w:num w:numId="47" w16cid:durableId="1826778274">
    <w:abstractNumId w:val="35"/>
  </w:num>
  <w:num w:numId="48" w16cid:durableId="549417711">
    <w:abstractNumId w:val="15"/>
  </w:num>
  <w:num w:numId="49" w16cid:durableId="566111691">
    <w:abstractNumId w:val="31"/>
  </w:num>
  <w:num w:numId="50" w16cid:durableId="1047682119">
    <w:abstractNumId w:val="4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47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59"/>
    <w:rsid w:val="0000009D"/>
    <w:rsid w:val="0000010D"/>
    <w:rsid w:val="0000049C"/>
    <w:rsid w:val="000006DC"/>
    <w:rsid w:val="000011DA"/>
    <w:rsid w:val="0000135B"/>
    <w:rsid w:val="00001D6A"/>
    <w:rsid w:val="00003287"/>
    <w:rsid w:val="00003D93"/>
    <w:rsid w:val="00003F4D"/>
    <w:rsid w:val="000042AF"/>
    <w:rsid w:val="00004AB2"/>
    <w:rsid w:val="000053D6"/>
    <w:rsid w:val="00005D97"/>
    <w:rsid w:val="00006040"/>
    <w:rsid w:val="00006202"/>
    <w:rsid w:val="00007489"/>
    <w:rsid w:val="0001023F"/>
    <w:rsid w:val="000102FA"/>
    <w:rsid w:val="00010BB8"/>
    <w:rsid w:val="00010E2F"/>
    <w:rsid w:val="0001194E"/>
    <w:rsid w:val="00011D72"/>
    <w:rsid w:val="00012254"/>
    <w:rsid w:val="000124EA"/>
    <w:rsid w:val="00012B12"/>
    <w:rsid w:val="00012BA9"/>
    <w:rsid w:val="00013A9F"/>
    <w:rsid w:val="00013CDB"/>
    <w:rsid w:val="000148DA"/>
    <w:rsid w:val="00014A6D"/>
    <w:rsid w:val="000150DF"/>
    <w:rsid w:val="00015332"/>
    <w:rsid w:val="000166F9"/>
    <w:rsid w:val="000168C8"/>
    <w:rsid w:val="00016AD7"/>
    <w:rsid w:val="000174FB"/>
    <w:rsid w:val="00017685"/>
    <w:rsid w:val="00017971"/>
    <w:rsid w:val="00020288"/>
    <w:rsid w:val="000202E5"/>
    <w:rsid w:val="0002107B"/>
    <w:rsid w:val="00022675"/>
    <w:rsid w:val="00022C80"/>
    <w:rsid w:val="00022EC8"/>
    <w:rsid w:val="00024DDD"/>
    <w:rsid w:val="000250CD"/>
    <w:rsid w:val="00027E18"/>
    <w:rsid w:val="0003119E"/>
    <w:rsid w:val="000316CD"/>
    <w:rsid w:val="00031A75"/>
    <w:rsid w:val="00031D81"/>
    <w:rsid w:val="000326CD"/>
    <w:rsid w:val="00033AAD"/>
    <w:rsid w:val="00033FB4"/>
    <w:rsid w:val="00034151"/>
    <w:rsid w:val="00034D07"/>
    <w:rsid w:val="00035495"/>
    <w:rsid w:val="00036666"/>
    <w:rsid w:val="000369C8"/>
    <w:rsid w:val="00037EED"/>
    <w:rsid w:val="00040CB2"/>
    <w:rsid w:val="00040E33"/>
    <w:rsid w:val="0004144A"/>
    <w:rsid w:val="000416EE"/>
    <w:rsid w:val="00041FCE"/>
    <w:rsid w:val="00042898"/>
    <w:rsid w:val="000436FF"/>
    <w:rsid w:val="00043A51"/>
    <w:rsid w:val="00043C06"/>
    <w:rsid w:val="00043DCE"/>
    <w:rsid w:val="00043F1F"/>
    <w:rsid w:val="000442F0"/>
    <w:rsid w:val="000446C7"/>
    <w:rsid w:val="0004486F"/>
    <w:rsid w:val="00045783"/>
    <w:rsid w:val="0004583B"/>
    <w:rsid w:val="000458FF"/>
    <w:rsid w:val="0004622A"/>
    <w:rsid w:val="000470DC"/>
    <w:rsid w:val="0004799A"/>
    <w:rsid w:val="00047C7E"/>
    <w:rsid w:val="00047E6C"/>
    <w:rsid w:val="0005095B"/>
    <w:rsid w:val="000511AB"/>
    <w:rsid w:val="00051893"/>
    <w:rsid w:val="000522A0"/>
    <w:rsid w:val="00053959"/>
    <w:rsid w:val="00053BC2"/>
    <w:rsid w:val="00056C51"/>
    <w:rsid w:val="00060026"/>
    <w:rsid w:val="0006011C"/>
    <w:rsid w:val="000608CE"/>
    <w:rsid w:val="00060C0A"/>
    <w:rsid w:val="00061585"/>
    <w:rsid w:val="000624C5"/>
    <w:rsid w:val="00064268"/>
    <w:rsid w:val="000652DC"/>
    <w:rsid w:val="00066A74"/>
    <w:rsid w:val="00066B4C"/>
    <w:rsid w:val="00066EC5"/>
    <w:rsid w:val="00067186"/>
    <w:rsid w:val="000673E8"/>
    <w:rsid w:val="0007086F"/>
    <w:rsid w:val="00071188"/>
    <w:rsid w:val="0007120E"/>
    <w:rsid w:val="0007147C"/>
    <w:rsid w:val="00072EFB"/>
    <w:rsid w:val="00073829"/>
    <w:rsid w:val="00074BED"/>
    <w:rsid w:val="000751D4"/>
    <w:rsid w:val="00075312"/>
    <w:rsid w:val="00075E14"/>
    <w:rsid w:val="00076E41"/>
    <w:rsid w:val="00077228"/>
    <w:rsid w:val="0007731D"/>
    <w:rsid w:val="000806C0"/>
    <w:rsid w:val="00080C77"/>
    <w:rsid w:val="00080FEC"/>
    <w:rsid w:val="00082460"/>
    <w:rsid w:val="00082FBD"/>
    <w:rsid w:val="000833C8"/>
    <w:rsid w:val="000833E6"/>
    <w:rsid w:val="0008343A"/>
    <w:rsid w:val="00083617"/>
    <w:rsid w:val="00083B41"/>
    <w:rsid w:val="0008437C"/>
    <w:rsid w:val="000847BB"/>
    <w:rsid w:val="000848C0"/>
    <w:rsid w:val="000849D6"/>
    <w:rsid w:val="000874DB"/>
    <w:rsid w:val="0008780E"/>
    <w:rsid w:val="00090163"/>
    <w:rsid w:val="00091A2A"/>
    <w:rsid w:val="00091BC1"/>
    <w:rsid w:val="0009220A"/>
    <w:rsid w:val="00092B0B"/>
    <w:rsid w:val="00092B67"/>
    <w:rsid w:val="00093EFF"/>
    <w:rsid w:val="000941F1"/>
    <w:rsid w:val="000945A1"/>
    <w:rsid w:val="00094B38"/>
    <w:rsid w:val="0009668A"/>
    <w:rsid w:val="00096802"/>
    <w:rsid w:val="0009725D"/>
    <w:rsid w:val="000976FD"/>
    <w:rsid w:val="00097DF1"/>
    <w:rsid w:val="000A0436"/>
    <w:rsid w:val="000A33B2"/>
    <w:rsid w:val="000A414A"/>
    <w:rsid w:val="000A6DDB"/>
    <w:rsid w:val="000A6E81"/>
    <w:rsid w:val="000A71E7"/>
    <w:rsid w:val="000A7845"/>
    <w:rsid w:val="000A7B83"/>
    <w:rsid w:val="000B09D2"/>
    <w:rsid w:val="000B14CA"/>
    <w:rsid w:val="000B2563"/>
    <w:rsid w:val="000B25BC"/>
    <w:rsid w:val="000B423F"/>
    <w:rsid w:val="000B4F14"/>
    <w:rsid w:val="000B5033"/>
    <w:rsid w:val="000B7481"/>
    <w:rsid w:val="000B7998"/>
    <w:rsid w:val="000C09A1"/>
    <w:rsid w:val="000C1B3E"/>
    <w:rsid w:val="000C1BA8"/>
    <w:rsid w:val="000C2458"/>
    <w:rsid w:val="000C29BD"/>
    <w:rsid w:val="000C3431"/>
    <w:rsid w:val="000C4781"/>
    <w:rsid w:val="000C4BAC"/>
    <w:rsid w:val="000C5580"/>
    <w:rsid w:val="000C6443"/>
    <w:rsid w:val="000C6460"/>
    <w:rsid w:val="000C671D"/>
    <w:rsid w:val="000D0202"/>
    <w:rsid w:val="000D1667"/>
    <w:rsid w:val="000D20B6"/>
    <w:rsid w:val="000D32C6"/>
    <w:rsid w:val="000D3861"/>
    <w:rsid w:val="000D3D3F"/>
    <w:rsid w:val="000D3FB5"/>
    <w:rsid w:val="000D49EA"/>
    <w:rsid w:val="000D4CDD"/>
    <w:rsid w:val="000D54E8"/>
    <w:rsid w:val="000D5891"/>
    <w:rsid w:val="000D5B00"/>
    <w:rsid w:val="000D6687"/>
    <w:rsid w:val="000D727C"/>
    <w:rsid w:val="000D7964"/>
    <w:rsid w:val="000E09DD"/>
    <w:rsid w:val="000E0D83"/>
    <w:rsid w:val="000E1620"/>
    <w:rsid w:val="000E196F"/>
    <w:rsid w:val="000E1A98"/>
    <w:rsid w:val="000E1A9A"/>
    <w:rsid w:val="000E2237"/>
    <w:rsid w:val="000E22A5"/>
    <w:rsid w:val="000E3598"/>
    <w:rsid w:val="000E3CE6"/>
    <w:rsid w:val="000E4455"/>
    <w:rsid w:val="000E4DC6"/>
    <w:rsid w:val="000E4DD7"/>
    <w:rsid w:val="000E527A"/>
    <w:rsid w:val="000E5710"/>
    <w:rsid w:val="000E66A8"/>
    <w:rsid w:val="000E7B0B"/>
    <w:rsid w:val="000E7C8B"/>
    <w:rsid w:val="000F0DA6"/>
    <w:rsid w:val="000F1728"/>
    <w:rsid w:val="000F1821"/>
    <w:rsid w:val="000F1F8B"/>
    <w:rsid w:val="000F45BE"/>
    <w:rsid w:val="000F4FFB"/>
    <w:rsid w:val="000F51CF"/>
    <w:rsid w:val="000F5293"/>
    <w:rsid w:val="000F634C"/>
    <w:rsid w:val="000F6D35"/>
    <w:rsid w:val="000F7211"/>
    <w:rsid w:val="000F798D"/>
    <w:rsid w:val="001003AC"/>
    <w:rsid w:val="0010161F"/>
    <w:rsid w:val="00101BDC"/>
    <w:rsid w:val="00101EFA"/>
    <w:rsid w:val="001023C4"/>
    <w:rsid w:val="00103487"/>
    <w:rsid w:val="00104138"/>
    <w:rsid w:val="00105927"/>
    <w:rsid w:val="001063DB"/>
    <w:rsid w:val="00107204"/>
    <w:rsid w:val="00107E79"/>
    <w:rsid w:val="0011049F"/>
    <w:rsid w:val="00110802"/>
    <w:rsid w:val="0011083A"/>
    <w:rsid w:val="00111397"/>
    <w:rsid w:val="00112C76"/>
    <w:rsid w:val="001133AE"/>
    <w:rsid w:val="00113533"/>
    <w:rsid w:val="00113CDE"/>
    <w:rsid w:val="0011447E"/>
    <w:rsid w:val="001147A2"/>
    <w:rsid w:val="00114E36"/>
    <w:rsid w:val="00115747"/>
    <w:rsid w:val="001160BC"/>
    <w:rsid w:val="001166AB"/>
    <w:rsid w:val="001176F3"/>
    <w:rsid w:val="00117A4F"/>
    <w:rsid w:val="0012004D"/>
    <w:rsid w:val="001201A4"/>
    <w:rsid w:val="00120BCB"/>
    <w:rsid w:val="00120C58"/>
    <w:rsid w:val="00121482"/>
    <w:rsid w:val="001221DC"/>
    <w:rsid w:val="00122798"/>
    <w:rsid w:val="001232F5"/>
    <w:rsid w:val="0012336E"/>
    <w:rsid w:val="00123E1C"/>
    <w:rsid w:val="00124687"/>
    <w:rsid w:val="00125D61"/>
    <w:rsid w:val="00126D08"/>
    <w:rsid w:val="00127218"/>
    <w:rsid w:val="00127C39"/>
    <w:rsid w:val="0013006D"/>
    <w:rsid w:val="00130CD4"/>
    <w:rsid w:val="00130DC6"/>
    <w:rsid w:val="001313CA"/>
    <w:rsid w:val="00132527"/>
    <w:rsid w:val="00133408"/>
    <w:rsid w:val="0013364D"/>
    <w:rsid w:val="0013437F"/>
    <w:rsid w:val="001346EF"/>
    <w:rsid w:val="001347A7"/>
    <w:rsid w:val="0013573E"/>
    <w:rsid w:val="0013581F"/>
    <w:rsid w:val="001358ED"/>
    <w:rsid w:val="00136297"/>
    <w:rsid w:val="00136D65"/>
    <w:rsid w:val="00136D99"/>
    <w:rsid w:val="00140AF6"/>
    <w:rsid w:val="0014515F"/>
    <w:rsid w:val="001456A6"/>
    <w:rsid w:val="00146343"/>
    <w:rsid w:val="00150C4E"/>
    <w:rsid w:val="00150D0E"/>
    <w:rsid w:val="001521BC"/>
    <w:rsid w:val="001524C5"/>
    <w:rsid w:val="0015272D"/>
    <w:rsid w:val="00152F5B"/>
    <w:rsid w:val="00153025"/>
    <w:rsid w:val="00154248"/>
    <w:rsid w:val="001543B3"/>
    <w:rsid w:val="0015440F"/>
    <w:rsid w:val="00154534"/>
    <w:rsid w:val="00154E48"/>
    <w:rsid w:val="00155039"/>
    <w:rsid w:val="001560DE"/>
    <w:rsid w:val="00156B8C"/>
    <w:rsid w:val="00157272"/>
    <w:rsid w:val="001577B9"/>
    <w:rsid w:val="00160975"/>
    <w:rsid w:val="0016163D"/>
    <w:rsid w:val="001633B5"/>
    <w:rsid w:val="00163695"/>
    <w:rsid w:val="001638D8"/>
    <w:rsid w:val="00164024"/>
    <w:rsid w:val="001647AF"/>
    <w:rsid w:val="00164A5D"/>
    <w:rsid w:val="00164A98"/>
    <w:rsid w:val="00165496"/>
    <w:rsid w:val="00165671"/>
    <w:rsid w:val="00167DDD"/>
    <w:rsid w:val="00170694"/>
    <w:rsid w:val="0017270A"/>
    <w:rsid w:val="00172A13"/>
    <w:rsid w:val="0017487C"/>
    <w:rsid w:val="001760A9"/>
    <w:rsid w:val="00176268"/>
    <w:rsid w:val="0017669B"/>
    <w:rsid w:val="00176D9E"/>
    <w:rsid w:val="00176E8A"/>
    <w:rsid w:val="001778AB"/>
    <w:rsid w:val="0017796F"/>
    <w:rsid w:val="00177FFC"/>
    <w:rsid w:val="00180823"/>
    <w:rsid w:val="00180E45"/>
    <w:rsid w:val="00181330"/>
    <w:rsid w:val="0018158A"/>
    <w:rsid w:val="0018425C"/>
    <w:rsid w:val="001851E0"/>
    <w:rsid w:val="00186986"/>
    <w:rsid w:val="00187A08"/>
    <w:rsid w:val="00187B3C"/>
    <w:rsid w:val="001908F3"/>
    <w:rsid w:val="00190AD9"/>
    <w:rsid w:val="0019113B"/>
    <w:rsid w:val="001925FE"/>
    <w:rsid w:val="00192C86"/>
    <w:rsid w:val="00193FCE"/>
    <w:rsid w:val="001940D8"/>
    <w:rsid w:val="001959FE"/>
    <w:rsid w:val="00195D22"/>
    <w:rsid w:val="001963E1"/>
    <w:rsid w:val="001963E4"/>
    <w:rsid w:val="00196407"/>
    <w:rsid w:val="00196BBA"/>
    <w:rsid w:val="00196C88"/>
    <w:rsid w:val="00197069"/>
    <w:rsid w:val="00197B2F"/>
    <w:rsid w:val="001A0911"/>
    <w:rsid w:val="001A0E37"/>
    <w:rsid w:val="001A159A"/>
    <w:rsid w:val="001A218A"/>
    <w:rsid w:val="001A24B4"/>
    <w:rsid w:val="001A2953"/>
    <w:rsid w:val="001A2BD2"/>
    <w:rsid w:val="001A2CBE"/>
    <w:rsid w:val="001A42ED"/>
    <w:rsid w:val="001A48D4"/>
    <w:rsid w:val="001A6F50"/>
    <w:rsid w:val="001A7A51"/>
    <w:rsid w:val="001A7CD1"/>
    <w:rsid w:val="001B02F0"/>
    <w:rsid w:val="001B12E6"/>
    <w:rsid w:val="001B1DAB"/>
    <w:rsid w:val="001B2794"/>
    <w:rsid w:val="001B2801"/>
    <w:rsid w:val="001B2AEC"/>
    <w:rsid w:val="001B2B49"/>
    <w:rsid w:val="001B321E"/>
    <w:rsid w:val="001B3F78"/>
    <w:rsid w:val="001B3F87"/>
    <w:rsid w:val="001B48D9"/>
    <w:rsid w:val="001B4E40"/>
    <w:rsid w:val="001B51D5"/>
    <w:rsid w:val="001B6FB1"/>
    <w:rsid w:val="001B70AE"/>
    <w:rsid w:val="001B757C"/>
    <w:rsid w:val="001C1AAD"/>
    <w:rsid w:val="001C1DDD"/>
    <w:rsid w:val="001C2338"/>
    <w:rsid w:val="001C2493"/>
    <w:rsid w:val="001C2B6A"/>
    <w:rsid w:val="001C2F3B"/>
    <w:rsid w:val="001C31E8"/>
    <w:rsid w:val="001C4F4B"/>
    <w:rsid w:val="001C6A79"/>
    <w:rsid w:val="001C71E8"/>
    <w:rsid w:val="001D05FD"/>
    <w:rsid w:val="001D0BD8"/>
    <w:rsid w:val="001D2E58"/>
    <w:rsid w:val="001D3C4F"/>
    <w:rsid w:val="001D3C6E"/>
    <w:rsid w:val="001D521B"/>
    <w:rsid w:val="001D5903"/>
    <w:rsid w:val="001D5EBD"/>
    <w:rsid w:val="001D633B"/>
    <w:rsid w:val="001D68B6"/>
    <w:rsid w:val="001D6DB0"/>
    <w:rsid w:val="001E0C34"/>
    <w:rsid w:val="001E0EF3"/>
    <w:rsid w:val="001E1E21"/>
    <w:rsid w:val="001E20A8"/>
    <w:rsid w:val="001E2DC7"/>
    <w:rsid w:val="001E44CE"/>
    <w:rsid w:val="001E45CE"/>
    <w:rsid w:val="001E4727"/>
    <w:rsid w:val="001E519C"/>
    <w:rsid w:val="001E53DD"/>
    <w:rsid w:val="001E5F57"/>
    <w:rsid w:val="001E6001"/>
    <w:rsid w:val="001E6350"/>
    <w:rsid w:val="001E6605"/>
    <w:rsid w:val="001E7056"/>
    <w:rsid w:val="001E715D"/>
    <w:rsid w:val="001E7241"/>
    <w:rsid w:val="001E74CD"/>
    <w:rsid w:val="001F03E0"/>
    <w:rsid w:val="001F0789"/>
    <w:rsid w:val="001F0854"/>
    <w:rsid w:val="001F09EA"/>
    <w:rsid w:val="001F0CAF"/>
    <w:rsid w:val="001F0EDD"/>
    <w:rsid w:val="001F1017"/>
    <w:rsid w:val="001F1144"/>
    <w:rsid w:val="001F33E8"/>
    <w:rsid w:val="001F3981"/>
    <w:rsid w:val="001F430F"/>
    <w:rsid w:val="001F4F9B"/>
    <w:rsid w:val="001F60E4"/>
    <w:rsid w:val="001F6E76"/>
    <w:rsid w:val="001F743A"/>
    <w:rsid w:val="001F746B"/>
    <w:rsid w:val="001F7CCA"/>
    <w:rsid w:val="00200230"/>
    <w:rsid w:val="00201FBE"/>
    <w:rsid w:val="002021AC"/>
    <w:rsid w:val="00203492"/>
    <w:rsid w:val="00203AE1"/>
    <w:rsid w:val="00204DC7"/>
    <w:rsid w:val="002051C5"/>
    <w:rsid w:val="00205F12"/>
    <w:rsid w:val="00206183"/>
    <w:rsid w:val="00206E81"/>
    <w:rsid w:val="00207195"/>
    <w:rsid w:val="002072CB"/>
    <w:rsid w:val="00207D0B"/>
    <w:rsid w:val="00207DDF"/>
    <w:rsid w:val="00207EBA"/>
    <w:rsid w:val="00210024"/>
    <w:rsid w:val="00210071"/>
    <w:rsid w:val="002105B7"/>
    <w:rsid w:val="00210B79"/>
    <w:rsid w:val="00211C83"/>
    <w:rsid w:val="0021229E"/>
    <w:rsid w:val="00212844"/>
    <w:rsid w:val="002136BB"/>
    <w:rsid w:val="00214E17"/>
    <w:rsid w:val="002155AB"/>
    <w:rsid w:val="00215A30"/>
    <w:rsid w:val="00215E7E"/>
    <w:rsid w:val="00215FFA"/>
    <w:rsid w:val="00216118"/>
    <w:rsid w:val="00220009"/>
    <w:rsid w:val="0022017F"/>
    <w:rsid w:val="002206A6"/>
    <w:rsid w:val="00221863"/>
    <w:rsid w:val="0022278C"/>
    <w:rsid w:val="00222CC4"/>
    <w:rsid w:val="00223381"/>
    <w:rsid w:val="00223C25"/>
    <w:rsid w:val="00224268"/>
    <w:rsid w:val="002246BB"/>
    <w:rsid w:val="00224800"/>
    <w:rsid w:val="002253DA"/>
    <w:rsid w:val="00225FC7"/>
    <w:rsid w:val="00226157"/>
    <w:rsid w:val="00226C18"/>
    <w:rsid w:val="00226E59"/>
    <w:rsid w:val="00227508"/>
    <w:rsid w:val="0023002A"/>
    <w:rsid w:val="00230BE2"/>
    <w:rsid w:val="002310B6"/>
    <w:rsid w:val="00231533"/>
    <w:rsid w:val="0023288C"/>
    <w:rsid w:val="0023362F"/>
    <w:rsid w:val="00233890"/>
    <w:rsid w:val="002338DF"/>
    <w:rsid w:val="00233915"/>
    <w:rsid w:val="00234AF5"/>
    <w:rsid w:val="00234BD5"/>
    <w:rsid w:val="0023501B"/>
    <w:rsid w:val="00235222"/>
    <w:rsid w:val="00236F88"/>
    <w:rsid w:val="00236F98"/>
    <w:rsid w:val="002379F5"/>
    <w:rsid w:val="002407C3"/>
    <w:rsid w:val="00240A5B"/>
    <w:rsid w:val="002413B4"/>
    <w:rsid w:val="00241725"/>
    <w:rsid w:val="00241B86"/>
    <w:rsid w:val="00241CDB"/>
    <w:rsid w:val="0024238E"/>
    <w:rsid w:val="00243BD7"/>
    <w:rsid w:val="00243C4B"/>
    <w:rsid w:val="00243CFA"/>
    <w:rsid w:val="00243E82"/>
    <w:rsid w:val="002444F2"/>
    <w:rsid w:val="00244F57"/>
    <w:rsid w:val="002452BA"/>
    <w:rsid w:val="00245761"/>
    <w:rsid w:val="00245995"/>
    <w:rsid w:val="002465AC"/>
    <w:rsid w:val="0024717B"/>
    <w:rsid w:val="00247257"/>
    <w:rsid w:val="00247740"/>
    <w:rsid w:val="00251160"/>
    <w:rsid w:val="00251E5A"/>
    <w:rsid w:val="002520B4"/>
    <w:rsid w:val="002521EB"/>
    <w:rsid w:val="00252737"/>
    <w:rsid w:val="00252750"/>
    <w:rsid w:val="0025349C"/>
    <w:rsid w:val="002534EC"/>
    <w:rsid w:val="00253601"/>
    <w:rsid w:val="00256F0C"/>
    <w:rsid w:val="00257719"/>
    <w:rsid w:val="00257B75"/>
    <w:rsid w:val="00257F69"/>
    <w:rsid w:val="00260AE7"/>
    <w:rsid w:val="00261452"/>
    <w:rsid w:val="002623DE"/>
    <w:rsid w:val="00262959"/>
    <w:rsid w:val="00263499"/>
    <w:rsid w:val="002648C1"/>
    <w:rsid w:val="00264E9F"/>
    <w:rsid w:val="00264F68"/>
    <w:rsid w:val="002670AB"/>
    <w:rsid w:val="002670FC"/>
    <w:rsid w:val="002679D3"/>
    <w:rsid w:val="00267ECD"/>
    <w:rsid w:val="0027059E"/>
    <w:rsid w:val="00270DDC"/>
    <w:rsid w:val="002712CA"/>
    <w:rsid w:val="00271929"/>
    <w:rsid w:val="00271C5A"/>
    <w:rsid w:val="00273207"/>
    <w:rsid w:val="00274A98"/>
    <w:rsid w:val="00274DFB"/>
    <w:rsid w:val="002753E0"/>
    <w:rsid w:val="00275BED"/>
    <w:rsid w:val="002762AB"/>
    <w:rsid w:val="00276854"/>
    <w:rsid w:val="00277117"/>
    <w:rsid w:val="002778E8"/>
    <w:rsid w:val="002812E0"/>
    <w:rsid w:val="00281C85"/>
    <w:rsid w:val="002822A3"/>
    <w:rsid w:val="002833A2"/>
    <w:rsid w:val="002839AD"/>
    <w:rsid w:val="002842AD"/>
    <w:rsid w:val="00284BAC"/>
    <w:rsid w:val="00284F9F"/>
    <w:rsid w:val="002852CC"/>
    <w:rsid w:val="0028658A"/>
    <w:rsid w:val="00286FBD"/>
    <w:rsid w:val="00287D1E"/>
    <w:rsid w:val="00287E43"/>
    <w:rsid w:val="00290443"/>
    <w:rsid w:val="00290BD9"/>
    <w:rsid w:val="00290C3D"/>
    <w:rsid w:val="00291C1A"/>
    <w:rsid w:val="00291E2A"/>
    <w:rsid w:val="002936DA"/>
    <w:rsid w:val="00293C14"/>
    <w:rsid w:val="00293FCF"/>
    <w:rsid w:val="0029516D"/>
    <w:rsid w:val="00295621"/>
    <w:rsid w:val="002970D2"/>
    <w:rsid w:val="00297B4D"/>
    <w:rsid w:val="002A0322"/>
    <w:rsid w:val="002A05DF"/>
    <w:rsid w:val="002A0F2B"/>
    <w:rsid w:val="002A15B2"/>
    <w:rsid w:val="002A1EF1"/>
    <w:rsid w:val="002A2191"/>
    <w:rsid w:val="002A2477"/>
    <w:rsid w:val="002A34F0"/>
    <w:rsid w:val="002A3AA2"/>
    <w:rsid w:val="002A41EA"/>
    <w:rsid w:val="002A529B"/>
    <w:rsid w:val="002A53DC"/>
    <w:rsid w:val="002A5665"/>
    <w:rsid w:val="002B0445"/>
    <w:rsid w:val="002B062F"/>
    <w:rsid w:val="002B0DFF"/>
    <w:rsid w:val="002B0EB4"/>
    <w:rsid w:val="002B0EF1"/>
    <w:rsid w:val="002B13B6"/>
    <w:rsid w:val="002B1980"/>
    <w:rsid w:val="002B2B3B"/>
    <w:rsid w:val="002B305C"/>
    <w:rsid w:val="002B34D2"/>
    <w:rsid w:val="002B4244"/>
    <w:rsid w:val="002B4803"/>
    <w:rsid w:val="002B4B44"/>
    <w:rsid w:val="002B51E6"/>
    <w:rsid w:val="002B542D"/>
    <w:rsid w:val="002B5CD9"/>
    <w:rsid w:val="002B66B2"/>
    <w:rsid w:val="002B689C"/>
    <w:rsid w:val="002B7B59"/>
    <w:rsid w:val="002B7DC2"/>
    <w:rsid w:val="002C1186"/>
    <w:rsid w:val="002C11BD"/>
    <w:rsid w:val="002C141E"/>
    <w:rsid w:val="002C2221"/>
    <w:rsid w:val="002C37F3"/>
    <w:rsid w:val="002C4044"/>
    <w:rsid w:val="002C45CB"/>
    <w:rsid w:val="002C58D6"/>
    <w:rsid w:val="002C6CAE"/>
    <w:rsid w:val="002C753C"/>
    <w:rsid w:val="002C787D"/>
    <w:rsid w:val="002C7B97"/>
    <w:rsid w:val="002C7CFB"/>
    <w:rsid w:val="002D08ED"/>
    <w:rsid w:val="002D09F7"/>
    <w:rsid w:val="002D0C58"/>
    <w:rsid w:val="002D1094"/>
    <w:rsid w:val="002D257D"/>
    <w:rsid w:val="002D28B8"/>
    <w:rsid w:val="002D2A1A"/>
    <w:rsid w:val="002D4120"/>
    <w:rsid w:val="002D46A6"/>
    <w:rsid w:val="002D4B39"/>
    <w:rsid w:val="002D5E23"/>
    <w:rsid w:val="002D604F"/>
    <w:rsid w:val="002D7625"/>
    <w:rsid w:val="002D7ABD"/>
    <w:rsid w:val="002E0D26"/>
    <w:rsid w:val="002E0DEA"/>
    <w:rsid w:val="002E0FE6"/>
    <w:rsid w:val="002E1006"/>
    <w:rsid w:val="002E1319"/>
    <w:rsid w:val="002E1A9E"/>
    <w:rsid w:val="002E2EEB"/>
    <w:rsid w:val="002E4EC4"/>
    <w:rsid w:val="002E5E2F"/>
    <w:rsid w:val="002E7B7D"/>
    <w:rsid w:val="002E7C42"/>
    <w:rsid w:val="002F0578"/>
    <w:rsid w:val="002F0E1E"/>
    <w:rsid w:val="002F2023"/>
    <w:rsid w:val="002F2EB0"/>
    <w:rsid w:val="002F3334"/>
    <w:rsid w:val="002F382B"/>
    <w:rsid w:val="002F5A30"/>
    <w:rsid w:val="002F5D16"/>
    <w:rsid w:val="002F646C"/>
    <w:rsid w:val="002F7990"/>
    <w:rsid w:val="002F7C05"/>
    <w:rsid w:val="0030069D"/>
    <w:rsid w:val="00301069"/>
    <w:rsid w:val="0030133D"/>
    <w:rsid w:val="00301C84"/>
    <w:rsid w:val="00301F63"/>
    <w:rsid w:val="00302C91"/>
    <w:rsid w:val="0030366B"/>
    <w:rsid w:val="00303DE9"/>
    <w:rsid w:val="003040E6"/>
    <w:rsid w:val="003043C2"/>
    <w:rsid w:val="003047EE"/>
    <w:rsid w:val="003050AD"/>
    <w:rsid w:val="00305772"/>
    <w:rsid w:val="00305AAA"/>
    <w:rsid w:val="00305E98"/>
    <w:rsid w:val="0030609F"/>
    <w:rsid w:val="00306400"/>
    <w:rsid w:val="00307893"/>
    <w:rsid w:val="00310DE7"/>
    <w:rsid w:val="0031127A"/>
    <w:rsid w:val="003120A5"/>
    <w:rsid w:val="00314FF4"/>
    <w:rsid w:val="003150A1"/>
    <w:rsid w:val="00315D10"/>
    <w:rsid w:val="00316622"/>
    <w:rsid w:val="00316C0B"/>
    <w:rsid w:val="00317180"/>
    <w:rsid w:val="00317DF0"/>
    <w:rsid w:val="00317FDD"/>
    <w:rsid w:val="00320162"/>
    <w:rsid w:val="00320D48"/>
    <w:rsid w:val="00320FC4"/>
    <w:rsid w:val="003219B3"/>
    <w:rsid w:val="00321A91"/>
    <w:rsid w:val="00322856"/>
    <w:rsid w:val="00322AFA"/>
    <w:rsid w:val="00322BD0"/>
    <w:rsid w:val="0032378B"/>
    <w:rsid w:val="00323AC6"/>
    <w:rsid w:val="00324338"/>
    <w:rsid w:val="00325A87"/>
    <w:rsid w:val="003260F4"/>
    <w:rsid w:val="00326142"/>
    <w:rsid w:val="00326B46"/>
    <w:rsid w:val="00326C81"/>
    <w:rsid w:val="0032763E"/>
    <w:rsid w:val="0032768B"/>
    <w:rsid w:val="003276EA"/>
    <w:rsid w:val="00327943"/>
    <w:rsid w:val="003303CE"/>
    <w:rsid w:val="00331793"/>
    <w:rsid w:val="00331B0D"/>
    <w:rsid w:val="00332104"/>
    <w:rsid w:val="003321E9"/>
    <w:rsid w:val="00332850"/>
    <w:rsid w:val="00332A2F"/>
    <w:rsid w:val="003333A5"/>
    <w:rsid w:val="003336AB"/>
    <w:rsid w:val="00333ACE"/>
    <w:rsid w:val="00333C87"/>
    <w:rsid w:val="0033437D"/>
    <w:rsid w:val="0033487D"/>
    <w:rsid w:val="00336464"/>
    <w:rsid w:val="003367E2"/>
    <w:rsid w:val="003369A4"/>
    <w:rsid w:val="00337ADF"/>
    <w:rsid w:val="00337F3B"/>
    <w:rsid w:val="00340EE6"/>
    <w:rsid w:val="00341608"/>
    <w:rsid w:val="00341FF2"/>
    <w:rsid w:val="0034224E"/>
    <w:rsid w:val="003423F5"/>
    <w:rsid w:val="00342B41"/>
    <w:rsid w:val="0034426C"/>
    <w:rsid w:val="003456B2"/>
    <w:rsid w:val="00345D8D"/>
    <w:rsid w:val="00345E82"/>
    <w:rsid w:val="003460E3"/>
    <w:rsid w:val="00346A5F"/>
    <w:rsid w:val="00346B74"/>
    <w:rsid w:val="00346C9D"/>
    <w:rsid w:val="00347792"/>
    <w:rsid w:val="00350692"/>
    <w:rsid w:val="00350789"/>
    <w:rsid w:val="00350B3B"/>
    <w:rsid w:val="0035156D"/>
    <w:rsid w:val="00355588"/>
    <w:rsid w:val="00355721"/>
    <w:rsid w:val="00355D33"/>
    <w:rsid w:val="00356394"/>
    <w:rsid w:val="003571CF"/>
    <w:rsid w:val="00357305"/>
    <w:rsid w:val="00357EF6"/>
    <w:rsid w:val="00360971"/>
    <w:rsid w:val="00360B0F"/>
    <w:rsid w:val="00361DCA"/>
    <w:rsid w:val="00362392"/>
    <w:rsid w:val="00362461"/>
    <w:rsid w:val="003626B8"/>
    <w:rsid w:val="00362788"/>
    <w:rsid w:val="00362830"/>
    <w:rsid w:val="00362D21"/>
    <w:rsid w:val="0036393E"/>
    <w:rsid w:val="00363D53"/>
    <w:rsid w:val="00366EA9"/>
    <w:rsid w:val="00367204"/>
    <w:rsid w:val="003674C3"/>
    <w:rsid w:val="00370271"/>
    <w:rsid w:val="00370B8C"/>
    <w:rsid w:val="003730AC"/>
    <w:rsid w:val="00373418"/>
    <w:rsid w:val="003761CA"/>
    <w:rsid w:val="003764FE"/>
    <w:rsid w:val="003767AF"/>
    <w:rsid w:val="00376BAC"/>
    <w:rsid w:val="00377E6A"/>
    <w:rsid w:val="00381F4A"/>
    <w:rsid w:val="00382520"/>
    <w:rsid w:val="00382673"/>
    <w:rsid w:val="003828A0"/>
    <w:rsid w:val="00383531"/>
    <w:rsid w:val="00383A7B"/>
    <w:rsid w:val="00383D66"/>
    <w:rsid w:val="00384B26"/>
    <w:rsid w:val="00384D23"/>
    <w:rsid w:val="00386AA8"/>
    <w:rsid w:val="00386DB4"/>
    <w:rsid w:val="00387BA7"/>
    <w:rsid w:val="003904C9"/>
    <w:rsid w:val="00390534"/>
    <w:rsid w:val="0039094C"/>
    <w:rsid w:val="00391723"/>
    <w:rsid w:val="003926B5"/>
    <w:rsid w:val="003934C0"/>
    <w:rsid w:val="0039389E"/>
    <w:rsid w:val="00393B52"/>
    <w:rsid w:val="0039411F"/>
    <w:rsid w:val="00394BCF"/>
    <w:rsid w:val="00395254"/>
    <w:rsid w:val="003959A4"/>
    <w:rsid w:val="0039653A"/>
    <w:rsid w:val="00396A79"/>
    <w:rsid w:val="00396F51"/>
    <w:rsid w:val="003973E6"/>
    <w:rsid w:val="00397EB4"/>
    <w:rsid w:val="003A0163"/>
    <w:rsid w:val="003A0C43"/>
    <w:rsid w:val="003A0C61"/>
    <w:rsid w:val="003A0DF6"/>
    <w:rsid w:val="003A14D3"/>
    <w:rsid w:val="003A153B"/>
    <w:rsid w:val="003A1FF3"/>
    <w:rsid w:val="003A246B"/>
    <w:rsid w:val="003A2F90"/>
    <w:rsid w:val="003A47AD"/>
    <w:rsid w:val="003A5267"/>
    <w:rsid w:val="003A546E"/>
    <w:rsid w:val="003A6499"/>
    <w:rsid w:val="003A7223"/>
    <w:rsid w:val="003A72D6"/>
    <w:rsid w:val="003A7560"/>
    <w:rsid w:val="003A7C1B"/>
    <w:rsid w:val="003B1B08"/>
    <w:rsid w:val="003B2515"/>
    <w:rsid w:val="003B3E90"/>
    <w:rsid w:val="003B45E5"/>
    <w:rsid w:val="003B4721"/>
    <w:rsid w:val="003B4CFF"/>
    <w:rsid w:val="003B5002"/>
    <w:rsid w:val="003B5325"/>
    <w:rsid w:val="003B5B9E"/>
    <w:rsid w:val="003B6BC5"/>
    <w:rsid w:val="003C0340"/>
    <w:rsid w:val="003C1070"/>
    <w:rsid w:val="003C17C8"/>
    <w:rsid w:val="003C1E8C"/>
    <w:rsid w:val="003C1F61"/>
    <w:rsid w:val="003C27AF"/>
    <w:rsid w:val="003C3AC0"/>
    <w:rsid w:val="003C3BBD"/>
    <w:rsid w:val="003C4B3C"/>
    <w:rsid w:val="003C5117"/>
    <w:rsid w:val="003C5819"/>
    <w:rsid w:val="003C68BD"/>
    <w:rsid w:val="003C6D6D"/>
    <w:rsid w:val="003C6DB5"/>
    <w:rsid w:val="003C7A6A"/>
    <w:rsid w:val="003D0FEB"/>
    <w:rsid w:val="003D1820"/>
    <w:rsid w:val="003D1B21"/>
    <w:rsid w:val="003D21E0"/>
    <w:rsid w:val="003D3061"/>
    <w:rsid w:val="003D3D06"/>
    <w:rsid w:val="003D4327"/>
    <w:rsid w:val="003D52F4"/>
    <w:rsid w:val="003D5381"/>
    <w:rsid w:val="003E0A3C"/>
    <w:rsid w:val="003E20C5"/>
    <w:rsid w:val="003E2BF3"/>
    <w:rsid w:val="003E3670"/>
    <w:rsid w:val="003E44D0"/>
    <w:rsid w:val="003E49FB"/>
    <w:rsid w:val="003E6902"/>
    <w:rsid w:val="003E70BF"/>
    <w:rsid w:val="003F0389"/>
    <w:rsid w:val="003F16A3"/>
    <w:rsid w:val="003F2EBE"/>
    <w:rsid w:val="003F344C"/>
    <w:rsid w:val="003F35D2"/>
    <w:rsid w:val="003F54C0"/>
    <w:rsid w:val="003F59A7"/>
    <w:rsid w:val="003F5A73"/>
    <w:rsid w:val="003F6B81"/>
    <w:rsid w:val="003F7071"/>
    <w:rsid w:val="003F780E"/>
    <w:rsid w:val="0040174D"/>
    <w:rsid w:val="00401B7C"/>
    <w:rsid w:val="004034FD"/>
    <w:rsid w:val="00403A18"/>
    <w:rsid w:val="00403DFB"/>
    <w:rsid w:val="00403F81"/>
    <w:rsid w:val="00404399"/>
    <w:rsid w:val="00404D40"/>
    <w:rsid w:val="00405CDC"/>
    <w:rsid w:val="0040633E"/>
    <w:rsid w:val="004063B6"/>
    <w:rsid w:val="00406962"/>
    <w:rsid w:val="00410206"/>
    <w:rsid w:val="00410324"/>
    <w:rsid w:val="0041055A"/>
    <w:rsid w:val="00411463"/>
    <w:rsid w:val="0041155A"/>
    <w:rsid w:val="00413589"/>
    <w:rsid w:val="00414013"/>
    <w:rsid w:val="00414BA0"/>
    <w:rsid w:val="004151F9"/>
    <w:rsid w:val="0041620B"/>
    <w:rsid w:val="0041666E"/>
    <w:rsid w:val="00417435"/>
    <w:rsid w:val="0041760E"/>
    <w:rsid w:val="00417FDF"/>
    <w:rsid w:val="00421539"/>
    <w:rsid w:val="0042245F"/>
    <w:rsid w:val="004225E4"/>
    <w:rsid w:val="0042413D"/>
    <w:rsid w:val="00424A88"/>
    <w:rsid w:val="00425C98"/>
    <w:rsid w:val="0042605C"/>
    <w:rsid w:val="00427726"/>
    <w:rsid w:val="00430DC9"/>
    <w:rsid w:val="00431158"/>
    <w:rsid w:val="004314C7"/>
    <w:rsid w:val="00431578"/>
    <w:rsid w:val="00431A9C"/>
    <w:rsid w:val="00431B1E"/>
    <w:rsid w:val="00431BEE"/>
    <w:rsid w:val="004330F6"/>
    <w:rsid w:val="004341BD"/>
    <w:rsid w:val="004349D8"/>
    <w:rsid w:val="00434B50"/>
    <w:rsid w:val="00434FE0"/>
    <w:rsid w:val="00435181"/>
    <w:rsid w:val="00435B96"/>
    <w:rsid w:val="004374C6"/>
    <w:rsid w:val="00437BD1"/>
    <w:rsid w:val="00440003"/>
    <w:rsid w:val="00440C6A"/>
    <w:rsid w:val="004412EE"/>
    <w:rsid w:val="00441B12"/>
    <w:rsid w:val="00442BD2"/>
    <w:rsid w:val="00442F2F"/>
    <w:rsid w:val="00443111"/>
    <w:rsid w:val="004433C8"/>
    <w:rsid w:val="0044364A"/>
    <w:rsid w:val="00443B9D"/>
    <w:rsid w:val="004448FB"/>
    <w:rsid w:val="00446546"/>
    <w:rsid w:val="00446619"/>
    <w:rsid w:val="0044731E"/>
    <w:rsid w:val="004476D1"/>
    <w:rsid w:val="0045056E"/>
    <w:rsid w:val="0045091E"/>
    <w:rsid w:val="004509E8"/>
    <w:rsid w:val="004509EE"/>
    <w:rsid w:val="00451615"/>
    <w:rsid w:val="00452517"/>
    <w:rsid w:val="00452939"/>
    <w:rsid w:val="00452BFD"/>
    <w:rsid w:val="00452C13"/>
    <w:rsid w:val="00452DB6"/>
    <w:rsid w:val="004538BD"/>
    <w:rsid w:val="00453956"/>
    <w:rsid w:val="00453C80"/>
    <w:rsid w:val="004553AE"/>
    <w:rsid w:val="004557C4"/>
    <w:rsid w:val="00456326"/>
    <w:rsid w:val="00456961"/>
    <w:rsid w:val="00456E89"/>
    <w:rsid w:val="0045754C"/>
    <w:rsid w:val="00457FE6"/>
    <w:rsid w:val="00460858"/>
    <w:rsid w:val="0046098D"/>
    <w:rsid w:val="00460C7E"/>
    <w:rsid w:val="00460ED1"/>
    <w:rsid w:val="004614F4"/>
    <w:rsid w:val="00462EE1"/>
    <w:rsid w:val="0046331F"/>
    <w:rsid w:val="004636C2"/>
    <w:rsid w:val="00463BEA"/>
    <w:rsid w:val="00464819"/>
    <w:rsid w:val="0046596E"/>
    <w:rsid w:val="004659DD"/>
    <w:rsid w:val="004660AC"/>
    <w:rsid w:val="0046650B"/>
    <w:rsid w:val="00466A72"/>
    <w:rsid w:val="00466AB7"/>
    <w:rsid w:val="00466E50"/>
    <w:rsid w:val="00467D91"/>
    <w:rsid w:val="004700EB"/>
    <w:rsid w:val="0047138A"/>
    <w:rsid w:val="004713D4"/>
    <w:rsid w:val="00471936"/>
    <w:rsid w:val="00472084"/>
    <w:rsid w:val="00472247"/>
    <w:rsid w:val="004726D4"/>
    <w:rsid w:val="00472BE9"/>
    <w:rsid w:val="004746CB"/>
    <w:rsid w:val="00474A7E"/>
    <w:rsid w:val="00474C20"/>
    <w:rsid w:val="0047506E"/>
    <w:rsid w:val="0047515D"/>
    <w:rsid w:val="004759DC"/>
    <w:rsid w:val="00475E14"/>
    <w:rsid w:val="0047607D"/>
    <w:rsid w:val="00477975"/>
    <w:rsid w:val="00481032"/>
    <w:rsid w:val="00482E30"/>
    <w:rsid w:val="00482F4B"/>
    <w:rsid w:val="0048306D"/>
    <w:rsid w:val="00484185"/>
    <w:rsid w:val="00484ED9"/>
    <w:rsid w:val="00485126"/>
    <w:rsid w:val="004851C2"/>
    <w:rsid w:val="00485A7A"/>
    <w:rsid w:val="00487468"/>
    <w:rsid w:val="0049065C"/>
    <w:rsid w:val="00490B50"/>
    <w:rsid w:val="00490CDA"/>
    <w:rsid w:val="004921C1"/>
    <w:rsid w:val="004929E4"/>
    <w:rsid w:val="004940F8"/>
    <w:rsid w:val="00494173"/>
    <w:rsid w:val="004950ED"/>
    <w:rsid w:val="004958E5"/>
    <w:rsid w:val="00496BB7"/>
    <w:rsid w:val="0049733B"/>
    <w:rsid w:val="004A0ED6"/>
    <w:rsid w:val="004A12F8"/>
    <w:rsid w:val="004A1922"/>
    <w:rsid w:val="004A19BA"/>
    <w:rsid w:val="004A3464"/>
    <w:rsid w:val="004A3551"/>
    <w:rsid w:val="004A43DE"/>
    <w:rsid w:val="004A5678"/>
    <w:rsid w:val="004A5819"/>
    <w:rsid w:val="004A648C"/>
    <w:rsid w:val="004A6B46"/>
    <w:rsid w:val="004A75D0"/>
    <w:rsid w:val="004A767C"/>
    <w:rsid w:val="004A7B4C"/>
    <w:rsid w:val="004B135D"/>
    <w:rsid w:val="004B1EB5"/>
    <w:rsid w:val="004B20C0"/>
    <w:rsid w:val="004B211E"/>
    <w:rsid w:val="004B2318"/>
    <w:rsid w:val="004B3216"/>
    <w:rsid w:val="004B337A"/>
    <w:rsid w:val="004B3428"/>
    <w:rsid w:val="004B370A"/>
    <w:rsid w:val="004B43E5"/>
    <w:rsid w:val="004B565F"/>
    <w:rsid w:val="004B582B"/>
    <w:rsid w:val="004B5F69"/>
    <w:rsid w:val="004B7139"/>
    <w:rsid w:val="004C0E40"/>
    <w:rsid w:val="004C1B7A"/>
    <w:rsid w:val="004C1DDD"/>
    <w:rsid w:val="004C26BF"/>
    <w:rsid w:val="004C271A"/>
    <w:rsid w:val="004C54A6"/>
    <w:rsid w:val="004D0206"/>
    <w:rsid w:val="004D031E"/>
    <w:rsid w:val="004D1082"/>
    <w:rsid w:val="004D1CE3"/>
    <w:rsid w:val="004D1FE6"/>
    <w:rsid w:val="004D2C2F"/>
    <w:rsid w:val="004D2E5C"/>
    <w:rsid w:val="004D4CCE"/>
    <w:rsid w:val="004D4F17"/>
    <w:rsid w:val="004D4FA5"/>
    <w:rsid w:val="004D50E5"/>
    <w:rsid w:val="004D5E6D"/>
    <w:rsid w:val="004D5F67"/>
    <w:rsid w:val="004D5FE3"/>
    <w:rsid w:val="004D7998"/>
    <w:rsid w:val="004D7D95"/>
    <w:rsid w:val="004D7DF7"/>
    <w:rsid w:val="004E08CC"/>
    <w:rsid w:val="004E175C"/>
    <w:rsid w:val="004E1D60"/>
    <w:rsid w:val="004E2B79"/>
    <w:rsid w:val="004E3C08"/>
    <w:rsid w:val="004E46BE"/>
    <w:rsid w:val="004E4781"/>
    <w:rsid w:val="004E47AE"/>
    <w:rsid w:val="004E4C56"/>
    <w:rsid w:val="004E6501"/>
    <w:rsid w:val="004E6CCD"/>
    <w:rsid w:val="004E6D59"/>
    <w:rsid w:val="004E6F22"/>
    <w:rsid w:val="004E76D7"/>
    <w:rsid w:val="004E7723"/>
    <w:rsid w:val="004F0107"/>
    <w:rsid w:val="004F04A9"/>
    <w:rsid w:val="004F06C7"/>
    <w:rsid w:val="004F0E8A"/>
    <w:rsid w:val="004F1DE7"/>
    <w:rsid w:val="004F24E4"/>
    <w:rsid w:val="004F30AD"/>
    <w:rsid w:val="004F3448"/>
    <w:rsid w:val="004F3AB5"/>
    <w:rsid w:val="004F6011"/>
    <w:rsid w:val="004F7447"/>
    <w:rsid w:val="004F7536"/>
    <w:rsid w:val="0050049D"/>
    <w:rsid w:val="00501161"/>
    <w:rsid w:val="0050153B"/>
    <w:rsid w:val="00501EB0"/>
    <w:rsid w:val="00502792"/>
    <w:rsid w:val="00502881"/>
    <w:rsid w:val="00502B65"/>
    <w:rsid w:val="005031F0"/>
    <w:rsid w:val="00503488"/>
    <w:rsid w:val="00503DB9"/>
    <w:rsid w:val="00504565"/>
    <w:rsid w:val="00505EF7"/>
    <w:rsid w:val="00506352"/>
    <w:rsid w:val="0050693B"/>
    <w:rsid w:val="00506CE2"/>
    <w:rsid w:val="00506DC8"/>
    <w:rsid w:val="0050745C"/>
    <w:rsid w:val="00507937"/>
    <w:rsid w:val="00507FE9"/>
    <w:rsid w:val="005110D9"/>
    <w:rsid w:val="00511340"/>
    <w:rsid w:val="005134AE"/>
    <w:rsid w:val="0051351B"/>
    <w:rsid w:val="00513A6D"/>
    <w:rsid w:val="00514907"/>
    <w:rsid w:val="00515105"/>
    <w:rsid w:val="005153CB"/>
    <w:rsid w:val="0051797B"/>
    <w:rsid w:val="00517BE2"/>
    <w:rsid w:val="00517E92"/>
    <w:rsid w:val="00520118"/>
    <w:rsid w:val="0052069D"/>
    <w:rsid w:val="005211B0"/>
    <w:rsid w:val="005216D3"/>
    <w:rsid w:val="00521777"/>
    <w:rsid w:val="0052360D"/>
    <w:rsid w:val="0052428D"/>
    <w:rsid w:val="0052690E"/>
    <w:rsid w:val="00527206"/>
    <w:rsid w:val="005275CF"/>
    <w:rsid w:val="0053089E"/>
    <w:rsid w:val="0053108E"/>
    <w:rsid w:val="00531334"/>
    <w:rsid w:val="005322B0"/>
    <w:rsid w:val="0053418B"/>
    <w:rsid w:val="00534AE3"/>
    <w:rsid w:val="00534E1D"/>
    <w:rsid w:val="005353FD"/>
    <w:rsid w:val="00535E7D"/>
    <w:rsid w:val="00536BD8"/>
    <w:rsid w:val="00537D60"/>
    <w:rsid w:val="005403F8"/>
    <w:rsid w:val="005412A1"/>
    <w:rsid w:val="00541B61"/>
    <w:rsid w:val="005458A8"/>
    <w:rsid w:val="00545E6B"/>
    <w:rsid w:val="00545F65"/>
    <w:rsid w:val="005464E4"/>
    <w:rsid w:val="00546705"/>
    <w:rsid w:val="00547D95"/>
    <w:rsid w:val="0055128E"/>
    <w:rsid w:val="005512B6"/>
    <w:rsid w:val="0055145D"/>
    <w:rsid w:val="00552488"/>
    <w:rsid w:val="00552D1E"/>
    <w:rsid w:val="00553738"/>
    <w:rsid w:val="00553AC6"/>
    <w:rsid w:val="00554706"/>
    <w:rsid w:val="00554895"/>
    <w:rsid w:val="00554F71"/>
    <w:rsid w:val="00555458"/>
    <w:rsid w:val="00555464"/>
    <w:rsid w:val="00557E2D"/>
    <w:rsid w:val="005632AF"/>
    <w:rsid w:val="00563994"/>
    <w:rsid w:val="005641AA"/>
    <w:rsid w:val="00565963"/>
    <w:rsid w:val="00566858"/>
    <w:rsid w:val="005677A3"/>
    <w:rsid w:val="00567CB3"/>
    <w:rsid w:val="005701E2"/>
    <w:rsid w:val="00571669"/>
    <w:rsid w:val="00571BFD"/>
    <w:rsid w:val="00572B60"/>
    <w:rsid w:val="00572E64"/>
    <w:rsid w:val="00573BB8"/>
    <w:rsid w:val="00574B63"/>
    <w:rsid w:val="00575022"/>
    <w:rsid w:val="00575621"/>
    <w:rsid w:val="00575DC5"/>
    <w:rsid w:val="00575E98"/>
    <w:rsid w:val="00577C17"/>
    <w:rsid w:val="0058111B"/>
    <w:rsid w:val="0058123C"/>
    <w:rsid w:val="00581A18"/>
    <w:rsid w:val="00581FA1"/>
    <w:rsid w:val="0058291F"/>
    <w:rsid w:val="0058300F"/>
    <w:rsid w:val="005859AB"/>
    <w:rsid w:val="00585FC1"/>
    <w:rsid w:val="00586B0A"/>
    <w:rsid w:val="00586B88"/>
    <w:rsid w:val="00586D8D"/>
    <w:rsid w:val="00587A56"/>
    <w:rsid w:val="005902DB"/>
    <w:rsid w:val="005905F1"/>
    <w:rsid w:val="0059064A"/>
    <w:rsid w:val="00590CED"/>
    <w:rsid w:val="0059169F"/>
    <w:rsid w:val="00592631"/>
    <w:rsid w:val="00592670"/>
    <w:rsid w:val="00592E42"/>
    <w:rsid w:val="0059406D"/>
    <w:rsid w:val="005942B5"/>
    <w:rsid w:val="005957A2"/>
    <w:rsid w:val="00595A78"/>
    <w:rsid w:val="00596778"/>
    <w:rsid w:val="00596FEA"/>
    <w:rsid w:val="0059703C"/>
    <w:rsid w:val="00597F9C"/>
    <w:rsid w:val="005A0351"/>
    <w:rsid w:val="005A065E"/>
    <w:rsid w:val="005A1428"/>
    <w:rsid w:val="005A18BA"/>
    <w:rsid w:val="005A1A46"/>
    <w:rsid w:val="005A1B83"/>
    <w:rsid w:val="005A2025"/>
    <w:rsid w:val="005A2D86"/>
    <w:rsid w:val="005A35B3"/>
    <w:rsid w:val="005A3969"/>
    <w:rsid w:val="005A3FFE"/>
    <w:rsid w:val="005A444F"/>
    <w:rsid w:val="005A4C60"/>
    <w:rsid w:val="005A4E89"/>
    <w:rsid w:val="005A51CF"/>
    <w:rsid w:val="005A55F2"/>
    <w:rsid w:val="005B0BC4"/>
    <w:rsid w:val="005B1115"/>
    <w:rsid w:val="005B1D06"/>
    <w:rsid w:val="005B30C2"/>
    <w:rsid w:val="005B3390"/>
    <w:rsid w:val="005B3A29"/>
    <w:rsid w:val="005B4B12"/>
    <w:rsid w:val="005B4E42"/>
    <w:rsid w:val="005B5223"/>
    <w:rsid w:val="005B57D6"/>
    <w:rsid w:val="005B678D"/>
    <w:rsid w:val="005B76D8"/>
    <w:rsid w:val="005C1543"/>
    <w:rsid w:val="005C17D3"/>
    <w:rsid w:val="005C19BD"/>
    <w:rsid w:val="005C301A"/>
    <w:rsid w:val="005C3FC4"/>
    <w:rsid w:val="005C45AA"/>
    <w:rsid w:val="005C53CC"/>
    <w:rsid w:val="005C5BB5"/>
    <w:rsid w:val="005C5C51"/>
    <w:rsid w:val="005C5DF7"/>
    <w:rsid w:val="005C6AC7"/>
    <w:rsid w:val="005C706B"/>
    <w:rsid w:val="005C753A"/>
    <w:rsid w:val="005C7B50"/>
    <w:rsid w:val="005D00EC"/>
    <w:rsid w:val="005D104C"/>
    <w:rsid w:val="005D2012"/>
    <w:rsid w:val="005D2254"/>
    <w:rsid w:val="005D2D1E"/>
    <w:rsid w:val="005D6699"/>
    <w:rsid w:val="005D697C"/>
    <w:rsid w:val="005D6B03"/>
    <w:rsid w:val="005D732B"/>
    <w:rsid w:val="005D7424"/>
    <w:rsid w:val="005D749C"/>
    <w:rsid w:val="005D7983"/>
    <w:rsid w:val="005D7A78"/>
    <w:rsid w:val="005E0BFD"/>
    <w:rsid w:val="005E181F"/>
    <w:rsid w:val="005E1873"/>
    <w:rsid w:val="005E198C"/>
    <w:rsid w:val="005E1ED8"/>
    <w:rsid w:val="005E26CE"/>
    <w:rsid w:val="005E2786"/>
    <w:rsid w:val="005E3053"/>
    <w:rsid w:val="005E3071"/>
    <w:rsid w:val="005E3F16"/>
    <w:rsid w:val="005E4D5D"/>
    <w:rsid w:val="005E5009"/>
    <w:rsid w:val="005E506A"/>
    <w:rsid w:val="005E529A"/>
    <w:rsid w:val="005E5679"/>
    <w:rsid w:val="005E5A71"/>
    <w:rsid w:val="005E6463"/>
    <w:rsid w:val="005E691F"/>
    <w:rsid w:val="005E69A4"/>
    <w:rsid w:val="005E6DCB"/>
    <w:rsid w:val="005E6DD3"/>
    <w:rsid w:val="005E726B"/>
    <w:rsid w:val="005E7D8B"/>
    <w:rsid w:val="005F0141"/>
    <w:rsid w:val="005F0291"/>
    <w:rsid w:val="005F0ABF"/>
    <w:rsid w:val="005F0DB7"/>
    <w:rsid w:val="005F1523"/>
    <w:rsid w:val="005F3475"/>
    <w:rsid w:val="005F3726"/>
    <w:rsid w:val="005F3AB4"/>
    <w:rsid w:val="005F4123"/>
    <w:rsid w:val="005F4232"/>
    <w:rsid w:val="005F49F5"/>
    <w:rsid w:val="005F50AE"/>
    <w:rsid w:val="005F53E5"/>
    <w:rsid w:val="005F5BC4"/>
    <w:rsid w:val="005F66DD"/>
    <w:rsid w:val="005F6C7A"/>
    <w:rsid w:val="005F7572"/>
    <w:rsid w:val="005F7BF1"/>
    <w:rsid w:val="0060065A"/>
    <w:rsid w:val="0060170D"/>
    <w:rsid w:val="00601C73"/>
    <w:rsid w:val="00602ACF"/>
    <w:rsid w:val="00602AD8"/>
    <w:rsid w:val="00603098"/>
    <w:rsid w:val="00604366"/>
    <w:rsid w:val="0060466C"/>
    <w:rsid w:val="0060704E"/>
    <w:rsid w:val="006104ED"/>
    <w:rsid w:val="006112FA"/>
    <w:rsid w:val="0061192C"/>
    <w:rsid w:val="00611DC1"/>
    <w:rsid w:val="006123CC"/>
    <w:rsid w:val="0061264F"/>
    <w:rsid w:val="00614707"/>
    <w:rsid w:val="006151D0"/>
    <w:rsid w:val="00615227"/>
    <w:rsid w:val="006154C9"/>
    <w:rsid w:val="00615DBC"/>
    <w:rsid w:val="006163A4"/>
    <w:rsid w:val="00616E09"/>
    <w:rsid w:val="00617841"/>
    <w:rsid w:val="006178BF"/>
    <w:rsid w:val="00620805"/>
    <w:rsid w:val="00621A11"/>
    <w:rsid w:val="00621DF0"/>
    <w:rsid w:val="0062297E"/>
    <w:rsid w:val="006235D6"/>
    <w:rsid w:val="00623EA4"/>
    <w:rsid w:val="0062414E"/>
    <w:rsid w:val="00624C0B"/>
    <w:rsid w:val="00624E03"/>
    <w:rsid w:val="006258F1"/>
    <w:rsid w:val="00627CEA"/>
    <w:rsid w:val="006308F0"/>
    <w:rsid w:val="0063198B"/>
    <w:rsid w:val="006321BD"/>
    <w:rsid w:val="0063292F"/>
    <w:rsid w:val="00632DC1"/>
    <w:rsid w:val="00633818"/>
    <w:rsid w:val="0063388D"/>
    <w:rsid w:val="0063408A"/>
    <w:rsid w:val="00634E67"/>
    <w:rsid w:val="00635488"/>
    <w:rsid w:val="00636A67"/>
    <w:rsid w:val="00636DE3"/>
    <w:rsid w:val="00637C6A"/>
    <w:rsid w:val="006403FB"/>
    <w:rsid w:val="006409B9"/>
    <w:rsid w:val="00642A99"/>
    <w:rsid w:val="00642B9F"/>
    <w:rsid w:val="00643B85"/>
    <w:rsid w:val="00643FA8"/>
    <w:rsid w:val="006462B9"/>
    <w:rsid w:val="006467EB"/>
    <w:rsid w:val="00646849"/>
    <w:rsid w:val="00646988"/>
    <w:rsid w:val="0064701F"/>
    <w:rsid w:val="00650F4B"/>
    <w:rsid w:val="006512EB"/>
    <w:rsid w:val="00652361"/>
    <w:rsid w:val="00653633"/>
    <w:rsid w:val="00654633"/>
    <w:rsid w:val="006546B1"/>
    <w:rsid w:val="00654CDB"/>
    <w:rsid w:val="00654D51"/>
    <w:rsid w:val="00655F11"/>
    <w:rsid w:val="00655F65"/>
    <w:rsid w:val="006562FC"/>
    <w:rsid w:val="00656F46"/>
    <w:rsid w:val="0065745A"/>
    <w:rsid w:val="00657ED7"/>
    <w:rsid w:val="0066026D"/>
    <w:rsid w:val="00660627"/>
    <w:rsid w:val="00660B4A"/>
    <w:rsid w:val="006610F8"/>
    <w:rsid w:val="0066140E"/>
    <w:rsid w:val="0066188D"/>
    <w:rsid w:val="00662189"/>
    <w:rsid w:val="00663A20"/>
    <w:rsid w:val="00664B07"/>
    <w:rsid w:val="00664C53"/>
    <w:rsid w:val="00666A06"/>
    <w:rsid w:val="00666FEC"/>
    <w:rsid w:val="006679EA"/>
    <w:rsid w:val="006708A6"/>
    <w:rsid w:val="00670A84"/>
    <w:rsid w:val="0067106D"/>
    <w:rsid w:val="006711ED"/>
    <w:rsid w:val="0067146B"/>
    <w:rsid w:val="006715B2"/>
    <w:rsid w:val="00671698"/>
    <w:rsid w:val="00671F41"/>
    <w:rsid w:val="00671F5C"/>
    <w:rsid w:val="0067261C"/>
    <w:rsid w:val="00673177"/>
    <w:rsid w:val="00674827"/>
    <w:rsid w:val="00674E33"/>
    <w:rsid w:val="00674FCE"/>
    <w:rsid w:val="00675BB2"/>
    <w:rsid w:val="00675EA3"/>
    <w:rsid w:val="006762A8"/>
    <w:rsid w:val="006767C4"/>
    <w:rsid w:val="00677130"/>
    <w:rsid w:val="006802C9"/>
    <w:rsid w:val="00680FDA"/>
    <w:rsid w:val="006814DC"/>
    <w:rsid w:val="006817D9"/>
    <w:rsid w:val="00682BD9"/>
    <w:rsid w:val="00682E1A"/>
    <w:rsid w:val="00682E26"/>
    <w:rsid w:val="00683854"/>
    <w:rsid w:val="00683D53"/>
    <w:rsid w:val="00684149"/>
    <w:rsid w:val="006844A9"/>
    <w:rsid w:val="00685484"/>
    <w:rsid w:val="0068703A"/>
    <w:rsid w:val="00687A6B"/>
    <w:rsid w:val="00687F4D"/>
    <w:rsid w:val="00691057"/>
    <w:rsid w:val="006912FE"/>
    <w:rsid w:val="0069131F"/>
    <w:rsid w:val="006915A4"/>
    <w:rsid w:val="0069231A"/>
    <w:rsid w:val="006927B3"/>
    <w:rsid w:val="006927E3"/>
    <w:rsid w:val="00692A7B"/>
    <w:rsid w:val="00692C74"/>
    <w:rsid w:val="0069334D"/>
    <w:rsid w:val="0069460A"/>
    <w:rsid w:val="00696462"/>
    <w:rsid w:val="006965F3"/>
    <w:rsid w:val="00696D21"/>
    <w:rsid w:val="00696FE0"/>
    <w:rsid w:val="0069744F"/>
    <w:rsid w:val="006976B4"/>
    <w:rsid w:val="006A0496"/>
    <w:rsid w:val="006A0A11"/>
    <w:rsid w:val="006A12B3"/>
    <w:rsid w:val="006A159F"/>
    <w:rsid w:val="006A20E1"/>
    <w:rsid w:val="006A2515"/>
    <w:rsid w:val="006A36E1"/>
    <w:rsid w:val="006A3E9C"/>
    <w:rsid w:val="006A4264"/>
    <w:rsid w:val="006A476A"/>
    <w:rsid w:val="006A4968"/>
    <w:rsid w:val="006A4CB7"/>
    <w:rsid w:val="006A5204"/>
    <w:rsid w:val="006A5D74"/>
    <w:rsid w:val="006A684E"/>
    <w:rsid w:val="006A72C2"/>
    <w:rsid w:val="006A7848"/>
    <w:rsid w:val="006A796A"/>
    <w:rsid w:val="006A7A5C"/>
    <w:rsid w:val="006B0C95"/>
    <w:rsid w:val="006B279F"/>
    <w:rsid w:val="006B31D6"/>
    <w:rsid w:val="006B33EB"/>
    <w:rsid w:val="006B3BC1"/>
    <w:rsid w:val="006B460F"/>
    <w:rsid w:val="006B489D"/>
    <w:rsid w:val="006B4A49"/>
    <w:rsid w:val="006B4C83"/>
    <w:rsid w:val="006B5C28"/>
    <w:rsid w:val="006B6373"/>
    <w:rsid w:val="006B649C"/>
    <w:rsid w:val="006B6A26"/>
    <w:rsid w:val="006B6AE4"/>
    <w:rsid w:val="006B7161"/>
    <w:rsid w:val="006B7991"/>
    <w:rsid w:val="006C0910"/>
    <w:rsid w:val="006C14BF"/>
    <w:rsid w:val="006C17BD"/>
    <w:rsid w:val="006C199A"/>
    <w:rsid w:val="006C1CF0"/>
    <w:rsid w:val="006C26A1"/>
    <w:rsid w:val="006C2C70"/>
    <w:rsid w:val="006C3CD1"/>
    <w:rsid w:val="006C3D48"/>
    <w:rsid w:val="006C3DCA"/>
    <w:rsid w:val="006C4E64"/>
    <w:rsid w:val="006C5732"/>
    <w:rsid w:val="006C59E7"/>
    <w:rsid w:val="006C6BE6"/>
    <w:rsid w:val="006C7716"/>
    <w:rsid w:val="006C7B9B"/>
    <w:rsid w:val="006D01FA"/>
    <w:rsid w:val="006D0D94"/>
    <w:rsid w:val="006D145B"/>
    <w:rsid w:val="006D196A"/>
    <w:rsid w:val="006D2568"/>
    <w:rsid w:val="006D36E1"/>
    <w:rsid w:val="006D5B5A"/>
    <w:rsid w:val="006D6A6F"/>
    <w:rsid w:val="006D78E3"/>
    <w:rsid w:val="006D7D00"/>
    <w:rsid w:val="006E0CF6"/>
    <w:rsid w:val="006E101B"/>
    <w:rsid w:val="006E1769"/>
    <w:rsid w:val="006E1779"/>
    <w:rsid w:val="006E1DDB"/>
    <w:rsid w:val="006E3248"/>
    <w:rsid w:val="006E3AC1"/>
    <w:rsid w:val="006E3B5E"/>
    <w:rsid w:val="006E3BF1"/>
    <w:rsid w:val="006E4F3B"/>
    <w:rsid w:val="006E5702"/>
    <w:rsid w:val="006E6053"/>
    <w:rsid w:val="006E6399"/>
    <w:rsid w:val="006E6618"/>
    <w:rsid w:val="006E71D6"/>
    <w:rsid w:val="006E765B"/>
    <w:rsid w:val="006E7976"/>
    <w:rsid w:val="006E7B41"/>
    <w:rsid w:val="006E7D94"/>
    <w:rsid w:val="006F00E6"/>
    <w:rsid w:val="006F09FC"/>
    <w:rsid w:val="006F1095"/>
    <w:rsid w:val="006F1FCB"/>
    <w:rsid w:val="006F3935"/>
    <w:rsid w:val="006F394A"/>
    <w:rsid w:val="006F6140"/>
    <w:rsid w:val="006F636B"/>
    <w:rsid w:val="006F71EF"/>
    <w:rsid w:val="006F7483"/>
    <w:rsid w:val="006F77EA"/>
    <w:rsid w:val="00700089"/>
    <w:rsid w:val="00700568"/>
    <w:rsid w:val="007011F9"/>
    <w:rsid w:val="007026F9"/>
    <w:rsid w:val="00703D7C"/>
    <w:rsid w:val="0070497D"/>
    <w:rsid w:val="00705210"/>
    <w:rsid w:val="007056CF"/>
    <w:rsid w:val="007059A6"/>
    <w:rsid w:val="00705FDA"/>
    <w:rsid w:val="007062F6"/>
    <w:rsid w:val="00706751"/>
    <w:rsid w:val="00706F88"/>
    <w:rsid w:val="00707754"/>
    <w:rsid w:val="00707C71"/>
    <w:rsid w:val="00710154"/>
    <w:rsid w:val="00710688"/>
    <w:rsid w:val="007116E5"/>
    <w:rsid w:val="007117D2"/>
    <w:rsid w:val="00713DA4"/>
    <w:rsid w:val="00714814"/>
    <w:rsid w:val="00714887"/>
    <w:rsid w:val="00714897"/>
    <w:rsid w:val="00714EFB"/>
    <w:rsid w:val="00715FC2"/>
    <w:rsid w:val="00720006"/>
    <w:rsid w:val="00721573"/>
    <w:rsid w:val="007217BE"/>
    <w:rsid w:val="007218FF"/>
    <w:rsid w:val="007226D4"/>
    <w:rsid w:val="0072286C"/>
    <w:rsid w:val="00722DC1"/>
    <w:rsid w:val="007238D4"/>
    <w:rsid w:val="00723D47"/>
    <w:rsid w:val="00723F5A"/>
    <w:rsid w:val="0072440E"/>
    <w:rsid w:val="007246C7"/>
    <w:rsid w:val="007248DD"/>
    <w:rsid w:val="007251BE"/>
    <w:rsid w:val="007252EC"/>
    <w:rsid w:val="007266FC"/>
    <w:rsid w:val="00727370"/>
    <w:rsid w:val="00727F5B"/>
    <w:rsid w:val="00730653"/>
    <w:rsid w:val="00731C22"/>
    <w:rsid w:val="0073276F"/>
    <w:rsid w:val="0073345F"/>
    <w:rsid w:val="007339A2"/>
    <w:rsid w:val="007339D3"/>
    <w:rsid w:val="00734225"/>
    <w:rsid w:val="007348EB"/>
    <w:rsid w:val="00734A7E"/>
    <w:rsid w:val="00734B0F"/>
    <w:rsid w:val="0073571D"/>
    <w:rsid w:val="007362F9"/>
    <w:rsid w:val="007370EA"/>
    <w:rsid w:val="007402F8"/>
    <w:rsid w:val="00741256"/>
    <w:rsid w:val="00741289"/>
    <w:rsid w:val="007413C9"/>
    <w:rsid w:val="00741E31"/>
    <w:rsid w:val="00741F5D"/>
    <w:rsid w:val="0074215B"/>
    <w:rsid w:val="00742183"/>
    <w:rsid w:val="0074368D"/>
    <w:rsid w:val="00743F47"/>
    <w:rsid w:val="00744387"/>
    <w:rsid w:val="00746AA7"/>
    <w:rsid w:val="00746B71"/>
    <w:rsid w:val="00746B8C"/>
    <w:rsid w:val="0074716E"/>
    <w:rsid w:val="00747D01"/>
    <w:rsid w:val="00751AF5"/>
    <w:rsid w:val="007522CB"/>
    <w:rsid w:val="00753C62"/>
    <w:rsid w:val="00755496"/>
    <w:rsid w:val="00755AC6"/>
    <w:rsid w:val="00755F97"/>
    <w:rsid w:val="0075637C"/>
    <w:rsid w:val="00756559"/>
    <w:rsid w:val="00756D82"/>
    <w:rsid w:val="00756EF3"/>
    <w:rsid w:val="00756F57"/>
    <w:rsid w:val="0076067E"/>
    <w:rsid w:val="00761238"/>
    <w:rsid w:val="00761F74"/>
    <w:rsid w:val="0076254F"/>
    <w:rsid w:val="007630A6"/>
    <w:rsid w:val="00764AC6"/>
    <w:rsid w:val="007652ED"/>
    <w:rsid w:val="00765673"/>
    <w:rsid w:val="00766411"/>
    <w:rsid w:val="007666BF"/>
    <w:rsid w:val="00767D8A"/>
    <w:rsid w:val="007722EB"/>
    <w:rsid w:val="00772C96"/>
    <w:rsid w:val="00773134"/>
    <w:rsid w:val="00773796"/>
    <w:rsid w:val="00773BA4"/>
    <w:rsid w:val="00774B90"/>
    <w:rsid w:val="0077522F"/>
    <w:rsid w:val="00776859"/>
    <w:rsid w:val="00777B4E"/>
    <w:rsid w:val="00777CD6"/>
    <w:rsid w:val="00777FF1"/>
    <w:rsid w:val="0078025D"/>
    <w:rsid w:val="007810E4"/>
    <w:rsid w:val="007813AF"/>
    <w:rsid w:val="007817F1"/>
    <w:rsid w:val="00781DFD"/>
    <w:rsid w:val="00782177"/>
    <w:rsid w:val="00782D46"/>
    <w:rsid w:val="007837B1"/>
    <w:rsid w:val="00783AFC"/>
    <w:rsid w:val="00784015"/>
    <w:rsid w:val="007849B8"/>
    <w:rsid w:val="00785C92"/>
    <w:rsid w:val="00785E29"/>
    <w:rsid w:val="00786B2D"/>
    <w:rsid w:val="00786DA2"/>
    <w:rsid w:val="00786E07"/>
    <w:rsid w:val="0078714D"/>
    <w:rsid w:val="00787771"/>
    <w:rsid w:val="00787CF5"/>
    <w:rsid w:val="0079085B"/>
    <w:rsid w:val="007912E8"/>
    <w:rsid w:val="007913E8"/>
    <w:rsid w:val="00791EBA"/>
    <w:rsid w:val="00792636"/>
    <w:rsid w:val="00793F13"/>
    <w:rsid w:val="00793FB2"/>
    <w:rsid w:val="00794806"/>
    <w:rsid w:val="00794B74"/>
    <w:rsid w:val="00795345"/>
    <w:rsid w:val="007955F7"/>
    <w:rsid w:val="00795800"/>
    <w:rsid w:val="00795843"/>
    <w:rsid w:val="007978F5"/>
    <w:rsid w:val="007A190A"/>
    <w:rsid w:val="007A1D9E"/>
    <w:rsid w:val="007A1FBD"/>
    <w:rsid w:val="007A2102"/>
    <w:rsid w:val="007A25BF"/>
    <w:rsid w:val="007A33F2"/>
    <w:rsid w:val="007A3F86"/>
    <w:rsid w:val="007A4435"/>
    <w:rsid w:val="007A48CE"/>
    <w:rsid w:val="007A4A71"/>
    <w:rsid w:val="007A5CAA"/>
    <w:rsid w:val="007A6A1A"/>
    <w:rsid w:val="007A70C2"/>
    <w:rsid w:val="007B0DD8"/>
    <w:rsid w:val="007B0DDC"/>
    <w:rsid w:val="007B0E29"/>
    <w:rsid w:val="007B18B8"/>
    <w:rsid w:val="007B1D88"/>
    <w:rsid w:val="007B32E6"/>
    <w:rsid w:val="007B33F0"/>
    <w:rsid w:val="007B3C81"/>
    <w:rsid w:val="007B410B"/>
    <w:rsid w:val="007B5495"/>
    <w:rsid w:val="007B55D5"/>
    <w:rsid w:val="007B6CD7"/>
    <w:rsid w:val="007B6E58"/>
    <w:rsid w:val="007B7A9C"/>
    <w:rsid w:val="007B7AE0"/>
    <w:rsid w:val="007C1875"/>
    <w:rsid w:val="007C229E"/>
    <w:rsid w:val="007C35DA"/>
    <w:rsid w:val="007C3C51"/>
    <w:rsid w:val="007C3DF6"/>
    <w:rsid w:val="007C4508"/>
    <w:rsid w:val="007C48C4"/>
    <w:rsid w:val="007C4A86"/>
    <w:rsid w:val="007C4F54"/>
    <w:rsid w:val="007C57D0"/>
    <w:rsid w:val="007C6D0E"/>
    <w:rsid w:val="007C7463"/>
    <w:rsid w:val="007C7479"/>
    <w:rsid w:val="007C76B7"/>
    <w:rsid w:val="007D1530"/>
    <w:rsid w:val="007D1C76"/>
    <w:rsid w:val="007D2716"/>
    <w:rsid w:val="007D2F90"/>
    <w:rsid w:val="007D446F"/>
    <w:rsid w:val="007D50AA"/>
    <w:rsid w:val="007D52F3"/>
    <w:rsid w:val="007D548E"/>
    <w:rsid w:val="007D71EF"/>
    <w:rsid w:val="007D7ACE"/>
    <w:rsid w:val="007E109B"/>
    <w:rsid w:val="007E1727"/>
    <w:rsid w:val="007E1E2F"/>
    <w:rsid w:val="007E27DE"/>
    <w:rsid w:val="007E31CF"/>
    <w:rsid w:val="007E3D97"/>
    <w:rsid w:val="007E4457"/>
    <w:rsid w:val="007E46A2"/>
    <w:rsid w:val="007E4AED"/>
    <w:rsid w:val="007E5664"/>
    <w:rsid w:val="007E6EF4"/>
    <w:rsid w:val="007E7FF3"/>
    <w:rsid w:val="007F0430"/>
    <w:rsid w:val="007F0E49"/>
    <w:rsid w:val="007F116B"/>
    <w:rsid w:val="007F13AB"/>
    <w:rsid w:val="007F189A"/>
    <w:rsid w:val="007F1D11"/>
    <w:rsid w:val="007F1DFA"/>
    <w:rsid w:val="007F2745"/>
    <w:rsid w:val="007F2F3F"/>
    <w:rsid w:val="007F3149"/>
    <w:rsid w:val="007F33AB"/>
    <w:rsid w:val="007F357F"/>
    <w:rsid w:val="007F3ADC"/>
    <w:rsid w:val="007F40F8"/>
    <w:rsid w:val="007F42BD"/>
    <w:rsid w:val="007F550E"/>
    <w:rsid w:val="007F64E6"/>
    <w:rsid w:val="007F6B08"/>
    <w:rsid w:val="00800448"/>
    <w:rsid w:val="00800D06"/>
    <w:rsid w:val="008010D1"/>
    <w:rsid w:val="0080157C"/>
    <w:rsid w:val="00801A1C"/>
    <w:rsid w:val="00803896"/>
    <w:rsid w:val="00803FF6"/>
    <w:rsid w:val="008043B5"/>
    <w:rsid w:val="00804930"/>
    <w:rsid w:val="008051B7"/>
    <w:rsid w:val="00805249"/>
    <w:rsid w:val="00805337"/>
    <w:rsid w:val="008058EA"/>
    <w:rsid w:val="00805C1A"/>
    <w:rsid w:val="00805F7A"/>
    <w:rsid w:val="00807DC5"/>
    <w:rsid w:val="008110ED"/>
    <w:rsid w:val="008116EE"/>
    <w:rsid w:val="00811C1D"/>
    <w:rsid w:val="00812700"/>
    <w:rsid w:val="00814A67"/>
    <w:rsid w:val="00814D51"/>
    <w:rsid w:val="00815C33"/>
    <w:rsid w:val="00815EB0"/>
    <w:rsid w:val="008164B1"/>
    <w:rsid w:val="00816AC4"/>
    <w:rsid w:val="00822228"/>
    <w:rsid w:val="00822FC5"/>
    <w:rsid w:val="008244EB"/>
    <w:rsid w:val="008246E2"/>
    <w:rsid w:val="00825B30"/>
    <w:rsid w:val="00825C06"/>
    <w:rsid w:val="008264F9"/>
    <w:rsid w:val="0082690D"/>
    <w:rsid w:val="00826AD1"/>
    <w:rsid w:val="008279ED"/>
    <w:rsid w:val="00827C83"/>
    <w:rsid w:val="00830139"/>
    <w:rsid w:val="00830301"/>
    <w:rsid w:val="00830571"/>
    <w:rsid w:val="00830A10"/>
    <w:rsid w:val="00831CCF"/>
    <w:rsid w:val="00831F26"/>
    <w:rsid w:val="00832360"/>
    <w:rsid w:val="00832913"/>
    <w:rsid w:val="0083304F"/>
    <w:rsid w:val="00833234"/>
    <w:rsid w:val="0083484A"/>
    <w:rsid w:val="00834C81"/>
    <w:rsid w:val="008357FE"/>
    <w:rsid w:val="00836F01"/>
    <w:rsid w:val="00837510"/>
    <w:rsid w:val="00837624"/>
    <w:rsid w:val="00837EA1"/>
    <w:rsid w:val="00837F22"/>
    <w:rsid w:val="00840999"/>
    <w:rsid w:val="008420FF"/>
    <w:rsid w:val="00842A16"/>
    <w:rsid w:val="00843102"/>
    <w:rsid w:val="008432A9"/>
    <w:rsid w:val="00843782"/>
    <w:rsid w:val="00843EC1"/>
    <w:rsid w:val="00843F4B"/>
    <w:rsid w:val="008441D8"/>
    <w:rsid w:val="00844333"/>
    <w:rsid w:val="00844A39"/>
    <w:rsid w:val="00845698"/>
    <w:rsid w:val="008457BA"/>
    <w:rsid w:val="008457FD"/>
    <w:rsid w:val="008461C1"/>
    <w:rsid w:val="00846361"/>
    <w:rsid w:val="00850126"/>
    <w:rsid w:val="00850590"/>
    <w:rsid w:val="00852510"/>
    <w:rsid w:val="00852700"/>
    <w:rsid w:val="00852A15"/>
    <w:rsid w:val="00853B99"/>
    <w:rsid w:val="0085431B"/>
    <w:rsid w:val="00854AF9"/>
    <w:rsid w:val="00855365"/>
    <w:rsid w:val="008563B1"/>
    <w:rsid w:val="008568D7"/>
    <w:rsid w:val="00856D0A"/>
    <w:rsid w:val="00856D24"/>
    <w:rsid w:val="0086022F"/>
    <w:rsid w:val="0086067B"/>
    <w:rsid w:val="00860846"/>
    <w:rsid w:val="00861041"/>
    <w:rsid w:val="00861202"/>
    <w:rsid w:val="0086190F"/>
    <w:rsid w:val="00861C82"/>
    <w:rsid w:val="00862564"/>
    <w:rsid w:val="008625DB"/>
    <w:rsid w:val="008625F8"/>
    <w:rsid w:val="00862A08"/>
    <w:rsid w:val="0086350E"/>
    <w:rsid w:val="00863BCC"/>
    <w:rsid w:val="00863E24"/>
    <w:rsid w:val="008642AB"/>
    <w:rsid w:val="00864939"/>
    <w:rsid w:val="00865C11"/>
    <w:rsid w:val="008661F1"/>
    <w:rsid w:val="00866983"/>
    <w:rsid w:val="00866A3A"/>
    <w:rsid w:val="00866DE5"/>
    <w:rsid w:val="0086785E"/>
    <w:rsid w:val="0086797E"/>
    <w:rsid w:val="00867CDC"/>
    <w:rsid w:val="00867E56"/>
    <w:rsid w:val="00872E5A"/>
    <w:rsid w:val="008730FC"/>
    <w:rsid w:val="008740CD"/>
    <w:rsid w:val="00875463"/>
    <w:rsid w:val="0087579B"/>
    <w:rsid w:val="0087630B"/>
    <w:rsid w:val="00881C1E"/>
    <w:rsid w:val="00881CB4"/>
    <w:rsid w:val="00882DE9"/>
    <w:rsid w:val="00883CD6"/>
    <w:rsid w:val="00884ECE"/>
    <w:rsid w:val="00885551"/>
    <w:rsid w:val="008856EF"/>
    <w:rsid w:val="00885B3E"/>
    <w:rsid w:val="008860F7"/>
    <w:rsid w:val="00886459"/>
    <w:rsid w:val="0088686D"/>
    <w:rsid w:val="008870B4"/>
    <w:rsid w:val="00887794"/>
    <w:rsid w:val="00887A2A"/>
    <w:rsid w:val="00890117"/>
    <w:rsid w:val="008905C1"/>
    <w:rsid w:val="00890605"/>
    <w:rsid w:val="00890BA7"/>
    <w:rsid w:val="00890D5D"/>
    <w:rsid w:val="0089192D"/>
    <w:rsid w:val="00891AF7"/>
    <w:rsid w:val="008922EC"/>
    <w:rsid w:val="00892D10"/>
    <w:rsid w:val="008933DF"/>
    <w:rsid w:val="00893A75"/>
    <w:rsid w:val="00893BBD"/>
    <w:rsid w:val="00893FDE"/>
    <w:rsid w:val="0089438D"/>
    <w:rsid w:val="008946AE"/>
    <w:rsid w:val="00894C82"/>
    <w:rsid w:val="00895F44"/>
    <w:rsid w:val="008A0874"/>
    <w:rsid w:val="008A253A"/>
    <w:rsid w:val="008A2AE3"/>
    <w:rsid w:val="008A4BFA"/>
    <w:rsid w:val="008A56E2"/>
    <w:rsid w:val="008A5AC7"/>
    <w:rsid w:val="008A5CD1"/>
    <w:rsid w:val="008A5F3F"/>
    <w:rsid w:val="008A66A3"/>
    <w:rsid w:val="008A7240"/>
    <w:rsid w:val="008A739B"/>
    <w:rsid w:val="008A7941"/>
    <w:rsid w:val="008B15DF"/>
    <w:rsid w:val="008B1A30"/>
    <w:rsid w:val="008B1E7F"/>
    <w:rsid w:val="008B2C2F"/>
    <w:rsid w:val="008B4781"/>
    <w:rsid w:val="008B5033"/>
    <w:rsid w:val="008B5611"/>
    <w:rsid w:val="008B5EF4"/>
    <w:rsid w:val="008B6AB7"/>
    <w:rsid w:val="008B6F6E"/>
    <w:rsid w:val="008B73AC"/>
    <w:rsid w:val="008B7694"/>
    <w:rsid w:val="008B7FA1"/>
    <w:rsid w:val="008C0A0B"/>
    <w:rsid w:val="008C0BC5"/>
    <w:rsid w:val="008C0EDE"/>
    <w:rsid w:val="008C16E8"/>
    <w:rsid w:val="008C1737"/>
    <w:rsid w:val="008C274D"/>
    <w:rsid w:val="008C2A6F"/>
    <w:rsid w:val="008C2C24"/>
    <w:rsid w:val="008C2DBE"/>
    <w:rsid w:val="008C32EB"/>
    <w:rsid w:val="008C34AE"/>
    <w:rsid w:val="008C3A9F"/>
    <w:rsid w:val="008C3DE7"/>
    <w:rsid w:val="008C41B0"/>
    <w:rsid w:val="008C4F6B"/>
    <w:rsid w:val="008C50BE"/>
    <w:rsid w:val="008C736A"/>
    <w:rsid w:val="008C75BC"/>
    <w:rsid w:val="008C7D24"/>
    <w:rsid w:val="008D1B8E"/>
    <w:rsid w:val="008D2346"/>
    <w:rsid w:val="008D2400"/>
    <w:rsid w:val="008D2C09"/>
    <w:rsid w:val="008D3777"/>
    <w:rsid w:val="008D4EAC"/>
    <w:rsid w:val="008D4F74"/>
    <w:rsid w:val="008D630C"/>
    <w:rsid w:val="008D6894"/>
    <w:rsid w:val="008D7F4C"/>
    <w:rsid w:val="008E090A"/>
    <w:rsid w:val="008E0988"/>
    <w:rsid w:val="008E0F5E"/>
    <w:rsid w:val="008E1345"/>
    <w:rsid w:val="008E2D37"/>
    <w:rsid w:val="008E3376"/>
    <w:rsid w:val="008E408C"/>
    <w:rsid w:val="008E426F"/>
    <w:rsid w:val="008E449B"/>
    <w:rsid w:val="008E5D95"/>
    <w:rsid w:val="008E62A0"/>
    <w:rsid w:val="008E68FF"/>
    <w:rsid w:val="008F0855"/>
    <w:rsid w:val="008F0D02"/>
    <w:rsid w:val="008F1331"/>
    <w:rsid w:val="008F1F31"/>
    <w:rsid w:val="008F2A3F"/>
    <w:rsid w:val="008F2AEC"/>
    <w:rsid w:val="008F2CEC"/>
    <w:rsid w:val="008F3F79"/>
    <w:rsid w:val="008F496B"/>
    <w:rsid w:val="008F4B0D"/>
    <w:rsid w:val="008F5015"/>
    <w:rsid w:val="008F5581"/>
    <w:rsid w:val="008F57B2"/>
    <w:rsid w:val="008F6B1C"/>
    <w:rsid w:val="008F714D"/>
    <w:rsid w:val="008F76DF"/>
    <w:rsid w:val="00901585"/>
    <w:rsid w:val="0090213A"/>
    <w:rsid w:val="00902346"/>
    <w:rsid w:val="009029CC"/>
    <w:rsid w:val="00902D8F"/>
    <w:rsid w:val="00903191"/>
    <w:rsid w:val="00903B26"/>
    <w:rsid w:val="00904205"/>
    <w:rsid w:val="00904C45"/>
    <w:rsid w:val="00904C4D"/>
    <w:rsid w:val="00905953"/>
    <w:rsid w:val="009063EF"/>
    <w:rsid w:val="0090696E"/>
    <w:rsid w:val="009072E4"/>
    <w:rsid w:val="00907FC7"/>
    <w:rsid w:val="0091090A"/>
    <w:rsid w:val="00910A3F"/>
    <w:rsid w:val="00911087"/>
    <w:rsid w:val="0091294A"/>
    <w:rsid w:val="0091332A"/>
    <w:rsid w:val="00913587"/>
    <w:rsid w:val="0091365C"/>
    <w:rsid w:val="00913B85"/>
    <w:rsid w:val="0091434D"/>
    <w:rsid w:val="00914728"/>
    <w:rsid w:val="00914735"/>
    <w:rsid w:val="00915097"/>
    <w:rsid w:val="00915712"/>
    <w:rsid w:val="00915CE6"/>
    <w:rsid w:val="0091720B"/>
    <w:rsid w:val="009172F9"/>
    <w:rsid w:val="00917E21"/>
    <w:rsid w:val="0092018E"/>
    <w:rsid w:val="00920474"/>
    <w:rsid w:val="0092058D"/>
    <w:rsid w:val="00921859"/>
    <w:rsid w:val="00921BF6"/>
    <w:rsid w:val="00922D2F"/>
    <w:rsid w:val="00923059"/>
    <w:rsid w:val="00923704"/>
    <w:rsid w:val="00923BA3"/>
    <w:rsid w:val="00923BC2"/>
    <w:rsid w:val="009240F4"/>
    <w:rsid w:val="00924F9D"/>
    <w:rsid w:val="0092533B"/>
    <w:rsid w:val="00925E25"/>
    <w:rsid w:val="00925F17"/>
    <w:rsid w:val="009261D6"/>
    <w:rsid w:val="00926480"/>
    <w:rsid w:val="00927134"/>
    <w:rsid w:val="009272EA"/>
    <w:rsid w:val="009273D5"/>
    <w:rsid w:val="00927C7A"/>
    <w:rsid w:val="00931970"/>
    <w:rsid w:val="00931F34"/>
    <w:rsid w:val="00932269"/>
    <w:rsid w:val="00934919"/>
    <w:rsid w:val="00934F47"/>
    <w:rsid w:val="00936C5D"/>
    <w:rsid w:val="00936FDB"/>
    <w:rsid w:val="00937339"/>
    <w:rsid w:val="00937FDE"/>
    <w:rsid w:val="00940867"/>
    <w:rsid w:val="0094166A"/>
    <w:rsid w:val="00941D89"/>
    <w:rsid w:val="009434D8"/>
    <w:rsid w:val="00943CEF"/>
    <w:rsid w:val="00944C14"/>
    <w:rsid w:val="00944DDC"/>
    <w:rsid w:val="0094644E"/>
    <w:rsid w:val="00946AF4"/>
    <w:rsid w:val="00946DD4"/>
    <w:rsid w:val="00946E24"/>
    <w:rsid w:val="00950054"/>
    <w:rsid w:val="009506C4"/>
    <w:rsid w:val="009507D7"/>
    <w:rsid w:val="00950CFA"/>
    <w:rsid w:val="00951C21"/>
    <w:rsid w:val="009525F4"/>
    <w:rsid w:val="009535FB"/>
    <w:rsid w:val="00953EBE"/>
    <w:rsid w:val="00954AB5"/>
    <w:rsid w:val="009551EE"/>
    <w:rsid w:val="00955353"/>
    <w:rsid w:val="00955A87"/>
    <w:rsid w:val="00955E76"/>
    <w:rsid w:val="009574C0"/>
    <w:rsid w:val="00962896"/>
    <w:rsid w:val="009637EF"/>
    <w:rsid w:val="00963C5D"/>
    <w:rsid w:val="00963D34"/>
    <w:rsid w:val="00964472"/>
    <w:rsid w:val="00965FD8"/>
    <w:rsid w:val="009660D6"/>
    <w:rsid w:val="00966160"/>
    <w:rsid w:val="009661BB"/>
    <w:rsid w:val="00966BFE"/>
    <w:rsid w:val="00966D7B"/>
    <w:rsid w:val="00967AED"/>
    <w:rsid w:val="00967F85"/>
    <w:rsid w:val="00970ED4"/>
    <w:rsid w:val="0097170D"/>
    <w:rsid w:val="00971A5B"/>
    <w:rsid w:val="00971C91"/>
    <w:rsid w:val="0097234A"/>
    <w:rsid w:val="00972C83"/>
    <w:rsid w:val="0097345D"/>
    <w:rsid w:val="009735AC"/>
    <w:rsid w:val="0097421D"/>
    <w:rsid w:val="00974D26"/>
    <w:rsid w:val="00975FED"/>
    <w:rsid w:val="00976286"/>
    <w:rsid w:val="00976A85"/>
    <w:rsid w:val="00976AC8"/>
    <w:rsid w:val="00976B02"/>
    <w:rsid w:val="00976E22"/>
    <w:rsid w:val="00976E64"/>
    <w:rsid w:val="00977BD0"/>
    <w:rsid w:val="0098022A"/>
    <w:rsid w:val="00980571"/>
    <w:rsid w:val="009809F7"/>
    <w:rsid w:val="00980C40"/>
    <w:rsid w:val="009813AF"/>
    <w:rsid w:val="00983E1E"/>
    <w:rsid w:val="00984863"/>
    <w:rsid w:val="0098509E"/>
    <w:rsid w:val="00985E6F"/>
    <w:rsid w:val="00986706"/>
    <w:rsid w:val="009871E1"/>
    <w:rsid w:val="009873DC"/>
    <w:rsid w:val="00987A39"/>
    <w:rsid w:val="00987AB3"/>
    <w:rsid w:val="009901AA"/>
    <w:rsid w:val="009901E3"/>
    <w:rsid w:val="009903A9"/>
    <w:rsid w:val="00990FE5"/>
    <w:rsid w:val="009917B8"/>
    <w:rsid w:val="00992A71"/>
    <w:rsid w:val="009933EB"/>
    <w:rsid w:val="00993C8D"/>
    <w:rsid w:val="00994459"/>
    <w:rsid w:val="00994580"/>
    <w:rsid w:val="00994815"/>
    <w:rsid w:val="0099494E"/>
    <w:rsid w:val="00996A24"/>
    <w:rsid w:val="00996B27"/>
    <w:rsid w:val="00997537"/>
    <w:rsid w:val="00997C94"/>
    <w:rsid w:val="00997C9D"/>
    <w:rsid w:val="00997FB3"/>
    <w:rsid w:val="009A036E"/>
    <w:rsid w:val="009A0FB4"/>
    <w:rsid w:val="009A19C9"/>
    <w:rsid w:val="009A1CB0"/>
    <w:rsid w:val="009A44C3"/>
    <w:rsid w:val="009A45FA"/>
    <w:rsid w:val="009A599E"/>
    <w:rsid w:val="009A5C10"/>
    <w:rsid w:val="009A6E3A"/>
    <w:rsid w:val="009A7E81"/>
    <w:rsid w:val="009B0331"/>
    <w:rsid w:val="009B0CBE"/>
    <w:rsid w:val="009B0DA3"/>
    <w:rsid w:val="009B2445"/>
    <w:rsid w:val="009B253B"/>
    <w:rsid w:val="009B301B"/>
    <w:rsid w:val="009B50FD"/>
    <w:rsid w:val="009B55DB"/>
    <w:rsid w:val="009B56DE"/>
    <w:rsid w:val="009B61C0"/>
    <w:rsid w:val="009B68C6"/>
    <w:rsid w:val="009B7AE9"/>
    <w:rsid w:val="009C0477"/>
    <w:rsid w:val="009C0C0D"/>
    <w:rsid w:val="009C32F3"/>
    <w:rsid w:val="009C4D4E"/>
    <w:rsid w:val="009C4DAE"/>
    <w:rsid w:val="009C5C9E"/>
    <w:rsid w:val="009C600F"/>
    <w:rsid w:val="009C744D"/>
    <w:rsid w:val="009C7E92"/>
    <w:rsid w:val="009D01DE"/>
    <w:rsid w:val="009D1C36"/>
    <w:rsid w:val="009D2714"/>
    <w:rsid w:val="009D3DC1"/>
    <w:rsid w:val="009D60EB"/>
    <w:rsid w:val="009D6B23"/>
    <w:rsid w:val="009D6FA2"/>
    <w:rsid w:val="009D7273"/>
    <w:rsid w:val="009D78FB"/>
    <w:rsid w:val="009D7BE7"/>
    <w:rsid w:val="009D7C0B"/>
    <w:rsid w:val="009D7D89"/>
    <w:rsid w:val="009E0BD3"/>
    <w:rsid w:val="009E15E8"/>
    <w:rsid w:val="009E1D99"/>
    <w:rsid w:val="009E1ED5"/>
    <w:rsid w:val="009E2304"/>
    <w:rsid w:val="009E29CB"/>
    <w:rsid w:val="009E2AC1"/>
    <w:rsid w:val="009E2EA6"/>
    <w:rsid w:val="009E3EED"/>
    <w:rsid w:val="009E461F"/>
    <w:rsid w:val="009E4B4E"/>
    <w:rsid w:val="009E5DA5"/>
    <w:rsid w:val="009E7C1F"/>
    <w:rsid w:val="009F0426"/>
    <w:rsid w:val="009F0779"/>
    <w:rsid w:val="009F084D"/>
    <w:rsid w:val="009F0A2D"/>
    <w:rsid w:val="009F244E"/>
    <w:rsid w:val="009F3B5C"/>
    <w:rsid w:val="009F4B48"/>
    <w:rsid w:val="009F4F5D"/>
    <w:rsid w:val="009F4FE6"/>
    <w:rsid w:val="009F5B65"/>
    <w:rsid w:val="009F65D1"/>
    <w:rsid w:val="009F717C"/>
    <w:rsid w:val="00A00B0B"/>
    <w:rsid w:val="00A00F8E"/>
    <w:rsid w:val="00A01405"/>
    <w:rsid w:val="00A0190B"/>
    <w:rsid w:val="00A019E1"/>
    <w:rsid w:val="00A01FD9"/>
    <w:rsid w:val="00A0299D"/>
    <w:rsid w:val="00A029AD"/>
    <w:rsid w:val="00A03B16"/>
    <w:rsid w:val="00A05AF8"/>
    <w:rsid w:val="00A05C35"/>
    <w:rsid w:val="00A05D50"/>
    <w:rsid w:val="00A07573"/>
    <w:rsid w:val="00A076B5"/>
    <w:rsid w:val="00A100C5"/>
    <w:rsid w:val="00A10341"/>
    <w:rsid w:val="00A10381"/>
    <w:rsid w:val="00A10C33"/>
    <w:rsid w:val="00A11ACD"/>
    <w:rsid w:val="00A11FBD"/>
    <w:rsid w:val="00A12C3E"/>
    <w:rsid w:val="00A13186"/>
    <w:rsid w:val="00A13513"/>
    <w:rsid w:val="00A14B12"/>
    <w:rsid w:val="00A14CE2"/>
    <w:rsid w:val="00A14D1C"/>
    <w:rsid w:val="00A14F41"/>
    <w:rsid w:val="00A15744"/>
    <w:rsid w:val="00A16C26"/>
    <w:rsid w:val="00A17DAE"/>
    <w:rsid w:val="00A20029"/>
    <w:rsid w:val="00A20087"/>
    <w:rsid w:val="00A218A5"/>
    <w:rsid w:val="00A2255B"/>
    <w:rsid w:val="00A22619"/>
    <w:rsid w:val="00A2293D"/>
    <w:rsid w:val="00A2296F"/>
    <w:rsid w:val="00A22C25"/>
    <w:rsid w:val="00A23FAE"/>
    <w:rsid w:val="00A246A0"/>
    <w:rsid w:val="00A24E25"/>
    <w:rsid w:val="00A24FC2"/>
    <w:rsid w:val="00A254F4"/>
    <w:rsid w:val="00A26E45"/>
    <w:rsid w:val="00A277E5"/>
    <w:rsid w:val="00A27EC8"/>
    <w:rsid w:val="00A3002C"/>
    <w:rsid w:val="00A300E2"/>
    <w:rsid w:val="00A302BC"/>
    <w:rsid w:val="00A30630"/>
    <w:rsid w:val="00A30AB9"/>
    <w:rsid w:val="00A30D67"/>
    <w:rsid w:val="00A312D7"/>
    <w:rsid w:val="00A331E4"/>
    <w:rsid w:val="00A33613"/>
    <w:rsid w:val="00A33B9D"/>
    <w:rsid w:val="00A33CCE"/>
    <w:rsid w:val="00A33D43"/>
    <w:rsid w:val="00A33F32"/>
    <w:rsid w:val="00A3588C"/>
    <w:rsid w:val="00A3697B"/>
    <w:rsid w:val="00A37612"/>
    <w:rsid w:val="00A37D52"/>
    <w:rsid w:val="00A41A95"/>
    <w:rsid w:val="00A42006"/>
    <w:rsid w:val="00A4243A"/>
    <w:rsid w:val="00A4284C"/>
    <w:rsid w:val="00A438A2"/>
    <w:rsid w:val="00A44A93"/>
    <w:rsid w:val="00A44B18"/>
    <w:rsid w:val="00A450B3"/>
    <w:rsid w:val="00A45ADA"/>
    <w:rsid w:val="00A46AFC"/>
    <w:rsid w:val="00A47157"/>
    <w:rsid w:val="00A51EB8"/>
    <w:rsid w:val="00A5208E"/>
    <w:rsid w:val="00A52E6C"/>
    <w:rsid w:val="00A531DD"/>
    <w:rsid w:val="00A53296"/>
    <w:rsid w:val="00A53864"/>
    <w:rsid w:val="00A54896"/>
    <w:rsid w:val="00A55607"/>
    <w:rsid w:val="00A5596E"/>
    <w:rsid w:val="00A563AD"/>
    <w:rsid w:val="00A56989"/>
    <w:rsid w:val="00A576CD"/>
    <w:rsid w:val="00A579D4"/>
    <w:rsid w:val="00A60439"/>
    <w:rsid w:val="00A60ACC"/>
    <w:rsid w:val="00A60E28"/>
    <w:rsid w:val="00A6120D"/>
    <w:rsid w:val="00A628F2"/>
    <w:rsid w:val="00A6530D"/>
    <w:rsid w:val="00A65A36"/>
    <w:rsid w:val="00A66784"/>
    <w:rsid w:val="00A667F0"/>
    <w:rsid w:val="00A67126"/>
    <w:rsid w:val="00A67D39"/>
    <w:rsid w:val="00A7182F"/>
    <w:rsid w:val="00A71D48"/>
    <w:rsid w:val="00A71F35"/>
    <w:rsid w:val="00A71F66"/>
    <w:rsid w:val="00A72739"/>
    <w:rsid w:val="00A727B2"/>
    <w:rsid w:val="00A73647"/>
    <w:rsid w:val="00A73885"/>
    <w:rsid w:val="00A73E8A"/>
    <w:rsid w:val="00A755D0"/>
    <w:rsid w:val="00A80D58"/>
    <w:rsid w:val="00A8154C"/>
    <w:rsid w:val="00A819C1"/>
    <w:rsid w:val="00A8298F"/>
    <w:rsid w:val="00A846EE"/>
    <w:rsid w:val="00A84D33"/>
    <w:rsid w:val="00A853A4"/>
    <w:rsid w:val="00A863B2"/>
    <w:rsid w:val="00A8641A"/>
    <w:rsid w:val="00A86E4F"/>
    <w:rsid w:val="00A8723C"/>
    <w:rsid w:val="00A8739A"/>
    <w:rsid w:val="00A875AE"/>
    <w:rsid w:val="00A87C56"/>
    <w:rsid w:val="00A87CA1"/>
    <w:rsid w:val="00A87FAC"/>
    <w:rsid w:val="00A913D5"/>
    <w:rsid w:val="00A91944"/>
    <w:rsid w:val="00A927CE"/>
    <w:rsid w:val="00A933D2"/>
    <w:rsid w:val="00A939AE"/>
    <w:rsid w:val="00A93A1A"/>
    <w:rsid w:val="00A940E4"/>
    <w:rsid w:val="00A964F7"/>
    <w:rsid w:val="00A96DF7"/>
    <w:rsid w:val="00AA0271"/>
    <w:rsid w:val="00AA273D"/>
    <w:rsid w:val="00AA2782"/>
    <w:rsid w:val="00AA28FE"/>
    <w:rsid w:val="00AA2C5C"/>
    <w:rsid w:val="00AA4717"/>
    <w:rsid w:val="00AA4E68"/>
    <w:rsid w:val="00AA5147"/>
    <w:rsid w:val="00AA51BD"/>
    <w:rsid w:val="00AA5220"/>
    <w:rsid w:val="00AA53B3"/>
    <w:rsid w:val="00AA5A11"/>
    <w:rsid w:val="00AA5ED3"/>
    <w:rsid w:val="00AA647F"/>
    <w:rsid w:val="00AA7354"/>
    <w:rsid w:val="00AA7638"/>
    <w:rsid w:val="00AA7A5B"/>
    <w:rsid w:val="00AB0F60"/>
    <w:rsid w:val="00AB0FDC"/>
    <w:rsid w:val="00AB144C"/>
    <w:rsid w:val="00AB2715"/>
    <w:rsid w:val="00AB3117"/>
    <w:rsid w:val="00AB45E2"/>
    <w:rsid w:val="00AB47E6"/>
    <w:rsid w:val="00AB4A2F"/>
    <w:rsid w:val="00AB5059"/>
    <w:rsid w:val="00AB5391"/>
    <w:rsid w:val="00AB5470"/>
    <w:rsid w:val="00AB5634"/>
    <w:rsid w:val="00AB59E8"/>
    <w:rsid w:val="00AB5B21"/>
    <w:rsid w:val="00AB6221"/>
    <w:rsid w:val="00AB64E0"/>
    <w:rsid w:val="00AB6632"/>
    <w:rsid w:val="00AB68B8"/>
    <w:rsid w:val="00AB75F1"/>
    <w:rsid w:val="00AB77F4"/>
    <w:rsid w:val="00AC1445"/>
    <w:rsid w:val="00AC1B12"/>
    <w:rsid w:val="00AC2334"/>
    <w:rsid w:val="00AC293F"/>
    <w:rsid w:val="00AC3197"/>
    <w:rsid w:val="00AC37CB"/>
    <w:rsid w:val="00AC3CF0"/>
    <w:rsid w:val="00AC3D53"/>
    <w:rsid w:val="00AC43F5"/>
    <w:rsid w:val="00AC44D8"/>
    <w:rsid w:val="00AC46AF"/>
    <w:rsid w:val="00AC575D"/>
    <w:rsid w:val="00AC6C95"/>
    <w:rsid w:val="00AC6C9C"/>
    <w:rsid w:val="00AC7624"/>
    <w:rsid w:val="00AC7729"/>
    <w:rsid w:val="00AC7742"/>
    <w:rsid w:val="00AD2F5A"/>
    <w:rsid w:val="00AD31E8"/>
    <w:rsid w:val="00AD31F5"/>
    <w:rsid w:val="00AD369C"/>
    <w:rsid w:val="00AD3740"/>
    <w:rsid w:val="00AD38D9"/>
    <w:rsid w:val="00AD3C52"/>
    <w:rsid w:val="00AD4271"/>
    <w:rsid w:val="00AD4350"/>
    <w:rsid w:val="00AD5C20"/>
    <w:rsid w:val="00AE011A"/>
    <w:rsid w:val="00AE0628"/>
    <w:rsid w:val="00AE0CBB"/>
    <w:rsid w:val="00AE0F8E"/>
    <w:rsid w:val="00AE1B33"/>
    <w:rsid w:val="00AE2BE2"/>
    <w:rsid w:val="00AE2D4A"/>
    <w:rsid w:val="00AE3E10"/>
    <w:rsid w:val="00AE3F5A"/>
    <w:rsid w:val="00AE441A"/>
    <w:rsid w:val="00AE5380"/>
    <w:rsid w:val="00AE54BA"/>
    <w:rsid w:val="00AE6308"/>
    <w:rsid w:val="00AE6B0A"/>
    <w:rsid w:val="00AE7AD5"/>
    <w:rsid w:val="00AE7D15"/>
    <w:rsid w:val="00AF0D83"/>
    <w:rsid w:val="00AF17A0"/>
    <w:rsid w:val="00AF1F95"/>
    <w:rsid w:val="00AF2EC4"/>
    <w:rsid w:val="00AF347D"/>
    <w:rsid w:val="00AF3D0E"/>
    <w:rsid w:val="00AF4366"/>
    <w:rsid w:val="00AF46FB"/>
    <w:rsid w:val="00AF4BB3"/>
    <w:rsid w:val="00AF4C5C"/>
    <w:rsid w:val="00AF717D"/>
    <w:rsid w:val="00B004AE"/>
    <w:rsid w:val="00B013E6"/>
    <w:rsid w:val="00B02858"/>
    <w:rsid w:val="00B02C78"/>
    <w:rsid w:val="00B02DB0"/>
    <w:rsid w:val="00B032EC"/>
    <w:rsid w:val="00B03ADD"/>
    <w:rsid w:val="00B04F18"/>
    <w:rsid w:val="00B05A7F"/>
    <w:rsid w:val="00B05C54"/>
    <w:rsid w:val="00B05D55"/>
    <w:rsid w:val="00B071AA"/>
    <w:rsid w:val="00B0761C"/>
    <w:rsid w:val="00B079B9"/>
    <w:rsid w:val="00B07CFF"/>
    <w:rsid w:val="00B103A6"/>
    <w:rsid w:val="00B10B19"/>
    <w:rsid w:val="00B10DA1"/>
    <w:rsid w:val="00B10F34"/>
    <w:rsid w:val="00B110D4"/>
    <w:rsid w:val="00B113EF"/>
    <w:rsid w:val="00B1149D"/>
    <w:rsid w:val="00B1185C"/>
    <w:rsid w:val="00B11A7A"/>
    <w:rsid w:val="00B11CCF"/>
    <w:rsid w:val="00B12886"/>
    <w:rsid w:val="00B12C7B"/>
    <w:rsid w:val="00B14066"/>
    <w:rsid w:val="00B142C8"/>
    <w:rsid w:val="00B1449B"/>
    <w:rsid w:val="00B1455E"/>
    <w:rsid w:val="00B163CE"/>
    <w:rsid w:val="00B17FC6"/>
    <w:rsid w:val="00B207FE"/>
    <w:rsid w:val="00B20BBA"/>
    <w:rsid w:val="00B2120B"/>
    <w:rsid w:val="00B21363"/>
    <w:rsid w:val="00B224B8"/>
    <w:rsid w:val="00B22B94"/>
    <w:rsid w:val="00B22C18"/>
    <w:rsid w:val="00B24108"/>
    <w:rsid w:val="00B24112"/>
    <w:rsid w:val="00B250E7"/>
    <w:rsid w:val="00B259DA"/>
    <w:rsid w:val="00B25A5E"/>
    <w:rsid w:val="00B26642"/>
    <w:rsid w:val="00B2678F"/>
    <w:rsid w:val="00B278D8"/>
    <w:rsid w:val="00B300BA"/>
    <w:rsid w:val="00B317F1"/>
    <w:rsid w:val="00B32497"/>
    <w:rsid w:val="00B33159"/>
    <w:rsid w:val="00B33E0B"/>
    <w:rsid w:val="00B340D3"/>
    <w:rsid w:val="00B345BD"/>
    <w:rsid w:val="00B37C3F"/>
    <w:rsid w:val="00B4044F"/>
    <w:rsid w:val="00B40E7B"/>
    <w:rsid w:val="00B41886"/>
    <w:rsid w:val="00B4231E"/>
    <w:rsid w:val="00B42898"/>
    <w:rsid w:val="00B42F4C"/>
    <w:rsid w:val="00B42F8F"/>
    <w:rsid w:val="00B4423A"/>
    <w:rsid w:val="00B45490"/>
    <w:rsid w:val="00B45503"/>
    <w:rsid w:val="00B455C7"/>
    <w:rsid w:val="00B4670D"/>
    <w:rsid w:val="00B47BD1"/>
    <w:rsid w:val="00B47E33"/>
    <w:rsid w:val="00B5027B"/>
    <w:rsid w:val="00B50AE9"/>
    <w:rsid w:val="00B5204A"/>
    <w:rsid w:val="00B520CD"/>
    <w:rsid w:val="00B528E7"/>
    <w:rsid w:val="00B5346B"/>
    <w:rsid w:val="00B538B5"/>
    <w:rsid w:val="00B53D05"/>
    <w:rsid w:val="00B53E7C"/>
    <w:rsid w:val="00B53FB5"/>
    <w:rsid w:val="00B54279"/>
    <w:rsid w:val="00B54D24"/>
    <w:rsid w:val="00B563F5"/>
    <w:rsid w:val="00B56741"/>
    <w:rsid w:val="00B56D44"/>
    <w:rsid w:val="00B57677"/>
    <w:rsid w:val="00B579EF"/>
    <w:rsid w:val="00B60C72"/>
    <w:rsid w:val="00B616D0"/>
    <w:rsid w:val="00B61992"/>
    <w:rsid w:val="00B61EEB"/>
    <w:rsid w:val="00B628C9"/>
    <w:rsid w:val="00B6293B"/>
    <w:rsid w:val="00B62D8C"/>
    <w:rsid w:val="00B63F6A"/>
    <w:rsid w:val="00B6449A"/>
    <w:rsid w:val="00B6540C"/>
    <w:rsid w:val="00B65B6B"/>
    <w:rsid w:val="00B65BEC"/>
    <w:rsid w:val="00B65DF1"/>
    <w:rsid w:val="00B665FE"/>
    <w:rsid w:val="00B668CB"/>
    <w:rsid w:val="00B67168"/>
    <w:rsid w:val="00B67CC7"/>
    <w:rsid w:val="00B67D0D"/>
    <w:rsid w:val="00B70EAB"/>
    <w:rsid w:val="00B71B24"/>
    <w:rsid w:val="00B71EF6"/>
    <w:rsid w:val="00B72918"/>
    <w:rsid w:val="00B73C4C"/>
    <w:rsid w:val="00B73E6C"/>
    <w:rsid w:val="00B745D3"/>
    <w:rsid w:val="00B74A3E"/>
    <w:rsid w:val="00B74A46"/>
    <w:rsid w:val="00B74C33"/>
    <w:rsid w:val="00B779F1"/>
    <w:rsid w:val="00B80756"/>
    <w:rsid w:val="00B80CED"/>
    <w:rsid w:val="00B80E25"/>
    <w:rsid w:val="00B80E87"/>
    <w:rsid w:val="00B815C9"/>
    <w:rsid w:val="00B82854"/>
    <w:rsid w:val="00B82F77"/>
    <w:rsid w:val="00B832BD"/>
    <w:rsid w:val="00B83D34"/>
    <w:rsid w:val="00B846A4"/>
    <w:rsid w:val="00B85842"/>
    <w:rsid w:val="00B8667C"/>
    <w:rsid w:val="00B874DA"/>
    <w:rsid w:val="00B87E16"/>
    <w:rsid w:val="00B90269"/>
    <w:rsid w:val="00B91255"/>
    <w:rsid w:val="00B920DC"/>
    <w:rsid w:val="00B92689"/>
    <w:rsid w:val="00B92F37"/>
    <w:rsid w:val="00B93572"/>
    <w:rsid w:val="00B94FE6"/>
    <w:rsid w:val="00B9621D"/>
    <w:rsid w:val="00B96567"/>
    <w:rsid w:val="00B96808"/>
    <w:rsid w:val="00B96D79"/>
    <w:rsid w:val="00B976A9"/>
    <w:rsid w:val="00B97AD0"/>
    <w:rsid w:val="00B97F64"/>
    <w:rsid w:val="00BA0ABB"/>
    <w:rsid w:val="00BA186A"/>
    <w:rsid w:val="00BA195B"/>
    <w:rsid w:val="00BA2DBC"/>
    <w:rsid w:val="00BA355D"/>
    <w:rsid w:val="00BA4CC3"/>
    <w:rsid w:val="00BA669C"/>
    <w:rsid w:val="00BA7B3A"/>
    <w:rsid w:val="00BA7D13"/>
    <w:rsid w:val="00BA7E54"/>
    <w:rsid w:val="00BA7F6A"/>
    <w:rsid w:val="00BB04CF"/>
    <w:rsid w:val="00BB0E25"/>
    <w:rsid w:val="00BB17CE"/>
    <w:rsid w:val="00BB1A0B"/>
    <w:rsid w:val="00BB2A9A"/>
    <w:rsid w:val="00BB33DB"/>
    <w:rsid w:val="00BB3C94"/>
    <w:rsid w:val="00BB5C34"/>
    <w:rsid w:val="00BB5CD6"/>
    <w:rsid w:val="00BB671E"/>
    <w:rsid w:val="00BB76F8"/>
    <w:rsid w:val="00BB77E9"/>
    <w:rsid w:val="00BB7881"/>
    <w:rsid w:val="00BC07FD"/>
    <w:rsid w:val="00BC1725"/>
    <w:rsid w:val="00BC1CA2"/>
    <w:rsid w:val="00BC1E90"/>
    <w:rsid w:val="00BC2708"/>
    <w:rsid w:val="00BC27B7"/>
    <w:rsid w:val="00BC2B05"/>
    <w:rsid w:val="00BC36E9"/>
    <w:rsid w:val="00BC3BA6"/>
    <w:rsid w:val="00BC41EF"/>
    <w:rsid w:val="00BC4DB4"/>
    <w:rsid w:val="00BC5C58"/>
    <w:rsid w:val="00BC5D82"/>
    <w:rsid w:val="00BC6630"/>
    <w:rsid w:val="00BD101E"/>
    <w:rsid w:val="00BD143E"/>
    <w:rsid w:val="00BD1A11"/>
    <w:rsid w:val="00BD1D5D"/>
    <w:rsid w:val="00BD2E10"/>
    <w:rsid w:val="00BD2F77"/>
    <w:rsid w:val="00BD3095"/>
    <w:rsid w:val="00BD32CA"/>
    <w:rsid w:val="00BD3F4D"/>
    <w:rsid w:val="00BD4278"/>
    <w:rsid w:val="00BD4505"/>
    <w:rsid w:val="00BD49F9"/>
    <w:rsid w:val="00BD4A0F"/>
    <w:rsid w:val="00BD4BD1"/>
    <w:rsid w:val="00BD5C22"/>
    <w:rsid w:val="00BD65D3"/>
    <w:rsid w:val="00BD6B3D"/>
    <w:rsid w:val="00BD6D9D"/>
    <w:rsid w:val="00BE050A"/>
    <w:rsid w:val="00BE063C"/>
    <w:rsid w:val="00BE0871"/>
    <w:rsid w:val="00BE12CF"/>
    <w:rsid w:val="00BE1927"/>
    <w:rsid w:val="00BE1951"/>
    <w:rsid w:val="00BE20D5"/>
    <w:rsid w:val="00BE2C8D"/>
    <w:rsid w:val="00BE3452"/>
    <w:rsid w:val="00BE3765"/>
    <w:rsid w:val="00BE397E"/>
    <w:rsid w:val="00BE3A4D"/>
    <w:rsid w:val="00BE5067"/>
    <w:rsid w:val="00BE56E9"/>
    <w:rsid w:val="00BE5B83"/>
    <w:rsid w:val="00BE61E2"/>
    <w:rsid w:val="00BE7EE4"/>
    <w:rsid w:val="00BF0369"/>
    <w:rsid w:val="00BF03CA"/>
    <w:rsid w:val="00BF0D5B"/>
    <w:rsid w:val="00BF135F"/>
    <w:rsid w:val="00BF1780"/>
    <w:rsid w:val="00BF1CA0"/>
    <w:rsid w:val="00BF1CD6"/>
    <w:rsid w:val="00BF21BB"/>
    <w:rsid w:val="00BF2591"/>
    <w:rsid w:val="00BF2AE7"/>
    <w:rsid w:val="00BF2C60"/>
    <w:rsid w:val="00BF2CFA"/>
    <w:rsid w:val="00BF363A"/>
    <w:rsid w:val="00BF39BC"/>
    <w:rsid w:val="00BF41EB"/>
    <w:rsid w:val="00BF4B76"/>
    <w:rsid w:val="00BF6133"/>
    <w:rsid w:val="00BF6742"/>
    <w:rsid w:val="00BF68D4"/>
    <w:rsid w:val="00BF690E"/>
    <w:rsid w:val="00BF695A"/>
    <w:rsid w:val="00BF7AD7"/>
    <w:rsid w:val="00C00004"/>
    <w:rsid w:val="00C0038D"/>
    <w:rsid w:val="00C0114A"/>
    <w:rsid w:val="00C012AF"/>
    <w:rsid w:val="00C0133C"/>
    <w:rsid w:val="00C0258E"/>
    <w:rsid w:val="00C02E84"/>
    <w:rsid w:val="00C0414B"/>
    <w:rsid w:val="00C04599"/>
    <w:rsid w:val="00C04E7D"/>
    <w:rsid w:val="00C04ED3"/>
    <w:rsid w:val="00C05144"/>
    <w:rsid w:val="00C0582C"/>
    <w:rsid w:val="00C058D5"/>
    <w:rsid w:val="00C05D3B"/>
    <w:rsid w:val="00C07C65"/>
    <w:rsid w:val="00C07F85"/>
    <w:rsid w:val="00C103AD"/>
    <w:rsid w:val="00C10426"/>
    <w:rsid w:val="00C120CA"/>
    <w:rsid w:val="00C127FD"/>
    <w:rsid w:val="00C13489"/>
    <w:rsid w:val="00C1524C"/>
    <w:rsid w:val="00C1543F"/>
    <w:rsid w:val="00C15F05"/>
    <w:rsid w:val="00C1610D"/>
    <w:rsid w:val="00C17D23"/>
    <w:rsid w:val="00C209BE"/>
    <w:rsid w:val="00C21CBA"/>
    <w:rsid w:val="00C22FB5"/>
    <w:rsid w:val="00C23596"/>
    <w:rsid w:val="00C23BF3"/>
    <w:rsid w:val="00C23D7D"/>
    <w:rsid w:val="00C23E91"/>
    <w:rsid w:val="00C24554"/>
    <w:rsid w:val="00C2484E"/>
    <w:rsid w:val="00C2506B"/>
    <w:rsid w:val="00C255BD"/>
    <w:rsid w:val="00C25C51"/>
    <w:rsid w:val="00C25CB6"/>
    <w:rsid w:val="00C261F2"/>
    <w:rsid w:val="00C26FC3"/>
    <w:rsid w:val="00C26FCB"/>
    <w:rsid w:val="00C27E59"/>
    <w:rsid w:val="00C27F21"/>
    <w:rsid w:val="00C3076A"/>
    <w:rsid w:val="00C30AF6"/>
    <w:rsid w:val="00C31992"/>
    <w:rsid w:val="00C320E8"/>
    <w:rsid w:val="00C3262D"/>
    <w:rsid w:val="00C329C7"/>
    <w:rsid w:val="00C332A5"/>
    <w:rsid w:val="00C33860"/>
    <w:rsid w:val="00C34142"/>
    <w:rsid w:val="00C359C2"/>
    <w:rsid w:val="00C362A1"/>
    <w:rsid w:val="00C368CD"/>
    <w:rsid w:val="00C37937"/>
    <w:rsid w:val="00C37A25"/>
    <w:rsid w:val="00C37C0B"/>
    <w:rsid w:val="00C402D5"/>
    <w:rsid w:val="00C41CB7"/>
    <w:rsid w:val="00C4206F"/>
    <w:rsid w:val="00C42AF5"/>
    <w:rsid w:val="00C43030"/>
    <w:rsid w:val="00C443A8"/>
    <w:rsid w:val="00C45A75"/>
    <w:rsid w:val="00C4620C"/>
    <w:rsid w:val="00C46CA6"/>
    <w:rsid w:val="00C500AB"/>
    <w:rsid w:val="00C50158"/>
    <w:rsid w:val="00C5033A"/>
    <w:rsid w:val="00C50471"/>
    <w:rsid w:val="00C50F5C"/>
    <w:rsid w:val="00C51123"/>
    <w:rsid w:val="00C5122F"/>
    <w:rsid w:val="00C514EA"/>
    <w:rsid w:val="00C537CC"/>
    <w:rsid w:val="00C53A54"/>
    <w:rsid w:val="00C53D34"/>
    <w:rsid w:val="00C53F7A"/>
    <w:rsid w:val="00C54342"/>
    <w:rsid w:val="00C54564"/>
    <w:rsid w:val="00C5556E"/>
    <w:rsid w:val="00C556AD"/>
    <w:rsid w:val="00C55AF3"/>
    <w:rsid w:val="00C562A7"/>
    <w:rsid w:val="00C5689A"/>
    <w:rsid w:val="00C57B70"/>
    <w:rsid w:val="00C60EE1"/>
    <w:rsid w:val="00C614E3"/>
    <w:rsid w:val="00C61876"/>
    <w:rsid w:val="00C6200D"/>
    <w:rsid w:val="00C63D56"/>
    <w:rsid w:val="00C64AF9"/>
    <w:rsid w:val="00C64D7C"/>
    <w:rsid w:val="00C65541"/>
    <w:rsid w:val="00C65E62"/>
    <w:rsid w:val="00C65EDD"/>
    <w:rsid w:val="00C66347"/>
    <w:rsid w:val="00C6666C"/>
    <w:rsid w:val="00C67B5B"/>
    <w:rsid w:val="00C701E1"/>
    <w:rsid w:val="00C71140"/>
    <w:rsid w:val="00C711F1"/>
    <w:rsid w:val="00C71F70"/>
    <w:rsid w:val="00C7213C"/>
    <w:rsid w:val="00C7283C"/>
    <w:rsid w:val="00C72B6C"/>
    <w:rsid w:val="00C72CAB"/>
    <w:rsid w:val="00C72DA3"/>
    <w:rsid w:val="00C73C54"/>
    <w:rsid w:val="00C74F9D"/>
    <w:rsid w:val="00C75078"/>
    <w:rsid w:val="00C75C5B"/>
    <w:rsid w:val="00C760C7"/>
    <w:rsid w:val="00C76662"/>
    <w:rsid w:val="00C76814"/>
    <w:rsid w:val="00C768C0"/>
    <w:rsid w:val="00C77403"/>
    <w:rsid w:val="00C77776"/>
    <w:rsid w:val="00C80068"/>
    <w:rsid w:val="00C805A6"/>
    <w:rsid w:val="00C81DB8"/>
    <w:rsid w:val="00C82861"/>
    <w:rsid w:val="00C8357D"/>
    <w:rsid w:val="00C83DE9"/>
    <w:rsid w:val="00C844D2"/>
    <w:rsid w:val="00C84E75"/>
    <w:rsid w:val="00C85384"/>
    <w:rsid w:val="00C85FD5"/>
    <w:rsid w:val="00C86C7A"/>
    <w:rsid w:val="00C86EB4"/>
    <w:rsid w:val="00C900E2"/>
    <w:rsid w:val="00C90BC7"/>
    <w:rsid w:val="00C9274E"/>
    <w:rsid w:val="00C935A8"/>
    <w:rsid w:val="00C938BA"/>
    <w:rsid w:val="00C93D5B"/>
    <w:rsid w:val="00C94DC5"/>
    <w:rsid w:val="00C94FD3"/>
    <w:rsid w:val="00C96BC6"/>
    <w:rsid w:val="00C96BCB"/>
    <w:rsid w:val="00C970B4"/>
    <w:rsid w:val="00CA102A"/>
    <w:rsid w:val="00CA1052"/>
    <w:rsid w:val="00CA2559"/>
    <w:rsid w:val="00CA32D9"/>
    <w:rsid w:val="00CA3671"/>
    <w:rsid w:val="00CA3B9C"/>
    <w:rsid w:val="00CA3F38"/>
    <w:rsid w:val="00CA4D1B"/>
    <w:rsid w:val="00CA5092"/>
    <w:rsid w:val="00CA5595"/>
    <w:rsid w:val="00CA5A9F"/>
    <w:rsid w:val="00CA5C5B"/>
    <w:rsid w:val="00CA6236"/>
    <w:rsid w:val="00CA722B"/>
    <w:rsid w:val="00CA734F"/>
    <w:rsid w:val="00CB1EE7"/>
    <w:rsid w:val="00CB272F"/>
    <w:rsid w:val="00CB2835"/>
    <w:rsid w:val="00CB3A2A"/>
    <w:rsid w:val="00CB4227"/>
    <w:rsid w:val="00CB5DF3"/>
    <w:rsid w:val="00CB7975"/>
    <w:rsid w:val="00CB7C7A"/>
    <w:rsid w:val="00CC16A8"/>
    <w:rsid w:val="00CC17C0"/>
    <w:rsid w:val="00CC269D"/>
    <w:rsid w:val="00CC2F10"/>
    <w:rsid w:val="00CC3843"/>
    <w:rsid w:val="00CC4052"/>
    <w:rsid w:val="00CC45C7"/>
    <w:rsid w:val="00CC4906"/>
    <w:rsid w:val="00CC4B01"/>
    <w:rsid w:val="00CC4BE5"/>
    <w:rsid w:val="00CC50D2"/>
    <w:rsid w:val="00CC56FC"/>
    <w:rsid w:val="00CC5785"/>
    <w:rsid w:val="00CC5CD3"/>
    <w:rsid w:val="00CC5CD6"/>
    <w:rsid w:val="00CC775F"/>
    <w:rsid w:val="00CC7AC5"/>
    <w:rsid w:val="00CD09AC"/>
    <w:rsid w:val="00CD0C25"/>
    <w:rsid w:val="00CD108D"/>
    <w:rsid w:val="00CD13C4"/>
    <w:rsid w:val="00CD1886"/>
    <w:rsid w:val="00CD2127"/>
    <w:rsid w:val="00CD2EF9"/>
    <w:rsid w:val="00CD4082"/>
    <w:rsid w:val="00CD4302"/>
    <w:rsid w:val="00CD444D"/>
    <w:rsid w:val="00CD4C68"/>
    <w:rsid w:val="00CD50B8"/>
    <w:rsid w:val="00CD5849"/>
    <w:rsid w:val="00CD6D12"/>
    <w:rsid w:val="00CD6FA3"/>
    <w:rsid w:val="00CD7109"/>
    <w:rsid w:val="00CD72A5"/>
    <w:rsid w:val="00CD7663"/>
    <w:rsid w:val="00CE113C"/>
    <w:rsid w:val="00CE143D"/>
    <w:rsid w:val="00CE1DDF"/>
    <w:rsid w:val="00CE22C1"/>
    <w:rsid w:val="00CE398C"/>
    <w:rsid w:val="00CE487D"/>
    <w:rsid w:val="00CE4ACF"/>
    <w:rsid w:val="00CE5B4D"/>
    <w:rsid w:val="00CE64EC"/>
    <w:rsid w:val="00CE7F18"/>
    <w:rsid w:val="00CF03F7"/>
    <w:rsid w:val="00CF0A43"/>
    <w:rsid w:val="00CF0CA9"/>
    <w:rsid w:val="00CF1512"/>
    <w:rsid w:val="00CF1AB5"/>
    <w:rsid w:val="00CF20A1"/>
    <w:rsid w:val="00CF21B1"/>
    <w:rsid w:val="00CF29C0"/>
    <w:rsid w:val="00CF2A6F"/>
    <w:rsid w:val="00CF2BD3"/>
    <w:rsid w:val="00CF42D4"/>
    <w:rsid w:val="00CF44BC"/>
    <w:rsid w:val="00CF47DB"/>
    <w:rsid w:val="00CF52A4"/>
    <w:rsid w:val="00CF5F43"/>
    <w:rsid w:val="00CF60BF"/>
    <w:rsid w:val="00D004DE"/>
    <w:rsid w:val="00D00C2C"/>
    <w:rsid w:val="00D0191A"/>
    <w:rsid w:val="00D01CAE"/>
    <w:rsid w:val="00D01D3F"/>
    <w:rsid w:val="00D02864"/>
    <w:rsid w:val="00D02F4A"/>
    <w:rsid w:val="00D0333B"/>
    <w:rsid w:val="00D03600"/>
    <w:rsid w:val="00D0383D"/>
    <w:rsid w:val="00D055BC"/>
    <w:rsid w:val="00D06808"/>
    <w:rsid w:val="00D07206"/>
    <w:rsid w:val="00D100C9"/>
    <w:rsid w:val="00D10742"/>
    <w:rsid w:val="00D10ABE"/>
    <w:rsid w:val="00D10DD7"/>
    <w:rsid w:val="00D11BDC"/>
    <w:rsid w:val="00D11DF1"/>
    <w:rsid w:val="00D121EA"/>
    <w:rsid w:val="00D13B98"/>
    <w:rsid w:val="00D13C59"/>
    <w:rsid w:val="00D13FF7"/>
    <w:rsid w:val="00D1400D"/>
    <w:rsid w:val="00D1465A"/>
    <w:rsid w:val="00D15DD3"/>
    <w:rsid w:val="00D17ABB"/>
    <w:rsid w:val="00D21751"/>
    <w:rsid w:val="00D2177C"/>
    <w:rsid w:val="00D226AE"/>
    <w:rsid w:val="00D226FD"/>
    <w:rsid w:val="00D23661"/>
    <w:rsid w:val="00D24F35"/>
    <w:rsid w:val="00D269EA"/>
    <w:rsid w:val="00D27016"/>
    <w:rsid w:val="00D27879"/>
    <w:rsid w:val="00D27C1F"/>
    <w:rsid w:val="00D27ED2"/>
    <w:rsid w:val="00D3035C"/>
    <w:rsid w:val="00D30B51"/>
    <w:rsid w:val="00D3235A"/>
    <w:rsid w:val="00D32570"/>
    <w:rsid w:val="00D32616"/>
    <w:rsid w:val="00D33299"/>
    <w:rsid w:val="00D33FD9"/>
    <w:rsid w:val="00D34887"/>
    <w:rsid w:val="00D34F3A"/>
    <w:rsid w:val="00D34F7D"/>
    <w:rsid w:val="00D36421"/>
    <w:rsid w:val="00D36F00"/>
    <w:rsid w:val="00D36FCF"/>
    <w:rsid w:val="00D375BB"/>
    <w:rsid w:val="00D37939"/>
    <w:rsid w:val="00D37F41"/>
    <w:rsid w:val="00D40E8F"/>
    <w:rsid w:val="00D4263D"/>
    <w:rsid w:val="00D4334C"/>
    <w:rsid w:val="00D439AD"/>
    <w:rsid w:val="00D4459C"/>
    <w:rsid w:val="00D44F4C"/>
    <w:rsid w:val="00D452D4"/>
    <w:rsid w:val="00D455B9"/>
    <w:rsid w:val="00D45CCF"/>
    <w:rsid w:val="00D45DBF"/>
    <w:rsid w:val="00D47239"/>
    <w:rsid w:val="00D50278"/>
    <w:rsid w:val="00D5033C"/>
    <w:rsid w:val="00D5036B"/>
    <w:rsid w:val="00D50659"/>
    <w:rsid w:val="00D50E2D"/>
    <w:rsid w:val="00D5250D"/>
    <w:rsid w:val="00D529CD"/>
    <w:rsid w:val="00D5393B"/>
    <w:rsid w:val="00D53FC6"/>
    <w:rsid w:val="00D55128"/>
    <w:rsid w:val="00D554BA"/>
    <w:rsid w:val="00D55670"/>
    <w:rsid w:val="00D55784"/>
    <w:rsid w:val="00D557D5"/>
    <w:rsid w:val="00D55ABC"/>
    <w:rsid w:val="00D55EBD"/>
    <w:rsid w:val="00D5636F"/>
    <w:rsid w:val="00D566D9"/>
    <w:rsid w:val="00D5670B"/>
    <w:rsid w:val="00D60684"/>
    <w:rsid w:val="00D60BA6"/>
    <w:rsid w:val="00D60BE3"/>
    <w:rsid w:val="00D62578"/>
    <w:rsid w:val="00D62C29"/>
    <w:rsid w:val="00D633B0"/>
    <w:rsid w:val="00D638A7"/>
    <w:rsid w:val="00D647F9"/>
    <w:rsid w:val="00D661AA"/>
    <w:rsid w:val="00D6683A"/>
    <w:rsid w:val="00D67665"/>
    <w:rsid w:val="00D71A87"/>
    <w:rsid w:val="00D72594"/>
    <w:rsid w:val="00D727B6"/>
    <w:rsid w:val="00D73B9B"/>
    <w:rsid w:val="00D754F3"/>
    <w:rsid w:val="00D75863"/>
    <w:rsid w:val="00D75A4A"/>
    <w:rsid w:val="00D762FE"/>
    <w:rsid w:val="00D76B93"/>
    <w:rsid w:val="00D76BFE"/>
    <w:rsid w:val="00D770BC"/>
    <w:rsid w:val="00D7749C"/>
    <w:rsid w:val="00D7767E"/>
    <w:rsid w:val="00D7772B"/>
    <w:rsid w:val="00D808D2"/>
    <w:rsid w:val="00D8163A"/>
    <w:rsid w:val="00D82BC1"/>
    <w:rsid w:val="00D832D0"/>
    <w:rsid w:val="00D83502"/>
    <w:rsid w:val="00D84315"/>
    <w:rsid w:val="00D86655"/>
    <w:rsid w:val="00D87750"/>
    <w:rsid w:val="00D91B9F"/>
    <w:rsid w:val="00D92A11"/>
    <w:rsid w:val="00D94EEB"/>
    <w:rsid w:val="00D968D2"/>
    <w:rsid w:val="00D970CE"/>
    <w:rsid w:val="00D97724"/>
    <w:rsid w:val="00D9785C"/>
    <w:rsid w:val="00D97D92"/>
    <w:rsid w:val="00DA0C67"/>
    <w:rsid w:val="00DA0CA2"/>
    <w:rsid w:val="00DA1F06"/>
    <w:rsid w:val="00DA253D"/>
    <w:rsid w:val="00DA2B24"/>
    <w:rsid w:val="00DA3E11"/>
    <w:rsid w:val="00DA44FD"/>
    <w:rsid w:val="00DA4968"/>
    <w:rsid w:val="00DA49DB"/>
    <w:rsid w:val="00DA5283"/>
    <w:rsid w:val="00DA5645"/>
    <w:rsid w:val="00DA5833"/>
    <w:rsid w:val="00DA5C47"/>
    <w:rsid w:val="00DA5D44"/>
    <w:rsid w:val="00DA6144"/>
    <w:rsid w:val="00DA7013"/>
    <w:rsid w:val="00DA7E97"/>
    <w:rsid w:val="00DB1B70"/>
    <w:rsid w:val="00DB26AD"/>
    <w:rsid w:val="00DB28F8"/>
    <w:rsid w:val="00DB2B18"/>
    <w:rsid w:val="00DB3BE4"/>
    <w:rsid w:val="00DB468F"/>
    <w:rsid w:val="00DB491B"/>
    <w:rsid w:val="00DB526F"/>
    <w:rsid w:val="00DB606B"/>
    <w:rsid w:val="00DB64B8"/>
    <w:rsid w:val="00DB66B0"/>
    <w:rsid w:val="00DB7413"/>
    <w:rsid w:val="00DB7C20"/>
    <w:rsid w:val="00DC0591"/>
    <w:rsid w:val="00DC0DD3"/>
    <w:rsid w:val="00DC2125"/>
    <w:rsid w:val="00DC2AAC"/>
    <w:rsid w:val="00DC32B4"/>
    <w:rsid w:val="00DC382E"/>
    <w:rsid w:val="00DC3869"/>
    <w:rsid w:val="00DC5048"/>
    <w:rsid w:val="00DC57D9"/>
    <w:rsid w:val="00DC5B52"/>
    <w:rsid w:val="00DC6B44"/>
    <w:rsid w:val="00DC6C0B"/>
    <w:rsid w:val="00DD0518"/>
    <w:rsid w:val="00DD0772"/>
    <w:rsid w:val="00DD1B92"/>
    <w:rsid w:val="00DD1FDD"/>
    <w:rsid w:val="00DD2469"/>
    <w:rsid w:val="00DD2A3A"/>
    <w:rsid w:val="00DD3989"/>
    <w:rsid w:val="00DD4165"/>
    <w:rsid w:val="00DD4386"/>
    <w:rsid w:val="00DD4399"/>
    <w:rsid w:val="00DD48CC"/>
    <w:rsid w:val="00DD6978"/>
    <w:rsid w:val="00DD7146"/>
    <w:rsid w:val="00DD7723"/>
    <w:rsid w:val="00DD77FB"/>
    <w:rsid w:val="00DE0475"/>
    <w:rsid w:val="00DE0CE8"/>
    <w:rsid w:val="00DE139E"/>
    <w:rsid w:val="00DE19F0"/>
    <w:rsid w:val="00DE1AE6"/>
    <w:rsid w:val="00DE23C4"/>
    <w:rsid w:val="00DE25C5"/>
    <w:rsid w:val="00DE2D9D"/>
    <w:rsid w:val="00DE40B9"/>
    <w:rsid w:val="00DE4405"/>
    <w:rsid w:val="00DE46C8"/>
    <w:rsid w:val="00DE50EB"/>
    <w:rsid w:val="00DE7D62"/>
    <w:rsid w:val="00DE7E30"/>
    <w:rsid w:val="00DF05E1"/>
    <w:rsid w:val="00DF0941"/>
    <w:rsid w:val="00DF0B43"/>
    <w:rsid w:val="00DF0F8B"/>
    <w:rsid w:val="00DF1641"/>
    <w:rsid w:val="00DF23DC"/>
    <w:rsid w:val="00DF3619"/>
    <w:rsid w:val="00DF3727"/>
    <w:rsid w:val="00DF3B84"/>
    <w:rsid w:val="00DF4CF5"/>
    <w:rsid w:val="00DF5263"/>
    <w:rsid w:val="00DF5A07"/>
    <w:rsid w:val="00DF5B9C"/>
    <w:rsid w:val="00DF63D0"/>
    <w:rsid w:val="00DF743B"/>
    <w:rsid w:val="00DF793B"/>
    <w:rsid w:val="00DF7B45"/>
    <w:rsid w:val="00E00591"/>
    <w:rsid w:val="00E00DB5"/>
    <w:rsid w:val="00E01010"/>
    <w:rsid w:val="00E022BC"/>
    <w:rsid w:val="00E049E1"/>
    <w:rsid w:val="00E10605"/>
    <w:rsid w:val="00E10664"/>
    <w:rsid w:val="00E116A0"/>
    <w:rsid w:val="00E11A2B"/>
    <w:rsid w:val="00E11E00"/>
    <w:rsid w:val="00E1236B"/>
    <w:rsid w:val="00E13068"/>
    <w:rsid w:val="00E134C3"/>
    <w:rsid w:val="00E14117"/>
    <w:rsid w:val="00E146BA"/>
    <w:rsid w:val="00E147F5"/>
    <w:rsid w:val="00E14A74"/>
    <w:rsid w:val="00E14EAE"/>
    <w:rsid w:val="00E15AF4"/>
    <w:rsid w:val="00E15E7C"/>
    <w:rsid w:val="00E166D5"/>
    <w:rsid w:val="00E169A9"/>
    <w:rsid w:val="00E16AAA"/>
    <w:rsid w:val="00E16DFF"/>
    <w:rsid w:val="00E17B9E"/>
    <w:rsid w:val="00E17E7C"/>
    <w:rsid w:val="00E209B0"/>
    <w:rsid w:val="00E20B61"/>
    <w:rsid w:val="00E223E5"/>
    <w:rsid w:val="00E22E07"/>
    <w:rsid w:val="00E23641"/>
    <w:rsid w:val="00E23696"/>
    <w:rsid w:val="00E24D22"/>
    <w:rsid w:val="00E24D3C"/>
    <w:rsid w:val="00E27519"/>
    <w:rsid w:val="00E30437"/>
    <w:rsid w:val="00E30554"/>
    <w:rsid w:val="00E30C92"/>
    <w:rsid w:val="00E30D5A"/>
    <w:rsid w:val="00E30DE3"/>
    <w:rsid w:val="00E324FB"/>
    <w:rsid w:val="00E32873"/>
    <w:rsid w:val="00E32A9B"/>
    <w:rsid w:val="00E32B0F"/>
    <w:rsid w:val="00E33E4D"/>
    <w:rsid w:val="00E3472E"/>
    <w:rsid w:val="00E347AE"/>
    <w:rsid w:val="00E34952"/>
    <w:rsid w:val="00E3537C"/>
    <w:rsid w:val="00E35424"/>
    <w:rsid w:val="00E36FEE"/>
    <w:rsid w:val="00E37742"/>
    <w:rsid w:val="00E405C8"/>
    <w:rsid w:val="00E40764"/>
    <w:rsid w:val="00E40B69"/>
    <w:rsid w:val="00E41AC8"/>
    <w:rsid w:val="00E41E85"/>
    <w:rsid w:val="00E41F7A"/>
    <w:rsid w:val="00E42B93"/>
    <w:rsid w:val="00E42DAB"/>
    <w:rsid w:val="00E42EC0"/>
    <w:rsid w:val="00E43711"/>
    <w:rsid w:val="00E44724"/>
    <w:rsid w:val="00E44DB8"/>
    <w:rsid w:val="00E44F8D"/>
    <w:rsid w:val="00E4513C"/>
    <w:rsid w:val="00E46683"/>
    <w:rsid w:val="00E4684A"/>
    <w:rsid w:val="00E50595"/>
    <w:rsid w:val="00E50BD7"/>
    <w:rsid w:val="00E5118C"/>
    <w:rsid w:val="00E5176F"/>
    <w:rsid w:val="00E51CF9"/>
    <w:rsid w:val="00E5253C"/>
    <w:rsid w:val="00E52AB7"/>
    <w:rsid w:val="00E52AF0"/>
    <w:rsid w:val="00E52D3C"/>
    <w:rsid w:val="00E52E8A"/>
    <w:rsid w:val="00E536A8"/>
    <w:rsid w:val="00E53C7F"/>
    <w:rsid w:val="00E545F9"/>
    <w:rsid w:val="00E54AF3"/>
    <w:rsid w:val="00E55DA9"/>
    <w:rsid w:val="00E56257"/>
    <w:rsid w:val="00E6014B"/>
    <w:rsid w:val="00E60C60"/>
    <w:rsid w:val="00E60E93"/>
    <w:rsid w:val="00E61351"/>
    <w:rsid w:val="00E616B6"/>
    <w:rsid w:val="00E61753"/>
    <w:rsid w:val="00E624DB"/>
    <w:rsid w:val="00E62AC6"/>
    <w:rsid w:val="00E63432"/>
    <w:rsid w:val="00E635C5"/>
    <w:rsid w:val="00E63860"/>
    <w:rsid w:val="00E64097"/>
    <w:rsid w:val="00E644E2"/>
    <w:rsid w:val="00E64F37"/>
    <w:rsid w:val="00E656D7"/>
    <w:rsid w:val="00E65E27"/>
    <w:rsid w:val="00E667A3"/>
    <w:rsid w:val="00E668A3"/>
    <w:rsid w:val="00E67268"/>
    <w:rsid w:val="00E7056B"/>
    <w:rsid w:val="00E7061D"/>
    <w:rsid w:val="00E71418"/>
    <w:rsid w:val="00E717F7"/>
    <w:rsid w:val="00E71A1F"/>
    <w:rsid w:val="00E71C22"/>
    <w:rsid w:val="00E72476"/>
    <w:rsid w:val="00E73D53"/>
    <w:rsid w:val="00E74068"/>
    <w:rsid w:val="00E742E8"/>
    <w:rsid w:val="00E743F4"/>
    <w:rsid w:val="00E7457F"/>
    <w:rsid w:val="00E74AA5"/>
    <w:rsid w:val="00E74E6F"/>
    <w:rsid w:val="00E75295"/>
    <w:rsid w:val="00E7673D"/>
    <w:rsid w:val="00E76D08"/>
    <w:rsid w:val="00E772FD"/>
    <w:rsid w:val="00E77947"/>
    <w:rsid w:val="00E81FE0"/>
    <w:rsid w:val="00E82060"/>
    <w:rsid w:val="00E828C4"/>
    <w:rsid w:val="00E83181"/>
    <w:rsid w:val="00E84243"/>
    <w:rsid w:val="00E84A0C"/>
    <w:rsid w:val="00E84F12"/>
    <w:rsid w:val="00E851EF"/>
    <w:rsid w:val="00E85B4F"/>
    <w:rsid w:val="00E86A65"/>
    <w:rsid w:val="00E872FB"/>
    <w:rsid w:val="00E87A67"/>
    <w:rsid w:val="00E902C9"/>
    <w:rsid w:val="00E9055D"/>
    <w:rsid w:val="00E9099A"/>
    <w:rsid w:val="00E913A2"/>
    <w:rsid w:val="00E91570"/>
    <w:rsid w:val="00E9229E"/>
    <w:rsid w:val="00E92404"/>
    <w:rsid w:val="00E9249D"/>
    <w:rsid w:val="00E92E90"/>
    <w:rsid w:val="00E931F7"/>
    <w:rsid w:val="00E93EDE"/>
    <w:rsid w:val="00E93FCD"/>
    <w:rsid w:val="00E943AB"/>
    <w:rsid w:val="00E949A1"/>
    <w:rsid w:val="00E94C62"/>
    <w:rsid w:val="00E95109"/>
    <w:rsid w:val="00E9674F"/>
    <w:rsid w:val="00E96969"/>
    <w:rsid w:val="00E96E1D"/>
    <w:rsid w:val="00E96E50"/>
    <w:rsid w:val="00EA1E1A"/>
    <w:rsid w:val="00EA1E7B"/>
    <w:rsid w:val="00EA2C8D"/>
    <w:rsid w:val="00EA2D39"/>
    <w:rsid w:val="00EA43B3"/>
    <w:rsid w:val="00EA442F"/>
    <w:rsid w:val="00EA4B5F"/>
    <w:rsid w:val="00EA4F3C"/>
    <w:rsid w:val="00EA544F"/>
    <w:rsid w:val="00EA571D"/>
    <w:rsid w:val="00EA613E"/>
    <w:rsid w:val="00EA663B"/>
    <w:rsid w:val="00EA6CDF"/>
    <w:rsid w:val="00EA7DD8"/>
    <w:rsid w:val="00EA7E28"/>
    <w:rsid w:val="00EB09AA"/>
    <w:rsid w:val="00EB0D9D"/>
    <w:rsid w:val="00EB0F2B"/>
    <w:rsid w:val="00EB1C09"/>
    <w:rsid w:val="00EB3BB1"/>
    <w:rsid w:val="00EB3CCD"/>
    <w:rsid w:val="00EB4ABD"/>
    <w:rsid w:val="00EB4BBC"/>
    <w:rsid w:val="00EB4FC2"/>
    <w:rsid w:val="00EB582D"/>
    <w:rsid w:val="00EB587A"/>
    <w:rsid w:val="00EB68A2"/>
    <w:rsid w:val="00EB7241"/>
    <w:rsid w:val="00EB7396"/>
    <w:rsid w:val="00EB75C7"/>
    <w:rsid w:val="00EC0349"/>
    <w:rsid w:val="00EC10FA"/>
    <w:rsid w:val="00EC1A4E"/>
    <w:rsid w:val="00EC2396"/>
    <w:rsid w:val="00EC2AE3"/>
    <w:rsid w:val="00EC2CF0"/>
    <w:rsid w:val="00EC3E98"/>
    <w:rsid w:val="00EC3F82"/>
    <w:rsid w:val="00EC4134"/>
    <w:rsid w:val="00EC5F2F"/>
    <w:rsid w:val="00EC60C7"/>
    <w:rsid w:val="00EC6399"/>
    <w:rsid w:val="00EC6B0E"/>
    <w:rsid w:val="00EC6B97"/>
    <w:rsid w:val="00EC6EB5"/>
    <w:rsid w:val="00EC7AA4"/>
    <w:rsid w:val="00EC7DF7"/>
    <w:rsid w:val="00ED0506"/>
    <w:rsid w:val="00ED2732"/>
    <w:rsid w:val="00ED34B8"/>
    <w:rsid w:val="00ED526D"/>
    <w:rsid w:val="00ED691F"/>
    <w:rsid w:val="00ED7A8D"/>
    <w:rsid w:val="00EE144B"/>
    <w:rsid w:val="00EE1C58"/>
    <w:rsid w:val="00EE1C65"/>
    <w:rsid w:val="00EE1C8A"/>
    <w:rsid w:val="00EE1E29"/>
    <w:rsid w:val="00EE2F8F"/>
    <w:rsid w:val="00EE3B54"/>
    <w:rsid w:val="00EE3ECB"/>
    <w:rsid w:val="00EE48B2"/>
    <w:rsid w:val="00EE48E0"/>
    <w:rsid w:val="00EE4B92"/>
    <w:rsid w:val="00EE523B"/>
    <w:rsid w:val="00EE560C"/>
    <w:rsid w:val="00EE5760"/>
    <w:rsid w:val="00EE593E"/>
    <w:rsid w:val="00EE5EDE"/>
    <w:rsid w:val="00EE6197"/>
    <w:rsid w:val="00EE6A1E"/>
    <w:rsid w:val="00EE6B09"/>
    <w:rsid w:val="00EE7029"/>
    <w:rsid w:val="00EE76CF"/>
    <w:rsid w:val="00EF0044"/>
    <w:rsid w:val="00EF055F"/>
    <w:rsid w:val="00EF0640"/>
    <w:rsid w:val="00EF07A8"/>
    <w:rsid w:val="00EF27C5"/>
    <w:rsid w:val="00EF2B9B"/>
    <w:rsid w:val="00EF32BF"/>
    <w:rsid w:val="00EF366E"/>
    <w:rsid w:val="00EF395A"/>
    <w:rsid w:val="00EF3B48"/>
    <w:rsid w:val="00EF4F35"/>
    <w:rsid w:val="00EF51AD"/>
    <w:rsid w:val="00EF53E3"/>
    <w:rsid w:val="00EF5C24"/>
    <w:rsid w:val="00EF5D65"/>
    <w:rsid w:val="00EF64E4"/>
    <w:rsid w:val="00EF6A3D"/>
    <w:rsid w:val="00EF7303"/>
    <w:rsid w:val="00EF76E3"/>
    <w:rsid w:val="00EF7D59"/>
    <w:rsid w:val="00F00E8D"/>
    <w:rsid w:val="00F010A6"/>
    <w:rsid w:val="00F017ED"/>
    <w:rsid w:val="00F01D37"/>
    <w:rsid w:val="00F034E7"/>
    <w:rsid w:val="00F0372B"/>
    <w:rsid w:val="00F03888"/>
    <w:rsid w:val="00F04D49"/>
    <w:rsid w:val="00F04FD5"/>
    <w:rsid w:val="00F06663"/>
    <w:rsid w:val="00F06F4D"/>
    <w:rsid w:val="00F071F4"/>
    <w:rsid w:val="00F073AE"/>
    <w:rsid w:val="00F10235"/>
    <w:rsid w:val="00F1023F"/>
    <w:rsid w:val="00F1070E"/>
    <w:rsid w:val="00F1084E"/>
    <w:rsid w:val="00F126E4"/>
    <w:rsid w:val="00F12966"/>
    <w:rsid w:val="00F12F35"/>
    <w:rsid w:val="00F1351D"/>
    <w:rsid w:val="00F1410C"/>
    <w:rsid w:val="00F15062"/>
    <w:rsid w:val="00F15578"/>
    <w:rsid w:val="00F163AF"/>
    <w:rsid w:val="00F16E61"/>
    <w:rsid w:val="00F17081"/>
    <w:rsid w:val="00F17B01"/>
    <w:rsid w:val="00F17C0F"/>
    <w:rsid w:val="00F20D26"/>
    <w:rsid w:val="00F210A2"/>
    <w:rsid w:val="00F21E52"/>
    <w:rsid w:val="00F22188"/>
    <w:rsid w:val="00F22332"/>
    <w:rsid w:val="00F225A3"/>
    <w:rsid w:val="00F2345E"/>
    <w:rsid w:val="00F24050"/>
    <w:rsid w:val="00F241BB"/>
    <w:rsid w:val="00F245F7"/>
    <w:rsid w:val="00F24D3D"/>
    <w:rsid w:val="00F257AB"/>
    <w:rsid w:val="00F26BD6"/>
    <w:rsid w:val="00F26C40"/>
    <w:rsid w:val="00F26D4D"/>
    <w:rsid w:val="00F27238"/>
    <w:rsid w:val="00F27B64"/>
    <w:rsid w:val="00F27B75"/>
    <w:rsid w:val="00F302E8"/>
    <w:rsid w:val="00F3062E"/>
    <w:rsid w:val="00F31038"/>
    <w:rsid w:val="00F3265B"/>
    <w:rsid w:val="00F32DEB"/>
    <w:rsid w:val="00F338B3"/>
    <w:rsid w:val="00F33A42"/>
    <w:rsid w:val="00F34B7A"/>
    <w:rsid w:val="00F34DA4"/>
    <w:rsid w:val="00F34F64"/>
    <w:rsid w:val="00F3527A"/>
    <w:rsid w:val="00F3530E"/>
    <w:rsid w:val="00F3594A"/>
    <w:rsid w:val="00F365D2"/>
    <w:rsid w:val="00F36775"/>
    <w:rsid w:val="00F36E36"/>
    <w:rsid w:val="00F37435"/>
    <w:rsid w:val="00F379D0"/>
    <w:rsid w:val="00F40833"/>
    <w:rsid w:val="00F40B0A"/>
    <w:rsid w:val="00F40EF5"/>
    <w:rsid w:val="00F428E9"/>
    <w:rsid w:val="00F42BBF"/>
    <w:rsid w:val="00F42DF3"/>
    <w:rsid w:val="00F42F2D"/>
    <w:rsid w:val="00F4320F"/>
    <w:rsid w:val="00F43394"/>
    <w:rsid w:val="00F433D4"/>
    <w:rsid w:val="00F44852"/>
    <w:rsid w:val="00F45167"/>
    <w:rsid w:val="00F46B84"/>
    <w:rsid w:val="00F46BC3"/>
    <w:rsid w:val="00F46F95"/>
    <w:rsid w:val="00F50057"/>
    <w:rsid w:val="00F501E7"/>
    <w:rsid w:val="00F5110D"/>
    <w:rsid w:val="00F5143E"/>
    <w:rsid w:val="00F51440"/>
    <w:rsid w:val="00F514DA"/>
    <w:rsid w:val="00F51862"/>
    <w:rsid w:val="00F520D3"/>
    <w:rsid w:val="00F53A82"/>
    <w:rsid w:val="00F54722"/>
    <w:rsid w:val="00F54909"/>
    <w:rsid w:val="00F54D04"/>
    <w:rsid w:val="00F552DF"/>
    <w:rsid w:val="00F55762"/>
    <w:rsid w:val="00F560B8"/>
    <w:rsid w:val="00F5722C"/>
    <w:rsid w:val="00F57AB0"/>
    <w:rsid w:val="00F57B7F"/>
    <w:rsid w:val="00F600C1"/>
    <w:rsid w:val="00F608AA"/>
    <w:rsid w:val="00F60A37"/>
    <w:rsid w:val="00F60E4C"/>
    <w:rsid w:val="00F61138"/>
    <w:rsid w:val="00F61150"/>
    <w:rsid w:val="00F611D8"/>
    <w:rsid w:val="00F614E6"/>
    <w:rsid w:val="00F62056"/>
    <w:rsid w:val="00F621A0"/>
    <w:rsid w:val="00F62F26"/>
    <w:rsid w:val="00F63182"/>
    <w:rsid w:val="00F635DD"/>
    <w:rsid w:val="00F63687"/>
    <w:rsid w:val="00F64087"/>
    <w:rsid w:val="00F640A9"/>
    <w:rsid w:val="00F64602"/>
    <w:rsid w:val="00F64657"/>
    <w:rsid w:val="00F647E3"/>
    <w:rsid w:val="00F648A9"/>
    <w:rsid w:val="00F657CF"/>
    <w:rsid w:val="00F65C61"/>
    <w:rsid w:val="00F66C54"/>
    <w:rsid w:val="00F6741B"/>
    <w:rsid w:val="00F6768F"/>
    <w:rsid w:val="00F70D7F"/>
    <w:rsid w:val="00F70DD0"/>
    <w:rsid w:val="00F70F88"/>
    <w:rsid w:val="00F7179F"/>
    <w:rsid w:val="00F71E85"/>
    <w:rsid w:val="00F730B6"/>
    <w:rsid w:val="00F746B7"/>
    <w:rsid w:val="00F75232"/>
    <w:rsid w:val="00F754DE"/>
    <w:rsid w:val="00F75925"/>
    <w:rsid w:val="00F75A6E"/>
    <w:rsid w:val="00F76D28"/>
    <w:rsid w:val="00F76F5A"/>
    <w:rsid w:val="00F771CD"/>
    <w:rsid w:val="00F77425"/>
    <w:rsid w:val="00F777D1"/>
    <w:rsid w:val="00F77AD9"/>
    <w:rsid w:val="00F77D35"/>
    <w:rsid w:val="00F77EE6"/>
    <w:rsid w:val="00F80A51"/>
    <w:rsid w:val="00F80B56"/>
    <w:rsid w:val="00F816E6"/>
    <w:rsid w:val="00F83624"/>
    <w:rsid w:val="00F8369F"/>
    <w:rsid w:val="00F845FD"/>
    <w:rsid w:val="00F85403"/>
    <w:rsid w:val="00F87F70"/>
    <w:rsid w:val="00F90418"/>
    <w:rsid w:val="00F90D0F"/>
    <w:rsid w:val="00F91000"/>
    <w:rsid w:val="00F911C0"/>
    <w:rsid w:val="00F91709"/>
    <w:rsid w:val="00F925FD"/>
    <w:rsid w:val="00F93B1C"/>
    <w:rsid w:val="00F93EFB"/>
    <w:rsid w:val="00F94880"/>
    <w:rsid w:val="00F948E2"/>
    <w:rsid w:val="00F9529B"/>
    <w:rsid w:val="00F96BBD"/>
    <w:rsid w:val="00F9753B"/>
    <w:rsid w:val="00FA061C"/>
    <w:rsid w:val="00FA0F35"/>
    <w:rsid w:val="00FA229C"/>
    <w:rsid w:val="00FA28CB"/>
    <w:rsid w:val="00FA2B0B"/>
    <w:rsid w:val="00FA2D38"/>
    <w:rsid w:val="00FA30CC"/>
    <w:rsid w:val="00FA37D5"/>
    <w:rsid w:val="00FA3FFD"/>
    <w:rsid w:val="00FA469A"/>
    <w:rsid w:val="00FA4B36"/>
    <w:rsid w:val="00FA5BA6"/>
    <w:rsid w:val="00FA69FC"/>
    <w:rsid w:val="00FA6B0D"/>
    <w:rsid w:val="00FA7046"/>
    <w:rsid w:val="00FA7470"/>
    <w:rsid w:val="00FA749E"/>
    <w:rsid w:val="00FB06E8"/>
    <w:rsid w:val="00FB0E1F"/>
    <w:rsid w:val="00FB10BF"/>
    <w:rsid w:val="00FB1151"/>
    <w:rsid w:val="00FB1724"/>
    <w:rsid w:val="00FB1794"/>
    <w:rsid w:val="00FB1862"/>
    <w:rsid w:val="00FB21C1"/>
    <w:rsid w:val="00FB23A2"/>
    <w:rsid w:val="00FB258A"/>
    <w:rsid w:val="00FB43AA"/>
    <w:rsid w:val="00FB5F9F"/>
    <w:rsid w:val="00FB64DA"/>
    <w:rsid w:val="00FB6B9B"/>
    <w:rsid w:val="00FB7CD3"/>
    <w:rsid w:val="00FC0692"/>
    <w:rsid w:val="00FC144D"/>
    <w:rsid w:val="00FC176D"/>
    <w:rsid w:val="00FC2269"/>
    <w:rsid w:val="00FC2E5F"/>
    <w:rsid w:val="00FC3057"/>
    <w:rsid w:val="00FC348A"/>
    <w:rsid w:val="00FC41F0"/>
    <w:rsid w:val="00FC478A"/>
    <w:rsid w:val="00FC4893"/>
    <w:rsid w:val="00FC661F"/>
    <w:rsid w:val="00FC6B82"/>
    <w:rsid w:val="00FC6C85"/>
    <w:rsid w:val="00FC70F7"/>
    <w:rsid w:val="00FC7266"/>
    <w:rsid w:val="00FD045D"/>
    <w:rsid w:val="00FD0AF9"/>
    <w:rsid w:val="00FD0C24"/>
    <w:rsid w:val="00FD1334"/>
    <w:rsid w:val="00FD22D1"/>
    <w:rsid w:val="00FD3170"/>
    <w:rsid w:val="00FD31EB"/>
    <w:rsid w:val="00FD4BC9"/>
    <w:rsid w:val="00FD55A1"/>
    <w:rsid w:val="00FD59D2"/>
    <w:rsid w:val="00FD59E8"/>
    <w:rsid w:val="00FD5BB4"/>
    <w:rsid w:val="00FD5E69"/>
    <w:rsid w:val="00FD669F"/>
    <w:rsid w:val="00FD6D41"/>
    <w:rsid w:val="00FD7159"/>
    <w:rsid w:val="00FD7823"/>
    <w:rsid w:val="00FE01DA"/>
    <w:rsid w:val="00FE2ECA"/>
    <w:rsid w:val="00FE2FDF"/>
    <w:rsid w:val="00FE30D0"/>
    <w:rsid w:val="00FE311D"/>
    <w:rsid w:val="00FE37CD"/>
    <w:rsid w:val="00FE3845"/>
    <w:rsid w:val="00FE3CD5"/>
    <w:rsid w:val="00FE47FB"/>
    <w:rsid w:val="00FE4A21"/>
    <w:rsid w:val="00FE5A24"/>
    <w:rsid w:val="00FE624B"/>
    <w:rsid w:val="00FE6C57"/>
    <w:rsid w:val="00FE7089"/>
    <w:rsid w:val="00FF030D"/>
    <w:rsid w:val="00FF088B"/>
    <w:rsid w:val="00FF0EE5"/>
    <w:rsid w:val="00FF1076"/>
    <w:rsid w:val="00FF10AB"/>
    <w:rsid w:val="00FF2521"/>
    <w:rsid w:val="00FF2DA5"/>
    <w:rsid w:val="00FF3C3E"/>
    <w:rsid w:val="00FF3CD8"/>
    <w:rsid w:val="00FF3EB4"/>
    <w:rsid w:val="00FF47FE"/>
    <w:rsid w:val="00FF6AF7"/>
    <w:rsid w:val="00FF71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7457"/>
    <o:shapelayout v:ext="edit">
      <o:idmap v:ext="edit" data="1"/>
    </o:shapelayout>
  </w:shapeDefaults>
  <w:decimalSymbol w:val=","/>
  <w:listSeparator w:val=";"/>
  <w14:docId w14:val="6A1199D6"/>
  <w15:docId w15:val="{23276151-A031-4AC6-9F70-A0A1F4AD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9B"/>
    <w:rPr>
      <w:sz w:val="22"/>
      <w:lang w:val="es-ES_tradnl"/>
    </w:rPr>
  </w:style>
  <w:style w:type="paragraph" w:styleId="Ttulo1">
    <w:name w:val="heading 1"/>
    <w:basedOn w:val="Normal"/>
    <w:next w:val="Normal"/>
    <w:link w:val="Ttulo1Car"/>
    <w:uiPriority w:val="9"/>
    <w:qFormat/>
    <w:rsid w:val="009873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4">
    <w:name w:val="heading 4"/>
    <w:basedOn w:val="Normal"/>
    <w:next w:val="Normal"/>
    <w:link w:val="Ttulo4Car"/>
    <w:qFormat/>
    <w:rsid w:val="004F06C7"/>
    <w:pPr>
      <w:keepNext/>
      <w:jc w:val="center"/>
      <w:outlineLvl w:val="3"/>
    </w:pPr>
    <w:rPr>
      <w:b/>
      <w:bCs/>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0170D"/>
    <w:pPr>
      <w:tabs>
        <w:tab w:val="center" w:pos="4252"/>
        <w:tab w:val="right" w:pos="8504"/>
      </w:tabs>
    </w:pPr>
  </w:style>
  <w:style w:type="paragraph" w:styleId="Piedepgina">
    <w:name w:val="footer"/>
    <w:basedOn w:val="Normal"/>
    <w:link w:val="PiedepginaCar"/>
    <w:rsid w:val="0060170D"/>
    <w:pPr>
      <w:tabs>
        <w:tab w:val="center" w:pos="4252"/>
        <w:tab w:val="right" w:pos="8504"/>
      </w:tabs>
    </w:pPr>
  </w:style>
  <w:style w:type="table" w:styleId="Tablaconcuadrcula">
    <w:name w:val="Table Grid"/>
    <w:basedOn w:val="Tablanormal"/>
    <w:uiPriority w:val="59"/>
    <w:rsid w:val="00455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16AC4"/>
    <w:rPr>
      <w:color w:val="0000FF"/>
      <w:u w:val="single"/>
    </w:rPr>
  </w:style>
  <w:style w:type="paragraph" w:customStyle="1" w:styleId="Textopredeterminado">
    <w:name w:val="Texto predeterminado"/>
    <w:basedOn w:val="Normal"/>
    <w:rsid w:val="00187B3C"/>
    <w:rPr>
      <w:snapToGrid w:val="0"/>
      <w:sz w:val="24"/>
      <w:lang w:val="en-US"/>
    </w:rPr>
  </w:style>
  <w:style w:type="paragraph" w:customStyle="1" w:styleId="Estilo1">
    <w:name w:val="Estilo1"/>
    <w:basedOn w:val="Normal"/>
    <w:rsid w:val="00060026"/>
    <w:pPr>
      <w:numPr>
        <w:numId w:val="1"/>
      </w:numPr>
      <w:jc w:val="both"/>
    </w:pPr>
    <w:rPr>
      <w:b/>
      <w:sz w:val="24"/>
      <w:u w:val="single"/>
      <w:lang w:val="es-ES"/>
    </w:rPr>
  </w:style>
  <w:style w:type="paragraph" w:customStyle="1" w:styleId="Estilo2">
    <w:name w:val="Estilo2"/>
    <w:basedOn w:val="Normal"/>
    <w:rsid w:val="00060026"/>
    <w:pPr>
      <w:numPr>
        <w:ilvl w:val="1"/>
        <w:numId w:val="1"/>
      </w:numPr>
      <w:tabs>
        <w:tab w:val="left" w:pos="1134"/>
      </w:tabs>
      <w:jc w:val="both"/>
    </w:pPr>
    <w:rPr>
      <w:spacing w:val="-3"/>
      <w:sz w:val="24"/>
      <w:lang w:val="es-ES"/>
    </w:rPr>
  </w:style>
  <w:style w:type="character" w:styleId="Nmerodepgina">
    <w:name w:val="page number"/>
    <w:basedOn w:val="Fuentedeprrafopredeter"/>
    <w:rsid w:val="00DA5C47"/>
  </w:style>
  <w:style w:type="paragraph" w:styleId="Textoindependiente2">
    <w:name w:val="Body Text 2"/>
    <w:basedOn w:val="Normal"/>
    <w:link w:val="Textoindependiente2Car"/>
    <w:rsid w:val="00F22188"/>
    <w:pPr>
      <w:jc w:val="both"/>
    </w:pPr>
    <w:rPr>
      <w:rFonts w:ascii="Arial" w:hAnsi="Arial"/>
      <w:b/>
      <w:u w:val="single"/>
    </w:rPr>
  </w:style>
  <w:style w:type="paragraph" w:customStyle="1" w:styleId="Estndar">
    <w:name w:val="Estándar"/>
    <w:link w:val="EstndarCar"/>
    <w:rsid w:val="00F22188"/>
    <w:pPr>
      <w:snapToGrid w:val="0"/>
      <w:jc w:val="both"/>
    </w:pPr>
    <w:rPr>
      <w:rFonts w:ascii="Arial" w:hAnsi="Arial"/>
      <w:color w:val="000000"/>
      <w:sz w:val="24"/>
    </w:rPr>
  </w:style>
  <w:style w:type="paragraph" w:styleId="Sangradetextonormal">
    <w:name w:val="Body Text Indent"/>
    <w:basedOn w:val="Normal"/>
    <w:link w:val="SangradetextonormalCar"/>
    <w:rsid w:val="00F51440"/>
    <w:pPr>
      <w:spacing w:after="120"/>
      <w:ind w:left="283"/>
    </w:pPr>
  </w:style>
  <w:style w:type="paragraph" w:customStyle="1" w:styleId="Simple">
    <w:name w:val="Simple"/>
    <w:rsid w:val="00F51440"/>
    <w:pPr>
      <w:snapToGrid w:val="0"/>
    </w:pPr>
    <w:rPr>
      <w:color w:val="000000"/>
      <w:sz w:val="24"/>
      <w:lang w:val="es-ES_tradnl"/>
    </w:rPr>
  </w:style>
  <w:style w:type="paragraph" w:styleId="Textoindependiente">
    <w:name w:val="Body Text"/>
    <w:basedOn w:val="Normal"/>
    <w:link w:val="TextoindependienteCar"/>
    <w:rsid w:val="004F06C7"/>
    <w:pPr>
      <w:spacing w:after="120"/>
    </w:pPr>
  </w:style>
  <w:style w:type="paragraph" w:styleId="Textoindependiente3">
    <w:name w:val="Body Text 3"/>
    <w:basedOn w:val="Normal"/>
    <w:link w:val="Textoindependiente3Car"/>
    <w:rsid w:val="004F06C7"/>
    <w:pPr>
      <w:spacing w:after="120"/>
    </w:pPr>
    <w:rPr>
      <w:sz w:val="16"/>
      <w:szCs w:val="16"/>
    </w:rPr>
  </w:style>
  <w:style w:type="paragraph" w:customStyle="1" w:styleId="Default">
    <w:name w:val="Default"/>
    <w:rsid w:val="000D3861"/>
    <w:pPr>
      <w:autoSpaceDE w:val="0"/>
      <w:autoSpaceDN w:val="0"/>
      <w:adjustRightInd w:val="0"/>
    </w:pPr>
    <w:rPr>
      <w:rFonts w:ascii="Arial" w:hAnsi="Arial" w:cs="Arial"/>
      <w:color w:val="000000"/>
      <w:sz w:val="24"/>
      <w:szCs w:val="24"/>
    </w:rPr>
  </w:style>
  <w:style w:type="paragraph" w:customStyle="1" w:styleId="CM1">
    <w:name w:val="CM1"/>
    <w:basedOn w:val="Default"/>
    <w:next w:val="Default"/>
    <w:rsid w:val="000D3861"/>
    <w:rPr>
      <w:rFonts w:cs="Times New Roman"/>
      <w:color w:val="auto"/>
    </w:rPr>
  </w:style>
  <w:style w:type="paragraph" w:customStyle="1" w:styleId="yo">
    <w:name w:val="yo"/>
    <w:basedOn w:val="Normal"/>
    <w:rsid w:val="00EC5F2F"/>
    <w:pPr>
      <w:jc w:val="both"/>
      <w:outlineLvl w:val="1"/>
    </w:pPr>
    <w:rPr>
      <w:rFonts w:ascii="Arial" w:hAnsi="Arial"/>
      <w:lang w:val="es-ES"/>
    </w:rPr>
  </w:style>
  <w:style w:type="paragraph" w:styleId="Prrafodelista">
    <w:name w:val="List Paragraph"/>
    <w:aliases w:val="Párrafo1_viñeta"/>
    <w:basedOn w:val="Normal"/>
    <w:link w:val="PrrafodelistaCar"/>
    <w:uiPriority w:val="34"/>
    <w:qFormat/>
    <w:rsid w:val="00FF3EB4"/>
    <w:pPr>
      <w:ind w:left="720"/>
      <w:contextualSpacing/>
    </w:pPr>
  </w:style>
  <w:style w:type="paragraph" w:customStyle="1" w:styleId="Pa6">
    <w:name w:val="Pa6"/>
    <w:basedOn w:val="Default"/>
    <w:next w:val="Default"/>
    <w:uiPriority w:val="99"/>
    <w:rsid w:val="00E73D53"/>
    <w:pPr>
      <w:spacing w:line="201" w:lineRule="atLeast"/>
    </w:pPr>
    <w:rPr>
      <w:color w:val="auto"/>
    </w:rPr>
  </w:style>
  <w:style w:type="paragraph" w:styleId="Textodeglobo">
    <w:name w:val="Balloon Text"/>
    <w:basedOn w:val="Normal"/>
    <w:link w:val="TextodegloboCar"/>
    <w:uiPriority w:val="99"/>
    <w:semiHidden/>
    <w:unhideWhenUsed/>
    <w:rsid w:val="006B489D"/>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89D"/>
    <w:rPr>
      <w:rFonts w:ascii="Tahoma" w:hAnsi="Tahoma" w:cs="Tahoma"/>
      <w:sz w:val="16"/>
      <w:szCs w:val="16"/>
      <w:lang w:val="es-ES_tradnl"/>
    </w:rPr>
  </w:style>
  <w:style w:type="numbering" w:customStyle="1" w:styleId="Estilo3">
    <w:name w:val="Estilo3"/>
    <w:uiPriority w:val="99"/>
    <w:rsid w:val="005D7A78"/>
    <w:pPr>
      <w:numPr>
        <w:numId w:val="2"/>
      </w:numPr>
    </w:pPr>
  </w:style>
  <w:style w:type="paragraph" w:customStyle="1" w:styleId="ESTANDAR">
    <w:name w:val="ESTANDAR"/>
    <w:basedOn w:val="Normal"/>
    <w:link w:val="ESTANDARCar"/>
    <w:qFormat/>
    <w:rsid w:val="00F225A3"/>
    <w:pPr>
      <w:jc w:val="both"/>
    </w:pPr>
    <w:rPr>
      <w:rFonts w:ascii="Gill Sans" w:hAnsi="Gill Sans"/>
      <w:sz w:val="26"/>
      <w:szCs w:val="24"/>
      <w:lang w:val="es-ES"/>
    </w:rPr>
  </w:style>
  <w:style w:type="paragraph" w:customStyle="1" w:styleId="SANGRADO-2">
    <w:name w:val="SANGRADO-2"/>
    <w:basedOn w:val="Normal"/>
    <w:link w:val="SANGRADO-2Car"/>
    <w:rsid w:val="00E545F9"/>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lang w:val="es-ES"/>
    </w:rPr>
  </w:style>
  <w:style w:type="character" w:customStyle="1" w:styleId="SANGRADO-2Car">
    <w:name w:val="SANGRADO-2 Car"/>
    <w:basedOn w:val="Fuentedeprrafopredeter"/>
    <w:link w:val="SANGRADO-2"/>
    <w:rsid w:val="00E545F9"/>
    <w:rPr>
      <w:rFonts w:ascii="Arial" w:hAnsi="Arial" w:cs="Arial"/>
      <w:sz w:val="24"/>
      <w:szCs w:val="24"/>
    </w:rPr>
  </w:style>
  <w:style w:type="character" w:customStyle="1" w:styleId="InitialStyle">
    <w:name w:val="InitialStyle"/>
    <w:uiPriority w:val="99"/>
    <w:rsid w:val="00AA273D"/>
    <w:rPr>
      <w:rFonts w:ascii="Arial" w:hAnsi="Arial" w:cs="Arial"/>
    </w:rPr>
  </w:style>
  <w:style w:type="paragraph" w:styleId="NormalWeb">
    <w:name w:val="Normal (Web)"/>
    <w:basedOn w:val="Normal"/>
    <w:uiPriority w:val="99"/>
    <w:semiHidden/>
    <w:unhideWhenUsed/>
    <w:rsid w:val="000458FF"/>
    <w:pPr>
      <w:spacing w:before="100" w:beforeAutospacing="1" w:after="100" w:afterAutospacing="1"/>
    </w:pPr>
    <w:rPr>
      <w:sz w:val="24"/>
      <w:szCs w:val="24"/>
      <w:lang w:val="es-ES"/>
    </w:rPr>
  </w:style>
  <w:style w:type="table" w:customStyle="1" w:styleId="Listamedia11">
    <w:name w:val="Lista media 11"/>
    <w:basedOn w:val="Tablanormal"/>
    <w:uiPriority w:val="65"/>
    <w:rsid w:val="005F347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Refdecomentario">
    <w:name w:val="annotation reference"/>
    <w:basedOn w:val="Fuentedeprrafopredeter"/>
    <w:uiPriority w:val="99"/>
    <w:semiHidden/>
    <w:unhideWhenUsed/>
    <w:rsid w:val="00FC6B82"/>
    <w:rPr>
      <w:sz w:val="16"/>
      <w:szCs w:val="16"/>
    </w:rPr>
  </w:style>
  <w:style w:type="paragraph" w:styleId="Textocomentario">
    <w:name w:val="annotation text"/>
    <w:basedOn w:val="Normal"/>
    <w:link w:val="TextocomentarioCar"/>
    <w:uiPriority w:val="99"/>
    <w:unhideWhenUsed/>
    <w:rsid w:val="00FC6B82"/>
    <w:rPr>
      <w:sz w:val="20"/>
    </w:rPr>
  </w:style>
  <w:style w:type="character" w:customStyle="1" w:styleId="TextocomentarioCar">
    <w:name w:val="Texto comentario Car"/>
    <w:basedOn w:val="Fuentedeprrafopredeter"/>
    <w:link w:val="Textocomentario"/>
    <w:uiPriority w:val="99"/>
    <w:rsid w:val="00FC6B82"/>
    <w:rPr>
      <w:lang w:val="es-ES_tradnl"/>
    </w:rPr>
  </w:style>
  <w:style w:type="paragraph" w:styleId="Asuntodelcomentario">
    <w:name w:val="annotation subject"/>
    <w:basedOn w:val="Textocomentario"/>
    <w:next w:val="Textocomentario"/>
    <w:link w:val="AsuntodelcomentarioCar"/>
    <w:uiPriority w:val="99"/>
    <w:semiHidden/>
    <w:unhideWhenUsed/>
    <w:rsid w:val="00FC6B82"/>
    <w:rPr>
      <w:b/>
      <w:bCs/>
    </w:rPr>
  </w:style>
  <w:style w:type="character" w:customStyle="1" w:styleId="AsuntodelcomentarioCar">
    <w:name w:val="Asunto del comentario Car"/>
    <w:basedOn w:val="TextocomentarioCar"/>
    <w:link w:val="Asuntodelcomentario"/>
    <w:uiPriority w:val="99"/>
    <w:semiHidden/>
    <w:rsid w:val="00FC6B82"/>
    <w:rPr>
      <w:b/>
      <w:bCs/>
      <w:lang w:val="es-ES_tradnl"/>
    </w:rPr>
  </w:style>
  <w:style w:type="paragraph" w:styleId="Textonotapie">
    <w:name w:val="footnote text"/>
    <w:basedOn w:val="Normal"/>
    <w:link w:val="TextonotapieCar"/>
    <w:uiPriority w:val="99"/>
    <w:unhideWhenUsed/>
    <w:rsid w:val="00F42BBF"/>
    <w:rPr>
      <w:sz w:val="20"/>
    </w:rPr>
  </w:style>
  <w:style w:type="character" w:customStyle="1" w:styleId="TextonotapieCar">
    <w:name w:val="Texto nota pie Car"/>
    <w:basedOn w:val="Fuentedeprrafopredeter"/>
    <w:link w:val="Textonotapie"/>
    <w:uiPriority w:val="99"/>
    <w:rsid w:val="00F42BBF"/>
    <w:rPr>
      <w:lang w:val="es-ES_tradnl"/>
    </w:rPr>
  </w:style>
  <w:style w:type="character" w:styleId="Refdenotaalpie">
    <w:name w:val="footnote reference"/>
    <w:basedOn w:val="Fuentedeprrafopredeter"/>
    <w:uiPriority w:val="99"/>
    <w:semiHidden/>
    <w:unhideWhenUsed/>
    <w:rsid w:val="00F42BBF"/>
    <w:rPr>
      <w:vertAlign w:val="superscript"/>
    </w:rPr>
  </w:style>
  <w:style w:type="character" w:customStyle="1" w:styleId="EstndarCar">
    <w:name w:val="Estándar Car"/>
    <w:basedOn w:val="Fuentedeprrafopredeter"/>
    <w:link w:val="Estndar"/>
    <w:rsid w:val="00F6768F"/>
    <w:rPr>
      <w:rFonts w:ascii="Arial" w:hAnsi="Arial"/>
      <w:color w:val="000000"/>
      <w:sz w:val="24"/>
    </w:rPr>
  </w:style>
  <w:style w:type="character" w:customStyle="1" w:styleId="Ttulo4Car">
    <w:name w:val="Título 4 Car"/>
    <w:basedOn w:val="Fuentedeprrafopredeter"/>
    <w:link w:val="Ttulo4"/>
    <w:rsid w:val="00D44F4C"/>
    <w:rPr>
      <w:b/>
      <w:bCs/>
      <w:sz w:val="24"/>
    </w:rPr>
  </w:style>
  <w:style w:type="character" w:customStyle="1" w:styleId="EncabezadoCar">
    <w:name w:val="Encabezado Car"/>
    <w:basedOn w:val="Fuentedeprrafopredeter"/>
    <w:link w:val="Encabezado"/>
    <w:rsid w:val="00D44F4C"/>
    <w:rPr>
      <w:sz w:val="22"/>
      <w:lang w:val="es-ES_tradnl"/>
    </w:rPr>
  </w:style>
  <w:style w:type="character" w:customStyle="1" w:styleId="PiedepginaCar">
    <w:name w:val="Pie de página Car"/>
    <w:basedOn w:val="Fuentedeprrafopredeter"/>
    <w:link w:val="Piedepgina"/>
    <w:rsid w:val="00D44F4C"/>
    <w:rPr>
      <w:sz w:val="22"/>
      <w:lang w:val="es-ES_tradnl"/>
    </w:rPr>
  </w:style>
  <w:style w:type="character" w:customStyle="1" w:styleId="Textoindependiente2Car">
    <w:name w:val="Texto independiente 2 Car"/>
    <w:basedOn w:val="Fuentedeprrafopredeter"/>
    <w:link w:val="Textoindependiente2"/>
    <w:rsid w:val="00D44F4C"/>
    <w:rPr>
      <w:rFonts w:ascii="Arial" w:hAnsi="Arial"/>
      <w:b/>
      <w:sz w:val="22"/>
      <w:u w:val="single"/>
      <w:lang w:val="es-ES_tradnl"/>
    </w:rPr>
  </w:style>
  <w:style w:type="character" w:customStyle="1" w:styleId="SangradetextonormalCar">
    <w:name w:val="Sangría de texto normal Car"/>
    <w:basedOn w:val="Fuentedeprrafopredeter"/>
    <w:link w:val="Sangradetextonormal"/>
    <w:rsid w:val="00D44F4C"/>
    <w:rPr>
      <w:sz w:val="22"/>
      <w:lang w:val="es-ES_tradnl"/>
    </w:rPr>
  </w:style>
  <w:style w:type="character" w:customStyle="1" w:styleId="TextoindependienteCar">
    <w:name w:val="Texto independiente Car"/>
    <w:basedOn w:val="Fuentedeprrafopredeter"/>
    <w:link w:val="Textoindependiente"/>
    <w:rsid w:val="00D44F4C"/>
    <w:rPr>
      <w:sz w:val="22"/>
      <w:lang w:val="es-ES_tradnl"/>
    </w:rPr>
  </w:style>
  <w:style w:type="character" w:customStyle="1" w:styleId="Textoindependiente3Car">
    <w:name w:val="Texto independiente 3 Car"/>
    <w:basedOn w:val="Fuentedeprrafopredeter"/>
    <w:link w:val="Textoindependiente3"/>
    <w:rsid w:val="00D44F4C"/>
    <w:rPr>
      <w:sz w:val="16"/>
      <w:szCs w:val="16"/>
      <w:lang w:val="es-ES_tradnl"/>
    </w:rPr>
  </w:style>
  <w:style w:type="paragraph" w:customStyle="1" w:styleId="SANGRADO-3">
    <w:name w:val="SANGRADO-3"/>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lang w:val="es-ES"/>
    </w:rPr>
  </w:style>
  <w:style w:type="paragraph" w:customStyle="1" w:styleId="SANGRADO-4">
    <w:name w:val="SANGRADO-4"/>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lang w:val="es-ES"/>
    </w:rPr>
  </w:style>
  <w:style w:type="paragraph" w:styleId="Sinespaciado">
    <w:name w:val="No Spacing"/>
    <w:uiPriority w:val="1"/>
    <w:qFormat/>
    <w:rsid w:val="0091720B"/>
    <w:rPr>
      <w:sz w:val="22"/>
      <w:lang w:val="es-ES_tradnl"/>
    </w:rPr>
  </w:style>
  <w:style w:type="paragraph" w:customStyle="1" w:styleId="SANGRADO-2-2">
    <w:name w:val="SANGRADO-2-2"/>
    <w:basedOn w:val="Normal"/>
    <w:rsid w:val="00FC2E5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lang w:val="es-ES"/>
    </w:rPr>
  </w:style>
  <w:style w:type="paragraph" w:styleId="Textonotaalfinal">
    <w:name w:val="endnote text"/>
    <w:basedOn w:val="Normal"/>
    <w:link w:val="TextonotaalfinalCar"/>
    <w:uiPriority w:val="99"/>
    <w:semiHidden/>
    <w:unhideWhenUsed/>
    <w:rsid w:val="004553AE"/>
    <w:rPr>
      <w:sz w:val="20"/>
    </w:rPr>
  </w:style>
  <w:style w:type="character" w:customStyle="1" w:styleId="TextonotaalfinalCar">
    <w:name w:val="Texto nota al final Car"/>
    <w:basedOn w:val="Fuentedeprrafopredeter"/>
    <w:link w:val="Textonotaalfinal"/>
    <w:uiPriority w:val="99"/>
    <w:semiHidden/>
    <w:rsid w:val="004553AE"/>
    <w:rPr>
      <w:lang w:val="es-ES_tradnl"/>
    </w:rPr>
  </w:style>
  <w:style w:type="character" w:styleId="Refdenotaalfinal">
    <w:name w:val="endnote reference"/>
    <w:basedOn w:val="Fuentedeprrafopredeter"/>
    <w:uiPriority w:val="99"/>
    <w:semiHidden/>
    <w:unhideWhenUsed/>
    <w:rsid w:val="004553AE"/>
    <w:rPr>
      <w:vertAlign w:val="superscript"/>
    </w:rPr>
  </w:style>
  <w:style w:type="paragraph" w:customStyle="1" w:styleId="Textodetabla">
    <w:name w:val="Texto de tabla"/>
    <w:basedOn w:val="Normal"/>
    <w:rsid w:val="00C61876"/>
    <w:pPr>
      <w:autoSpaceDE w:val="0"/>
      <w:autoSpaceDN w:val="0"/>
      <w:adjustRightInd w:val="0"/>
      <w:jc w:val="right"/>
    </w:pPr>
    <w:rPr>
      <w:sz w:val="24"/>
      <w:szCs w:val="24"/>
      <w:lang w:val="es-ES"/>
    </w:rPr>
  </w:style>
  <w:style w:type="character" w:customStyle="1" w:styleId="Ttulo1Car">
    <w:name w:val="Título 1 Car"/>
    <w:basedOn w:val="Fuentedeprrafopredeter"/>
    <w:link w:val="Ttulo1"/>
    <w:uiPriority w:val="9"/>
    <w:rsid w:val="009873DC"/>
    <w:rPr>
      <w:rFonts w:asciiTheme="majorHAnsi" w:eastAsiaTheme="majorEastAsia" w:hAnsiTheme="majorHAnsi" w:cstheme="majorBidi"/>
      <w:b/>
      <w:bCs/>
      <w:color w:val="365F91" w:themeColor="accent1" w:themeShade="BF"/>
      <w:sz w:val="28"/>
      <w:szCs w:val="28"/>
      <w:lang w:val="es-ES_tradnl"/>
    </w:rPr>
  </w:style>
  <w:style w:type="paragraph" w:styleId="TDC1">
    <w:name w:val="toc 1"/>
    <w:basedOn w:val="Normal"/>
    <w:next w:val="Normal"/>
    <w:autoRedefine/>
    <w:uiPriority w:val="39"/>
    <w:unhideWhenUsed/>
    <w:rsid w:val="008116EE"/>
    <w:pPr>
      <w:tabs>
        <w:tab w:val="right" w:leader="dot" w:pos="9629"/>
      </w:tabs>
      <w:spacing w:after="100" w:line="360" w:lineRule="auto"/>
      <w:ind w:right="1134"/>
      <w:jc w:val="both"/>
    </w:pPr>
  </w:style>
  <w:style w:type="paragraph" w:styleId="TtuloTDC">
    <w:name w:val="TOC Heading"/>
    <w:basedOn w:val="Ttulo1"/>
    <w:next w:val="Normal"/>
    <w:uiPriority w:val="39"/>
    <w:unhideWhenUsed/>
    <w:qFormat/>
    <w:rsid w:val="00E32B0F"/>
    <w:pPr>
      <w:outlineLvl w:val="9"/>
    </w:pPr>
  </w:style>
  <w:style w:type="character" w:customStyle="1" w:styleId="ESTANDARCar">
    <w:name w:val="ESTANDAR Car"/>
    <w:link w:val="ESTANDAR"/>
    <w:rsid w:val="00C46CA6"/>
    <w:rPr>
      <w:rFonts w:ascii="Gill Sans" w:hAnsi="Gill Sans"/>
      <w:sz w:val="26"/>
      <w:szCs w:val="24"/>
    </w:rPr>
  </w:style>
  <w:style w:type="character" w:customStyle="1" w:styleId="PrrafodelistaCar">
    <w:name w:val="Párrafo de lista Car"/>
    <w:aliases w:val="Párrafo1_viñeta Car"/>
    <w:basedOn w:val="Fuentedeprrafopredeter"/>
    <w:link w:val="Prrafodelista"/>
    <w:uiPriority w:val="34"/>
    <w:rsid w:val="00C46CA6"/>
    <w:rPr>
      <w:sz w:val="22"/>
      <w:lang w:val="es-ES_tradnl"/>
    </w:rPr>
  </w:style>
  <w:style w:type="character" w:styleId="Mencinsinresolver">
    <w:name w:val="Unresolved Mention"/>
    <w:basedOn w:val="Fuentedeprrafopredeter"/>
    <w:uiPriority w:val="99"/>
    <w:semiHidden/>
    <w:unhideWhenUsed/>
    <w:rsid w:val="00C65541"/>
    <w:rPr>
      <w:color w:val="605E5C"/>
      <w:shd w:val="clear" w:color="auto" w:fill="E1DFDD"/>
    </w:rPr>
  </w:style>
  <w:style w:type="table" w:customStyle="1" w:styleId="Tablaconcuadrcula2">
    <w:name w:val="Tabla con cuadrícula2"/>
    <w:basedOn w:val="Tablanormal"/>
    <w:next w:val="Tablaconcuadrcula"/>
    <w:rsid w:val="009A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901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185898">
      <w:bodyDiv w:val="1"/>
      <w:marLeft w:val="0"/>
      <w:marRight w:val="0"/>
      <w:marTop w:val="0"/>
      <w:marBottom w:val="0"/>
      <w:divBdr>
        <w:top w:val="none" w:sz="0" w:space="0" w:color="auto"/>
        <w:left w:val="none" w:sz="0" w:space="0" w:color="auto"/>
        <w:bottom w:val="none" w:sz="0" w:space="0" w:color="auto"/>
        <w:right w:val="none" w:sz="0" w:space="0" w:color="auto"/>
      </w:divBdr>
    </w:div>
    <w:div w:id="734820570">
      <w:bodyDiv w:val="1"/>
      <w:marLeft w:val="0"/>
      <w:marRight w:val="0"/>
      <w:marTop w:val="0"/>
      <w:marBottom w:val="0"/>
      <w:divBdr>
        <w:top w:val="none" w:sz="0" w:space="0" w:color="auto"/>
        <w:left w:val="none" w:sz="0" w:space="0" w:color="auto"/>
        <w:bottom w:val="none" w:sz="0" w:space="0" w:color="auto"/>
        <w:right w:val="none" w:sz="0" w:space="0" w:color="auto"/>
      </w:divBdr>
    </w:div>
    <w:div w:id="1340963437">
      <w:bodyDiv w:val="1"/>
      <w:marLeft w:val="0"/>
      <w:marRight w:val="0"/>
      <w:marTop w:val="0"/>
      <w:marBottom w:val="0"/>
      <w:divBdr>
        <w:top w:val="none" w:sz="0" w:space="0" w:color="auto"/>
        <w:left w:val="none" w:sz="0" w:space="0" w:color="auto"/>
        <w:bottom w:val="none" w:sz="0" w:space="0" w:color="auto"/>
        <w:right w:val="none" w:sz="0" w:space="0" w:color="auto"/>
      </w:divBdr>
    </w:div>
    <w:div w:id="1585256839">
      <w:bodyDiv w:val="1"/>
      <w:marLeft w:val="0"/>
      <w:marRight w:val="0"/>
      <w:marTop w:val="0"/>
      <w:marBottom w:val="0"/>
      <w:divBdr>
        <w:top w:val="none" w:sz="0" w:space="0" w:color="auto"/>
        <w:left w:val="none" w:sz="0" w:space="0" w:color="auto"/>
        <w:bottom w:val="none" w:sz="0" w:space="0" w:color="auto"/>
        <w:right w:val="none" w:sz="0" w:space="0" w:color="auto"/>
      </w:divBdr>
    </w:div>
    <w:div w:id="1675259685">
      <w:bodyDiv w:val="1"/>
      <w:marLeft w:val="0"/>
      <w:marRight w:val="0"/>
      <w:marTop w:val="0"/>
      <w:marBottom w:val="0"/>
      <w:divBdr>
        <w:top w:val="none" w:sz="0" w:space="0" w:color="auto"/>
        <w:left w:val="none" w:sz="0" w:space="0" w:color="auto"/>
        <w:bottom w:val="none" w:sz="0" w:space="0" w:color="auto"/>
        <w:right w:val="none" w:sz="0" w:space="0" w:color="auto"/>
      </w:divBdr>
    </w:div>
    <w:div w:id="1782068456">
      <w:bodyDiv w:val="1"/>
      <w:marLeft w:val="0"/>
      <w:marRight w:val="0"/>
      <w:marTop w:val="0"/>
      <w:marBottom w:val="0"/>
      <w:divBdr>
        <w:top w:val="none" w:sz="0" w:space="0" w:color="auto"/>
        <w:left w:val="none" w:sz="0" w:space="0" w:color="auto"/>
        <w:bottom w:val="none" w:sz="0" w:space="0" w:color="auto"/>
        <w:right w:val="none" w:sz="0" w:space="0" w:color="auto"/>
      </w:divBdr>
      <w:divsChild>
        <w:div w:id="1492865880">
          <w:marLeft w:val="0"/>
          <w:marRight w:val="0"/>
          <w:marTop w:val="0"/>
          <w:marBottom w:val="0"/>
          <w:divBdr>
            <w:top w:val="none" w:sz="0" w:space="0" w:color="auto"/>
            <w:left w:val="none" w:sz="0" w:space="0" w:color="auto"/>
            <w:bottom w:val="none" w:sz="0" w:space="0" w:color="auto"/>
            <w:right w:val="none" w:sz="0" w:space="0" w:color="auto"/>
          </w:divBdr>
          <w:divsChild>
            <w:div w:id="766925369">
              <w:marLeft w:val="0"/>
              <w:marRight w:val="0"/>
              <w:marTop w:val="0"/>
              <w:marBottom w:val="0"/>
              <w:divBdr>
                <w:top w:val="none" w:sz="0" w:space="0" w:color="auto"/>
                <w:left w:val="none" w:sz="0" w:space="0" w:color="auto"/>
                <w:bottom w:val="none" w:sz="0" w:space="0" w:color="auto"/>
                <w:right w:val="none" w:sz="0" w:space="0" w:color="auto"/>
              </w:divBdr>
              <w:divsChild>
                <w:div w:id="1883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U:\modelos%20oficios\IGUALDAD_Secretari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B7A38-19B2-4207-99C2-6F503FD93FB1}">
  <ds:schemaRefs>
    <ds:schemaRef ds:uri="http://schemas.openxmlformats.org/officeDocument/2006/bibliography"/>
  </ds:schemaRefs>
</ds:datastoreItem>
</file>

<file path=customXml/itemProps2.xml><?xml version="1.0" encoding="utf-8"?>
<ds:datastoreItem xmlns:ds="http://schemas.openxmlformats.org/officeDocument/2006/customXml" ds:itemID="{5447DC22-FEDF-41A3-9A6D-83922294F9E6}"/>
</file>

<file path=customXml/itemProps3.xml><?xml version="1.0" encoding="utf-8"?>
<ds:datastoreItem xmlns:ds="http://schemas.openxmlformats.org/officeDocument/2006/customXml" ds:itemID="{48892B65-CFC7-43C4-BDAF-9044A88D0F68}"/>
</file>

<file path=customXml/itemProps4.xml><?xml version="1.0" encoding="utf-8"?>
<ds:datastoreItem xmlns:ds="http://schemas.openxmlformats.org/officeDocument/2006/customXml" ds:itemID="{B44B6947-2563-4A3D-83BF-53CC84171486}"/>
</file>

<file path=docProps/app.xml><?xml version="1.0" encoding="utf-8"?>
<Properties xmlns="http://schemas.openxmlformats.org/officeDocument/2006/extended-properties" xmlns:vt="http://schemas.openxmlformats.org/officeDocument/2006/docPropsVTypes">
  <Template>IGUALDAD_Secretaria.dot</Template>
  <TotalTime>1</TotalTime>
  <Pages>2</Pages>
  <Words>381</Words>
  <Characters>2096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PCAP tipo suministro procedimiento abierto con criterios automaticos</vt:lpstr>
    </vt:vector>
  </TitlesOfParts>
  <Company>Gerencia Informatica de la SS</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PCAP tipo suministro procedimiento abierto con criterios automaticos</dc:title>
  <dc:subject/>
  <dc:creator>TGSS</dc:creator>
  <cp:keywords/>
  <dc:description/>
  <cp:lastModifiedBy>SANCHO SANZ, ELENA</cp:lastModifiedBy>
  <cp:revision>2</cp:revision>
  <cp:lastPrinted>2023-04-18T13:45:00Z</cp:lastPrinted>
  <dcterms:created xsi:type="dcterms:W3CDTF">2023-05-02T16:20:00Z</dcterms:created>
  <dcterms:modified xsi:type="dcterms:W3CDTF">2023-05-02T16:20:00Z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